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613A1" w14:textId="1519ED7B" w:rsidR="00AD1A95" w:rsidRDefault="00E60078">
      <w:r>
        <w:rPr>
          <w:noProof/>
        </w:rPr>
        <w:drawing>
          <wp:anchor distT="0" distB="0" distL="114300" distR="114300" simplePos="0" relativeHeight="251658256" behindDoc="1" locked="0" layoutInCell="1" allowOverlap="1" wp14:anchorId="535DE21F" wp14:editId="69017E53">
            <wp:simplePos x="0" y="0"/>
            <wp:positionH relativeFrom="column">
              <wp:posOffset>-562331</wp:posOffset>
            </wp:positionH>
            <wp:positionV relativeFrom="paragraph">
              <wp:posOffset>-540385</wp:posOffset>
            </wp:positionV>
            <wp:extent cx="7678800" cy="9655200"/>
            <wp:effectExtent l="0" t="0" r="0" b="3175"/>
            <wp:wrapNone/>
            <wp:docPr id="3" name="圖片 3" descr="C:\Users\1605010\AppData\Local\Microsoft\Windows\INetCache\Content.Word\2018_Aspire 7_20180307_a03_OUTPUT0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605010\AppData\Local\Microsoft\Windows\INetCache\Content.Word\2018_Aspire 7_20180307_a03_OUTPUT01-C.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78800" cy="965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2BE">
        <w:rPr>
          <w:noProof/>
        </w:rPr>
        <w:drawing>
          <wp:anchor distT="0" distB="0" distL="114300" distR="114300" simplePos="0" relativeHeight="251658251" behindDoc="0" locked="0" layoutInCell="1" allowOverlap="1" wp14:anchorId="6BB0EDCC" wp14:editId="437E2769">
            <wp:simplePos x="0" y="0"/>
            <wp:positionH relativeFrom="page">
              <wp:align>right</wp:align>
            </wp:positionH>
            <wp:positionV relativeFrom="paragraph">
              <wp:posOffset>-743585</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p>
    <w:p w14:paraId="74CC031E" w14:textId="4E650913" w:rsidR="00070C1D" w:rsidRDefault="00070C1D"/>
    <w:tbl>
      <w:tblPr>
        <w:tblW w:w="0" w:type="auto"/>
        <w:tblLook w:val="04A0" w:firstRow="1" w:lastRow="0" w:firstColumn="1" w:lastColumn="0" w:noHBand="0" w:noVBand="1"/>
      </w:tblPr>
      <w:tblGrid>
        <w:gridCol w:w="10205"/>
      </w:tblGrid>
      <w:tr w:rsidR="00070C1D" w14:paraId="157798F3" w14:textId="77777777" w:rsidTr="008275EA">
        <w:trPr>
          <w:trHeight w:val="698"/>
        </w:trPr>
        <w:tc>
          <w:tcPr>
            <w:tcW w:w="10421" w:type="dxa"/>
          </w:tcPr>
          <w:p w14:paraId="48DB05BA" w14:textId="68881C95" w:rsidR="008275EA" w:rsidRPr="006459BD" w:rsidRDefault="008275EA">
            <w:pPr>
              <w:rPr>
                <w:color w:val="5E6A71"/>
                <w:sz w:val="20"/>
                <w:szCs w:val="20"/>
              </w:rPr>
            </w:pPr>
          </w:p>
        </w:tc>
      </w:tr>
    </w:tbl>
    <w:p w14:paraId="283356BB" w14:textId="31929F35" w:rsidR="003A6538" w:rsidRDefault="003A6538" w:rsidP="0070260D">
      <w:pPr>
        <w:pStyle w:val="a"/>
        <w:tabs>
          <w:tab w:val="left" w:pos="520"/>
          <w:tab w:val="left" w:pos="680"/>
        </w:tabs>
        <w:suppressAutoHyphens/>
        <w:snapToGrid w:val="0"/>
        <w:spacing w:line="192" w:lineRule="auto"/>
        <w:ind w:leftChars="-64" w:left="-141"/>
        <w:rPr>
          <w:rFonts w:ascii="Acer Foco Black" w:hAnsi="Acer Foco Black" w:cs="Acer Foco Black"/>
          <w:caps/>
          <w:color w:val="FFFFFF"/>
          <w:spacing w:val="-70"/>
          <w:sz w:val="100"/>
          <w:szCs w:val="100"/>
        </w:rPr>
      </w:pPr>
    </w:p>
    <w:p w14:paraId="5492FD1A" w14:textId="36EE7097" w:rsidR="00B27275" w:rsidRPr="006B62A7" w:rsidRDefault="00A0777F" w:rsidP="001D4AFD">
      <w:pPr>
        <w:pStyle w:val="a"/>
        <w:tabs>
          <w:tab w:val="left" w:pos="520"/>
          <w:tab w:val="left" w:pos="680"/>
        </w:tabs>
        <w:suppressAutoHyphens/>
        <w:snapToGrid w:val="0"/>
        <w:spacing w:line="192" w:lineRule="auto"/>
        <w:rPr>
          <w:rFonts w:ascii="Acer Foco Black" w:hAnsi="Acer Foco Black" w:cs="Acer Foco Black"/>
          <w:caps/>
          <w:color w:val="FFFFFF"/>
          <w:spacing w:val="-70"/>
          <w:sz w:val="100"/>
          <w:szCs w:val="100"/>
          <w:lang w:val="en-US"/>
        </w:rPr>
      </w:pPr>
      <w:r>
        <w:rPr>
          <w:rFonts w:ascii="Acer Foco Black" w:hAnsi="Acer Foco Black" w:cs="Acer Foco Black"/>
          <w:caps/>
          <w:noProof/>
          <w:color w:val="FFFFFF"/>
          <w:spacing w:val="-70"/>
          <w:sz w:val="100"/>
          <w:szCs w:val="100"/>
          <w:lang w:val="en-US"/>
        </w:rPr>
        <w:drawing>
          <wp:anchor distT="0" distB="0" distL="114300" distR="114300" simplePos="0" relativeHeight="251658267" behindDoc="1" locked="0" layoutInCell="1" allowOverlap="1" wp14:anchorId="1E074B99" wp14:editId="7D50AE28">
            <wp:simplePos x="0" y="0"/>
            <wp:positionH relativeFrom="margin">
              <wp:align>center</wp:align>
            </wp:positionH>
            <wp:positionV relativeFrom="paragraph">
              <wp:posOffset>8088</wp:posOffset>
            </wp:positionV>
            <wp:extent cx="5779698" cy="4574089"/>
            <wp:effectExtent l="0" t="0" r="0" b="0"/>
            <wp:wrapNone/>
            <wp:docPr id="19683780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78036" name="圖片 1"/>
                    <pic:cNvPicPr/>
                  </pic:nvPicPr>
                  <pic:blipFill>
                    <a:blip r:embed="rId13">
                      <a:extLst>
                        <a:ext uri="{28A0092B-C50C-407E-A947-70E740481C1C}">
                          <a14:useLocalDpi xmlns:a14="http://schemas.microsoft.com/office/drawing/2010/main" val="0"/>
                        </a:ext>
                      </a:extLst>
                    </a:blip>
                    <a:stretch>
                      <a:fillRect/>
                    </a:stretch>
                  </pic:blipFill>
                  <pic:spPr>
                    <a:xfrm>
                      <a:off x="0" y="0"/>
                      <a:ext cx="5779698" cy="4574089"/>
                    </a:xfrm>
                    <a:prstGeom prst="rect">
                      <a:avLst/>
                    </a:prstGeom>
                  </pic:spPr>
                </pic:pic>
              </a:graphicData>
            </a:graphic>
            <wp14:sizeRelH relativeFrom="margin">
              <wp14:pctWidth>0</wp14:pctWidth>
            </wp14:sizeRelH>
            <wp14:sizeRelV relativeFrom="margin">
              <wp14:pctHeight>0</wp14:pctHeight>
            </wp14:sizeRelV>
          </wp:anchor>
        </w:drawing>
      </w:r>
    </w:p>
    <w:p w14:paraId="2604BEFD" w14:textId="704F8D59" w:rsidR="008275EA" w:rsidRPr="0070260D" w:rsidRDefault="008275EA" w:rsidP="001D4AFD">
      <w:pPr>
        <w:pStyle w:val="a"/>
        <w:tabs>
          <w:tab w:val="left" w:pos="520"/>
          <w:tab w:val="left" w:pos="680"/>
        </w:tabs>
        <w:suppressAutoHyphens/>
        <w:snapToGrid w:val="0"/>
        <w:spacing w:line="192" w:lineRule="auto"/>
        <w:rPr>
          <w:color w:val="FFFFFF"/>
          <w:sz w:val="100"/>
          <w:szCs w:val="100"/>
        </w:rPr>
      </w:pPr>
    </w:p>
    <w:p w14:paraId="7E7AE5B0" w14:textId="77777777" w:rsidR="001C3A4D" w:rsidRDefault="001D2764" w:rsidP="0070260D">
      <w:pPr>
        <w:spacing w:after="120" w:line="240" w:lineRule="auto"/>
        <w:ind w:leftChars="-64" w:left="-141" w:right="278"/>
        <w:rPr>
          <w:noProof/>
        </w:rPr>
      </w:pPr>
      <w:r>
        <w:rPr>
          <w:noProof/>
        </w:rPr>
        <mc:AlternateContent>
          <mc:Choice Requires="wps">
            <w:drawing>
              <wp:anchor distT="0" distB="0" distL="114300" distR="114300" simplePos="0" relativeHeight="251658240" behindDoc="0" locked="0" layoutInCell="1" allowOverlap="1" wp14:anchorId="39890933" wp14:editId="3D9FFF9B">
                <wp:simplePos x="0" y="0"/>
                <wp:positionH relativeFrom="page">
                  <wp:align>right</wp:align>
                </wp:positionH>
                <wp:positionV relativeFrom="paragraph">
                  <wp:posOffset>6260465</wp:posOffset>
                </wp:positionV>
                <wp:extent cx="7549286" cy="420579"/>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9286" cy="420579"/>
                        </a:xfrm>
                        <a:prstGeom prst="rect">
                          <a:avLst/>
                        </a:prstGeom>
                        <a:solidFill>
                          <a:srgbClr val="FFFFFF"/>
                        </a:solidFill>
                        <a:ln w="9525">
                          <a:noFill/>
                          <a:miter lim="800000"/>
                          <a:headEnd/>
                          <a:tailEnd/>
                        </a:ln>
                      </wps:spPr>
                      <wps:txbx>
                        <w:txbxContent>
                          <w:p w14:paraId="57C12AA3" w14:textId="241D528E" w:rsidR="00431721" w:rsidRPr="00A963A9" w:rsidRDefault="00FF407E" w:rsidP="00A963A9">
                            <w:pPr>
                              <w:spacing w:afterLines="30" w:after="72"/>
                              <w:rPr>
                                <w:rFonts w:ascii="Acer Foco Light" w:hAnsi="Acer Foco Light"/>
                                <w:sz w:val="40"/>
                                <w:szCs w:val="40"/>
                              </w:rPr>
                            </w:pPr>
                            <w:r>
                              <w:rPr>
                                <w:rFonts w:ascii="Acer Foco Semibold" w:hAnsi="Acer Foco Semibold"/>
                                <w:i/>
                                <w:sz w:val="40"/>
                                <w:szCs w:val="40"/>
                              </w:rPr>
                              <w:t>Swift</w:t>
                            </w:r>
                            <w:r w:rsidR="00A0777F">
                              <w:rPr>
                                <w:rFonts w:ascii="Acer Foco Semibold" w:hAnsi="Acer Foco Semibold" w:hint="eastAsia"/>
                                <w:i/>
                                <w:sz w:val="40"/>
                                <w:szCs w:val="40"/>
                              </w:rPr>
                              <w:t xml:space="preserve"> </w:t>
                            </w:r>
                            <w:r w:rsidR="00A0777F">
                              <w:rPr>
                                <w:rFonts w:ascii="Acer Foco Semibold" w:hAnsi="Acer Foco Semibold"/>
                                <w:i/>
                                <w:sz w:val="40"/>
                                <w:szCs w:val="40"/>
                              </w:rPr>
                              <w:t>Edge</w:t>
                            </w:r>
                            <w:r w:rsidRPr="009F54B1">
                              <w:rPr>
                                <w:rFonts w:ascii="Acer Foco Semibold" w:hAnsi="Acer Foco Semibold"/>
                                <w:sz w:val="40"/>
                                <w:szCs w:val="40"/>
                              </w:rPr>
                              <w:t xml:space="preserve"> </w:t>
                            </w:r>
                            <w:r w:rsidR="00B87016" w:rsidRPr="00B87016">
                              <w:rPr>
                                <w:rFonts w:ascii="Acer Foco Light" w:hAnsi="Acer Foco Light"/>
                                <w:i/>
                                <w:sz w:val="40"/>
                                <w:szCs w:val="40"/>
                              </w:rPr>
                              <w:t>14</w:t>
                            </w:r>
                            <w:r w:rsidR="00E506A7">
                              <w:rPr>
                                <w:rFonts w:ascii="Acer Foco Light" w:hAnsi="Acer Foco Light"/>
                                <w:i/>
                                <w:sz w:val="40"/>
                                <w:szCs w:val="40"/>
                              </w:rPr>
                              <w:t xml:space="preserve"> 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890933" id="_x0000_t202" coordsize="21600,21600" o:spt="202" path="m,l,21600r21600,l21600,xe">
                <v:stroke joinstyle="miter"/>
                <v:path gradientshapeok="t" o:connecttype="rect"/>
              </v:shapetype>
              <v:shape id="文字方塊 2" o:spid="_x0000_s1026" type="#_x0000_t202" style="position:absolute;left:0;text-align:left;margin-left:543.25pt;margin-top:492.95pt;width:594.45pt;height:33.1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" stroked="f">
                <v:textbox>
                  <w:txbxContent>
                    <w:p w14:paraId="57C12AA3" w14:textId="241D528E" w:rsidR="00431721" w:rsidRPr="00A963A9" w:rsidRDefault="00FF407E" w:rsidP="00A963A9">
                      <w:pPr>
                        <w:spacing w:afterLines="30" w:after="72"/>
                        <w:rPr>
                          <w:rFonts w:ascii="Acer Foco Light" w:hAnsi="Acer Foco Light"/>
                          <w:sz w:val="40"/>
                          <w:szCs w:val="40"/>
                        </w:rPr>
                      </w:pPr>
                      <w:r>
                        <w:rPr>
                          <w:rFonts w:ascii="Acer Foco Semibold" w:hAnsi="Acer Foco Semibold"/>
                          <w:i/>
                          <w:sz w:val="40"/>
                          <w:szCs w:val="40"/>
                        </w:rPr>
                        <w:t>Swift</w:t>
                      </w:r>
                      <w:r w:rsidR="00A0777F">
                        <w:rPr>
                          <w:rFonts w:ascii="Acer Foco Semibold" w:hAnsi="Acer Foco Semibold" w:hint="eastAsia"/>
                          <w:i/>
                          <w:sz w:val="40"/>
                          <w:szCs w:val="40"/>
                        </w:rPr>
                        <w:t xml:space="preserve"> </w:t>
                      </w:r>
                      <w:r w:rsidR="00A0777F">
                        <w:rPr>
                          <w:rFonts w:ascii="Acer Foco Semibold" w:hAnsi="Acer Foco Semibold"/>
                          <w:i/>
                          <w:sz w:val="40"/>
                          <w:szCs w:val="40"/>
                        </w:rPr>
                        <w:t>Edge</w:t>
                      </w:r>
                      <w:r w:rsidRPr="009F54B1">
                        <w:rPr>
                          <w:rFonts w:ascii="Acer Foco Semibold" w:hAnsi="Acer Foco Semibold"/>
                          <w:sz w:val="40"/>
                          <w:szCs w:val="40"/>
                        </w:rPr>
                        <w:t xml:space="preserve"> </w:t>
                      </w:r>
                      <w:r w:rsidR="00B87016" w:rsidRPr="00B87016">
                        <w:rPr>
                          <w:rFonts w:ascii="Acer Foco Light" w:hAnsi="Acer Foco Light"/>
                          <w:i/>
                          <w:sz w:val="40"/>
                          <w:szCs w:val="40"/>
                        </w:rPr>
                        <w:t>14</w:t>
                      </w:r>
                      <w:r w:rsidR="00E506A7">
                        <w:rPr>
                          <w:rFonts w:ascii="Acer Foco Light" w:hAnsi="Acer Foco Light"/>
                          <w:i/>
                          <w:sz w:val="40"/>
                          <w:szCs w:val="40"/>
                        </w:rPr>
                        <w:t xml:space="preserve"> AI</w:t>
                      </w:r>
                    </w:p>
                  </w:txbxContent>
                </v:textbox>
                <w10:wrap anchorx="page"/>
              </v:shape>
            </w:pict>
          </mc:Fallback>
        </mc:AlternateContent>
      </w:r>
      <w:r w:rsidR="00F019D5">
        <w:br w:type="page"/>
      </w:r>
    </w:p>
    <w:p w14:paraId="763F0E9F" w14:textId="2DA6D792" w:rsidR="008269FB" w:rsidRDefault="001C3A4D" w:rsidP="0070260D">
      <w:pPr>
        <w:spacing w:after="120" w:line="240" w:lineRule="auto"/>
        <w:ind w:leftChars="-64" w:left="-141" w:right="278"/>
        <w:rPr>
          <w:rFonts w:cs="Arial"/>
          <w:color w:val="808080"/>
          <w:sz w:val="24"/>
          <w:szCs w:val="24"/>
        </w:rPr>
      </w:pPr>
      <w:r>
        <w:rPr>
          <w:noProof/>
        </w:rPr>
        <w:lastRenderedPageBreak/>
        <w:drawing>
          <wp:anchor distT="0" distB="0" distL="114300" distR="114300" simplePos="0" relativeHeight="251658268" behindDoc="1" locked="0" layoutInCell="1" allowOverlap="1" wp14:anchorId="45A645DD" wp14:editId="2CAD3EA8">
            <wp:simplePos x="0" y="0"/>
            <wp:positionH relativeFrom="column">
              <wp:posOffset>474069</wp:posOffset>
            </wp:positionH>
            <wp:positionV relativeFrom="page">
              <wp:posOffset>665623</wp:posOffset>
            </wp:positionV>
            <wp:extent cx="2780326" cy="2282649"/>
            <wp:effectExtent l="0" t="0" r="0" b="0"/>
            <wp:wrapNone/>
            <wp:docPr id="81414757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47577" name="圖片 2"/>
                    <pic:cNvPicPr/>
                  </pic:nvPicPr>
                  <pic:blipFill rotWithShape="1">
                    <a:blip r:embed="rId14" cstate="print">
                      <a:extLst>
                        <a:ext uri="{28A0092B-C50C-407E-A947-70E740481C1C}">
                          <a14:useLocalDpi xmlns:a14="http://schemas.microsoft.com/office/drawing/2010/main" val="0"/>
                        </a:ext>
                      </a:extLst>
                    </a:blip>
                    <a:srcRect l="3600"/>
                    <a:stretch>
                      <a:fillRect/>
                    </a:stretch>
                  </pic:blipFill>
                  <pic:spPr bwMode="auto">
                    <a:xfrm>
                      <a:off x="0" y="0"/>
                      <a:ext cx="2780326" cy="22826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69" behindDoc="1" locked="0" layoutInCell="1" allowOverlap="1" wp14:anchorId="6DA7ED78" wp14:editId="0B24F5CB">
            <wp:simplePos x="0" y="0"/>
            <wp:positionH relativeFrom="column">
              <wp:posOffset>3765049</wp:posOffset>
            </wp:positionH>
            <wp:positionV relativeFrom="page">
              <wp:posOffset>732396</wp:posOffset>
            </wp:positionV>
            <wp:extent cx="2516400" cy="1991494"/>
            <wp:effectExtent l="0" t="0" r="0" b="0"/>
            <wp:wrapNone/>
            <wp:docPr id="40915583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55831" name="圖片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6400" cy="1991494"/>
                    </a:xfrm>
                    <a:prstGeom prst="rect">
                      <a:avLst/>
                    </a:prstGeom>
                  </pic:spPr>
                </pic:pic>
              </a:graphicData>
            </a:graphic>
            <wp14:sizeRelH relativeFrom="margin">
              <wp14:pctWidth>0</wp14:pctWidth>
            </wp14:sizeRelH>
            <wp14:sizeRelV relativeFrom="margin">
              <wp14:pctHeight>0</wp14:pctHeight>
            </wp14:sizeRelV>
          </wp:anchor>
        </w:drawing>
      </w:r>
      <w:r w:rsidR="00DE5354">
        <w:rPr>
          <w:noProof/>
        </w:rPr>
        <mc:AlternateContent>
          <mc:Choice Requires="wps">
            <w:drawing>
              <wp:anchor distT="0" distB="0" distL="114300" distR="114300" simplePos="0" relativeHeight="251658241" behindDoc="0" locked="0" layoutInCell="1" allowOverlap="1" wp14:anchorId="47E0171C" wp14:editId="350A51A0">
                <wp:simplePos x="0" y="0"/>
                <wp:positionH relativeFrom="column">
                  <wp:posOffset>304</wp:posOffset>
                </wp:positionH>
                <wp:positionV relativeFrom="paragraph">
                  <wp:posOffset>8255</wp:posOffset>
                </wp:positionV>
                <wp:extent cx="6575728" cy="262255"/>
                <wp:effectExtent l="0" t="0" r="0" b="4445"/>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75728" cy="262255"/>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15EFC569" w14:textId="58A54ED1" w:rsidR="00F7455E" w:rsidRPr="008275EA" w:rsidRDefault="00794953" w:rsidP="00794953">
                            <w:pPr>
                              <w:tabs>
                                <w:tab w:val="center" w:pos="4820"/>
                                <w:tab w:val="right" w:pos="9781"/>
                              </w:tabs>
                              <w:ind w:right="480"/>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EE0AAB">
                              <w:rPr>
                                <w:b/>
                                <w:color w:val="FFFFFF"/>
                                <w:sz w:val="24"/>
                                <w:szCs w:val="24"/>
                                <w:shd w:val="clear" w:color="auto" w:fill="80C342"/>
                              </w:rPr>
                              <w:t>Swift</w:t>
                            </w:r>
                            <w:r w:rsidR="00A0777F">
                              <w:rPr>
                                <w:b/>
                                <w:color w:val="FFFFFF"/>
                                <w:sz w:val="24"/>
                                <w:szCs w:val="24"/>
                                <w:shd w:val="clear" w:color="auto" w:fill="80C342"/>
                              </w:rPr>
                              <w:t xml:space="preserve"> Edge</w:t>
                            </w:r>
                            <w:r w:rsidR="00EE0AAB">
                              <w:rPr>
                                <w:b/>
                                <w:color w:val="FFFFFF"/>
                                <w:sz w:val="24"/>
                                <w:szCs w:val="24"/>
                                <w:shd w:val="clear" w:color="auto" w:fill="80C342"/>
                              </w:rPr>
                              <w:t xml:space="preserve"> </w:t>
                            </w:r>
                            <w:r w:rsidR="00BA034A">
                              <w:rPr>
                                <w:b/>
                                <w:color w:val="FFFFFF"/>
                                <w:sz w:val="24"/>
                                <w:szCs w:val="24"/>
                                <w:shd w:val="clear" w:color="auto" w:fill="80C342"/>
                              </w:rPr>
                              <w:t>14</w:t>
                            </w:r>
                            <w:r w:rsidR="00E506A7">
                              <w:rPr>
                                <w:rFonts w:hint="eastAsia"/>
                                <w:b/>
                                <w:color w:val="FFFFFF"/>
                                <w:sz w:val="24"/>
                                <w:szCs w:val="24"/>
                                <w:shd w:val="clear" w:color="auto" w:fill="80C342"/>
                              </w:rPr>
                              <w:t xml:space="preserve"> AI</w:t>
                            </w:r>
                            <w:r>
                              <w:rPr>
                                <w:b/>
                                <w:color w:val="FFFFFF"/>
                                <w:sz w:val="24"/>
                                <w:szCs w:val="24"/>
                                <w:shd w:val="clear" w:color="auto" w:fill="80C342"/>
                              </w:rPr>
                              <w:tab/>
                            </w:r>
                            <w:r w:rsidR="00EE0AAB">
                              <w:rPr>
                                <w:b/>
                                <w:color w:val="FFFFFF"/>
                                <w:sz w:val="24"/>
                                <w:szCs w:val="24"/>
                                <w:shd w:val="clear" w:color="auto" w:fill="80C342"/>
                              </w:rPr>
                              <w:t>SF</w:t>
                            </w:r>
                            <w:r w:rsidR="00A0777F">
                              <w:rPr>
                                <w:b/>
                                <w:color w:val="FFFFFF"/>
                                <w:sz w:val="24"/>
                                <w:szCs w:val="24"/>
                                <w:shd w:val="clear" w:color="auto" w:fill="80C342"/>
                              </w:rPr>
                              <w:t>E</w:t>
                            </w:r>
                            <w:r w:rsidR="00FF407E">
                              <w:rPr>
                                <w:rFonts w:hint="eastAsia"/>
                                <w:b/>
                                <w:color w:val="FFFFFF"/>
                                <w:sz w:val="24"/>
                                <w:szCs w:val="24"/>
                                <w:shd w:val="clear" w:color="auto" w:fill="80C342"/>
                              </w:rPr>
                              <w:t>1</w:t>
                            </w:r>
                            <w:r w:rsidR="00B87016">
                              <w:rPr>
                                <w:b/>
                                <w:color w:val="FFFFFF"/>
                                <w:sz w:val="24"/>
                                <w:szCs w:val="24"/>
                                <w:shd w:val="clear" w:color="auto" w:fill="80C342"/>
                              </w:rPr>
                              <w:t>4</w:t>
                            </w:r>
                            <w:r w:rsidR="00CF7792">
                              <w:rPr>
                                <w:b/>
                                <w:color w:val="FFFFFF"/>
                                <w:sz w:val="24"/>
                                <w:szCs w:val="24"/>
                                <w:shd w:val="clear" w:color="auto" w:fill="80C342"/>
                              </w:rPr>
                              <w:t>-</w:t>
                            </w:r>
                            <w:r w:rsidR="00F1546C">
                              <w:rPr>
                                <w:b/>
                                <w:color w:val="FFFFFF"/>
                                <w:sz w:val="24"/>
                                <w:szCs w:val="24"/>
                                <w:shd w:val="clear" w:color="auto" w:fill="80C342"/>
                              </w:rPr>
                              <w:t>I</w:t>
                            </w:r>
                            <w:r w:rsidR="00CF7792">
                              <w:rPr>
                                <w:b/>
                                <w:color w:val="FFFFFF"/>
                                <w:sz w:val="24"/>
                                <w:szCs w:val="24"/>
                                <w:shd w:val="clear" w:color="auto" w:fill="80C342"/>
                              </w:rPr>
                              <w:t>51</w:t>
                            </w:r>
                            <w:r w:rsidR="00F7455E" w:rsidRPr="008275EA">
                              <w:rPr>
                                <w:b/>
                                <w:color w:val="FFFFFF"/>
                                <w:sz w:val="24"/>
                                <w:szCs w:val="24"/>
                                <w:shd w:val="clear" w:color="auto" w:fill="80C342"/>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E0171C" id="Text Box 6" o:spid="_x0000_s1027" type="#_x0000_t202" style="position:absolute;left:0;text-align:left;margin-left:0;margin-top:.65pt;width:517.75pt;height:20.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" fillcolor="#80c342" stroked="f" strokecolor="#80c342" strokeweight=".5pt">
                <v:path arrowok="t"/>
                <v:textbox>
                  <w:txbxContent>
                    <w:p w14:paraId="15EFC569" w14:textId="58A54ED1" w:rsidR="00F7455E" w:rsidRPr="008275EA" w:rsidRDefault="00794953" w:rsidP="00794953">
                      <w:pPr>
                        <w:tabs>
                          <w:tab w:val="center" w:pos="4820"/>
                          <w:tab w:val="right" w:pos="9781"/>
                        </w:tabs>
                        <w:ind w:right="480"/>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EE0AAB">
                        <w:rPr>
                          <w:b/>
                          <w:color w:val="FFFFFF"/>
                          <w:sz w:val="24"/>
                          <w:szCs w:val="24"/>
                          <w:shd w:val="clear" w:color="auto" w:fill="80C342"/>
                        </w:rPr>
                        <w:t>Swift</w:t>
                      </w:r>
                      <w:r w:rsidR="00A0777F">
                        <w:rPr>
                          <w:b/>
                          <w:color w:val="FFFFFF"/>
                          <w:sz w:val="24"/>
                          <w:szCs w:val="24"/>
                          <w:shd w:val="clear" w:color="auto" w:fill="80C342"/>
                        </w:rPr>
                        <w:t xml:space="preserve"> Edge</w:t>
                      </w:r>
                      <w:r w:rsidR="00EE0AAB">
                        <w:rPr>
                          <w:b/>
                          <w:color w:val="FFFFFF"/>
                          <w:sz w:val="24"/>
                          <w:szCs w:val="24"/>
                          <w:shd w:val="clear" w:color="auto" w:fill="80C342"/>
                        </w:rPr>
                        <w:t xml:space="preserve"> </w:t>
                      </w:r>
                      <w:r w:rsidR="00BA034A">
                        <w:rPr>
                          <w:b/>
                          <w:color w:val="FFFFFF"/>
                          <w:sz w:val="24"/>
                          <w:szCs w:val="24"/>
                          <w:shd w:val="clear" w:color="auto" w:fill="80C342"/>
                        </w:rPr>
                        <w:t>14</w:t>
                      </w:r>
                      <w:r w:rsidR="00E506A7">
                        <w:rPr>
                          <w:rFonts w:hint="eastAsia"/>
                          <w:b/>
                          <w:color w:val="FFFFFF"/>
                          <w:sz w:val="24"/>
                          <w:szCs w:val="24"/>
                          <w:shd w:val="clear" w:color="auto" w:fill="80C342"/>
                        </w:rPr>
                        <w:t xml:space="preserve"> AI</w:t>
                      </w:r>
                      <w:r>
                        <w:rPr>
                          <w:b/>
                          <w:color w:val="FFFFFF"/>
                          <w:sz w:val="24"/>
                          <w:szCs w:val="24"/>
                          <w:shd w:val="clear" w:color="auto" w:fill="80C342"/>
                        </w:rPr>
                        <w:tab/>
                      </w:r>
                      <w:r w:rsidR="00EE0AAB">
                        <w:rPr>
                          <w:b/>
                          <w:color w:val="FFFFFF"/>
                          <w:sz w:val="24"/>
                          <w:szCs w:val="24"/>
                          <w:shd w:val="clear" w:color="auto" w:fill="80C342"/>
                        </w:rPr>
                        <w:t>SF</w:t>
                      </w:r>
                      <w:r w:rsidR="00A0777F">
                        <w:rPr>
                          <w:b/>
                          <w:color w:val="FFFFFF"/>
                          <w:sz w:val="24"/>
                          <w:szCs w:val="24"/>
                          <w:shd w:val="clear" w:color="auto" w:fill="80C342"/>
                        </w:rPr>
                        <w:t>E</w:t>
                      </w:r>
                      <w:r w:rsidR="00FF407E">
                        <w:rPr>
                          <w:rFonts w:hint="eastAsia"/>
                          <w:b/>
                          <w:color w:val="FFFFFF"/>
                          <w:sz w:val="24"/>
                          <w:szCs w:val="24"/>
                          <w:shd w:val="clear" w:color="auto" w:fill="80C342"/>
                        </w:rPr>
                        <w:t>1</w:t>
                      </w:r>
                      <w:r w:rsidR="00B87016">
                        <w:rPr>
                          <w:b/>
                          <w:color w:val="FFFFFF"/>
                          <w:sz w:val="24"/>
                          <w:szCs w:val="24"/>
                          <w:shd w:val="clear" w:color="auto" w:fill="80C342"/>
                        </w:rPr>
                        <w:t>4</w:t>
                      </w:r>
                      <w:r w:rsidR="00CF7792">
                        <w:rPr>
                          <w:b/>
                          <w:color w:val="FFFFFF"/>
                          <w:sz w:val="24"/>
                          <w:szCs w:val="24"/>
                          <w:shd w:val="clear" w:color="auto" w:fill="80C342"/>
                        </w:rPr>
                        <w:t>-</w:t>
                      </w:r>
                      <w:r w:rsidR="00F1546C">
                        <w:rPr>
                          <w:b/>
                          <w:color w:val="FFFFFF"/>
                          <w:sz w:val="24"/>
                          <w:szCs w:val="24"/>
                          <w:shd w:val="clear" w:color="auto" w:fill="80C342"/>
                        </w:rPr>
                        <w:t>I</w:t>
                      </w:r>
                      <w:r w:rsidR="00CF7792">
                        <w:rPr>
                          <w:b/>
                          <w:color w:val="FFFFFF"/>
                          <w:sz w:val="24"/>
                          <w:szCs w:val="24"/>
                          <w:shd w:val="clear" w:color="auto" w:fill="80C342"/>
                        </w:rPr>
                        <w:t>51</w:t>
                      </w:r>
                      <w:r w:rsidR="00F7455E" w:rsidRPr="008275EA">
                        <w:rPr>
                          <w:b/>
                          <w:color w:val="FFFFFF"/>
                          <w:sz w:val="24"/>
                          <w:szCs w:val="24"/>
                          <w:shd w:val="clear" w:color="auto" w:fill="80C342"/>
                        </w:rPr>
                        <w:tab/>
                      </w:r>
                    </w:p>
                  </w:txbxContent>
                </v:textbox>
              </v:shape>
            </w:pict>
          </mc:Fallback>
        </mc:AlternateContent>
      </w:r>
      <w:r w:rsidR="00ED1DA1">
        <w:rPr>
          <w:rFonts w:hint="eastAsia"/>
          <w:noProof/>
        </w:rPr>
        <w:t xml:space="preserve"> </w:t>
      </w:r>
    </w:p>
    <w:p w14:paraId="6C20E9E3" w14:textId="2FA62D62" w:rsidR="008269FB" w:rsidRPr="008269FB" w:rsidRDefault="001C3A4D" w:rsidP="008269FB">
      <w:pPr>
        <w:rPr>
          <w:rFonts w:cs="Arial"/>
          <w:sz w:val="24"/>
          <w:szCs w:val="24"/>
        </w:rPr>
      </w:pPr>
      <w:r>
        <w:rPr>
          <w:noProof/>
        </w:rPr>
        <mc:AlternateContent>
          <mc:Choice Requires="wps">
            <w:drawing>
              <wp:anchor distT="0" distB="0" distL="114300" distR="114300" simplePos="0" relativeHeight="251658261" behindDoc="0" locked="0" layoutInCell="1" allowOverlap="1" wp14:anchorId="7A6CBD8A" wp14:editId="33E234D9">
                <wp:simplePos x="0" y="0"/>
                <wp:positionH relativeFrom="column">
                  <wp:posOffset>360680</wp:posOffset>
                </wp:positionH>
                <wp:positionV relativeFrom="paragraph">
                  <wp:posOffset>246887</wp:posOffset>
                </wp:positionV>
                <wp:extent cx="961390" cy="237490"/>
                <wp:effectExtent l="0" t="19050" r="48260" b="29210"/>
                <wp:wrapNone/>
                <wp:docPr id="413593318" name="肘形接點 300"/>
                <wp:cNvGraphicFramePr/>
                <a:graphic xmlns:a="http://schemas.openxmlformats.org/drawingml/2006/main">
                  <a:graphicData uri="http://schemas.microsoft.com/office/word/2010/wordprocessingShape">
                    <wps:wsp>
                      <wps:cNvCnPr/>
                      <wps:spPr>
                        <a:xfrm flipH="1">
                          <a:off x="0" y="0"/>
                          <a:ext cx="961390" cy="237490"/>
                        </a:xfrm>
                        <a:prstGeom prst="bentConnector3">
                          <a:avLst>
                            <a:gd name="adj1" fmla="val -330"/>
                          </a:avLst>
                        </a:prstGeom>
                        <a:ln w="12700">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A6B8A5"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300" o:spid="_x0000_s1026" type="#_x0000_t34" style="position:absolute;margin-left:28.4pt;margin-top:19.45pt;width:75.7pt;height:18.7pt;flip:x;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" adj="-71" strokecolor="#83b81a" strokeweight="1pt">
                <v:stroke startarrow="oval" startarrowwidth="narrow" startarrowlength="short"/>
              </v:shape>
            </w:pict>
          </mc:Fallback>
        </mc:AlternateContent>
      </w:r>
      <w:r>
        <w:rPr>
          <w:noProof/>
        </w:rPr>
        <mc:AlternateContent>
          <mc:Choice Requires="wps">
            <w:drawing>
              <wp:anchor distT="0" distB="0" distL="114300" distR="114300" simplePos="0" relativeHeight="251658262" behindDoc="0" locked="0" layoutInCell="1" allowOverlap="1" wp14:anchorId="3F7FAEB1" wp14:editId="1F3B30E4">
                <wp:simplePos x="0" y="0"/>
                <wp:positionH relativeFrom="column">
                  <wp:posOffset>341867</wp:posOffset>
                </wp:positionH>
                <wp:positionV relativeFrom="paragraph">
                  <wp:posOffset>243022</wp:posOffset>
                </wp:positionV>
                <wp:extent cx="1042707" cy="324275"/>
                <wp:effectExtent l="0" t="19050" r="43180" b="19050"/>
                <wp:wrapNone/>
                <wp:docPr id="619477573" name="肘形接點 300"/>
                <wp:cNvGraphicFramePr/>
                <a:graphic xmlns:a="http://schemas.openxmlformats.org/drawingml/2006/main">
                  <a:graphicData uri="http://schemas.microsoft.com/office/word/2010/wordprocessingShape">
                    <wps:wsp>
                      <wps:cNvCnPr/>
                      <wps:spPr>
                        <a:xfrm flipH="1">
                          <a:off x="0" y="0"/>
                          <a:ext cx="1042707" cy="324275"/>
                        </a:xfrm>
                        <a:prstGeom prst="bentConnector3">
                          <a:avLst>
                            <a:gd name="adj1" fmla="val 543"/>
                          </a:avLst>
                        </a:prstGeom>
                        <a:ln w="12700">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39D875" id="肘形接點 300" o:spid="_x0000_s1026" type="#_x0000_t34" style="position:absolute;margin-left:26.9pt;margin-top:19.15pt;width:82.1pt;height:25.55pt;flip:x;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" adj="117" strokecolor="#83b81a" strokeweight="1pt">
                <v:stroke startarrow="oval" startarrowwidth="narrow" startarrowlength="short"/>
              </v:shape>
            </w:pict>
          </mc:Fallback>
        </mc:AlternateContent>
      </w:r>
      <w:r>
        <w:rPr>
          <w:noProof/>
        </w:rPr>
        <mc:AlternateContent>
          <mc:Choice Requires="wps">
            <w:drawing>
              <wp:anchor distT="0" distB="0" distL="114300" distR="114300" simplePos="0" relativeHeight="251658252" behindDoc="0" locked="0" layoutInCell="1" allowOverlap="1" wp14:anchorId="5C6758C3" wp14:editId="71C5C4B5">
                <wp:simplePos x="0" y="0"/>
                <wp:positionH relativeFrom="column">
                  <wp:posOffset>1252294</wp:posOffset>
                </wp:positionH>
                <wp:positionV relativeFrom="paragraph">
                  <wp:posOffset>92258</wp:posOffset>
                </wp:positionV>
                <wp:extent cx="0" cy="119898"/>
                <wp:effectExtent l="19050" t="0" r="38100" b="52070"/>
                <wp:wrapNone/>
                <wp:docPr id="19"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9898"/>
                        </a:xfrm>
                        <a:prstGeom prst="straightConnector1">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A4EDDF6" id="_x0000_t32" coordsize="21600,21600" o:spt="32" o:oned="t" path="m,l21600,21600e" filled="f">
                <v:path arrowok="t" fillok="f" o:connecttype="none"/>
                <o:lock v:ext="edit" shapetype="t"/>
              </v:shapetype>
              <v:shape id="AutoShape 95" o:spid="_x0000_s1026" type="#_x0000_t32" style="position:absolute;margin-left:98.6pt;margin-top:7.25pt;width:0;height:9.45pt;flip:y;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" strokecolor="#83b81a" strokeweight="1pt">
                <v:stroke startarrow="oval" startarrowwidth="narrow" startarrowlength="short"/>
              </v:shape>
            </w:pict>
          </mc:Fallback>
        </mc:AlternateContent>
      </w:r>
      <w:r>
        <w:rPr>
          <w:noProof/>
        </w:rPr>
        <mc:AlternateContent>
          <mc:Choice Requires="wps">
            <w:drawing>
              <wp:anchor distT="0" distB="0" distL="114300" distR="114300" simplePos="0" relativeHeight="251658260" behindDoc="0" locked="0" layoutInCell="1" allowOverlap="1" wp14:anchorId="4C12AADE" wp14:editId="733228E4">
                <wp:simplePos x="0" y="0"/>
                <wp:positionH relativeFrom="column">
                  <wp:posOffset>297451</wp:posOffset>
                </wp:positionH>
                <wp:positionV relativeFrom="paragraph">
                  <wp:posOffset>90851</wp:posOffset>
                </wp:positionV>
                <wp:extent cx="1140460" cy="107950"/>
                <wp:effectExtent l="0" t="0" r="40640" b="44450"/>
                <wp:wrapNone/>
                <wp:docPr id="297" name="肘形接點 297"/>
                <wp:cNvGraphicFramePr/>
                <a:graphic xmlns:a="http://schemas.openxmlformats.org/drawingml/2006/main">
                  <a:graphicData uri="http://schemas.microsoft.com/office/word/2010/wordprocessingShape">
                    <wps:wsp>
                      <wps:cNvCnPr/>
                      <wps:spPr>
                        <a:xfrm flipH="1" flipV="1">
                          <a:off x="0" y="0"/>
                          <a:ext cx="1140460" cy="107950"/>
                        </a:xfrm>
                        <a:prstGeom prst="bentConnector3">
                          <a:avLst>
                            <a:gd name="adj1" fmla="val 23"/>
                          </a:avLst>
                        </a:prstGeom>
                        <a:ln w="12700">
                          <a:solidFill>
                            <a:srgbClr val="83B81A"/>
                          </a:solidFill>
                          <a:round/>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9424F4" id="肘形接點 297" o:spid="_x0000_s1026" type="#_x0000_t34" style="position:absolute;margin-left:23.4pt;margin-top:7.15pt;width:89.8pt;height:8.5pt;flip:x y;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" adj="5" strokecolor="#83b81a" strokeweight="1pt">
                <v:stroke startarrow="oval" startarrowwidth="narrow" startarrowlength="short" joinstyle="round"/>
              </v:shape>
            </w:pict>
          </mc:Fallback>
        </mc:AlternateContent>
      </w:r>
      <w:r w:rsidR="005755DF">
        <w:rPr>
          <w:noProof/>
        </w:rPr>
        <mc:AlternateContent>
          <mc:Choice Requires="wps">
            <w:drawing>
              <wp:anchor distT="0" distB="0" distL="114300" distR="114300" simplePos="0" relativeHeight="251658244" behindDoc="0" locked="0" layoutInCell="1" allowOverlap="1" wp14:anchorId="0889C0D6" wp14:editId="39346E48">
                <wp:simplePos x="0" y="0"/>
                <wp:positionH relativeFrom="column">
                  <wp:posOffset>183253</wp:posOffset>
                </wp:positionH>
                <wp:positionV relativeFrom="paragraph">
                  <wp:posOffset>135444</wp:posOffset>
                </wp:positionV>
                <wp:extent cx="264795" cy="256540"/>
                <wp:effectExtent l="0" t="0" r="0" b="0"/>
                <wp:wrapNone/>
                <wp:docPr id="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7BBBC2C" w14:textId="77777777" w:rsidR="008B75DF" w:rsidRPr="008B75DF" w:rsidRDefault="008B75DF" w:rsidP="008B75DF">
                            <w:pPr>
                              <w:rPr>
                                <w:b/>
                                <w:sz w:val="18"/>
                                <w:szCs w:val="16"/>
                              </w:rPr>
                            </w:pPr>
                            <w:r w:rsidRPr="008B75DF">
                              <w:rPr>
                                <w:b/>
                                <w:sz w:val="18"/>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9C0D6" id="Text Box 2" o:spid="_x0000_s1028" type="#_x0000_t202" style="position:absolute;margin-left:14.45pt;margin-top:10.65pt;width:20.85pt;height:20.2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XM+wEAANM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" filled="f" stroked="f">
                <v:textbox>
                  <w:txbxContent>
                    <w:p w14:paraId="57BBBC2C" w14:textId="77777777" w:rsidR="008B75DF" w:rsidRPr="008B75DF" w:rsidRDefault="008B75DF" w:rsidP="008B75DF">
                      <w:pPr>
                        <w:rPr>
                          <w:b/>
                          <w:sz w:val="18"/>
                          <w:szCs w:val="16"/>
                        </w:rPr>
                      </w:pPr>
                      <w:r w:rsidRPr="008B75DF">
                        <w:rPr>
                          <w:b/>
                          <w:sz w:val="18"/>
                          <w:szCs w:val="16"/>
                        </w:rPr>
                        <w:t>1</w:t>
                      </w:r>
                    </w:p>
                  </w:txbxContent>
                </v:textbox>
              </v:shape>
            </w:pict>
          </mc:Fallback>
        </mc:AlternateContent>
      </w:r>
    </w:p>
    <w:p w14:paraId="45B99AAE" w14:textId="3C54A2EB" w:rsidR="008269FB" w:rsidRPr="008269FB" w:rsidRDefault="001C3A4D" w:rsidP="008269FB">
      <w:pPr>
        <w:rPr>
          <w:rFonts w:cs="Arial"/>
          <w:sz w:val="24"/>
          <w:szCs w:val="24"/>
        </w:rPr>
      </w:pPr>
      <w:r w:rsidRPr="00334D1E">
        <w:rPr>
          <w:noProof/>
        </w:rPr>
        <mc:AlternateContent>
          <mc:Choice Requires="wps">
            <w:drawing>
              <wp:anchor distT="0" distB="0" distL="114300" distR="114300" simplePos="0" relativeHeight="251658258" behindDoc="0" locked="0" layoutInCell="1" allowOverlap="1" wp14:anchorId="48B34553" wp14:editId="5723E7FC">
                <wp:simplePos x="0" y="0"/>
                <wp:positionH relativeFrom="margin">
                  <wp:posOffset>150483</wp:posOffset>
                </wp:positionH>
                <wp:positionV relativeFrom="paragraph">
                  <wp:posOffset>126674</wp:posOffset>
                </wp:positionV>
                <wp:extent cx="264795" cy="256540"/>
                <wp:effectExtent l="0" t="0" r="0" b="0"/>
                <wp:wrapNone/>
                <wp:docPr id="2107376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46AE8E07" w14:textId="066FF594" w:rsidR="00B42388" w:rsidRPr="008B75DF" w:rsidRDefault="00B42388" w:rsidP="00B42388">
                            <w:pPr>
                              <w:rPr>
                                <w:b/>
                                <w:sz w:val="18"/>
                                <w:szCs w:val="16"/>
                              </w:rPr>
                            </w:pPr>
                            <w:r>
                              <w:rPr>
                                <w:b/>
                                <w:sz w:val="18"/>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34553" id="_x0000_s1029" type="#_x0000_t202" style="position:absolute;margin-left:11.85pt;margin-top:9.95pt;width:20.85pt;height:20.2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" filled="f" stroked="f">
                <v:textbox>
                  <w:txbxContent>
                    <w:p w14:paraId="46AE8E07" w14:textId="066FF594" w:rsidR="00B42388" w:rsidRPr="008B75DF" w:rsidRDefault="00B42388" w:rsidP="00B42388">
                      <w:pPr>
                        <w:rPr>
                          <w:b/>
                          <w:sz w:val="18"/>
                          <w:szCs w:val="16"/>
                        </w:rPr>
                      </w:pPr>
                      <w:r>
                        <w:rPr>
                          <w:b/>
                          <w:sz w:val="18"/>
                          <w:szCs w:val="16"/>
                        </w:rPr>
                        <w:t>3</w:t>
                      </w:r>
                    </w:p>
                  </w:txbxContent>
                </v:textbox>
                <w10:wrap anchorx="margin"/>
              </v:shape>
            </w:pict>
          </mc:Fallback>
        </mc:AlternateContent>
      </w:r>
      <w:r w:rsidR="00A0777F">
        <w:rPr>
          <w:noProof/>
        </w:rPr>
        <mc:AlternateContent>
          <mc:Choice Requires="wps">
            <w:drawing>
              <wp:anchor distT="0" distB="0" distL="114300" distR="114300" simplePos="0" relativeHeight="251658243" behindDoc="0" locked="0" layoutInCell="1" allowOverlap="1" wp14:anchorId="7FA91EA1" wp14:editId="74554931">
                <wp:simplePos x="0" y="0"/>
                <wp:positionH relativeFrom="column">
                  <wp:posOffset>182826</wp:posOffset>
                </wp:positionH>
                <wp:positionV relativeFrom="paragraph">
                  <wp:posOffset>9861</wp:posOffset>
                </wp:positionV>
                <wp:extent cx="264795" cy="256540"/>
                <wp:effectExtent l="0" t="0" r="0" b="0"/>
                <wp:wrapNone/>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683507F2" w14:textId="77777777" w:rsidR="008B75DF" w:rsidRPr="008B75DF" w:rsidRDefault="008B75DF" w:rsidP="008B75DF">
                            <w:pPr>
                              <w:rPr>
                                <w:b/>
                                <w:sz w:val="18"/>
                                <w:szCs w:val="16"/>
                              </w:rPr>
                            </w:pPr>
                            <w:r>
                              <w:rPr>
                                <w:b/>
                                <w:sz w:val="18"/>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91EA1" id="_x0000_s1030" type="#_x0000_t202" style="position:absolute;margin-left:14.4pt;margin-top:.8pt;width:20.85pt;height:20.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OGU/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" filled="f" stroked="f">
                <v:textbox>
                  <w:txbxContent>
                    <w:p w14:paraId="683507F2" w14:textId="77777777" w:rsidR="008B75DF" w:rsidRPr="008B75DF" w:rsidRDefault="008B75DF" w:rsidP="008B75DF">
                      <w:pPr>
                        <w:rPr>
                          <w:b/>
                          <w:sz w:val="18"/>
                          <w:szCs w:val="16"/>
                        </w:rPr>
                      </w:pPr>
                      <w:r>
                        <w:rPr>
                          <w:b/>
                          <w:sz w:val="18"/>
                          <w:szCs w:val="16"/>
                        </w:rPr>
                        <w:t>2</w:t>
                      </w:r>
                    </w:p>
                  </w:txbxContent>
                </v:textbox>
              </v:shape>
            </w:pict>
          </mc:Fallback>
        </mc:AlternateContent>
      </w:r>
    </w:p>
    <w:p w14:paraId="7C6FF0BB" w14:textId="3B4A1580" w:rsidR="008269FB" w:rsidRPr="008269FB" w:rsidRDefault="00A0777F" w:rsidP="008269FB">
      <w:pPr>
        <w:rPr>
          <w:rFonts w:cs="Arial"/>
          <w:sz w:val="24"/>
          <w:szCs w:val="24"/>
        </w:rPr>
      </w:pPr>
      <w:r>
        <w:rPr>
          <w:noProof/>
        </w:rPr>
        <mc:AlternateContent>
          <mc:Choice Requires="wps">
            <w:drawing>
              <wp:anchor distT="0" distB="0" distL="114300" distR="114300" simplePos="0" relativeHeight="251658248" behindDoc="0" locked="0" layoutInCell="1" allowOverlap="1" wp14:anchorId="78192723" wp14:editId="2255CC3C">
                <wp:simplePos x="0" y="0"/>
                <wp:positionH relativeFrom="column">
                  <wp:posOffset>2580640</wp:posOffset>
                </wp:positionH>
                <wp:positionV relativeFrom="paragraph">
                  <wp:posOffset>320675</wp:posOffset>
                </wp:positionV>
                <wp:extent cx="331470" cy="25654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3D15FE13" w14:textId="4EDFF3BA" w:rsidR="008B75DF" w:rsidRPr="008B75DF" w:rsidRDefault="007C5443" w:rsidP="008B75DF">
                            <w:pPr>
                              <w:rPr>
                                <w:b/>
                                <w:sz w:val="18"/>
                                <w:szCs w:val="16"/>
                              </w:rPr>
                            </w:pPr>
                            <w:r>
                              <w:rPr>
                                <w:b/>
                                <w:sz w:val="18"/>
                                <w:szCs w:val="16"/>
                              </w:rPr>
                              <w:t>1</w:t>
                            </w:r>
                            <w:r w:rsidR="00F1546C">
                              <w:rPr>
                                <w:b/>
                                <w:sz w:val="18"/>
                                <w:szCs w:val="16"/>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92723" id="_x0000_s1031" type="#_x0000_t202" style="position:absolute;margin-left:203.2pt;margin-top:25.25pt;width:26.1pt;height:20.2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" filled="f" stroked="f">
                <v:textbox>
                  <w:txbxContent>
                    <w:p w14:paraId="3D15FE13" w14:textId="4EDFF3BA" w:rsidR="008B75DF" w:rsidRPr="008B75DF" w:rsidRDefault="007C5443" w:rsidP="008B75DF">
                      <w:pPr>
                        <w:rPr>
                          <w:b/>
                          <w:sz w:val="18"/>
                          <w:szCs w:val="16"/>
                        </w:rPr>
                      </w:pPr>
                      <w:r>
                        <w:rPr>
                          <w:b/>
                          <w:sz w:val="18"/>
                          <w:szCs w:val="16"/>
                        </w:rPr>
                        <w:t>1</w:t>
                      </w:r>
                      <w:r w:rsidR="00F1546C">
                        <w:rPr>
                          <w:b/>
                          <w:sz w:val="18"/>
                          <w:szCs w:val="16"/>
                        </w:rPr>
                        <w:t>0</w:t>
                      </w: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0EB1D8E" wp14:editId="7A10A6B7">
                <wp:simplePos x="0" y="0"/>
                <wp:positionH relativeFrom="column">
                  <wp:posOffset>187960</wp:posOffset>
                </wp:positionH>
                <wp:positionV relativeFrom="paragraph">
                  <wp:posOffset>178435</wp:posOffset>
                </wp:positionV>
                <wp:extent cx="264795" cy="256540"/>
                <wp:effectExtent l="0" t="0" r="0" b="0"/>
                <wp:wrapNone/>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54775D40" w14:textId="77777777" w:rsidR="008B75DF" w:rsidRPr="008B75DF" w:rsidRDefault="008B75DF" w:rsidP="008B75DF">
                            <w:pPr>
                              <w:rPr>
                                <w:b/>
                                <w:sz w:val="18"/>
                                <w:szCs w:val="16"/>
                              </w:rPr>
                            </w:pPr>
                            <w:r>
                              <w:rPr>
                                <w:b/>
                                <w:sz w:val="18"/>
                                <w:szCs w:val="16"/>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B1D8E" id="_x0000_s1032" type="#_x0000_t202" style="position:absolute;margin-left:14.8pt;margin-top:14.05pt;width:20.85pt;height:20.2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" filled="f" stroked="f">
                <v:textbox>
                  <w:txbxContent>
                    <w:p w14:paraId="54775D40" w14:textId="77777777" w:rsidR="008B75DF" w:rsidRPr="008B75DF" w:rsidRDefault="008B75DF" w:rsidP="008B75DF">
                      <w:pPr>
                        <w:rPr>
                          <w:b/>
                          <w:sz w:val="18"/>
                          <w:szCs w:val="16"/>
                        </w:rPr>
                      </w:pPr>
                      <w:r>
                        <w:rPr>
                          <w:b/>
                          <w:sz w:val="18"/>
                          <w:szCs w:val="16"/>
                        </w:rPr>
                        <w:t>4</w:t>
                      </w:r>
                    </w:p>
                  </w:txbxContent>
                </v:textbox>
              </v:shape>
            </w:pict>
          </mc:Fallback>
        </mc:AlternateContent>
      </w:r>
      <w:r w:rsidR="005755DF">
        <w:rPr>
          <w:noProof/>
        </w:rPr>
        <mc:AlternateContent>
          <mc:Choice Requires="wps">
            <w:drawing>
              <wp:anchor distT="0" distB="0" distL="114300" distR="114300" simplePos="0" relativeHeight="251658263" behindDoc="0" locked="0" layoutInCell="1" allowOverlap="1" wp14:anchorId="2A645336" wp14:editId="1CF539A2">
                <wp:simplePos x="0" y="0"/>
                <wp:positionH relativeFrom="column">
                  <wp:posOffset>380092</wp:posOffset>
                </wp:positionH>
                <wp:positionV relativeFrom="paragraph">
                  <wp:posOffset>294789</wp:posOffset>
                </wp:positionV>
                <wp:extent cx="1028103" cy="8852"/>
                <wp:effectExtent l="0" t="19050" r="38735" b="48895"/>
                <wp:wrapNone/>
                <wp:docPr id="299" name="直線接點 299"/>
                <wp:cNvGraphicFramePr/>
                <a:graphic xmlns:a="http://schemas.openxmlformats.org/drawingml/2006/main">
                  <a:graphicData uri="http://schemas.microsoft.com/office/word/2010/wordprocessingShape">
                    <wps:wsp>
                      <wps:cNvCnPr/>
                      <wps:spPr>
                        <a:xfrm flipH="1" flipV="1">
                          <a:off x="0" y="0"/>
                          <a:ext cx="1028103" cy="8852"/>
                        </a:xfrm>
                        <a:prstGeom prst="line">
                          <a:avLst/>
                        </a:prstGeom>
                        <a:ln w="12700">
                          <a:solidFill>
                            <a:srgbClr val="83B81A"/>
                          </a:solidFill>
                          <a:headEnd type="oval" w="sm" len="sm"/>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E97B22" id="直線接點 299" o:spid="_x0000_s1026" style="position:absolute;flip:x y;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5pt,23.2pt" to="110.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" strokecolor="#83b81a" strokeweight="1pt">
                <v:stroke startarrow="oval" startarrowwidth="narrow" startarrowlength="short" endarrowwidth="narrow" endarrowlength="short"/>
              </v:line>
            </w:pict>
          </mc:Fallback>
        </mc:AlternateContent>
      </w:r>
    </w:p>
    <w:p w14:paraId="6D7328DF" w14:textId="549EC072" w:rsidR="008269FB" w:rsidRPr="008269FB" w:rsidRDefault="001C3A4D" w:rsidP="008269FB">
      <w:pPr>
        <w:rPr>
          <w:rFonts w:cs="Arial"/>
          <w:sz w:val="24"/>
          <w:szCs w:val="24"/>
        </w:rPr>
      </w:pPr>
      <w:r>
        <w:rPr>
          <w:noProof/>
        </w:rPr>
        <mc:AlternateContent>
          <mc:Choice Requires="wps">
            <w:drawing>
              <wp:anchor distT="0" distB="0" distL="114300" distR="114300" simplePos="0" relativeHeight="251658259" behindDoc="0" locked="0" layoutInCell="1" allowOverlap="1" wp14:anchorId="5EE7E556" wp14:editId="63FE4846">
                <wp:simplePos x="0" y="0"/>
                <wp:positionH relativeFrom="margin">
                  <wp:posOffset>2153778</wp:posOffset>
                </wp:positionH>
                <wp:positionV relativeFrom="paragraph">
                  <wp:posOffset>120482</wp:posOffset>
                </wp:positionV>
                <wp:extent cx="544491" cy="201918"/>
                <wp:effectExtent l="19050" t="0" r="27305" b="46355"/>
                <wp:wrapNone/>
                <wp:docPr id="444259953" name="肘形接點 277"/>
                <wp:cNvGraphicFramePr/>
                <a:graphic xmlns:a="http://schemas.openxmlformats.org/drawingml/2006/main">
                  <a:graphicData uri="http://schemas.microsoft.com/office/word/2010/wordprocessingShape">
                    <wps:wsp>
                      <wps:cNvCnPr/>
                      <wps:spPr>
                        <a:xfrm flipV="1">
                          <a:off x="0" y="0"/>
                          <a:ext cx="544491" cy="201918"/>
                        </a:xfrm>
                        <a:prstGeom prst="bentConnector3">
                          <a:avLst>
                            <a:gd name="adj1" fmla="val -13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8A51CBA" id="肘形接點 277" o:spid="_x0000_s1026" type="#_x0000_t34" style="position:absolute;margin-left:169.6pt;margin-top:9.5pt;width:42.85pt;height:15.9pt;flip:y;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" adj="-28" strokecolor="#80c342" strokeweight="1pt">
                <v:stroke startarrow="oval" startarrowwidth="narrow" startarrowlength="short" endarrowwidth="narrow" endarrowlength="short" joinstyle="round"/>
                <w10:wrap anchorx="margin"/>
              </v:shape>
            </w:pict>
          </mc:Fallback>
        </mc:AlternateContent>
      </w:r>
      <w:r w:rsidR="00A0777F">
        <w:rPr>
          <w:noProof/>
        </w:rPr>
        <mc:AlternateContent>
          <mc:Choice Requires="wps">
            <w:drawing>
              <wp:anchor distT="0" distB="0" distL="114300" distR="114300" simplePos="0" relativeHeight="251658253" behindDoc="0" locked="0" layoutInCell="1" allowOverlap="1" wp14:anchorId="1B307DE6" wp14:editId="1AA38919">
                <wp:simplePos x="0" y="0"/>
                <wp:positionH relativeFrom="column">
                  <wp:posOffset>2736377</wp:posOffset>
                </wp:positionH>
                <wp:positionV relativeFrom="paragraph">
                  <wp:posOffset>118927</wp:posOffset>
                </wp:positionV>
                <wp:extent cx="331470" cy="256540"/>
                <wp:effectExtent l="0" t="0" r="0" b="0"/>
                <wp:wrapNone/>
                <wp:docPr id="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7A5DF3D2" w14:textId="0BC72565" w:rsidR="003A064A" w:rsidRPr="008B75DF" w:rsidRDefault="003A064A" w:rsidP="003A064A">
                            <w:pPr>
                              <w:rPr>
                                <w:b/>
                                <w:sz w:val="18"/>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07DE6" id="_x0000_s1033" type="#_x0000_t202" style="position:absolute;margin-left:215.45pt;margin-top:9.35pt;width:26.1pt;height:20.2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" filled="f" stroked="f">
                <v:textbox>
                  <w:txbxContent>
                    <w:p w14:paraId="7A5DF3D2" w14:textId="0BC72565" w:rsidR="003A064A" w:rsidRPr="008B75DF" w:rsidRDefault="003A064A" w:rsidP="003A064A">
                      <w:pPr>
                        <w:rPr>
                          <w:b/>
                          <w:sz w:val="18"/>
                          <w:szCs w:val="16"/>
                        </w:rPr>
                      </w:pPr>
                    </w:p>
                  </w:txbxContent>
                </v:textbox>
              </v:shape>
            </w:pict>
          </mc:Fallback>
        </mc:AlternateContent>
      </w:r>
    </w:p>
    <w:p w14:paraId="75F3E56D" w14:textId="6808853E" w:rsidR="008269FB" w:rsidRPr="008269FB" w:rsidRDefault="001C3A4D" w:rsidP="008269FB">
      <w:pPr>
        <w:rPr>
          <w:rFonts w:cs="Arial"/>
          <w:sz w:val="24"/>
          <w:szCs w:val="24"/>
        </w:rPr>
      </w:pPr>
      <w:r>
        <w:rPr>
          <w:noProof/>
        </w:rPr>
        <mc:AlternateContent>
          <mc:Choice Requires="wps">
            <w:drawing>
              <wp:anchor distT="0" distB="0" distL="114300" distR="114300" simplePos="0" relativeHeight="251658272" behindDoc="0" locked="0" layoutInCell="1" allowOverlap="1" wp14:anchorId="06324A29" wp14:editId="36213D09">
                <wp:simplePos x="0" y="0"/>
                <wp:positionH relativeFrom="column">
                  <wp:posOffset>4654502</wp:posOffset>
                </wp:positionH>
                <wp:positionV relativeFrom="paragraph">
                  <wp:posOffset>307232</wp:posOffset>
                </wp:positionV>
                <wp:extent cx="0" cy="179705"/>
                <wp:effectExtent l="19050" t="19050" r="38100" b="29845"/>
                <wp:wrapNone/>
                <wp:docPr id="298626182" name="直線接點 289"/>
                <wp:cNvGraphicFramePr/>
                <a:graphic xmlns:a="http://schemas.openxmlformats.org/drawingml/2006/main">
                  <a:graphicData uri="http://schemas.microsoft.com/office/word/2010/wordprocessingShape">
                    <wps:wsp>
                      <wps:cNvCnPr/>
                      <wps:spPr>
                        <a:xfrm>
                          <a:off x="0" y="0"/>
                          <a:ext cx="0" cy="179705"/>
                        </a:xfrm>
                        <a:prstGeom prst="line">
                          <a:avLst/>
                        </a:prstGeom>
                        <a:ln w="12700">
                          <a:solidFill>
                            <a:srgbClr val="83B81A"/>
                          </a:solidFill>
                          <a:miter lim="800000"/>
                          <a:headEnd type="oval"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5AB00B" id="直線接點 289" o:spid="_x0000_s1026" style="position:absolute;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5pt,24.2pt" to="366.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" strokecolor="#83b81a" strokeweight="1pt">
                <v:stroke startarrow="oval" startarrowwidth="narrow" startarrowlength="short" joinstyle="miter"/>
              </v:line>
            </w:pict>
          </mc:Fallback>
        </mc:AlternateContent>
      </w:r>
      <w:r>
        <w:rPr>
          <w:noProof/>
        </w:rPr>
        <mc:AlternateContent>
          <mc:Choice Requires="wps">
            <w:drawing>
              <wp:anchor distT="0" distB="0" distL="114300" distR="114300" simplePos="0" relativeHeight="251658271" behindDoc="0" locked="0" layoutInCell="1" allowOverlap="1" wp14:anchorId="589CD555" wp14:editId="47D80A11">
                <wp:simplePos x="0" y="0"/>
                <wp:positionH relativeFrom="column">
                  <wp:posOffset>4457065</wp:posOffset>
                </wp:positionH>
                <wp:positionV relativeFrom="paragraph">
                  <wp:posOffset>249555</wp:posOffset>
                </wp:positionV>
                <wp:extent cx="0" cy="205740"/>
                <wp:effectExtent l="19050" t="19050" r="50800" b="17780"/>
                <wp:wrapNone/>
                <wp:docPr id="1667228076"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740"/>
                        </a:xfrm>
                        <a:prstGeom prst="straightConnector1">
                          <a:avLst/>
                        </a:prstGeom>
                        <a:noFill/>
                        <a:ln w="12700">
                          <a:solidFill>
                            <a:srgbClr val="80C342"/>
                          </a:solidFill>
                          <a:round/>
                          <a:headEnd/>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F4D2AC" id="AutoShape 98" o:spid="_x0000_s1026" type="#_x0000_t32" style="position:absolute;margin-left:350.95pt;margin-top:19.65pt;width:0;height:16.2pt;flip:y;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" strokecolor="#80c342" strokeweight="1pt">
                <v:stroke endarrow="oval" endarrowwidth="narrow" endarrowlength="short"/>
              </v:shape>
            </w:pict>
          </mc:Fallback>
        </mc:AlternateContent>
      </w:r>
      <w:r>
        <w:rPr>
          <w:noProof/>
        </w:rPr>
        <mc:AlternateContent>
          <mc:Choice Requires="wps">
            <w:drawing>
              <wp:anchor distT="0" distB="0" distL="114300" distR="114300" simplePos="0" relativeHeight="251658257" behindDoc="0" locked="0" layoutInCell="1" allowOverlap="1" wp14:anchorId="6AAD3D5F" wp14:editId="601ECDDA">
                <wp:simplePos x="0" y="0"/>
                <wp:positionH relativeFrom="column">
                  <wp:posOffset>4545897</wp:posOffset>
                </wp:positionH>
                <wp:positionV relativeFrom="paragraph">
                  <wp:posOffset>275590</wp:posOffset>
                </wp:positionV>
                <wp:extent cx="0" cy="205740"/>
                <wp:effectExtent l="19050" t="19050" r="38100" b="22860"/>
                <wp:wrapNone/>
                <wp:docPr id="42"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740"/>
                        </a:xfrm>
                        <a:prstGeom prst="straightConnector1">
                          <a:avLst/>
                        </a:prstGeom>
                        <a:noFill/>
                        <a:ln w="12700">
                          <a:solidFill>
                            <a:srgbClr val="80C342"/>
                          </a:solidFill>
                          <a:round/>
                          <a:headEnd/>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6DC4F2" id="AutoShape 98" o:spid="_x0000_s1026" type="#_x0000_t32" style="position:absolute;margin-left:357.95pt;margin-top:21.7pt;width:0;height:16.2pt;flip:y;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" strokecolor="#80c342" strokeweight="1pt">
                <v:stroke endarrow="oval" endarrowwidth="narrow" endarrowlength="short"/>
              </v:shape>
            </w:pict>
          </mc:Fallback>
        </mc:AlternateContent>
      </w:r>
      <w:r>
        <w:rPr>
          <w:noProof/>
        </w:rPr>
        <mc:AlternateContent>
          <mc:Choice Requires="wps">
            <w:drawing>
              <wp:anchor distT="0" distB="0" distL="114300" distR="114300" simplePos="0" relativeHeight="251658275" behindDoc="0" locked="0" layoutInCell="1" allowOverlap="1" wp14:anchorId="18C77609" wp14:editId="62AD2888">
                <wp:simplePos x="0" y="0"/>
                <wp:positionH relativeFrom="margin">
                  <wp:posOffset>2556984</wp:posOffset>
                </wp:positionH>
                <wp:positionV relativeFrom="paragraph">
                  <wp:posOffset>154500</wp:posOffset>
                </wp:positionV>
                <wp:extent cx="321310" cy="256540"/>
                <wp:effectExtent l="0" t="0" r="0" b="0"/>
                <wp:wrapNone/>
                <wp:docPr id="797057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256540"/>
                        </a:xfrm>
                        <a:prstGeom prst="rect">
                          <a:avLst/>
                        </a:prstGeom>
                        <a:noFill/>
                        <a:ln w="9525">
                          <a:noFill/>
                          <a:miter lim="800000"/>
                          <a:headEnd/>
                          <a:tailEnd/>
                        </a:ln>
                      </wps:spPr>
                      <wps:txbx>
                        <w:txbxContent>
                          <w:p w14:paraId="74DF8CDE" w14:textId="33264639" w:rsidR="001C3A4D" w:rsidRPr="008B75DF" w:rsidRDefault="001C3A4D" w:rsidP="001C3A4D">
                            <w:pPr>
                              <w:rPr>
                                <w:b/>
                                <w:sz w:val="18"/>
                                <w:szCs w:val="16"/>
                              </w:rPr>
                            </w:pPr>
                            <w:r>
                              <w:rPr>
                                <w:b/>
                                <w:sz w:val="18"/>
                                <w:szCs w:val="16"/>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C77609" id="_x0000_s1034" type="#_x0000_t202" style="position:absolute;margin-left:201.35pt;margin-top:12.15pt;width:25.3pt;height:20.2pt;z-index:2516582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" filled="f" stroked="f">
                <v:textbox>
                  <w:txbxContent>
                    <w:p w14:paraId="74DF8CDE" w14:textId="33264639" w:rsidR="001C3A4D" w:rsidRPr="008B75DF" w:rsidRDefault="001C3A4D" w:rsidP="001C3A4D">
                      <w:pPr>
                        <w:rPr>
                          <w:b/>
                          <w:sz w:val="18"/>
                          <w:szCs w:val="16"/>
                        </w:rPr>
                      </w:pPr>
                      <w:r>
                        <w:rPr>
                          <w:b/>
                          <w:sz w:val="18"/>
                          <w:szCs w:val="16"/>
                        </w:rPr>
                        <w:t>9</w:t>
                      </w:r>
                    </w:p>
                  </w:txbxContent>
                </v:textbox>
                <w10:wrap anchorx="margin"/>
              </v:shape>
            </w:pict>
          </mc:Fallback>
        </mc:AlternateContent>
      </w:r>
      <w:r>
        <w:rPr>
          <w:noProof/>
        </w:rPr>
        <mc:AlternateContent>
          <mc:Choice Requires="wps">
            <w:drawing>
              <wp:anchor distT="0" distB="0" distL="114300" distR="114300" simplePos="0" relativeHeight="251658274" behindDoc="0" locked="0" layoutInCell="1" allowOverlap="1" wp14:anchorId="1801AF46" wp14:editId="0207C562">
                <wp:simplePos x="0" y="0"/>
                <wp:positionH relativeFrom="column">
                  <wp:posOffset>2268017</wp:posOffset>
                </wp:positionH>
                <wp:positionV relativeFrom="paragraph">
                  <wp:posOffset>147803</wp:posOffset>
                </wp:positionV>
                <wp:extent cx="373247" cy="130946"/>
                <wp:effectExtent l="19050" t="19050" r="27305" b="21590"/>
                <wp:wrapNone/>
                <wp:docPr id="410275404" name="肘形接點 277"/>
                <wp:cNvGraphicFramePr/>
                <a:graphic xmlns:a="http://schemas.openxmlformats.org/drawingml/2006/main">
                  <a:graphicData uri="http://schemas.microsoft.com/office/word/2010/wordprocessingShape">
                    <wps:wsp>
                      <wps:cNvCnPr/>
                      <wps:spPr>
                        <a:xfrm>
                          <a:off x="0" y="0"/>
                          <a:ext cx="373247" cy="130946"/>
                        </a:xfrm>
                        <a:prstGeom prst="bentConnector3">
                          <a:avLst>
                            <a:gd name="adj1" fmla="val -680"/>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FC299D2" id="肘形接點 277" o:spid="_x0000_s1026" type="#_x0000_t34" style="position:absolute;margin-left:178.6pt;margin-top:11.65pt;width:29.4pt;height:10.3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" adj="-147" strokecolor="#80c342" strokeweight="1pt">
                <v:stroke startarrow="oval" startarrowwidth="narrow" startarrowlength="short" endarrowwidth="narrow" endarrowlength="short" joinstyle="round"/>
              </v:shape>
            </w:pict>
          </mc:Fallback>
        </mc:AlternateContent>
      </w:r>
    </w:p>
    <w:p w14:paraId="28B56E86" w14:textId="1FD77604" w:rsidR="00002E12" w:rsidRPr="008269FB" w:rsidRDefault="00B01263" w:rsidP="003B6AB9">
      <w:pPr>
        <w:tabs>
          <w:tab w:val="left" w:pos="2140"/>
        </w:tabs>
        <w:rPr>
          <w:rFonts w:cs="Arial"/>
          <w:sz w:val="24"/>
          <w:szCs w:val="24"/>
        </w:rPr>
      </w:pPr>
      <w:r>
        <w:rPr>
          <w:noProof/>
        </w:rPr>
        <mc:AlternateContent>
          <mc:Choice Requires="wps">
            <w:drawing>
              <wp:anchor distT="0" distB="0" distL="114300" distR="114300" simplePos="0" relativeHeight="251658242" behindDoc="0" locked="0" layoutInCell="1" allowOverlap="1" wp14:anchorId="3B8D6BFC" wp14:editId="64568205">
                <wp:simplePos x="0" y="0"/>
                <wp:positionH relativeFrom="margin">
                  <wp:align>right</wp:align>
                </wp:positionH>
                <wp:positionV relativeFrom="paragraph">
                  <wp:posOffset>409786</wp:posOffset>
                </wp:positionV>
                <wp:extent cx="6489700" cy="7594600"/>
                <wp:effectExtent l="0" t="0" r="0" b="6350"/>
                <wp:wrapNone/>
                <wp:docPr id="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0" cy="7594600"/>
                        </a:xfrm>
                        <a:prstGeom prst="rect">
                          <a:avLst/>
                        </a:prstGeom>
                        <a:noFill/>
                        <a:ln w="6350">
                          <a:noFill/>
                        </a:ln>
                        <a:effectLst/>
                      </wps:spPr>
                      <wps:txbx>
                        <w:txbxContent>
                          <w:tbl>
                            <w:tblPr>
                              <w:tblW w:w="10004" w:type="dxa"/>
                              <w:tblBorders>
                                <w:top w:val="single" w:sz="4" w:space="0" w:color="auto"/>
                                <w:bottom w:val="single" w:sz="4" w:space="0" w:color="auto"/>
                                <w:insideH w:val="single" w:sz="4" w:space="0" w:color="auto"/>
                              </w:tblBorders>
                              <w:tblLook w:val="04A0" w:firstRow="1" w:lastRow="0" w:firstColumn="1" w:lastColumn="0" w:noHBand="0" w:noVBand="1"/>
                            </w:tblPr>
                            <w:tblGrid>
                              <w:gridCol w:w="1512"/>
                              <w:gridCol w:w="2830"/>
                              <w:gridCol w:w="1409"/>
                              <w:gridCol w:w="7"/>
                              <w:gridCol w:w="1415"/>
                              <w:gridCol w:w="2831"/>
                            </w:tblGrid>
                            <w:tr w:rsidR="00761174" w:rsidRPr="005E6F91" w14:paraId="6878472A" w14:textId="77777777" w:rsidTr="007B3BC4">
                              <w:trPr>
                                <w:trHeight w:val="572"/>
                              </w:trPr>
                              <w:tc>
                                <w:tcPr>
                                  <w:tcW w:w="1512" w:type="dxa"/>
                                </w:tcPr>
                                <w:p w14:paraId="5361A7E4" w14:textId="77777777" w:rsidR="00761174" w:rsidRPr="005E6F91" w:rsidRDefault="00761174" w:rsidP="0060709E">
                                  <w:pPr>
                                    <w:spacing w:after="0" w:line="240" w:lineRule="auto"/>
                                    <w:rPr>
                                      <w:b/>
                                      <w:color w:val="80C342"/>
                                      <w:sz w:val="9"/>
                                      <w:szCs w:val="9"/>
                                    </w:rPr>
                                  </w:pPr>
                                  <w:r w:rsidRPr="005E6F91">
                                    <w:rPr>
                                      <w:b/>
                                      <w:color w:val="80C342"/>
                                      <w:sz w:val="9"/>
                                      <w:szCs w:val="9"/>
                                    </w:rPr>
                                    <w:t>Product views</w:t>
                                  </w:r>
                                </w:p>
                              </w:tc>
                              <w:tc>
                                <w:tcPr>
                                  <w:tcW w:w="2830" w:type="dxa"/>
                                </w:tcPr>
                                <w:p w14:paraId="58D6EF94" w14:textId="77777777" w:rsidR="00761174" w:rsidRPr="005E6F91" w:rsidRDefault="00761174" w:rsidP="009F3A0A">
                                  <w:pPr>
                                    <w:numPr>
                                      <w:ilvl w:val="0"/>
                                      <w:numId w:val="3"/>
                                    </w:numPr>
                                    <w:spacing w:after="0" w:line="240" w:lineRule="auto"/>
                                    <w:ind w:left="317" w:hanging="261"/>
                                    <w:contextualSpacing/>
                                    <w:rPr>
                                      <w:sz w:val="9"/>
                                      <w:szCs w:val="9"/>
                                    </w:rPr>
                                  </w:pPr>
                                  <w:r w:rsidRPr="005E6F91">
                                    <w:rPr>
                                      <w:sz w:val="9"/>
                                      <w:szCs w:val="9"/>
                                    </w:rPr>
                                    <w:t>Microphones</w:t>
                                  </w:r>
                                </w:p>
                                <w:p w14:paraId="6CCB3F12" w14:textId="77777777" w:rsidR="00761174" w:rsidRPr="005E6F91" w:rsidRDefault="00761174" w:rsidP="009F3A0A">
                                  <w:pPr>
                                    <w:pStyle w:val="ListParagraph"/>
                                    <w:numPr>
                                      <w:ilvl w:val="0"/>
                                      <w:numId w:val="3"/>
                                    </w:numPr>
                                    <w:spacing w:after="0" w:line="240" w:lineRule="auto"/>
                                    <w:ind w:left="317" w:hanging="261"/>
                                    <w:rPr>
                                      <w:sz w:val="9"/>
                                      <w:szCs w:val="9"/>
                                    </w:rPr>
                                  </w:pPr>
                                  <w:r w:rsidRPr="005E6F91">
                                    <w:rPr>
                                      <w:sz w:val="9"/>
                                      <w:szCs w:val="9"/>
                                    </w:rPr>
                                    <w:t>Camera</w:t>
                                  </w:r>
                                </w:p>
                                <w:p w14:paraId="4C3F7B71" w14:textId="40DFCFDD" w:rsidR="00761174" w:rsidRPr="005E6F91" w:rsidRDefault="00761174" w:rsidP="009F3A0A">
                                  <w:pPr>
                                    <w:pStyle w:val="ListParagraph"/>
                                    <w:numPr>
                                      <w:ilvl w:val="0"/>
                                      <w:numId w:val="3"/>
                                    </w:numPr>
                                    <w:spacing w:after="0" w:line="240" w:lineRule="auto"/>
                                    <w:ind w:left="317" w:hanging="261"/>
                                    <w:rPr>
                                      <w:sz w:val="9"/>
                                      <w:szCs w:val="9"/>
                                    </w:rPr>
                                  </w:pPr>
                                  <w:r w:rsidRPr="005E6F91">
                                    <w:rPr>
                                      <w:color w:val="000000" w:themeColor="text1"/>
                                      <w:sz w:val="9"/>
                                      <w:szCs w:val="9"/>
                                    </w:rPr>
                                    <w:t xml:space="preserve">IR </w:t>
                                  </w:r>
                                  <w:r w:rsidR="00B821D5" w:rsidRPr="005E6F91">
                                    <w:rPr>
                                      <w:color w:val="000000" w:themeColor="text1"/>
                                      <w:sz w:val="9"/>
                                      <w:szCs w:val="9"/>
                                    </w:rPr>
                                    <w:t xml:space="preserve">Camera </w:t>
                                  </w:r>
                                  <w:r w:rsidRPr="005E6F91">
                                    <w:rPr>
                                      <w:color w:val="000000" w:themeColor="text1"/>
                                      <w:sz w:val="9"/>
                                      <w:szCs w:val="9"/>
                                    </w:rPr>
                                    <w:t>/ IR LED</w:t>
                                  </w:r>
                                  <w:r w:rsidR="001C3A4D" w:rsidRPr="005E6F91">
                                    <w:rPr>
                                      <w:color w:val="000000" w:themeColor="text1"/>
                                      <w:sz w:val="9"/>
                                      <w:szCs w:val="9"/>
                                    </w:rPr>
                                    <w:t xml:space="preserve"> with Shutter</w:t>
                                  </w:r>
                                </w:p>
                                <w:p w14:paraId="6185356E" w14:textId="77777777" w:rsidR="00761174" w:rsidRPr="005E6F91" w:rsidRDefault="00761174" w:rsidP="009F3A0A">
                                  <w:pPr>
                                    <w:pStyle w:val="ListParagraph"/>
                                    <w:numPr>
                                      <w:ilvl w:val="0"/>
                                      <w:numId w:val="3"/>
                                    </w:numPr>
                                    <w:spacing w:after="0" w:line="240" w:lineRule="auto"/>
                                    <w:ind w:left="317" w:hanging="261"/>
                                    <w:rPr>
                                      <w:sz w:val="9"/>
                                      <w:szCs w:val="9"/>
                                    </w:rPr>
                                  </w:pPr>
                                  <w:r w:rsidRPr="005E6F91">
                                    <w:rPr>
                                      <w:rFonts w:cs="Arial"/>
                                      <w:sz w:val="9"/>
                                      <w:szCs w:val="9"/>
                                    </w:rPr>
                                    <w:t>14.0" display</w:t>
                                  </w:r>
                                </w:p>
                                <w:p w14:paraId="58F3E1E6" w14:textId="77777777" w:rsidR="00761174" w:rsidRPr="005E6F91" w:rsidRDefault="00761174" w:rsidP="009F3A0A">
                                  <w:pPr>
                                    <w:pStyle w:val="ListParagraph"/>
                                    <w:numPr>
                                      <w:ilvl w:val="0"/>
                                      <w:numId w:val="3"/>
                                    </w:numPr>
                                    <w:spacing w:after="0" w:line="240" w:lineRule="auto"/>
                                    <w:ind w:left="317" w:hanging="261"/>
                                    <w:rPr>
                                      <w:sz w:val="9"/>
                                      <w:szCs w:val="9"/>
                                    </w:rPr>
                                  </w:pPr>
                                  <w:r w:rsidRPr="005E6F91">
                                    <w:rPr>
                                      <w:sz w:val="9"/>
                                      <w:szCs w:val="9"/>
                                    </w:rPr>
                                    <w:t>HDMI port</w:t>
                                  </w:r>
                                </w:p>
                              </w:tc>
                              <w:tc>
                                <w:tcPr>
                                  <w:tcW w:w="2831" w:type="dxa"/>
                                  <w:gridSpan w:val="3"/>
                                </w:tcPr>
                                <w:p w14:paraId="024940C3" w14:textId="77777777" w:rsidR="001C3A4D" w:rsidRPr="005E6F91" w:rsidRDefault="001C3A4D" w:rsidP="009F3A0A">
                                  <w:pPr>
                                    <w:pStyle w:val="ListParagraph"/>
                                    <w:numPr>
                                      <w:ilvl w:val="0"/>
                                      <w:numId w:val="3"/>
                                    </w:numPr>
                                    <w:spacing w:after="0" w:line="240" w:lineRule="auto"/>
                                    <w:ind w:left="317" w:hanging="261"/>
                                    <w:rPr>
                                      <w:sz w:val="9"/>
                                      <w:szCs w:val="9"/>
                                    </w:rPr>
                                  </w:pPr>
                                  <w:r w:rsidRPr="005E6F91">
                                    <w:rPr>
                                      <w:sz w:val="9"/>
                                      <w:szCs w:val="9"/>
                                    </w:rPr>
                                    <w:t>Thunderbolt™ 4 port</w:t>
                                  </w:r>
                                </w:p>
                                <w:p w14:paraId="47AAB183" w14:textId="38C8DEDF" w:rsidR="00761174" w:rsidRPr="005E6F91" w:rsidRDefault="00A0777F" w:rsidP="009F3A0A">
                                  <w:pPr>
                                    <w:pStyle w:val="ListParagraph"/>
                                    <w:numPr>
                                      <w:ilvl w:val="0"/>
                                      <w:numId w:val="3"/>
                                    </w:numPr>
                                    <w:spacing w:after="0" w:line="240" w:lineRule="auto"/>
                                    <w:ind w:left="317" w:hanging="261"/>
                                    <w:rPr>
                                      <w:sz w:val="9"/>
                                      <w:szCs w:val="9"/>
                                    </w:rPr>
                                  </w:pPr>
                                  <w:r w:rsidRPr="005E6F91">
                                    <w:rPr>
                                      <w:sz w:val="9"/>
                                      <w:szCs w:val="9"/>
                                    </w:rPr>
                                    <w:t>Thunderbolt™ 4 port</w:t>
                                  </w:r>
                                </w:p>
                                <w:p w14:paraId="51A63688" w14:textId="77777777" w:rsidR="001C3A4D" w:rsidRPr="005E6F91" w:rsidRDefault="001C3A4D" w:rsidP="009F3A0A">
                                  <w:pPr>
                                    <w:pStyle w:val="ListParagraph"/>
                                    <w:numPr>
                                      <w:ilvl w:val="0"/>
                                      <w:numId w:val="3"/>
                                    </w:numPr>
                                    <w:spacing w:after="0" w:line="240" w:lineRule="auto"/>
                                    <w:ind w:left="317" w:hanging="261"/>
                                    <w:rPr>
                                      <w:sz w:val="9"/>
                                      <w:szCs w:val="9"/>
                                    </w:rPr>
                                  </w:pPr>
                                  <w:r w:rsidRPr="005E6F91">
                                    <w:rPr>
                                      <w:sz w:val="9"/>
                                      <w:szCs w:val="9"/>
                                    </w:rPr>
                                    <w:t xml:space="preserve">Multi-control </w:t>
                                  </w:r>
                                  <w:r w:rsidRPr="005E6F91">
                                    <w:rPr>
                                      <w:rFonts w:hint="eastAsia"/>
                                      <w:sz w:val="9"/>
                                      <w:szCs w:val="9"/>
                                    </w:rPr>
                                    <w:t>Touchpad</w:t>
                                  </w:r>
                                </w:p>
                                <w:p w14:paraId="2D063DC2" w14:textId="61A16EC1" w:rsidR="00A0777F" w:rsidRPr="005E6F91" w:rsidRDefault="001C3A4D" w:rsidP="009F3A0A">
                                  <w:pPr>
                                    <w:pStyle w:val="ListParagraph"/>
                                    <w:numPr>
                                      <w:ilvl w:val="0"/>
                                      <w:numId w:val="3"/>
                                    </w:numPr>
                                    <w:spacing w:after="0" w:line="240" w:lineRule="auto"/>
                                    <w:ind w:left="317" w:hanging="261"/>
                                    <w:rPr>
                                      <w:sz w:val="9"/>
                                      <w:szCs w:val="9"/>
                                    </w:rPr>
                                  </w:pPr>
                                  <w:r w:rsidRPr="005E6F91">
                                    <w:rPr>
                                      <w:sz w:val="9"/>
                                      <w:szCs w:val="9"/>
                                    </w:rPr>
                                    <w:t>Copilot Key</w:t>
                                  </w:r>
                                </w:p>
                                <w:p w14:paraId="7C041DB0" w14:textId="77777777" w:rsidR="00761174" w:rsidRPr="005E6F91" w:rsidRDefault="00761174" w:rsidP="009F3A0A">
                                  <w:pPr>
                                    <w:pStyle w:val="ListParagraph"/>
                                    <w:numPr>
                                      <w:ilvl w:val="0"/>
                                      <w:numId w:val="3"/>
                                    </w:numPr>
                                    <w:spacing w:after="0" w:line="240" w:lineRule="auto"/>
                                    <w:ind w:left="317" w:hanging="261"/>
                                    <w:rPr>
                                      <w:sz w:val="9"/>
                                      <w:szCs w:val="9"/>
                                    </w:rPr>
                                  </w:pPr>
                                  <w:r w:rsidRPr="005E6F91">
                                    <w:rPr>
                                      <w:sz w:val="9"/>
                                      <w:szCs w:val="9"/>
                                    </w:rPr>
                                    <w:t>Power button</w:t>
                                  </w:r>
                                </w:p>
                              </w:tc>
                              <w:tc>
                                <w:tcPr>
                                  <w:tcW w:w="2831" w:type="dxa"/>
                                </w:tcPr>
                                <w:p w14:paraId="464B7BBE" w14:textId="6BA10F52" w:rsidR="00761174" w:rsidRPr="005E6F91" w:rsidRDefault="0015201D" w:rsidP="009F3A0A">
                                  <w:pPr>
                                    <w:pStyle w:val="ListParagraph"/>
                                    <w:numPr>
                                      <w:ilvl w:val="0"/>
                                      <w:numId w:val="3"/>
                                    </w:numPr>
                                    <w:spacing w:after="0" w:line="240" w:lineRule="auto"/>
                                    <w:ind w:left="317" w:hanging="261"/>
                                    <w:rPr>
                                      <w:sz w:val="9"/>
                                      <w:szCs w:val="9"/>
                                    </w:rPr>
                                  </w:pPr>
                                  <w:r w:rsidRPr="005E6F91">
                                    <w:rPr>
                                      <w:sz w:val="9"/>
                                      <w:szCs w:val="9"/>
                                    </w:rPr>
                                    <w:t>Audio Jack</w:t>
                                  </w:r>
                                </w:p>
                                <w:p w14:paraId="12ED6C6F" w14:textId="77777777" w:rsidR="00F1546C" w:rsidRPr="005E6F91" w:rsidRDefault="00F1546C" w:rsidP="009F3A0A">
                                  <w:pPr>
                                    <w:pStyle w:val="ListParagraph"/>
                                    <w:numPr>
                                      <w:ilvl w:val="0"/>
                                      <w:numId w:val="3"/>
                                    </w:numPr>
                                    <w:spacing w:after="0" w:line="240" w:lineRule="auto"/>
                                    <w:ind w:left="317" w:hanging="261"/>
                                    <w:rPr>
                                      <w:sz w:val="9"/>
                                      <w:szCs w:val="9"/>
                                    </w:rPr>
                                  </w:pPr>
                                  <w:r w:rsidRPr="005E6F91">
                                    <w:rPr>
                                      <w:rFonts w:hint="eastAsia"/>
                                      <w:sz w:val="9"/>
                                      <w:szCs w:val="9"/>
                                    </w:rPr>
                                    <w:t>USB 3.2 port</w:t>
                                  </w:r>
                                </w:p>
                                <w:p w14:paraId="678BED69" w14:textId="77777777" w:rsidR="00F1546C" w:rsidRPr="005E6F91" w:rsidRDefault="00F1546C" w:rsidP="009F3A0A">
                                  <w:pPr>
                                    <w:pStyle w:val="ListParagraph"/>
                                    <w:numPr>
                                      <w:ilvl w:val="0"/>
                                      <w:numId w:val="3"/>
                                    </w:numPr>
                                    <w:spacing w:after="0" w:line="240" w:lineRule="auto"/>
                                    <w:ind w:left="317" w:hanging="261"/>
                                    <w:rPr>
                                      <w:sz w:val="9"/>
                                      <w:szCs w:val="9"/>
                                    </w:rPr>
                                  </w:pPr>
                                  <w:r w:rsidRPr="005E6F91">
                                    <w:rPr>
                                      <w:rFonts w:hint="eastAsia"/>
                                      <w:sz w:val="9"/>
                                      <w:szCs w:val="9"/>
                                    </w:rPr>
                                    <w:t>USB 3.2 port</w:t>
                                  </w:r>
                                </w:p>
                                <w:p w14:paraId="630C4321" w14:textId="7E1FD172" w:rsidR="00761174" w:rsidRPr="005E6F91" w:rsidRDefault="00761174" w:rsidP="00F1546C">
                                  <w:pPr>
                                    <w:spacing w:after="0" w:line="240" w:lineRule="auto"/>
                                    <w:rPr>
                                      <w:sz w:val="9"/>
                                      <w:szCs w:val="9"/>
                                    </w:rPr>
                                  </w:pPr>
                                </w:p>
                              </w:tc>
                            </w:tr>
                            <w:tr w:rsidR="009A3F18" w:rsidRPr="005E6F91" w14:paraId="200B7C16" w14:textId="77777777" w:rsidTr="00177176">
                              <w:trPr>
                                <w:trHeight w:val="163"/>
                              </w:trPr>
                              <w:tc>
                                <w:tcPr>
                                  <w:tcW w:w="1512" w:type="dxa"/>
                                </w:tcPr>
                                <w:p w14:paraId="694F11F6" w14:textId="6A4CA9A1" w:rsidR="00F57576" w:rsidRPr="005E6F91" w:rsidRDefault="00F57576" w:rsidP="0060709E">
                                  <w:pPr>
                                    <w:spacing w:after="0" w:line="240" w:lineRule="auto"/>
                                    <w:rPr>
                                      <w:b/>
                                      <w:color w:val="80C342"/>
                                      <w:sz w:val="9"/>
                                      <w:szCs w:val="9"/>
                                    </w:rPr>
                                  </w:pPr>
                                  <w:r w:rsidRPr="005E6F91">
                                    <w:rPr>
                                      <w:b/>
                                      <w:color w:val="80C342"/>
                                      <w:sz w:val="9"/>
                                      <w:szCs w:val="9"/>
                                    </w:rPr>
                                    <w:t>Operating system</w:t>
                                  </w:r>
                                  <w:r w:rsidRPr="005E6F91">
                                    <w:rPr>
                                      <w:b/>
                                      <w:color w:val="80C342"/>
                                      <w:sz w:val="9"/>
                                      <w:szCs w:val="9"/>
                                      <w:vertAlign w:val="superscript"/>
                                    </w:rPr>
                                    <w:t>1</w:t>
                                  </w:r>
                                </w:p>
                              </w:tc>
                              <w:tc>
                                <w:tcPr>
                                  <w:tcW w:w="8492" w:type="dxa"/>
                                  <w:gridSpan w:val="5"/>
                                  <w:tcBorders>
                                    <w:bottom w:val="single" w:sz="4" w:space="0" w:color="auto"/>
                                  </w:tcBorders>
                                </w:tcPr>
                                <w:p w14:paraId="1971064D" w14:textId="06B6A191" w:rsidR="00F57576" w:rsidRPr="005E6F91" w:rsidRDefault="00916347" w:rsidP="00326435">
                                  <w:pPr>
                                    <w:spacing w:after="0" w:line="240" w:lineRule="auto"/>
                                    <w:rPr>
                                      <w:b/>
                                      <w:sz w:val="9"/>
                                      <w:szCs w:val="9"/>
                                    </w:rPr>
                                  </w:pPr>
                                  <w:r w:rsidRPr="005E6F91">
                                    <w:rPr>
                                      <w:b/>
                                      <w:sz w:val="9"/>
                                      <w:szCs w:val="9"/>
                                    </w:rPr>
                                    <w:t xml:space="preserve">Windows 11 </w:t>
                                  </w:r>
                                  <w:r w:rsidR="00726472" w:rsidRPr="005E6F91">
                                    <w:rPr>
                                      <w:b/>
                                      <w:sz w:val="9"/>
                                      <w:szCs w:val="9"/>
                                    </w:rPr>
                                    <w:t>Home</w:t>
                                  </w:r>
                                </w:p>
                              </w:tc>
                            </w:tr>
                            <w:tr w:rsidR="00026D62" w:rsidRPr="004844F2" w14:paraId="113FF073" w14:textId="77777777" w:rsidTr="00D216EA">
                              <w:trPr>
                                <w:trHeight w:val="225"/>
                              </w:trPr>
                              <w:tc>
                                <w:tcPr>
                                  <w:tcW w:w="1512" w:type="dxa"/>
                                </w:tcPr>
                                <w:p w14:paraId="73A40FBC" w14:textId="77777777" w:rsidR="00026D62" w:rsidRPr="005E6F91" w:rsidRDefault="00026D62" w:rsidP="0060709E">
                                  <w:pPr>
                                    <w:spacing w:after="0" w:line="240" w:lineRule="auto"/>
                                    <w:rPr>
                                      <w:b/>
                                      <w:color w:val="80C342"/>
                                      <w:sz w:val="9"/>
                                      <w:szCs w:val="9"/>
                                    </w:rPr>
                                  </w:pPr>
                                  <w:r w:rsidRPr="005E6F91">
                                    <w:rPr>
                                      <w:b/>
                                      <w:color w:val="80C342"/>
                                      <w:sz w:val="9"/>
                                      <w:szCs w:val="9"/>
                                    </w:rPr>
                                    <w:t>CPU and chipset</w:t>
                                  </w:r>
                                  <w:r w:rsidRPr="005E6F91">
                                    <w:rPr>
                                      <w:b/>
                                      <w:color w:val="80C342"/>
                                      <w:sz w:val="9"/>
                                      <w:szCs w:val="9"/>
                                      <w:vertAlign w:val="superscript"/>
                                    </w:rPr>
                                    <w:t>1</w:t>
                                  </w:r>
                                </w:p>
                              </w:tc>
                              <w:tc>
                                <w:tcPr>
                                  <w:tcW w:w="2830" w:type="dxa"/>
                                </w:tcPr>
                                <w:p w14:paraId="32FD8B34" w14:textId="7D28A809" w:rsidR="00026D62" w:rsidRPr="005E6F91" w:rsidRDefault="00F1546C" w:rsidP="006B62A7">
                                  <w:pPr>
                                    <w:pStyle w:val="Body2"/>
                                    <w:spacing w:line="240" w:lineRule="auto"/>
                                    <w:rPr>
                                      <w:rFonts w:ascii="Acer Foco" w:hAnsi="Acer Foco" w:cs="Arial"/>
                                      <w:b/>
                                      <w:bCs/>
                                      <w:sz w:val="9"/>
                                      <w:szCs w:val="9"/>
                                      <w:lang w:val="en-US"/>
                                    </w:rPr>
                                  </w:pPr>
                                  <w:r w:rsidRPr="005E6F91">
                                    <w:rPr>
                                      <w:rFonts w:ascii="Acer Foco" w:hAnsi="Acer Foco" w:cs="Arial"/>
                                      <w:b/>
                                      <w:bCs/>
                                      <w:sz w:val="9"/>
                                      <w:szCs w:val="9"/>
                                      <w:lang w:val="en-US"/>
                                    </w:rPr>
                                    <w:t>Intel</w:t>
                                  </w:r>
                                  <w:r w:rsidRPr="005E6F91">
                                    <w:rPr>
                                      <w:rFonts w:ascii="Acer Foco" w:hAnsi="Acer Foco" w:cs="Arial"/>
                                      <w:b/>
                                      <w:bCs/>
                                      <w:sz w:val="9"/>
                                      <w:szCs w:val="9"/>
                                      <w:vertAlign w:val="superscript"/>
                                      <w:lang w:val="en-US"/>
                                    </w:rPr>
                                    <w:t>®</w:t>
                                  </w:r>
                                  <w:r w:rsidRPr="005E6F91">
                                    <w:rPr>
                                      <w:rFonts w:ascii="Acer Foco" w:hAnsi="Acer Foco" w:cs="Arial"/>
                                      <w:b/>
                                      <w:bCs/>
                                      <w:sz w:val="9"/>
                                      <w:szCs w:val="9"/>
                                      <w:lang w:val="en-US"/>
                                    </w:rPr>
                                    <w:t xml:space="preserve"> Core™ Ultra 5 processor</w:t>
                                  </w:r>
                                  <w:r w:rsidR="0015201D" w:rsidRPr="005E6F91">
                                    <w:rPr>
                                      <w:rFonts w:ascii="Acer Foco" w:hAnsi="Acer Foco" w:cs="Arial"/>
                                      <w:b/>
                                      <w:bCs/>
                                      <w:sz w:val="9"/>
                                      <w:szCs w:val="9"/>
                                      <w:lang w:val="en-US"/>
                                    </w:rPr>
                                    <w:t xml:space="preserve"> 325</w:t>
                                  </w:r>
                                </w:p>
                              </w:tc>
                              <w:tc>
                                <w:tcPr>
                                  <w:tcW w:w="2831" w:type="dxa"/>
                                  <w:gridSpan w:val="3"/>
                                </w:tcPr>
                                <w:p w14:paraId="686B6736" w14:textId="1C073EE3" w:rsidR="00026D62" w:rsidRPr="005E6F91" w:rsidRDefault="00026D62" w:rsidP="006B62A7">
                                  <w:pPr>
                                    <w:pStyle w:val="Body2"/>
                                    <w:spacing w:line="240" w:lineRule="auto"/>
                                    <w:rPr>
                                      <w:rFonts w:ascii="Acer Foco" w:hAnsi="Acer Foco" w:cs="Arial"/>
                                      <w:b/>
                                      <w:bCs/>
                                      <w:sz w:val="9"/>
                                      <w:szCs w:val="9"/>
                                      <w:lang w:val="it-IT"/>
                                    </w:rPr>
                                  </w:pPr>
                                  <w:r w:rsidRPr="005E6F91">
                                    <w:rPr>
                                      <w:rFonts w:ascii="Acer Foco" w:hAnsi="Acer Foco" w:cs="Arial"/>
                                      <w:b/>
                                      <w:bCs/>
                                      <w:sz w:val="9"/>
                                      <w:szCs w:val="9"/>
                                      <w:lang w:val="it-IT"/>
                                    </w:rPr>
                                    <w:t>Intel</w:t>
                                  </w:r>
                                  <w:r w:rsidRPr="005E6F91">
                                    <w:rPr>
                                      <w:rFonts w:ascii="Acer Foco" w:hAnsi="Acer Foco" w:cs="Arial"/>
                                      <w:b/>
                                      <w:bCs/>
                                      <w:sz w:val="9"/>
                                      <w:szCs w:val="9"/>
                                      <w:vertAlign w:val="superscript"/>
                                      <w:lang w:val="it-IT"/>
                                    </w:rPr>
                                    <w:t>®</w:t>
                                  </w:r>
                                  <w:r w:rsidRPr="005E6F91">
                                    <w:rPr>
                                      <w:rFonts w:ascii="Acer Foco" w:hAnsi="Acer Foco" w:cs="Arial"/>
                                      <w:b/>
                                      <w:bCs/>
                                      <w:sz w:val="9"/>
                                      <w:szCs w:val="9"/>
                                      <w:lang w:val="it-IT"/>
                                    </w:rPr>
                                    <w:t xml:space="preserve"> Core™ Ultra 7 processor</w:t>
                                  </w:r>
                                  <w:r w:rsidR="00410B0E" w:rsidRPr="005E6F91">
                                    <w:rPr>
                                      <w:rFonts w:ascii="Acer Foco" w:hAnsi="Acer Foco" w:cs="Arial"/>
                                      <w:b/>
                                      <w:bCs/>
                                      <w:sz w:val="9"/>
                                      <w:szCs w:val="9"/>
                                      <w:lang w:val="it-IT"/>
                                    </w:rPr>
                                    <w:t xml:space="preserve"> </w:t>
                                  </w:r>
                                  <w:r w:rsidR="0015201D" w:rsidRPr="005E6F91">
                                    <w:rPr>
                                      <w:rFonts w:ascii="Acer Foco" w:hAnsi="Acer Foco" w:cs="Arial"/>
                                      <w:b/>
                                      <w:bCs/>
                                      <w:sz w:val="9"/>
                                      <w:szCs w:val="9"/>
                                      <w:lang w:val="it-IT"/>
                                    </w:rPr>
                                    <w:t>355</w:t>
                                  </w:r>
                                </w:p>
                              </w:tc>
                              <w:tc>
                                <w:tcPr>
                                  <w:tcW w:w="2831" w:type="dxa"/>
                                </w:tcPr>
                                <w:p w14:paraId="324EB9F0" w14:textId="0F0FC565" w:rsidR="00026D62" w:rsidRPr="005E6F91" w:rsidRDefault="00410B0E" w:rsidP="006B62A7">
                                  <w:pPr>
                                    <w:pStyle w:val="Body2"/>
                                    <w:spacing w:line="240" w:lineRule="auto"/>
                                    <w:rPr>
                                      <w:rFonts w:ascii="Acer Foco" w:hAnsi="Acer Foco" w:cs="Arial"/>
                                      <w:b/>
                                      <w:bCs/>
                                      <w:sz w:val="9"/>
                                      <w:szCs w:val="9"/>
                                      <w:lang w:val="it-IT"/>
                                    </w:rPr>
                                  </w:pPr>
                                  <w:r w:rsidRPr="005E6F91">
                                    <w:rPr>
                                      <w:rFonts w:ascii="Acer Foco" w:hAnsi="Acer Foco" w:cs="Arial"/>
                                      <w:b/>
                                      <w:bCs/>
                                      <w:sz w:val="9"/>
                                      <w:szCs w:val="9"/>
                                      <w:lang w:val="it-IT"/>
                                    </w:rPr>
                                    <w:t>Intel® Core™ Ultra 9 processor 386H</w:t>
                                  </w:r>
                                </w:p>
                              </w:tc>
                            </w:tr>
                            <w:tr w:rsidR="00916347" w:rsidRPr="005E6F91" w14:paraId="46C5686E" w14:textId="77777777" w:rsidTr="00D33C85">
                              <w:trPr>
                                <w:trHeight w:val="293"/>
                              </w:trPr>
                              <w:tc>
                                <w:tcPr>
                                  <w:tcW w:w="1512" w:type="dxa"/>
                                </w:tcPr>
                                <w:p w14:paraId="5CF83176" w14:textId="77777777" w:rsidR="00916347" w:rsidRPr="005E6F91" w:rsidRDefault="00916347" w:rsidP="00916347">
                                  <w:pPr>
                                    <w:spacing w:after="0" w:line="240" w:lineRule="auto"/>
                                    <w:rPr>
                                      <w:b/>
                                      <w:color w:val="80C342"/>
                                      <w:sz w:val="9"/>
                                      <w:szCs w:val="9"/>
                                      <w:vertAlign w:val="superscript"/>
                                    </w:rPr>
                                  </w:pPr>
                                  <w:r w:rsidRPr="005E6F91">
                                    <w:rPr>
                                      <w:b/>
                                      <w:color w:val="80C342"/>
                                      <w:sz w:val="9"/>
                                      <w:szCs w:val="9"/>
                                    </w:rPr>
                                    <w:t>Memory</w:t>
                                  </w:r>
                                  <w:r w:rsidRPr="005E6F91">
                                    <w:rPr>
                                      <w:b/>
                                      <w:color w:val="80C342"/>
                                      <w:sz w:val="9"/>
                                      <w:szCs w:val="9"/>
                                      <w:vertAlign w:val="superscript"/>
                                    </w:rPr>
                                    <w:t>1, 2, 3</w:t>
                                  </w:r>
                                </w:p>
                              </w:tc>
                              <w:tc>
                                <w:tcPr>
                                  <w:tcW w:w="4246" w:type="dxa"/>
                                  <w:gridSpan w:val="3"/>
                                  <w:tcBorders>
                                    <w:bottom w:val="single" w:sz="4" w:space="0" w:color="auto"/>
                                  </w:tcBorders>
                                </w:tcPr>
                                <w:p w14:paraId="44A8243C" w14:textId="24B533D0" w:rsidR="00916347" w:rsidRPr="005E6F91" w:rsidRDefault="00916347" w:rsidP="00916347">
                                  <w:pPr>
                                    <w:pStyle w:val="ListParagraph"/>
                                    <w:spacing w:after="0" w:line="240" w:lineRule="auto"/>
                                    <w:ind w:left="0"/>
                                    <w:rPr>
                                      <w:sz w:val="9"/>
                                      <w:szCs w:val="9"/>
                                    </w:rPr>
                                  </w:pPr>
                                  <w:r w:rsidRPr="005E6F91">
                                    <w:rPr>
                                      <w:sz w:val="9"/>
                                      <w:szCs w:val="9"/>
                                    </w:rPr>
                                    <w:t>Dual-channel LPDDR5X SDRAM support</w:t>
                                  </w:r>
                                  <w:r w:rsidR="00410B0E" w:rsidRPr="005E6F91">
                                    <w:rPr>
                                      <w:sz w:val="9"/>
                                      <w:szCs w:val="9"/>
                                    </w:rPr>
                                    <w:t xml:space="preserve"> </w:t>
                                  </w:r>
                                </w:p>
                                <w:p w14:paraId="2FA54C05" w14:textId="7FC3A7CD" w:rsidR="00916347" w:rsidRPr="005E6F91" w:rsidRDefault="00410B0E" w:rsidP="009F3A0A">
                                  <w:pPr>
                                    <w:pStyle w:val="ListParagraph"/>
                                    <w:numPr>
                                      <w:ilvl w:val="0"/>
                                      <w:numId w:val="7"/>
                                    </w:numPr>
                                    <w:spacing w:after="0" w:line="240" w:lineRule="auto"/>
                                    <w:ind w:left="142" w:hanging="108"/>
                                    <w:rPr>
                                      <w:sz w:val="9"/>
                                      <w:szCs w:val="9"/>
                                    </w:rPr>
                                  </w:pPr>
                                  <w:r w:rsidRPr="005E6F91">
                                    <w:rPr>
                                      <w:sz w:val="9"/>
                                      <w:szCs w:val="9"/>
                                    </w:rPr>
                                    <w:t>16/</w:t>
                                  </w:r>
                                  <w:r w:rsidR="00961643" w:rsidRPr="005E6F91">
                                    <w:rPr>
                                      <w:sz w:val="9"/>
                                      <w:szCs w:val="9"/>
                                    </w:rPr>
                                    <w:t>24/</w:t>
                                  </w:r>
                                  <w:r w:rsidR="00916347" w:rsidRPr="005E6F91">
                                    <w:rPr>
                                      <w:sz w:val="9"/>
                                      <w:szCs w:val="9"/>
                                    </w:rPr>
                                    <w:t>32 GB of onboard LPDDR5X system memory</w:t>
                                  </w:r>
                                </w:p>
                              </w:tc>
                              <w:tc>
                                <w:tcPr>
                                  <w:tcW w:w="4246" w:type="dxa"/>
                                  <w:gridSpan w:val="2"/>
                                  <w:tcBorders>
                                    <w:bottom w:val="single" w:sz="4" w:space="0" w:color="auto"/>
                                  </w:tcBorders>
                                </w:tcPr>
                                <w:p w14:paraId="6F73C124" w14:textId="73EFEF8C" w:rsidR="00916347" w:rsidRPr="005E6F91" w:rsidRDefault="00410B0E" w:rsidP="00410B0E">
                                  <w:pPr>
                                    <w:spacing w:after="0" w:line="240" w:lineRule="auto"/>
                                    <w:ind w:left="34"/>
                                    <w:rPr>
                                      <w:sz w:val="9"/>
                                      <w:szCs w:val="9"/>
                                    </w:rPr>
                                  </w:pPr>
                                  <w:r w:rsidRPr="005E6F91">
                                    <w:rPr>
                                      <w:sz w:val="9"/>
                                      <w:szCs w:val="9"/>
                                    </w:rPr>
                                    <w:t xml:space="preserve">Memory </w:t>
                                  </w:r>
                                  <w:proofErr w:type="gramStart"/>
                                  <w:r w:rsidRPr="005E6F91">
                                    <w:rPr>
                                      <w:sz w:val="9"/>
                                      <w:szCs w:val="9"/>
                                    </w:rPr>
                                    <w:t>Frequency :</w:t>
                                  </w:r>
                                  <w:proofErr w:type="gramEnd"/>
                                  <w:r w:rsidRPr="005E6F91">
                                    <w:rPr>
                                      <w:sz w:val="9"/>
                                      <w:szCs w:val="9"/>
                                    </w:rPr>
                                    <w:t xml:space="preserve"> Up to </w:t>
                                  </w:r>
                                  <w:proofErr w:type="gramStart"/>
                                  <w:r w:rsidR="00974957" w:rsidRPr="005E6F91">
                                    <w:rPr>
                                      <w:sz w:val="9"/>
                                      <w:szCs w:val="9"/>
                                    </w:rPr>
                                    <w:t xml:space="preserve">7467  </w:t>
                                  </w:r>
                                  <w:r w:rsidRPr="005E6F91">
                                    <w:rPr>
                                      <w:sz w:val="9"/>
                                      <w:szCs w:val="9"/>
                                    </w:rPr>
                                    <w:t>MT</w:t>
                                  </w:r>
                                  <w:proofErr w:type="gramEnd"/>
                                  <w:r w:rsidRPr="005E6F91">
                                    <w:rPr>
                                      <w:sz w:val="9"/>
                                      <w:szCs w:val="9"/>
                                    </w:rPr>
                                    <w:t>/s</w:t>
                                  </w:r>
                                </w:p>
                              </w:tc>
                            </w:tr>
                            <w:tr w:rsidR="00FD21E8" w:rsidRPr="005E6F91" w14:paraId="5034D1CD" w14:textId="77777777" w:rsidTr="00B2244D">
                              <w:trPr>
                                <w:trHeight w:val="505"/>
                              </w:trPr>
                              <w:tc>
                                <w:tcPr>
                                  <w:tcW w:w="1512" w:type="dxa"/>
                                </w:tcPr>
                                <w:p w14:paraId="1E442299" w14:textId="77777777" w:rsidR="00FD21E8" w:rsidRPr="005E6F91" w:rsidRDefault="00FD21E8" w:rsidP="0069600D">
                                  <w:pPr>
                                    <w:spacing w:after="0" w:line="240" w:lineRule="auto"/>
                                    <w:rPr>
                                      <w:b/>
                                      <w:color w:val="80C342"/>
                                      <w:sz w:val="9"/>
                                      <w:szCs w:val="9"/>
                                    </w:rPr>
                                  </w:pPr>
                                  <w:r w:rsidRPr="005E6F91">
                                    <w:rPr>
                                      <w:b/>
                                      <w:color w:val="80C342"/>
                                      <w:sz w:val="9"/>
                                      <w:szCs w:val="9"/>
                                    </w:rPr>
                                    <w:t>Display</w:t>
                                  </w:r>
                                  <w:r w:rsidRPr="005E6F91">
                                    <w:rPr>
                                      <w:rFonts w:hint="eastAsia"/>
                                      <w:b/>
                                      <w:color w:val="80C342"/>
                                      <w:sz w:val="9"/>
                                      <w:szCs w:val="9"/>
                                      <w:vertAlign w:val="superscript"/>
                                    </w:rPr>
                                    <w:t>4</w:t>
                                  </w:r>
                                </w:p>
                              </w:tc>
                              <w:tc>
                                <w:tcPr>
                                  <w:tcW w:w="8492" w:type="dxa"/>
                                  <w:gridSpan w:val="5"/>
                                </w:tcPr>
                                <w:p w14:paraId="4A78D494" w14:textId="77777777" w:rsidR="0015201D" w:rsidRPr="005E6F91" w:rsidRDefault="0015201D" w:rsidP="0015201D">
                                  <w:pPr>
                                    <w:spacing w:after="0" w:line="240" w:lineRule="auto"/>
                                    <w:rPr>
                                      <w:rFonts w:cs="Arial"/>
                                      <w:sz w:val="9"/>
                                      <w:szCs w:val="9"/>
                                    </w:rPr>
                                  </w:pPr>
                                  <w:r w:rsidRPr="005E6F91">
                                    <w:rPr>
                                      <w:rFonts w:cs="Arial"/>
                                      <w:sz w:val="9"/>
                                      <w:szCs w:val="9"/>
                                    </w:rPr>
                                    <w:t xml:space="preserve">14.0" display with OLED (Organic Light-Emitting Diode) technology, WUXGA 1920 x 1200, high-brightness (400 nits, typical value) Acer </w:t>
                                  </w:r>
                                  <w:proofErr w:type="spellStart"/>
                                  <w:r w:rsidRPr="005E6F91">
                                    <w:rPr>
                                      <w:rFonts w:cs="Arial"/>
                                      <w:sz w:val="9"/>
                                      <w:szCs w:val="9"/>
                                    </w:rPr>
                                    <w:t>CineCrystal</w:t>
                                  </w:r>
                                  <w:proofErr w:type="spellEnd"/>
                                  <w:r w:rsidRPr="005E6F91">
                                    <w:rPr>
                                      <w:rFonts w:cs="Arial"/>
                                      <w:sz w:val="9"/>
                                      <w:szCs w:val="9"/>
                                    </w:rPr>
                                    <w:t xml:space="preserve">™ </w:t>
                                  </w:r>
                                </w:p>
                                <w:p w14:paraId="4607E4AC" w14:textId="408BB3AD" w:rsidR="003F16EE" w:rsidRPr="009C5B6E" w:rsidRDefault="003F16EE" w:rsidP="009F3A0A">
                                  <w:pPr>
                                    <w:pStyle w:val="ListParagraph"/>
                                    <w:numPr>
                                      <w:ilvl w:val="0"/>
                                      <w:numId w:val="18"/>
                                    </w:numPr>
                                    <w:spacing w:after="0" w:line="240" w:lineRule="auto"/>
                                    <w:rPr>
                                      <w:rFonts w:cs="Arial"/>
                                      <w:sz w:val="9"/>
                                      <w:szCs w:val="9"/>
                                    </w:rPr>
                                  </w:pPr>
                                  <w:r w:rsidRPr="009C5B6E">
                                    <w:rPr>
                                      <w:rFonts w:cs="Arial"/>
                                      <w:sz w:val="9"/>
                                      <w:szCs w:val="9"/>
                                    </w:rPr>
                                    <w:t>16:10 aspect ratio, color gamut DCI-P3 100</w:t>
                                  </w:r>
                                  <w:proofErr w:type="gramStart"/>
                                  <w:r w:rsidRPr="009C5B6E">
                                    <w:rPr>
                                      <w:rFonts w:cs="Arial"/>
                                      <w:sz w:val="9"/>
                                      <w:szCs w:val="9"/>
                                    </w:rPr>
                                    <w:t>%(</w:t>
                                  </w:r>
                                  <w:proofErr w:type="gramEnd"/>
                                  <w:r w:rsidRPr="009C5B6E">
                                    <w:rPr>
                                      <w:rFonts w:cs="Arial"/>
                                      <w:sz w:val="9"/>
                                      <w:szCs w:val="9"/>
                                    </w:rPr>
                                    <w:t>Typical value)</w:t>
                                  </w:r>
                                </w:p>
                                <w:p w14:paraId="47D3048F" w14:textId="0C5F7B3F" w:rsidR="003F16EE" w:rsidRPr="009C5B6E" w:rsidRDefault="003F16EE" w:rsidP="009F3A0A">
                                  <w:pPr>
                                    <w:pStyle w:val="ListParagraph"/>
                                    <w:numPr>
                                      <w:ilvl w:val="0"/>
                                      <w:numId w:val="18"/>
                                    </w:numPr>
                                    <w:spacing w:after="0" w:line="240" w:lineRule="auto"/>
                                    <w:rPr>
                                      <w:rFonts w:cs="Arial"/>
                                      <w:sz w:val="9"/>
                                      <w:szCs w:val="9"/>
                                    </w:rPr>
                                  </w:pPr>
                                  <w:r w:rsidRPr="009C5B6E">
                                    <w:rPr>
                                      <w:rFonts w:cs="Arial"/>
                                      <w:sz w:val="9"/>
                                      <w:szCs w:val="9"/>
                                    </w:rPr>
                                    <w:t>Wide viewing angle up to 170 degrees"</w:t>
                                  </w:r>
                                </w:p>
                                <w:p w14:paraId="0362C05E" w14:textId="77777777" w:rsidR="003F16EE" w:rsidRPr="009C5B6E" w:rsidRDefault="003F16EE" w:rsidP="009F3A0A">
                                  <w:pPr>
                                    <w:pStyle w:val="ListParagraph"/>
                                    <w:numPr>
                                      <w:ilvl w:val="0"/>
                                      <w:numId w:val="18"/>
                                    </w:numPr>
                                    <w:spacing w:after="0" w:line="240" w:lineRule="auto"/>
                                    <w:rPr>
                                      <w:rFonts w:cs="Arial"/>
                                      <w:sz w:val="9"/>
                                      <w:szCs w:val="9"/>
                                    </w:rPr>
                                  </w:pPr>
                                  <w:r w:rsidRPr="009C5B6E">
                                    <w:rPr>
                                      <w:rFonts w:cs="Arial"/>
                                      <w:sz w:val="9"/>
                                      <w:szCs w:val="9"/>
                                    </w:rPr>
                                    <w:t>Mercury free, environment friendly</w:t>
                                  </w:r>
                                </w:p>
                                <w:p w14:paraId="15ED56E9" w14:textId="77777777" w:rsidR="003F16EE" w:rsidRPr="005E6F91" w:rsidRDefault="003F16EE" w:rsidP="003F16EE">
                                  <w:pPr>
                                    <w:spacing w:after="0" w:line="240" w:lineRule="auto"/>
                                    <w:rPr>
                                      <w:rFonts w:cs="Arial"/>
                                      <w:sz w:val="9"/>
                                      <w:szCs w:val="9"/>
                                    </w:rPr>
                                  </w:pPr>
                                  <w:r w:rsidRPr="005E6F91">
                                    <w:rPr>
                                      <w:rFonts w:cs="Arial"/>
                                      <w:sz w:val="9"/>
                                      <w:szCs w:val="9"/>
                                    </w:rPr>
                                    <w:t xml:space="preserve">14.0" display with OLED (Organic Light-Emitting Diode) technology, WQXGA+ 2880 x 1800, high-brightness (400 nits) Acer </w:t>
                                  </w:r>
                                  <w:proofErr w:type="spellStart"/>
                                  <w:r w:rsidRPr="005E6F91">
                                    <w:rPr>
                                      <w:rFonts w:cs="Arial"/>
                                      <w:sz w:val="9"/>
                                      <w:szCs w:val="9"/>
                                    </w:rPr>
                                    <w:t>CineCrystal</w:t>
                                  </w:r>
                                  <w:proofErr w:type="spellEnd"/>
                                  <w:r w:rsidRPr="005E6F91">
                                    <w:rPr>
                                      <w:rFonts w:cs="Arial"/>
                                      <w:sz w:val="9"/>
                                      <w:szCs w:val="9"/>
                                    </w:rPr>
                                    <w:t>™</w:t>
                                  </w:r>
                                </w:p>
                                <w:p w14:paraId="25AB6E51" w14:textId="77777777" w:rsidR="003F16EE" w:rsidRPr="009C5B6E" w:rsidRDefault="003F16EE" w:rsidP="009F3A0A">
                                  <w:pPr>
                                    <w:pStyle w:val="ListParagraph"/>
                                    <w:numPr>
                                      <w:ilvl w:val="0"/>
                                      <w:numId w:val="17"/>
                                    </w:numPr>
                                    <w:spacing w:after="0" w:line="240" w:lineRule="auto"/>
                                    <w:rPr>
                                      <w:rFonts w:cs="Arial"/>
                                      <w:sz w:val="9"/>
                                      <w:szCs w:val="9"/>
                                    </w:rPr>
                                  </w:pPr>
                                  <w:r w:rsidRPr="009C5B6E">
                                    <w:rPr>
                                      <w:rFonts w:cs="Arial"/>
                                      <w:sz w:val="9"/>
                                      <w:szCs w:val="9"/>
                                    </w:rPr>
                                    <w:t xml:space="preserve">16:10 aspect ratio, color gamut DCI-P3 100%, certified by True Black HDR 500(@HDR 500, brightness </w:t>
                                  </w:r>
                                  <w:proofErr w:type="gramStart"/>
                                  <w:r w:rsidRPr="009C5B6E">
                                    <w:rPr>
                                      <w:rFonts w:cs="Arial"/>
                                      <w:sz w:val="9"/>
                                      <w:szCs w:val="9"/>
                                    </w:rPr>
                                    <w:t>reach</w:t>
                                  </w:r>
                                  <w:proofErr w:type="gramEnd"/>
                                  <w:r w:rsidRPr="009C5B6E">
                                    <w:rPr>
                                      <w:rFonts w:cs="Arial"/>
                                      <w:sz w:val="9"/>
                                      <w:szCs w:val="9"/>
                                    </w:rPr>
                                    <w:t xml:space="preserve"> 500 nits)"</w:t>
                                  </w:r>
                                </w:p>
                                <w:p w14:paraId="5B522E5C" w14:textId="77777777" w:rsidR="003F16EE" w:rsidRPr="009C5B6E" w:rsidRDefault="003F16EE" w:rsidP="009F3A0A">
                                  <w:pPr>
                                    <w:pStyle w:val="ListParagraph"/>
                                    <w:numPr>
                                      <w:ilvl w:val="0"/>
                                      <w:numId w:val="17"/>
                                    </w:numPr>
                                    <w:spacing w:after="0" w:line="240" w:lineRule="auto"/>
                                    <w:rPr>
                                      <w:rFonts w:cs="Arial"/>
                                      <w:sz w:val="9"/>
                                      <w:szCs w:val="9"/>
                                    </w:rPr>
                                  </w:pPr>
                                  <w:r w:rsidRPr="009C5B6E">
                                    <w:rPr>
                                      <w:rFonts w:cs="Arial"/>
                                      <w:sz w:val="9"/>
                                      <w:szCs w:val="9"/>
                                    </w:rPr>
                                    <w:t>Wide viewing angle up to 170 degrees"</w:t>
                                  </w:r>
                                </w:p>
                                <w:p w14:paraId="3E43F5AD" w14:textId="1D8881F1" w:rsidR="003F16EE" w:rsidRPr="009C5B6E" w:rsidRDefault="003F16EE" w:rsidP="009F3A0A">
                                  <w:pPr>
                                    <w:pStyle w:val="ListParagraph"/>
                                    <w:numPr>
                                      <w:ilvl w:val="0"/>
                                      <w:numId w:val="17"/>
                                    </w:numPr>
                                    <w:spacing w:after="0" w:line="240" w:lineRule="auto"/>
                                    <w:rPr>
                                      <w:rFonts w:cs="Arial"/>
                                      <w:sz w:val="9"/>
                                      <w:szCs w:val="9"/>
                                    </w:rPr>
                                  </w:pPr>
                                  <w:r w:rsidRPr="009C5B6E">
                                    <w:rPr>
                                      <w:rFonts w:cs="Arial"/>
                                      <w:sz w:val="9"/>
                                      <w:szCs w:val="9"/>
                                    </w:rPr>
                                    <w:t>Mercury free, environment friendly"</w:t>
                                  </w:r>
                                </w:p>
                              </w:tc>
                            </w:tr>
                            <w:tr w:rsidR="000A076A" w:rsidRPr="005E6F91" w14:paraId="70D8C14E" w14:textId="77777777" w:rsidTr="00003A6F">
                              <w:trPr>
                                <w:trHeight w:val="254"/>
                              </w:trPr>
                              <w:tc>
                                <w:tcPr>
                                  <w:tcW w:w="1512" w:type="dxa"/>
                                </w:tcPr>
                                <w:p w14:paraId="039CA12C" w14:textId="783029D4" w:rsidR="000A076A" w:rsidRPr="005E6F91" w:rsidRDefault="000A076A" w:rsidP="00593AC3">
                                  <w:pPr>
                                    <w:spacing w:after="0" w:line="240" w:lineRule="auto"/>
                                    <w:rPr>
                                      <w:b/>
                                      <w:color w:val="80C342"/>
                                      <w:sz w:val="9"/>
                                      <w:szCs w:val="9"/>
                                    </w:rPr>
                                  </w:pPr>
                                  <w:r w:rsidRPr="005E6F91">
                                    <w:rPr>
                                      <w:b/>
                                      <w:color w:val="80C342"/>
                                      <w:sz w:val="9"/>
                                      <w:szCs w:val="9"/>
                                    </w:rPr>
                                    <w:t>Graphics</w:t>
                                  </w:r>
                                  <w:r w:rsidRPr="005E6F91">
                                    <w:rPr>
                                      <w:b/>
                                      <w:color w:val="80C342"/>
                                      <w:sz w:val="9"/>
                                      <w:szCs w:val="9"/>
                                      <w:vertAlign w:val="superscript"/>
                                    </w:rPr>
                                    <w:t>1</w:t>
                                  </w:r>
                                </w:p>
                              </w:tc>
                              <w:tc>
                                <w:tcPr>
                                  <w:tcW w:w="4246" w:type="dxa"/>
                                  <w:gridSpan w:val="3"/>
                                </w:tcPr>
                                <w:p w14:paraId="71A5D7BC" w14:textId="0795C9DF" w:rsidR="000A076A" w:rsidRPr="005E6F91" w:rsidRDefault="00961643" w:rsidP="00593AC3">
                                  <w:pPr>
                                    <w:spacing w:after="0" w:line="240" w:lineRule="auto"/>
                                    <w:rPr>
                                      <w:sz w:val="9"/>
                                      <w:szCs w:val="9"/>
                                    </w:rPr>
                                  </w:pPr>
                                  <w:r w:rsidRPr="005E6F91">
                                    <w:rPr>
                                      <w:sz w:val="9"/>
                                      <w:szCs w:val="9"/>
                                    </w:rPr>
                                    <w:t>Intel® Graphics eligible</w:t>
                                  </w:r>
                                </w:p>
                              </w:tc>
                              <w:tc>
                                <w:tcPr>
                                  <w:tcW w:w="4246" w:type="dxa"/>
                                  <w:gridSpan w:val="2"/>
                                </w:tcPr>
                                <w:p w14:paraId="7CB2C266" w14:textId="72FD11EE" w:rsidR="000A076A" w:rsidRPr="005E6F91" w:rsidRDefault="000A076A" w:rsidP="00593AC3">
                                  <w:pPr>
                                    <w:spacing w:after="0" w:line="240" w:lineRule="auto"/>
                                    <w:rPr>
                                      <w:rFonts w:cs="Arial"/>
                                      <w:sz w:val="9"/>
                                      <w:szCs w:val="9"/>
                                    </w:rPr>
                                  </w:pPr>
                                  <w:r w:rsidRPr="005E6F91">
                                    <w:rPr>
                                      <w:sz w:val="9"/>
                                      <w:szCs w:val="9"/>
                                    </w:rPr>
                                    <w:t>Intel</w:t>
                                  </w:r>
                                  <w:r w:rsidRPr="005E6F91">
                                    <w:rPr>
                                      <w:sz w:val="9"/>
                                      <w:szCs w:val="9"/>
                                      <w:vertAlign w:val="superscript"/>
                                    </w:rPr>
                                    <w:t>®</w:t>
                                  </w:r>
                                  <w:r w:rsidRPr="005E6F91">
                                    <w:rPr>
                                      <w:sz w:val="9"/>
                                      <w:szCs w:val="9"/>
                                    </w:rPr>
                                    <w:t xml:space="preserve"> ARC™ Graphics 130V</w:t>
                                  </w:r>
                                </w:p>
                              </w:tc>
                            </w:tr>
                            <w:tr w:rsidR="00FD21E8" w:rsidRPr="005E6F91" w14:paraId="686931ED" w14:textId="77777777" w:rsidTr="00D92EA1">
                              <w:trPr>
                                <w:trHeight w:val="702"/>
                              </w:trPr>
                              <w:tc>
                                <w:tcPr>
                                  <w:tcW w:w="1512" w:type="dxa"/>
                                </w:tcPr>
                                <w:p w14:paraId="499ADD49" w14:textId="77777777" w:rsidR="00FD21E8" w:rsidRPr="005E6F91" w:rsidRDefault="00FD21E8" w:rsidP="00593AC3">
                                  <w:pPr>
                                    <w:spacing w:after="0" w:line="240" w:lineRule="auto"/>
                                    <w:rPr>
                                      <w:b/>
                                      <w:color w:val="80C342"/>
                                      <w:sz w:val="9"/>
                                      <w:szCs w:val="9"/>
                                    </w:rPr>
                                  </w:pPr>
                                  <w:r w:rsidRPr="005E6F91">
                                    <w:rPr>
                                      <w:b/>
                                      <w:color w:val="80C342"/>
                                      <w:sz w:val="9"/>
                                      <w:szCs w:val="9"/>
                                    </w:rPr>
                                    <w:t>Audio</w:t>
                                  </w:r>
                                </w:p>
                              </w:tc>
                              <w:tc>
                                <w:tcPr>
                                  <w:tcW w:w="8492" w:type="dxa"/>
                                  <w:gridSpan w:val="5"/>
                                </w:tcPr>
                                <w:p w14:paraId="4ADCD4FA" w14:textId="77777777"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 xml:space="preserve">DTS® </w:t>
                                  </w:r>
                                  <w:proofErr w:type="gramStart"/>
                                  <w:r w:rsidRPr="005E6F91">
                                    <w:rPr>
                                      <w:sz w:val="9"/>
                                      <w:szCs w:val="9"/>
                                    </w:rPr>
                                    <w:t>X:Ultra</w:t>
                                  </w:r>
                                  <w:proofErr w:type="gramEnd"/>
                                  <w:r w:rsidRPr="005E6F91">
                                    <w:rPr>
                                      <w:sz w:val="9"/>
                                      <w:szCs w:val="9"/>
                                    </w:rPr>
                                    <w:t xml:space="preserve"> Audio, featuring optimized Bass, Loudness, Speaker Protection with up to 3 custom content modes via smart amplifier </w:t>
                                  </w:r>
                                </w:p>
                                <w:p w14:paraId="59B21636" w14:textId="4533315E"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Smart Auto switch to Voice enhanced Mode via VOIP</w:t>
                                  </w:r>
                                </w:p>
                                <w:p w14:paraId="200AFC7F" w14:textId="0DE0359D"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 xml:space="preserve">High SNR DAC with 2.1 </w:t>
                                  </w:r>
                                  <w:proofErr w:type="spellStart"/>
                                  <w:r w:rsidRPr="005E6F91">
                                    <w:rPr>
                                      <w:sz w:val="9"/>
                                      <w:szCs w:val="9"/>
                                    </w:rPr>
                                    <w:t>Vrms</w:t>
                                  </w:r>
                                  <w:proofErr w:type="spellEnd"/>
                                  <w:r w:rsidRPr="005E6F91">
                                    <w:rPr>
                                      <w:sz w:val="9"/>
                                      <w:szCs w:val="9"/>
                                    </w:rPr>
                                    <w:t xml:space="preserve"> out capability and can driver high impedance headphone (up to 600 ohm)</w:t>
                                  </w:r>
                                </w:p>
                                <w:p w14:paraId="608556AC" w14:textId="31D28CE1"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Acer Purified</w:t>
                                  </w:r>
                                  <w:r w:rsidR="0015201D" w:rsidRPr="005E6F91">
                                    <w:rPr>
                                      <w:sz w:val="9"/>
                                      <w:szCs w:val="9"/>
                                    </w:rPr>
                                    <w:t xml:space="preserve"> </w:t>
                                  </w:r>
                                  <w:r w:rsidRPr="005E6F91">
                                    <w:rPr>
                                      <w:sz w:val="9"/>
                                      <w:szCs w:val="9"/>
                                    </w:rPr>
                                    <w:t>Voice technology with AI noise reduction in 3 mics array built-in microphones to support Advanced Privacy Mode. Features include far-field pickup, dynamic noise reduction through neural network, adaptive beam forming, and pre-defined personal and conference call modes.</w:t>
                                  </w:r>
                                </w:p>
                                <w:p w14:paraId="765AE9B6" w14:textId="74FD5472"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Acer Ultra Boost Stereo Speaker Module &amp;PCR 50% material chamber design</w:t>
                                  </w:r>
                                </w:p>
                                <w:p w14:paraId="18C4D42B" w14:textId="5DF415E1"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Compatible with Cortana with Voice</w:t>
                                  </w:r>
                                </w:p>
                                <w:p w14:paraId="520C4292" w14:textId="324140C9"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Acer TrueHarmony Technology for lower distortion, wider frequency range, headphone-like audio and powerful sound</w:t>
                                  </w:r>
                                </w:p>
                                <w:p w14:paraId="1FED29CC" w14:textId="7D0EF555"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 xml:space="preserve">Hi-Res Audio Certification by JAS </w:t>
                                  </w:r>
                                  <w:proofErr w:type="gramStart"/>
                                  <w:r w:rsidRPr="005E6F91">
                                    <w:rPr>
                                      <w:sz w:val="9"/>
                                      <w:szCs w:val="9"/>
                                    </w:rPr>
                                    <w:t>( Headphone</w:t>
                                  </w:r>
                                  <w:proofErr w:type="gramEnd"/>
                                  <w:r w:rsidRPr="005E6F91">
                                    <w:rPr>
                                      <w:sz w:val="9"/>
                                      <w:szCs w:val="9"/>
                                    </w:rPr>
                                    <w:t xml:space="preserve"> Output setting supported up to 24bit /192KHz)</w:t>
                                  </w:r>
                                </w:p>
                              </w:tc>
                            </w:tr>
                            <w:tr w:rsidR="00593AC3" w:rsidRPr="005E6F91" w14:paraId="65A4DF52" w14:textId="77777777" w:rsidTr="00343723">
                              <w:trPr>
                                <w:trHeight w:val="153"/>
                              </w:trPr>
                              <w:tc>
                                <w:tcPr>
                                  <w:tcW w:w="1512" w:type="dxa"/>
                                </w:tcPr>
                                <w:p w14:paraId="26AD417E" w14:textId="52EB586A" w:rsidR="00593AC3" w:rsidRPr="005E6F91" w:rsidRDefault="00593AC3" w:rsidP="00593AC3">
                                  <w:pPr>
                                    <w:spacing w:after="0" w:line="240" w:lineRule="auto"/>
                                    <w:rPr>
                                      <w:b/>
                                      <w:color w:val="80C342"/>
                                      <w:sz w:val="9"/>
                                      <w:szCs w:val="9"/>
                                      <w:vertAlign w:val="superscript"/>
                                    </w:rPr>
                                  </w:pPr>
                                  <w:r w:rsidRPr="005E6F91">
                                    <w:rPr>
                                      <w:b/>
                                      <w:color w:val="80C342"/>
                                      <w:sz w:val="9"/>
                                      <w:szCs w:val="9"/>
                                    </w:rPr>
                                    <w:t>Storage</w:t>
                                  </w:r>
                                  <w:r w:rsidRPr="005E6F91">
                                    <w:rPr>
                                      <w:b/>
                                      <w:color w:val="80C342"/>
                                      <w:sz w:val="9"/>
                                      <w:szCs w:val="9"/>
                                      <w:vertAlign w:val="superscript"/>
                                    </w:rPr>
                                    <w:t>1, 6</w:t>
                                  </w:r>
                                </w:p>
                              </w:tc>
                              <w:tc>
                                <w:tcPr>
                                  <w:tcW w:w="8492" w:type="dxa"/>
                                  <w:gridSpan w:val="5"/>
                                </w:tcPr>
                                <w:p w14:paraId="5993F40F" w14:textId="77777777" w:rsidR="00593AC3" w:rsidRPr="005E6F91" w:rsidRDefault="00593AC3" w:rsidP="00593AC3">
                                  <w:pPr>
                                    <w:spacing w:after="0" w:line="240" w:lineRule="auto"/>
                                    <w:ind w:left="34"/>
                                    <w:rPr>
                                      <w:b/>
                                      <w:sz w:val="9"/>
                                      <w:szCs w:val="9"/>
                                    </w:rPr>
                                  </w:pPr>
                                  <w:r w:rsidRPr="005E6F91">
                                    <w:rPr>
                                      <w:rFonts w:hint="eastAsia"/>
                                      <w:b/>
                                      <w:sz w:val="9"/>
                                      <w:szCs w:val="9"/>
                                    </w:rPr>
                                    <w:t>Solid state drive</w:t>
                                  </w:r>
                                </w:p>
                                <w:p w14:paraId="6E58F466" w14:textId="71270E8D" w:rsidR="00593AC3" w:rsidRPr="005E6F91" w:rsidRDefault="006D390F" w:rsidP="009F3A0A">
                                  <w:pPr>
                                    <w:pStyle w:val="ListParagraph"/>
                                    <w:numPr>
                                      <w:ilvl w:val="0"/>
                                      <w:numId w:val="4"/>
                                    </w:numPr>
                                    <w:spacing w:after="0" w:line="240" w:lineRule="auto"/>
                                    <w:ind w:left="142" w:hanging="108"/>
                                    <w:rPr>
                                      <w:sz w:val="9"/>
                                      <w:szCs w:val="9"/>
                                    </w:rPr>
                                  </w:pPr>
                                  <w:r w:rsidRPr="005E6F91">
                                    <w:rPr>
                                      <w:sz w:val="9"/>
                                      <w:szCs w:val="9"/>
                                    </w:rPr>
                                    <w:t>512 GB / 1 TB, PCIe Gen4, 16 Gb/s, NVMe</w:t>
                                  </w:r>
                                </w:p>
                              </w:tc>
                            </w:tr>
                            <w:tr w:rsidR="00593AC3" w:rsidRPr="005E6F91" w14:paraId="4C415CA6" w14:textId="77777777" w:rsidTr="00177176">
                              <w:trPr>
                                <w:trHeight w:val="456"/>
                              </w:trPr>
                              <w:tc>
                                <w:tcPr>
                                  <w:tcW w:w="1512" w:type="dxa"/>
                                </w:tcPr>
                                <w:p w14:paraId="011826C8" w14:textId="77777777" w:rsidR="00593AC3" w:rsidRPr="005E6F91" w:rsidRDefault="00593AC3" w:rsidP="00593AC3">
                                  <w:pPr>
                                    <w:spacing w:after="0" w:line="240" w:lineRule="auto"/>
                                    <w:rPr>
                                      <w:b/>
                                      <w:color w:val="80C342"/>
                                      <w:sz w:val="9"/>
                                      <w:szCs w:val="9"/>
                                    </w:rPr>
                                  </w:pPr>
                                  <w:r w:rsidRPr="005E6F91">
                                    <w:rPr>
                                      <w:b/>
                                      <w:color w:val="80C342"/>
                                      <w:sz w:val="9"/>
                                      <w:szCs w:val="9"/>
                                    </w:rPr>
                                    <w:t>Webcam</w:t>
                                  </w:r>
                                  <w:r w:rsidRPr="005E6F91">
                                    <w:rPr>
                                      <w:b/>
                                      <w:color w:val="80C342"/>
                                      <w:sz w:val="9"/>
                                      <w:szCs w:val="9"/>
                                      <w:vertAlign w:val="superscript"/>
                                    </w:rPr>
                                    <w:t>1</w:t>
                                  </w:r>
                                </w:p>
                              </w:tc>
                              <w:tc>
                                <w:tcPr>
                                  <w:tcW w:w="4239" w:type="dxa"/>
                                  <w:gridSpan w:val="2"/>
                                  <w:tcBorders>
                                    <w:bottom w:val="single" w:sz="4" w:space="0" w:color="auto"/>
                                  </w:tcBorders>
                                </w:tcPr>
                                <w:p w14:paraId="70DAA9FD" w14:textId="77777777" w:rsidR="00593AC3" w:rsidRPr="005E6F91" w:rsidRDefault="00593AC3" w:rsidP="00593AC3">
                                  <w:pPr>
                                    <w:pStyle w:val="ListParagraph"/>
                                    <w:spacing w:after="0" w:line="240" w:lineRule="auto"/>
                                    <w:ind w:left="0"/>
                                    <w:rPr>
                                      <w:b/>
                                      <w:bCs/>
                                      <w:sz w:val="9"/>
                                      <w:szCs w:val="9"/>
                                    </w:rPr>
                                  </w:pPr>
                                  <w:r w:rsidRPr="005E6F91">
                                    <w:rPr>
                                      <w:b/>
                                      <w:bCs/>
                                      <w:sz w:val="9"/>
                                      <w:szCs w:val="9"/>
                                    </w:rPr>
                                    <w:t>Video conferencing</w:t>
                                  </w:r>
                                </w:p>
                                <w:p w14:paraId="0FB83B2F" w14:textId="77777777" w:rsidR="00593AC3" w:rsidRPr="005E6F91" w:rsidRDefault="00593AC3" w:rsidP="009F3A0A">
                                  <w:pPr>
                                    <w:pStyle w:val="ListParagraph"/>
                                    <w:numPr>
                                      <w:ilvl w:val="0"/>
                                      <w:numId w:val="16"/>
                                    </w:numPr>
                                    <w:spacing w:after="0" w:line="240" w:lineRule="auto"/>
                                    <w:rPr>
                                      <w:bCs/>
                                      <w:sz w:val="9"/>
                                      <w:szCs w:val="9"/>
                                    </w:rPr>
                                  </w:pPr>
                                  <w:r w:rsidRPr="005E6F91">
                                    <w:rPr>
                                      <w:bCs/>
                                      <w:sz w:val="9"/>
                                      <w:szCs w:val="9"/>
                                    </w:rPr>
                                    <w:t>UFC with:</w:t>
                                  </w:r>
                                </w:p>
                                <w:p w14:paraId="3F2A4A4A" w14:textId="0723C145" w:rsidR="006D390F" w:rsidRPr="009C5B6E" w:rsidRDefault="006D390F" w:rsidP="009F3A0A">
                                  <w:pPr>
                                    <w:pStyle w:val="ListParagraph"/>
                                    <w:numPr>
                                      <w:ilvl w:val="0"/>
                                      <w:numId w:val="16"/>
                                    </w:numPr>
                                    <w:spacing w:after="0" w:line="240" w:lineRule="auto"/>
                                    <w:rPr>
                                      <w:sz w:val="9"/>
                                      <w:szCs w:val="9"/>
                                    </w:rPr>
                                  </w:pPr>
                                  <w:r w:rsidRPr="009C5B6E">
                                    <w:rPr>
                                      <w:sz w:val="9"/>
                                      <w:szCs w:val="9"/>
                                    </w:rPr>
                                    <w:t xml:space="preserve">Narrow USB FHD </w:t>
                                  </w:r>
                                  <w:proofErr w:type="spellStart"/>
                                  <w:r w:rsidRPr="009C5B6E">
                                    <w:rPr>
                                      <w:sz w:val="9"/>
                                      <w:szCs w:val="9"/>
                                    </w:rPr>
                                    <w:t>camera+IR</w:t>
                                  </w:r>
                                  <w:proofErr w:type="spellEnd"/>
                                  <w:r w:rsidRPr="009C5B6E">
                                    <w:rPr>
                                      <w:sz w:val="9"/>
                                      <w:szCs w:val="9"/>
                                    </w:rPr>
                                    <w:t xml:space="preserve"> camera with blue glass</w:t>
                                  </w:r>
                                </w:p>
                                <w:p w14:paraId="5470DD5C" w14:textId="5C0AA27F" w:rsidR="006D390F" w:rsidRPr="009C5B6E" w:rsidRDefault="006D390F" w:rsidP="009F3A0A">
                                  <w:pPr>
                                    <w:pStyle w:val="ListParagraph"/>
                                    <w:numPr>
                                      <w:ilvl w:val="0"/>
                                      <w:numId w:val="16"/>
                                    </w:numPr>
                                    <w:spacing w:after="0" w:line="240" w:lineRule="auto"/>
                                    <w:rPr>
                                      <w:sz w:val="9"/>
                                      <w:szCs w:val="9"/>
                                    </w:rPr>
                                  </w:pPr>
                                  <w:r w:rsidRPr="009C5B6E">
                                    <w:rPr>
                                      <w:sz w:val="9"/>
                                      <w:szCs w:val="9"/>
                                    </w:rPr>
                                    <w:t>Compatible with Windows only</w:t>
                                  </w:r>
                                </w:p>
                                <w:p w14:paraId="08E90285" w14:textId="35550448" w:rsidR="006D390F" w:rsidRPr="009C5B6E" w:rsidRDefault="006D390F" w:rsidP="009F3A0A">
                                  <w:pPr>
                                    <w:pStyle w:val="ListParagraph"/>
                                    <w:numPr>
                                      <w:ilvl w:val="0"/>
                                      <w:numId w:val="16"/>
                                    </w:numPr>
                                    <w:spacing w:after="0" w:line="240" w:lineRule="auto"/>
                                    <w:rPr>
                                      <w:sz w:val="9"/>
                                      <w:szCs w:val="9"/>
                                    </w:rPr>
                                  </w:pPr>
                                  <w:r w:rsidRPr="009C5B6E">
                                    <w:rPr>
                                      <w:sz w:val="9"/>
                                      <w:szCs w:val="9"/>
                                    </w:rPr>
                                    <w:t>1920 x 1080 resolution</w:t>
                                  </w:r>
                                </w:p>
                                <w:p w14:paraId="6E125199" w14:textId="7A70DC6E" w:rsidR="006D390F" w:rsidRPr="009C5B6E" w:rsidRDefault="006D390F" w:rsidP="009F3A0A">
                                  <w:pPr>
                                    <w:pStyle w:val="ListParagraph"/>
                                    <w:numPr>
                                      <w:ilvl w:val="0"/>
                                      <w:numId w:val="16"/>
                                    </w:numPr>
                                    <w:spacing w:after="0" w:line="240" w:lineRule="auto"/>
                                    <w:rPr>
                                      <w:sz w:val="9"/>
                                      <w:szCs w:val="9"/>
                                    </w:rPr>
                                  </w:pPr>
                                  <w:r w:rsidRPr="009C5B6E">
                                    <w:rPr>
                                      <w:sz w:val="9"/>
                                      <w:szCs w:val="9"/>
                                    </w:rPr>
                                    <w:t>1080p video fps with Temporal Noise Reduction</w:t>
                                  </w:r>
                                </w:p>
                                <w:p w14:paraId="6AB4CBE9" w14:textId="73A5C2CA" w:rsidR="00593AC3" w:rsidRPr="009C5B6E" w:rsidRDefault="006D390F" w:rsidP="009F3A0A">
                                  <w:pPr>
                                    <w:pStyle w:val="ListParagraph"/>
                                    <w:numPr>
                                      <w:ilvl w:val="0"/>
                                      <w:numId w:val="16"/>
                                    </w:numPr>
                                    <w:spacing w:after="0" w:line="240" w:lineRule="auto"/>
                                    <w:rPr>
                                      <w:sz w:val="9"/>
                                      <w:szCs w:val="9"/>
                                    </w:rPr>
                                  </w:pPr>
                                  <w:r w:rsidRPr="009C5B6E">
                                    <w:rPr>
                                      <w:sz w:val="9"/>
                                      <w:szCs w:val="9"/>
                                    </w:rPr>
                                    <w:t>Blue glass lens</w:t>
                                  </w:r>
                                </w:p>
                              </w:tc>
                              <w:tc>
                                <w:tcPr>
                                  <w:tcW w:w="4253" w:type="dxa"/>
                                  <w:gridSpan w:val="3"/>
                                  <w:tcBorders>
                                    <w:bottom w:val="single" w:sz="4" w:space="0" w:color="auto"/>
                                  </w:tcBorders>
                                </w:tcPr>
                                <w:p w14:paraId="2BB9145D" w14:textId="6FC8FBA2" w:rsidR="00B144F6" w:rsidRPr="009C5B6E" w:rsidRDefault="00B144F6" w:rsidP="009F3A0A">
                                  <w:pPr>
                                    <w:pStyle w:val="ListParagraph"/>
                                    <w:numPr>
                                      <w:ilvl w:val="0"/>
                                      <w:numId w:val="16"/>
                                    </w:numPr>
                                    <w:spacing w:after="0" w:line="240" w:lineRule="auto"/>
                                    <w:rPr>
                                      <w:sz w:val="9"/>
                                      <w:szCs w:val="9"/>
                                    </w:rPr>
                                  </w:pPr>
                                  <w:r w:rsidRPr="009C5B6E">
                                    <w:rPr>
                                      <w:sz w:val="9"/>
                                      <w:szCs w:val="9"/>
                                    </w:rPr>
                                    <w:t>Staggered High Dynamic Range (SHDR)</w:t>
                                  </w:r>
                                </w:p>
                                <w:p w14:paraId="4E2CEE70" w14:textId="0C6A5A1C" w:rsidR="00B144F6" w:rsidRPr="009C5B6E" w:rsidRDefault="00B144F6" w:rsidP="009F3A0A">
                                  <w:pPr>
                                    <w:pStyle w:val="ListParagraph"/>
                                    <w:numPr>
                                      <w:ilvl w:val="0"/>
                                      <w:numId w:val="16"/>
                                    </w:numPr>
                                    <w:spacing w:after="0" w:line="240" w:lineRule="auto"/>
                                    <w:rPr>
                                      <w:sz w:val="9"/>
                                      <w:szCs w:val="9"/>
                                    </w:rPr>
                                  </w:pPr>
                                  <w:r w:rsidRPr="009C5B6E">
                                    <w:rPr>
                                      <w:sz w:val="9"/>
                                      <w:szCs w:val="9"/>
                                    </w:rPr>
                                    <w:t>Dual Mic (33 mm + 33 mm)</w:t>
                                  </w:r>
                                </w:p>
                                <w:p w14:paraId="3D7F0075" w14:textId="670F9925" w:rsidR="00593AC3" w:rsidRPr="009C5B6E" w:rsidRDefault="00B144F6" w:rsidP="009F3A0A">
                                  <w:pPr>
                                    <w:pStyle w:val="ListParagraph"/>
                                    <w:numPr>
                                      <w:ilvl w:val="0"/>
                                      <w:numId w:val="16"/>
                                    </w:numPr>
                                    <w:spacing w:after="0" w:line="240" w:lineRule="auto"/>
                                    <w:rPr>
                                      <w:sz w:val="9"/>
                                      <w:szCs w:val="9"/>
                                    </w:rPr>
                                  </w:pPr>
                                  <w:r w:rsidRPr="009C5B6E">
                                    <w:rPr>
                                      <w:sz w:val="9"/>
                                      <w:szCs w:val="9"/>
                                    </w:rPr>
                                    <w:t>88 x 3.2 x 2.6 mm</w:t>
                                  </w:r>
                                </w:p>
                              </w:tc>
                            </w:tr>
                            <w:tr w:rsidR="000A076A" w:rsidRPr="005E6F91" w14:paraId="0C50554F" w14:textId="77777777" w:rsidTr="000A076A">
                              <w:trPr>
                                <w:trHeight w:val="569"/>
                              </w:trPr>
                              <w:tc>
                                <w:tcPr>
                                  <w:tcW w:w="1512" w:type="dxa"/>
                                </w:tcPr>
                                <w:p w14:paraId="028C2579" w14:textId="77777777" w:rsidR="000A076A" w:rsidRPr="005E6F91" w:rsidRDefault="000A076A" w:rsidP="00593AC3">
                                  <w:pPr>
                                    <w:spacing w:after="0" w:line="240" w:lineRule="auto"/>
                                    <w:rPr>
                                      <w:b/>
                                      <w:color w:val="80C342"/>
                                      <w:sz w:val="9"/>
                                      <w:szCs w:val="9"/>
                                    </w:rPr>
                                  </w:pPr>
                                  <w:r w:rsidRPr="005E6F91">
                                    <w:rPr>
                                      <w:b/>
                                      <w:color w:val="80C342"/>
                                      <w:sz w:val="9"/>
                                      <w:szCs w:val="9"/>
                                    </w:rPr>
                                    <w:t>Wireless and networking</w:t>
                                  </w:r>
                                  <w:r w:rsidRPr="005E6F91">
                                    <w:rPr>
                                      <w:b/>
                                      <w:color w:val="80C342"/>
                                      <w:sz w:val="9"/>
                                      <w:szCs w:val="9"/>
                                      <w:vertAlign w:val="superscript"/>
                                    </w:rPr>
                                    <w:t>1</w:t>
                                  </w:r>
                                </w:p>
                              </w:tc>
                              <w:tc>
                                <w:tcPr>
                                  <w:tcW w:w="2830" w:type="dxa"/>
                                  <w:tcBorders>
                                    <w:bottom w:val="single" w:sz="4" w:space="0" w:color="auto"/>
                                  </w:tcBorders>
                                </w:tcPr>
                                <w:p w14:paraId="4844C448" w14:textId="77777777" w:rsidR="000A076A" w:rsidRPr="005E6F91" w:rsidRDefault="000A076A" w:rsidP="00593AC3">
                                  <w:pPr>
                                    <w:spacing w:after="0" w:line="240" w:lineRule="auto"/>
                                    <w:rPr>
                                      <w:b/>
                                      <w:sz w:val="9"/>
                                      <w:szCs w:val="9"/>
                                    </w:rPr>
                                  </w:pPr>
                                  <w:r w:rsidRPr="005E6F91">
                                    <w:rPr>
                                      <w:b/>
                                      <w:sz w:val="9"/>
                                      <w:szCs w:val="9"/>
                                    </w:rPr>
                                    <w:t>WLAN</w:t>
                                  </w:r>
                                </w:p>
                                <w:p w14:paraId="3500540D" w14:textId="408C2CAA" w:rsidR="000A076A" w:rsidRPr="009C5B6E" w:rsidRDefault="0015201D" w:rsidP="009F3A0A">
                                  <w:pPr>
                                    <w:pStyle w:val="ListParagraph"/>
                                    <w:numPr>
                                      <w:ilvl w:val="0"/>
                                      <w:numId w:val="14"/>
                                    </w:numPr>
                                    <w:spacing w:after="0" w:line="240" w:lineRule="auto"/>
                                    <w:rPr>
                                      <w:sz w:val="9"/>
                                      <w:szCs w:val="9"/>
                                    </w:rPr>
                                  </w:pPr>
                                  <w:r w:rsidRPr="009C5B6E">
                                    <w:rPr>
                                      <w:sz w:val="9"/>
                                      <w:szCs w:val="9"/>
                                    </w:rPr>
                                    <w:t xml:space="preserve">Multi-Link Operation </w:t>
                                  </w:r>
                                  <w:r w:rsidR="000A076A" w:rsidRPr="009C5B6E">
                                    <w:rPr>
                                      <w:sz w:val="9"/>
                                      <w:szCs w:val="9"/>
                                    </w:rPr>
                                    <w:t>802.11 a/b/g/n/</w:t>
                                  </w:r>
                                  <w:proofErr w:type="spellStart"/>
                                  <w:r w:rsidR="000A076A" w:rsidRPr="009C5B6E">
                                    <w:rPr>
                                      <w:sz w:val="9"/>
                                      <w:szCs w:val="9"/>
                                    </w:rPr>
                                    <w:t>ac</w:t>
                                  </w:r>
                                  <w:proofErr w:type="spellEnd"/>
                                  <w:r w:rsidR="000A076A" w:rsidRPr="009C5B6E">
                                    <w:rPr>
                                      <w:sz w:val="9"/>
                                      <w:szCs w:val="9"/>
                                    </w:rPr>
                                    <w:t>/ax/be</w:t>
                                  </w:r>
                                </w:p>
                                <w:p w14:paraId="031E18FE" w14:textId="0293BC42" w:rsidR="0015201D" w:rsidRPr="009C5B6E" w:rsidRDefault="0015201D" w:rsidP="009F3A0A">
                                  <w:pPr>
                                    <w:pStyle w:val="ListParagraph"/>
                                    <w:numPr>
                                      <w:ilvl w:val="0"/>
                                      <w:numId w:val="14"/>
                                    </w:numPr>
                                    <w:spacing w:after="0" w:line="240" w:lineRule="auto"/>
                                    <w:rPr>
                                      <w:sz w:val="9"/>
                                      <w:szCs w:val="9"/>
                                    </w:rPr>
                                  </w:pPr>
                                  <w:r w:rsidRPr="009C5B6E">
                                    <w:rPr>
                                      <w:sz w:val="9"/>
                                      <w:szCs w:val="9"/>
                                    </w:rPr>
                                    <w:t>Killer™ Wi-Fi 7 Wireless LAN</w:t>
                                  </w:r>
                                </w:p>
                                <w:p w14:paraId="34B189D6" w14:textId="6049EEDC" w:rsidR="0015201D" w:rsidRPr="009C5B6E" w:rsidRDefault="0015201D" w:rsidP="009F3A0A">
                                  <w:pPr>
                                    <w:pStyle w:val="ListParagraph"/>
                                    <w:numPr>
                                      <w:ilvl w:val="0"/>
                                      <w:numId w:val="14"/>
                                    </w:numPr>
                                    <w:spacing w:after="0" w:line="240" w:lineRule="auto"/>
                                    <w:rPr>
                                      <w:sz w:val="9"/>
                                      <w:szCs w:val="9"/>
                                    </w:rPr>
                                  </w:pPr>
                                  <w:r w:rsidRPr="009C5B6E">
                                    <w:rPr>
                                      <w:sz w:val="9"/>
                                      <w:szCs w:val="9"/>
                                    </w:rPr>
                                    <w:t>802.11 a/b/g/n/</w:t>
                                  </w:r>
                                  <w:proofErr w:type="spellStart"/>
                                  <w:r w:rsidRPr="009C5B6E">
                                    <w:rPr>
                                      <w:sz w:val="9"/>
                                      <w:szCs w:val="9"/>
                                    </w:rPr>
                                    <w:t>ac</w:t>
                                  </w:r>
                                  <w:proofErr w:type="spellEnd"/>
                                  <w:r w:rsidRPr="009C5B6E">
                                    <w:rPr>
                                      <w:sz w:val="9"/>
                                      <w:szCs w:val="9"/>
                                    </w:rPr>
                                    <w:t>/ax/be</w:t>
                                  </w:r>
                                </w:p>
                                <w:p w14:paraId="1A01AE1D" w14:textId="697AC596" w:rsidR="0015201D" w:rsidRPr="009C5B6E" w:rsidRDefault="0015201D" w:rsidP="009F3A0A">
                                  <w:pPr>
                                    <w:pStyle w:val="ListParagraph"/>
                                    <w:numPr>
                                      <w:ilvl w:val="0"/>
                                      <w:numId w:val="14"/>
                                    </w:numPr>
                                    <w:spacing w:after="0" w:line="240" w:lineRule="auto"/>
                                    <w:rPr>
                                      <w:sz w:val="9"/>
                                      <w:szCs w:val="9"/>
                                    </w:rPr>
                                  </w:pPr>
                                  <w:r w:rsidRPr="009C5B6E">
                                    <w:rPr>
                                      <w:sz w:val="9"/>
                                      <w:szCs w:val="9"/>
                                    </w:rPr>
                                    <w:t>Band: 2.4 GHz, 5 GHz, and 6 GHz</w:t>
                                  </w:r>
                                </w:p>
                                <w:p w14:paraId="0F30F61B" w14:textId="51DCB7C1" w:rsidR="000A076A" w:rsidRPr="009C5B6E" w:rsidRDefault="0015201D" w:rsidP="009F3A0A">
                                  <w:pPr>
                                    <w:pStyle w:val="ListParagraph"/>
                                    <w:numPr>
                                      <w:ilvl w:val="0"/>
                                      <w:numId w:val="14"/>
                                    </w:numPr>
                                    <w:spacing w:after="0" w:line="240" w:lineRule="auto"/>
                                    <w:rPr>
                                      <w:sz w:val="9"/>
                                      <w:szCs w:val="9"/>
                                    </w:rPr>
                                  </w:pPr>
                                  <w:r w:rsidRPr="009C5B6E">
                                    <w:rPr>
                                      <w:sz w:val="9"/>
                                      <w:szCs w:val="9"/>
                                    </w:rPr>
                                    <w:t>2x2 MU-MIMO technology</w:t>
                                  </w:r>
                                </w:p>
                              </w:tc>
                              <w:tc>
                                <w:tcPr>
                                  <w:tcW w:w="2831" w:type="dxa"/>
                                  <w:gridSpan w:val="3"/>
                                  <w:tcBorders>
                                    <w:bottom w:val="single" w:sz="4" w:space="0" w:color="auto"/>
                                  </w:tcBorders>
                                </w:tcPr>
                                <w:p w14:paraId="5BBBC1EE" w14:textId="77777777" w:rsidR="0015201D" w:rsidRPr="005E6F91" w:rsidRDefault="0015201D" w:rsidP="0015201D">
                                  <w:pPr>
                                    <w:spacing w:after="0" w:line="240" w:lineRule="auto"/>
                                    <w:rPr>
                                      <w:b/>
                                      <w:sz w:val="9"/>
                                      <w:szCs w:val="9"/>
                                    </w:rPr>
                                  </w:pPr>
                                  <w:r w:rsidRPr="005E6F91">
                                    <w:rPr>
                                      <w:b/>
                                      <w:sz w:val="9"/>
                                      <w:szCs w:val="9"/>
                                    </w:rPr>
                                    <w:t>W</w:t>
                                  </w:r>
                                  <w:r w:rsidRPr="005E6F91">
                                    <w:rPr>
                                      <w:rFonts w:hint="eastAsia"/>
                                      <w:b/>
                                      <w:sz w:val="9"/>
                                      <w:szCs w:val="9"/>
                                    </w:rPr>
                                    <w:t>P</w:t>
                                  </w:r>
                                  <w:r w:rsidRPr="005E6F91">
                                    <w:rPr>
                                      <w:b/>
                                      <w:sz w:val="9"/>
                                      <w:szCs w:val="9"/>
                                    </w:rPr>
                                    <w:t>AN</w:t>
                                  </w:r>
                                </w:p>
                                <w:p w14:paraId="2ECB07C3" w14:textId="16C9CD79" w:rsidR="000A076A" w:rsidRPr="009C5B6E" w:rsidRDefault="0015201D" w:rsidP="009F3A0A">
                                  <w:pPr>
                                    <w:pStyle w:val="ListParagraph"/>
                                    <w:numPr>
                                      <w:ilvl w:val="0"/>
                                      <w:numId w:val="15"/>
                                    </w:numPr>
                                    <w:spacing w:after="0" w:line="240" w:lineRule="auto"/>
                                    <w:rPr>
                                      <w:sz w:val="9"/>
                                      <w:szCs w:val="9"/>
                                    </w:rPr>
                                  </w:pPr>
                                  <w:r w:rsidRPr="009C5B6E">
                                    <w:rPr>
                                      <w:sz w:val="9"/>
                                      <w:szCs w:val="9"/>
                                    </w:rPr>
                                    <w:t>Supports Bluetooth</w:t>
                                  </w:r>
                                  <w:r w:rsidRPr="009C5B6E">
                                    <w:rPr>
                                      <w:sz w:val="9"/>
                                      <w:szCs w:val="9"/>
                                      <w:vertAlign w:val="superscript"/>
                                    </w:rPr>
                                    <w:t>®</w:t>
                                  </w:r>
                                  <w:r w:rsidRPr="009C5B6E">
                                    <w:rPr>
                                      <w:sz w:val="9"/>
                                      <w:szCs w:val="9"/>
                                    </w:rPr>
                                    <w:t xml:space="preserve"> 5.4 or above</w:t>
                                  </w:r>
                                </w:p>
                              </w:tc>
                              <w:tc>
                                <w:tcPr>
                                  <w:tcW w:w="2831" w:type="dxa"/>
                                  <w:tcBorders>
                                    <w:bottom w:val="single" w:sz="4" w:space="0" w:color="auto"/>
                                  </w:tcBorders>
                                </w:tcPr>
                                <w:p w14:paraId="38861E97" w14:textId="7243315E" w:rsidR="000A076A" w:rsidRPr="005E6F91" w:rsidRDefault="000A076A" w:rsidP="0015201D">
                                  <w:pPr>
                                    <w:spacing w:after="0" w:line="240" w:lineRule="auto"/>
                                    <w:rPr>
                                      <w:sz w:val="9"/>
                                      <w:szCs w:val="9"/>
                                    </w:rPr>
                                  </w:pPr>
                                </w:p>
                              </w:tc>
                            </w:tr>
                            <w:tr w:rsidR="000A076A" w:rsidRPr="005E6F91" w14:paraId="349B0979" w14:textId="77777777" w:rsidTr="000E13AD">
                              <w:trPr>
                                <w:trHeight w:val="286"/>
                              </w:trPr>
                              <w:tc>
                                <w:tcPr>
                                  <w:tcW w:w="1512" w:type="dxa"/>
                                </w:tcPr>
                                <w:p w14:paraId="00E571FF" w14:textId="29ABAA4F" w:rsidR="000A076A" w:rsidRPr="005E6F91" w:rsidRDefault="000A076A" w:rsidP="00593AC3">
                                  <w:pPr>
                                    <w:spacing w:after="0" w:line="240" w:lineRule="auto"/>
                                    <w:rPr>
                                      <w:b/>
                                      <w:color w:val="80C342"/>
                                      <w:sz w:val="9"/>
                                      <w:szCs w:val="9"/>
                                    </w:rPr>
                                  </w:pPr>
                                  <w:r w:rsidRPr="005E6F91">
                                    <w:rPr>
                                      <w:rFonts w:hint="eastAsia"/>
                                      <w:b/>
                                      <w:color w:val="80C342"/>
                                      <w:sz w:val="9"/>
                                      <w:szCs w:val="9"/>
                                    </w:rPr>
                                    <w:t>Security</w:t>
                                  </w:r>
                                </w:p>
                              </w:tc>
                              <w:tc>
                                <w:tcPr>
                                  <w:tcW w:w="4246" w:type="dxa"/>
                                  <w:gridSpan w:val="3"/>
                                  <w:tcBorders>
                                    <w:bottom w:val="single" w:sz="4" w:space="0" w:color="auto"/>
                                  </w:tcBorders>
                                </w:tcPr>
                                <w:p w14:paraId="0AA4BA30" w14:textId="77777777" w:rsidR="000A076A" w:rsidRPr="005E6F91" w:rsidRDefault="000A076A" w:rsidP="00593AC3">
                                  <w:pPr>
                                    <w:spacing w:after="0" w:line="240" w:lineRule="auto"/>
                                    <w:rPr>
                                      <w:sz w:val="9"/>
                                      <w:szCs w:val="9"/>
                                    </w:rPr>
                                  </w:pPr>
                                  <w:r w:rsidRPr="005E6F91">
                                    <w:rPr>
                                      <w:sz w:val="9"/>
                                      <w:szCs w:val="9"/>
                                    </w:rPr>
                                    <w:t>MSFT Pluton Security Processor as Firmware TPM solution</w:t>
                                  </w:r>
                                </w:p>
                              </w:tc>
                              <w:tc>
                                <w:tcPr>
                                  <w:tcW w:w="4246" w:type="dxa"/>
                                  <w:gridSpan w:val="2"/>
                                  <w:tcBorders>
                                    <w:bottom w:val="single" w:sz="4" w:space="0" w:color="auto"/>
                                  </w:tcBorders>
                                </w:tcPr>
                                <w:p w14:paraId="74B09041" w14:textId="15A85FF2" w:rsidR="000A076A" w:rsidRPr="005E6F91" w:rsidRDefault="000A076A" w:rsidP="00593AC3">
                                  <w:pPr>
                                    <w:spacing w:after="0" w:line="240" w:lineRule="auto"/>
                                    <w:rPr>
                                      <w:sz w:val="9"/>
                                      <w:szCs w:val="9"/>
                                    </w:rPr>
                                  </w:pPr>
                                </w:p>
                              </w:tc>
                            </w:tr>
                            <w:tr w:rsidR="00593AC3" w:rsidRPr="005E6F91" w14:paraId="32F53221" w14:textId="77777777" w:rsidTr="00AB7AF6">
                              <w:trPr>
                                <w:trHeight w:val="291"/>
                              </w:trPr>
                              <w:tc>
                                <w:tcPr>
                                  <w:tcW w:w="1512" w:type="dxa"/>
                                </w:tcPr>
                                <w:p w14:paraId="3AC7242D" w14:textId="4BA229A3" w:rsidR="00593AC3" w:rsidRPr="005E6F91" w:rsidRDefault="00593AC3" w:rsidP="00593AC3">
                                  <w:pPr>
                                    <w:spacing w:after="0" w:line="240" w:lineRule="auto"/>
                                    <w:rPr>
                                      <w:b/>
                                      <w:color w:val="80C342"/>
                                      <w:sz w:val="9"/>
                                      <w:szCs w:val="9"/>
                                    </w:rPr>
                                  </w:pPr>
                                  <w:r w:rsidRPr="005E6F91">
                                    <w:rPr>
                                      <w:b/>
                                      <w:color w:val="80C342"/>
                                      <w:sz w:val="9"/>
                                      <w:szCs w:val="9"/>
                                    </w:rPr>
                                    <w:t>Dimensions and weight</w:t>
                                  </w:r>
                                  <w:r w:rsidR="003F16EE" w:rsidRPr="005E6F91">
                                    <w:rPr>
                                      <w:b/>
                                      <w:color w:val="80C342"/>
                                      <w:sz w:val="9"/>
                                      <w:szCs w:val="9"/>
                                      <w:vertAlign w:val="superscript"/>
                                    </w:rPr>
                                    <w:t>7,8</w:t>
                                  </w:r>
                                </w:p>
                              </w:tc>
                              <w:tc>
                                <w:tcPr>
                                  <w:tcW w:w="8492" w:type="dxa"/>
                                  <w:gridSpan w:val="5"/>
                                </w:tcPr>
                                <w:p w14:paraId="350AD448" w14:textId="1E7F21C7" w:rsidR="00593AC3" w:rsidRPr="005E6F91" w:rsidRDefault="00593AC3" w:rsidP="00593AC3">
                                  <w:pPr>
                                    <w:spacing w:after="0" w:line="240" w:lineRule="auto"/>
                                    <w:rPr>
                                      <w:sz w:val="9"/>
                                      <w:szCs w:val="9"/>
                                    </w:rPr>
                                  </w:pPr>
                                  <w:r w:rsidRPr="005E6F91">
                                    <w:rPr>
                                      <w:b/>
                                      <w:sz w:val="9"/>
                                      <w:szCs w:val="9"/>
                                    </w:rPr>
                                    <w:t>Dimensions:</w:t>
                                  </w:r>
                                  <w:r w:rsidR="006E0447" w:rsidRPr="005E6F91">
                                    <w:rPr>
                                      <w:sz w:val="9"/>
                                      <w:szCs w:val="9"/>
                                    </w:rPr>
                                    <w:t xml:space="preserve"> </w:t>
                                  </w:r>
                                  <w:r w:rsidR="00DB132C" w:rsidRPr="005E6F91">
                                    <w:rPr>
                                      <w:rFonts w:hint="eastAsia"/>
                                      <w:sz w:val="9"/>
                                      <w:szCs w:val="9"/>
                                    </w:rPr>
                                    <w:t>•</w:t>
                                  </w:r>
                                  <w:r w:rsidR="00DB132C" w:rsidRPr="005E6F91">
                                    <w:rPr>
                                      <w:sz w:val="9"/>
                                      <w:szCs w:val="9"/>
                                    </w:rPr>
                                    <w:t>315.2 (W) x 218.6 (D) x 7.4/13.9 (H) mm (12.41 x 8.61 x 0.29/0.55 inches)</w:t>
                                  </w:r>
                                </w:p>
                                <w:p w14:paraId="5E3F06D0" w14:textId="0AE49F3A" w:rsidR="00593AC3" w:rsidRPr="005E6F91" w:rsidRDefault="00593AC3" w:rsidP="006E0447">
                                  <w:pPr>
                                    <w:spacing w:after="0" w:line="240" w:lineRule="auto"/>
                                    <w:rPr>
                                      <w:sz w:val="9"/>
                                      <w:szCs w:val="9"/>
                                    </w:rPr>
                                  </w:pPr>
                                  <w:r w:rsidRPr="005E6F91">
                                    <w:rPr>
                                      <w:b/>
                                      <w:bCs/>
                                      <w:sz w:val="9"/>
                                      <w:szCs w:val="9"/>
                                    </w:rPr>
                                    <w:t>Weight:</w:t>
                                  </w:r>
                                  <w:r w:rsidRPr="005E6F91">
                                    <w:rPr>
                                      <w:sz w:val="9"/>
                                      <w:szCs w:val="9"/>
                                    </w:rPr>
                                    <w:t xml:space="preserve"> </w:t>
                                  </w:r>
                                  <w:r w:rsidR="00DB132C" w:rsidRPr="005E6F91">
                                    <w:rPr>
                                      <w:rFonts w:hint="eastAsia"/>
                                      <w:sz w:val="9"/>
                                      <w:szCs w:val="9"/>
                                    </w:rPr>
                                    <w:t>•</w:t>
                                  </w:r>
                                  <w:r w:rsidR="00DB132C" w:rsidRPr="005E6F91">
                                    <w:rPr>
                                      <w:sz w:val="9"/>
                                      <w:szCs w:val="9"/>
                                    </w:rPr>
                                    <w:t>0.99 kg (2.18 lbs.) with 3-cell battery pack, WQXGA display</w:t>
                                  </w:r>
                                </w:p>
                              </w:tc>
                            </w:tr>
                            <w:tr w:rsidR="006E0447" w:rsidRPr="005E6F91" w14:paraId="5CB9201F" w14:textId="77777777" w:rsidTr="008606E5">
                              <w:trPr>
                                <w:trHeight w:val="293"/>
                              </w:trPr>
                              <w:tc>
                                <w:tcPr>
                                  <w:tcW w:w="1512" w:type="dxa"/>
                                </w:tcPr>
                                <w:p w14:paraId="0390EA4B" w14:textId="097E0868" w:rsidR="006E0447" w:rsidRPr="005E6F91" w:rsidRDefault="006E0447" w:rsidP="00593AC3">
                                  <w:pPr>
                                    <w:spacing w:after="0" w:line="240" w:lineRule="auto"/>
                                    <w:rPr>
                                      <w:b/>
                                      <w:color w:val="80C342"/>
                                      <w:sz w:val="9"/>
                                      <w:szCs w:val="9"/>
                                    </w:rPr>
                                  </w:pPr>
                                  <w:r w:rsidRPr="005E6F91">
                                    <w:rPr>
                                      <w:b/>
                                      <w:color w:val="80C342"/>
                                      <w:sz w:val="9"/>
                                      <w:szCs w:val="9"/>
                                    </w:rPr>
                                    <w:t>Power adapter and battery</w:t>
                                  </w:r>
                                  <w:r w:rsidR="005E6F91" w:rsidRPr="005E6F91">
                                    <w:rPr>
                                      <w:b/>
                                      <w:color w:val="80C342"/>
                                      <w:sz w:val="9"/>
                                      <w:szCs w:val="9"/>
                                      <w:vertAlign w:val="superscript"/>
                                    </w:rPr>
                                    <w:t>9,10</w:t>
                                  </w:r>
                                </w:p>
                              </w:tc>
                              <w:tc>
                                <w:tcPr>
                                  <w:tcW w:w="4246" w:type="dxa"/>
                                  <w:gridSpan w:val="3"/>
                                </w:tcPr>
                                <w:p w14:paraId="5673C9ED" w14:textId="77777777" w:rsidR="006E0447" w:rsidRPr="005E6F91" w:rsidRDefault="006E0447" w:rsidP="00593AC3">
                                  <w:pPr>
                                    <w:spacing w:after="0" w:line="240" w:lineRule="auto"/>
                                    <w:rPr>
                                      <w:b/>
                                      <w:sz w:val="9"/>
                                      <w:szCs w:val="9"/>
                                    </w:rPr>
                                  </w:pPr>
                                  <w:r w:rsidRPr="005E6F91">
                                    <w:rPr>
                                      <w:b/>
                                      <w:sz w:val="9"/>
                                      <w:szCs w:val="9"/>
                                    </w:rPr>
                                    <w:t>Power adapter</w:t>
                                  </w:r>
                                </w:p>
                                <w:p w14:paraId="420E2F8B" w14:textId="5EF76DB3" w:rsidR="006E0447" w:rsidRPr="005E6F91" w:rsidRDefault="00DB132C" w:rsidP="006E0447">
                                  <w:pPr>
                                    <w:spacing w:after="0" w:line="240" w:lineRule="auto"/>
                                    <w:rPr>
                                      <w:sz w:val="9"/>
                                      <w:szCs w:val="9"/>
                                    </w:rPr>
                                  </w:pPr>
                                  <w:r w:rsidRPr="005E6F91">
                                    <w:rPr>
                                      <w:sz w:val="9"/>
                                      <w:szCs w:val="9"/>
                                    </w:rPr>
                                    <w:t>100W PD Adapter for Fast Charging</w:t>
                                  </w:r>
                                </w:p>
                              </w:tc>
                              <w:tc>
                                <w:tcPr>
                                  <w:tcW w:w="4246" w:type="dxa"/>
                                  <w:gridSpan w:val="2"/>
                                </w:tcPr>
                                <w:p w14:paraId="7D05A5DE" w14:textId="4B1118B9" w:rsidR="006E0447" w:rsidRPr="005E6F91" w:rsidRDefault="006E0447" w:rsidP="006E0447">
                                  <w:pPr>
                                    <w:spacing w:after="0" w:line="240" w:lineRule="auto"/>
                                    <w:rPr>
                                      <w:sz w:val="9"/>
                                      <w:szCs w:val="9"/>
                                    </w:rPr>
                                  </w:pPr>
                                  <w:r w:rsidRPr="005E6F91">
                                    <w:rPr>
                                      <w:sz w:val="9"/>
                                      <w:szCs w:val="9"/>
                                    </w:rPr>
                                    <w:t xml:space="preserve"> </w:t>
                                  </w:r>
                                </w:p>
                              </w:tc>
                            </w:tr>
                            <w:tr w:rsidR="00593AC3" w:rsidRPr="005E6F91" w14:paraId="42D957F8" w14:textId="77777777" w:rsidTr="0080028E">
                              <w:trPr>
                                <w:trHeight w:val="858"/>
                              </w:trPr>
                              <w:tc>
                                <w:tcPr>
                                  <w:tcW w:w="1512" w:type="dxa"/>
                                </w:tcPr>
                                <w:p w14:paraId="45122372" w14:textId="77777777" w:rsidR="00593AC3" w:rsidRPr="005E6F91" w:rsidRDefault="00593AC3" w:rsidP="00593AC3">
                                  <w:pPr>
                                    <w:spacing w:after="0" w:line="240" w:lineRule="auto"/>
                                    <w:rPr>
                                      <w:b/>
                                      <w:color w:val="80C342"/>
                                      <w:sz w:val="9"/>
                                      <w:szCs w:val="9"/>
                                    </w:rPr>
                                  </w:pPr>
                                  <w:r w:rsidRPr="005E6F91">
                                    <w:rPr>
                                      <w:b/>
                                      <w:color w:val="80C342"/>
                                      <w:sz w:val="9"/>
                                      <w:szCs w:val="9"/>
                                    </w:rPr>
                                    <w:t>Input and control</w:t>
                                  </w:r>
                                </w:p>
                              </w:tc>
                              <w:tc>
                                <w:tcPr>
                                  <w:tcW w:w="2830" w:type="dxa"/>
                                </w:tcPr>
                                <w:p w14:paraId="222EEAEA" w14:textId="77777777" w:rsidR="00B01263" w:rsidRPr="005E6F91" w:rsidRDefault="00B01263" w:rsidP="00B01263">
                                  <w:pPr>
                                    <w:spacing w:after="0" w:line="240" w:lineRule="auto"/>
                                    <w:rPr>
                                      <w:b/>
                                      <w:sz w:val="9"/>
                                      <w:szCs w:val="9"/>
                                    </w:rPr>
                                  </w:pPr>
                                  <w:r w:rsidRPr="005E6F91">
                                    <w:rPr>
                                      <w:b/>
                                      <w:sz w:val="9"/>
                                      <w:szCs w:val="9"/>
                                    </w:rPr>
                                    <w:t>Acer Backlight Keyboard (81/82 UI/UK Key Layout) – SR03P</w:t>
                                  </w:r>
                                </w:p>
                                <w:p w14:paraId="5D3B2245" w14:textId="77777777" w:rsidR="00B01263" w:rsidRPr="005E6F91" w:rsidRDefault="00B01263" w:rsidP="00B01263">
                                  <w:pPr>
                                    <w:spacing w:after="0" w:line="240" w:lineRule="auto"/>
                                    <w:rPr>
                                      <w:b/>
                                      <w:sz w:val="9"/>
                                      <w:szCs w:val="9"/>
                                    </w:rPr>
                                  </w:pPr>
                                  <w:r w:rsidRPr="005E6F91">
                                    <w:rPr>
                                      <w:b/>
                                      <w:sz w:val="9"/>
                                      <w:szCs w:val="9"/>
                                    </w:rPr>
                                    <w:t>With multiple international language support</w:t>
                                  </w:r>
                                </w:p>
                                <w:p w14:paraId="5C3EF245" w14:textId="77777777" w:rsidR="009C5B6E" w:rsidRDefault="00B01263" w:rsidP="009F3A0A">
                                  <w:pPr>
                                    <w:pStyle w:val="ListParagraph"/>
                                    <w:numPr>
                                      <w:ilvl w:val="0"/>
                                      <w:numId w:val="10"/>
                                    </w:numPr>
                                    <w:spacing w:after="0" w:line="240" w:lineRule="auto"/>
                                    <w:rPr>
                                      <w:sz w:val="9"/>
                                      <w:szCs w:val="9"/>
                                    </w:rPr>
                                  </w:pPr>
                                  <w:r w:rsidRPr="009C5B6E">
                                    <w:rPr>
                                      <w:sz w:val="9"/>
                                      <w:szCs w:val="9"/>
                                    </w:rPr>
                                    <w:t>Slim design with 1.3 mm travel distance</w:t>
                                  </w:r>
                                </w:p>
                                <w:p w14:paraId="2819D765" w14:textId="77777777" w:rsidR="009C5B6E" w:rsidRDefault="00B01263" w:rsidP="009F3A0A">
                                  <w:pPr>
                                    <w:pStyle w:val="ListParagraph"/>
                                    <w:numPr>
                                      <w:ilvl w:val="0"/>
                                      <w:numId w:val="10"/>
                                    </w:numPr>
                                    <w:spacing w:after="0" w:line="240" w:lineRule="auto"/>
                                    <w:rPr>
                                      <w:sz w:val="9"/>
                                      <w:szCs w:val="9"/>
                                    </w:rPr>
                                  </w:pPr>
                                  <w:r w:rsidRPr="009C5B6E">
                                    <w:rPr>
                                      <w:sz w:val="9"/>
                                      <w:szCs w:val="9"/>
                                    </w:rPr>
                                    <w:t xml:space="preserve"> </w:t>
                                  </w:r>
                                  <w:proofErr w:type="spellStart"/>
                                  <w:r w:rsidRPr="009C5B6E">
                                    <w:rPr>
                                      <w:sz w:val="9"/>
                                      <w:szCs w:val="9"/>
                                    </w:rPr>
                                    <w:t>AcerSense</w:t>
                                  </w:r>
                                  <w:proofErr w:type="spellEnd"/>
                                  <w:r w:rsidRPr="009C5B6E">
                                    <w:rPr>
                                      <w:sz w:val="9"/>
                                      <w:szCs w:val="9"/>
                                    </w:rPr>
                                    <w:t xml:space="preserve"> app enabling</w:t>
                                  </w:r>
                                </w:p>
                                <w:p w14:paraId="3C7B4E18" w14:textId="77777777" w:rsidR="009C5B6E" w:rsidRDefault="00B01263" w:rsidP="009F3A0A">
                                  <w:pPr>
                                    <w:pStyle w:val="ListParagraph"/>
                                    <w:numPr>
                                      <w:ilvl w:val="0"/>
                                      <w:numId w:val="10"/>
                                    </w:numPr>
                                    <w:spacing w:after="0" w:line="240" w:lineRule="auto"/>
                                    <w:rPr>
                                      <w:sz w:val="9"/>
                                      <w:szCs w:val="9"/>
                                    </w:rPr>
                                  </w:pPr>
                                  <w:r w:rsidRPr="009C5B6E">
                                    <w:rPr>
                                      <w:sz w:val="9"/>
                                      <w:szCs w:val="9"/>
                                    </w:rPr>
                                    <w:t>AI function activation indicator (on Copilot)</w:t>
                                  </w:r>
                                </w:p>
                                <w:p w14:paraId="5F1AC608" w14:textId="77777777" w:rsidR="009C5B6E" w:rsidRDefault="00B01263" w:rsidP="009F3A0A">
                                  <w:pPr>
                                    <w:pStyle w:val="ListParagraph"/>
                                    <w:numPr>
                                      <w:ilvl w:val="0"/>
                                      <w:numId w:val="10"/>
                                    </w:numPr>
                                    <w:spacing w:after="0" w:line="240" w:lineRule="auto"/>
                                    <w:rPr>
                                      <w:sz w:val="9"/>
                                      <w:szCs w:val="9"/>
                                    </w:rPr>
                                  </w:pPr>
                                  <w:r w:rsidRPr="009C5B6E">
                                    <w:rPr>
                                      <w:sz w:val="9"/>
                                      <w:szCs w:val="9"/>
                                    </w:rPr>
                                    <w:t xml:space="preserve"> Enlarged keycaps for better typing feel</w:t>
                                  </w:r>
                                </w:p>
                                <w:p w14:paraId="0B5D0CEC" w14:textId="77777777" w:rsidR="009C5B6E" w:rsidRDefault="00B01263" w:rsidP="009F3A0A">
                                  <w:pPr>
                                    <w:pStyle w:val="ListParagraph"/>
                                    <w:numPr>
                                      <w:ilvl w:val="0"/>
                                      <w:numId w:val="10"/>
                                    </w:numPr>
                                    <w:spacing w:after="0" w:line="240" w:lineRule="auto"/>
                                    <w:rPr>
                                      <w:sz w:val="9"/>
                                      <w:szCs w:val="9"/>
                                    </w:rPr>
                                  </w:pPr>
                                  <w:r w:rsidRPr="009C5B6E">
                                    <w:rPr>
                                      <w:sz w:val="9"/>
                                      <w:szCs w:val="9"/>
                                    </w:rPr>
                                    <w:t>Optimal backlight brightness for better legibility</w:t>
                                  </w:r>
                                </w:p>
                                <w:p w14:paraId="06031E9F" w14:textId="77777777" w:rsidR="009C5B6E" w:rsidRDefault="00B01263" w:rsidP="009F3A0A">
                                  <w:pPr>
                                    <w:pStyle w:val="ListParagraph"/>
                                    <w:numPr>
                                      <w:ilvl w:val="0"/>
                                      <w:numId w:val="10"/>
                                    </w:numPr>
                                    <w:spacing w:after="0" w:line="240" w:lineRule="auto"/>
                                    <w:rPr>
                                      <w:sz w:val="9"/>
                                      <w:szCs w:val="9"/>
                                    </w:rPr>
                                  </w:pPr>
                                  <w:r w:rsidRPr="009C5B6E">
                                    <w:rPr>
                                      <w:sz w:val="9"/>
                                      <w:szCs w:val="9"/>
                                    </w:rPr>
                                    <w:t xml:space="preserve"> Quiet and silent design for noise reduction</w:t>
                                  </w:r>
                                </w:p>
                                <w:p w14:paraId="4332EA10" w14:textId="77777777" w:rsidR="009C5B6E" w:rsidRDefault="00B01263" w:rsidP="009F3A0A">
                                  <w:pPr>
                                    <w:pStyle w:val="ListParagraph"/>
                                    <w:numPr>
                                      <w:ilvl w:val="0"/>
                                      <w:numId w:val="10"/>
                                    </w:numPr>
                                    <w:spacing w:after="0" w:line="240" w:lineRule="auto"/>
                                    <w:rPr>
                                      <w:sz w:val="9"/>
                                      <w:szCs w:val="9"/>
                                    </w:rPr>
                                  </w:pPr>
                                  <w:r w:rsidRPr="009C5B6E">
                                    <w:rPr>
                                      <w:sz w:val="9"/>
                                      <w:szCs w:val="9"/>
                                    </w:rPr>
                                    <w:t xml:space="preserve"> Titanium metal frame support</w:t>
                                  </w:r>
                                </w:p>
                                <w:p w14:paraId="0E588247" w14:textId="77777777" w:rsidR="009C5B6E" w:rsidRDefault="00B01263" w:rsidP="009F3A0A">
                                  <w:pPr>
                                    <w:pStyle w:val="ListParagraph"/>
                                    <w:numPr>
                                      <w:ilvl w:val="0"/>
                                      <w:numId w:val="10"/>
                                    </w:numPr>
                                    <w:spacing w:after="0" w:line="240" w:lineRule="auto"/>
                                    <w:rPr>
                                      <w:sz w:val="9"/>
                                      <w:szCs w:val="9"/>
                                    </w:rPr>
                                  </w:pPr>
                                  <w:r w:rsidRPr="009C5B6E">
                                    <w:rPr>
                                      <w:sz w:val="9"/>
                                      <w:szCs w:val="9"/>
                                    </w:rPr>
                                    <w:t>Caps Lock and microphone mute toggle indicators</w:t>
                                  </w:r>
                                </w:p>
                                <w:p w14:paraId="4C36848A" w14:textId="21B74180" w:rsidR="009C5B6E" w:rsidRPr="009C5B6E" w:rsidRDefault="00B01263" w:rsidP="009F3A0A">
                                  <w:pPr>
                                    <w:pStyle w:val="ListParagraph"/>
                                    <w:numPr>
                                      <w:ilvl w:val="0"/>
                                      <w:numId w:val="10"/>
                                    </w:numPr>
                                    <w:spacing w:after="0" w:line="240" w:lineRule="auto"/>
                                    <w:rPr>
                                      <w:sz w:val="9"/>
                                      <w:szCs w:val="9"/>
                                    </w:rPr>
                                  </w:pPr>
                                  <w:r w:rsidRPr="009C5B6E">
                                    <w:rPr>
                                      <w:sz w:val="9"/>
                                      <w:szCs w:val="9"/>
                                    </w:rPr>
                                    <w:t xml:space="preserve"> Function lock for user hotkey preference</w:t>
                                  </w:r>
                                </w:p>
                                <w:p w14:paraId="6094C12E" w14:textId="4090FAB4" w:rsidR="00593AC3" w:rsidRPr="005E6F91" w:rsidRDefault="00593AC3" w:rsidP="00593AC3">
                                  <w:pPr>
                                    <w:spacing w:after="0" w:line="240" w:lineRule="auto"/>
                                    <w:rPr>
                                      <w:bCs/>
                                      <w:sz w:val="9"/>
                                      <w:szCs w:val="9"/>
                                    </w:rPr>
                                  </w:pPr>
                                  <w:r w:rsidRPr="005E6F91">
                                    <w:rPr>
                                      <w:bCs/>
                                      <w:sz w:val="9"/>
                                      <w:szCs w:val="9"/>
                                    </w:rPr>
                                    <w:t xml:space="preserve"> </w:t>
                                  </w:r>
                                </w:p>
                              </w:tc>
                              <w:tc>
                                <w:tcPr>
                                  <w:tcW w:w="2831" w:type="dxa"/>
                                  <w:gridSpan w:val="3"/>
                                </w:tcPr>
                                <w:p w14:paraId="14EEB425" w14:textId="77777777" w:rsidR="00B01263" w:rsidRPr="005E6F91" w:rsidRDefault="00B01263" w:rsidP="00B01263">
                                  <w:pPr>
                                    <w:spacing w:after="0" w:line="240" w:lineRule="auto"/>
                                    <w:rPr>
                                      <w:b/>
                                      <w:sz w:val="9"/>
                                      <w:szCs w:val="9"/>
                                    </w:rPr>
                                  </w:pPr>
                                  <w:r w:rsidRPr="005E6F91">
                                    <w:rPr>
                                      <w:b/>
                                      <w:sz w:val="9"/>
                                      <w:szCs w:val="9"/>
                                    </w:rPr>
                                    <w:t>Touchpad</w:t>
                                  </w:r>
                                </w:p>
                                <w:p w14:paraId="0C6117C5" w14:textId="2481A05F" w:rsidR="00B01263" w:rsidRPr="009C5B6E" w:rsidRDefault="00B01263" w:rsidP="009F3A0A">
                                  <w:pPr>
                                    <w:pStyle w:val="ListParagraph"/>
                                    <w:numPr>
                                      <w:ilvl w:val="0"/>
                                      <w:numId w:val="8"/>
                                    </w:numPr>
                                    <w:spacing w:after="0" w:line="240" w:lineRule="auto"/>
                                    <w:rPr>
                                      <w:sz w:val="9"/>
                                      <w:szCs w:val="9"/>
                                    </w:rPr>
                                  </w:pPr>
                                  <w:r w:rsidRPr="009C5B6E">
                                    <w:rPr>
                                      <w:bCs/>
                                      <w:sz w:val="9"/>
                                      <w:szCs w:val="9"/>
                                    </w:rPr>
                                    <w:t>Multi-gesture Lighting touchpad, supporting two-finger scroll; pinch; gestures to open Cortana, Action Center, multitasking; application commands</w:t>
                                  </w:r>
                                </w:p>
                                <w:p w14:paraId="2C68633F" w14:textId="07036CE9" w:rsidR="00DB132C" w:rsidRPr="009C5B6E" w:rsidRDefault="00DB132C" w:rsidP="009F3A0A">
                                  <w:pPr>
                                    <w:pStyle w:val="ListParagraph"/>
                                    <w:numPr>
                                      <w:ilvl w:val="0"/>
                                      <w:numId w:val="8"/>
                                    </w:numPr>
                                    <w:spacing w:after="0" w:line="240" w:lineRule="auto"/>
                                    <w:rPr>
                                      <w:sz w:val="9"/>
                                      <w:szCs w:val="9"/>
                                    </w:rPr>
                                  </w:pPr>
                                  <w:r w:rsidRPr="009C5B6E">
                                    <w:rPr>
                                      <w:sz w:val="9"/>
                                      <w:szCs w:val="9"/>
                                    </w:rPr>
                                    <w:t>Multi-control Lighting touchpad</w:t>
                                  </w:r>
                                </w:p>
                                <w:p w14:paraId="0C89B6E9" w14:textId="4B84A4E9" w:rsidR="00DB132C" w:rsidRPr="009C5B6E" w:rsidRDefault="00DB132C" w:rsidP="009F3A0A">
                                  <w:pPr>
                                    <w:pStyle w:val="ListParagraph"/>
                                    <w:numPr>
                                      <w:ilvl w:val="0"/>
                                      <w:numId w:val="8"/>
                                    </w:numPr>
                                    <w:spacing w:after="0" w:line="240" w:lineRule="auto"/>
                                    <w:rPr>
                                      <w:sz w:val="9"/>
                                      <w:szCs w:val="9"/>
                                    </w:rPr>
                                  </w:pPr>
                                  <w:r w:rsidRPr="009C5B6E">
                                    <w:rPr>
                                      <w:sz w:val="9"/>
                                      <w:szCs w:val="9"/>
                                    </w:rPr>
                                    <w:t>Microsoft Precision Touchpad certification"</w:t>
                                  </w:r>
                                </w:p>
                                <w:p w14:paraId="5B60D6A5" w14:textId="5FDA65C0" w:rsidR="00DB132C" w:rsidRPr="009C5B6E" w:rsidRDefault="00DB132C" w:rsidP="009F3A0A">
                                  <w:pPr>
                                    <w:pStyle w:val="ListParagraph"/>
                                    <w:numPr>
                                      <w:ilvl w:val="0"/>
                                      <w:numId w:val="8"/>
                                    </w:numPr>
                                    <w:spacing w:after="0" w:line="240" w:lineRule="auto"/>
                                    <w:rPr>
                                      <w:sz w:val="9"/>
                                      <w:szCs w:val="9"/>
                                    </w:rPr>
                                  </w:pPr>
                                  <w:r w:rsidRPr="009C5B6E">
                                    <w:rPr>
                                      <w:sz w:val="9"/>
                                      <w:szCs w:val="9"/>
                                    </w:rPr>
                                    <w:t>Moisture resistant</w:t>
                                  </w:r>
                                </w:p>
                                <w:p w14:paraId="103A4303" w14:textId="77777777" w:rsidR="00593AC3" w:rsidRPr="009C5B6E" w:rsidRDefault="00DB132C" w:rsidP="009F3A0A">
                                  <w:pPr>
                                    <w:pStyle w:val="ListParagraph"/>
                                    <w:numPr>
                                      <w:ilvl w:val="0"/>
                                      <w:numId w:val="8"/>
                                    </w:numPr>
                                    <w:spacing w:after="0" w:line="240" w:lineRule="auto"/>
                                    <w:rPr>
                                      <w:sz w:val="9"/>
                                      <w:szCs w:val="9"/>
                                    </w:rPr>
                                  </w:pPr>
                                  <w:r w:rsidRPr="009C5B6E">
                                    <w:rPr>
                                      <w:sz w:val="9"/>
                                      <w:szCs w:val="9"/>
                                    </w:rPr>
                                    <w:t>Corning® Gorilla® Glass</w:t>
                                  </w:r>
                                </w:p>
                                <w:p w14:paraId="346D14DB" w14:textId="6D7E2515" w:rsidR="00B01263" w:rsidRPr="005E6F91" w:rsidRDefault="00B01263" w:rsidP="0064063A">
                                  <w:pPr>
                                    <w:spacing w:after="0" w:line="240" w:lineRule="auto"/>
                                    <w:rPr>
                                      <w:sz w:val="9"/>
                                      <w:szCs w:val="9"/>
                                    </w:rPr>
                                  </w:pPr>
                                  <w:r w:rsidRPr="005E6F91">
                                    <w:rPr>
                                      <w:sz w:val="9"/>
                                      <w:szCs w:val="9"/>
                                    </w:rPr>
                                    <w:br/>
                                  </w:r>
                                </w:p>
                              </w:tc>
                              <w:tc>
                                <w:tcPr>
                                  <w:tcW w:w="2831" w:type="dxa"/>
                                </w:tcPr>
                                <w:p w14:paraId="0CB8BAF6" w14:textId="7DB39593" w:rsidR="0064063A" w:rsidRPr="005E6F91" w:rsidRDefault="0064063A" w:rsidP="0064063A">
                                  <w:pPr>
                                    <w:spacing w:after="0" w:line="240" w:lineRule="auto"/>
                                    <w:rPr>
                                      <w:b/>
                                      <w:bCs/>
                                      <w:sz w:val="9"/>
                                      <w:szCs w:val="9"/>
                                    </w:rPr>
                                  </w:pPr>
                                  <w:r w:rsidRPr="005E6F91">
                                    <w:rPr>
                                      <w:b/>
                                      <w:bCs/>
                                      <w:sz w:val="9"/>
                                      <w:szCs w:val="9"/>
                                    </w:rPr>
                                    <w:t xml:space="preserve">Control Keys </w:t>
                                  </w:r>
                                </w:p>
                                <w:p w14:paraId="25E92EC2" w14:textId="77777777" w:rsidR="0064063A" w:rsidRPr="009C5B6E" w:rsidRDefault="0064063A" w:rsidP="009F3A0A">
                                  <w:pPr>
                                    <w:pStyle w:val="ListParagraph"/>
                                    <w:numPr>
                                      <w:ilvl w:val="0"/>
                                      <w:numId w:val="9"/>
                                    </w:numPr>
                                    <w:spacing w:after="0" w:line="240" w:lineRule="auto"/>
                                    <w:rPr>
                                      <w:sz w:val="9"/>
                                      <w:szCs w:val="9"/>
                                    </w:rPr>
                                  </w:pPr>
                                  <w:r w:rsidRPr="009C5B6E">
                                    <w:rPr>
                                      <w:sz w:val="9"/>
                                      <w:szCs w:val="9"/>
                                    </w:rPr>
                                    <w:t>Acer Sense Key</w:t>
                                  </w:r>
                                </w:p>
                                <w:p w14:paraId="23CEBA16" w14:textId="77777777" w:rsidR="00B01263" w:rsidRPr="005E6F91" w:rsidRDefault="00B01263" w:rsidP="009C5B6E">
                                  <w:pPr>
                                    <w:spacing w:after="0" w:line="240" w:lineRule="auto"/>
                                    <w:rPr>
                                      <w:sz w:val="9"/>
                                      <w:szCs w:val="9"/>
                                    </w:rPr>
                                  </w:pPr>
                                </w:p>
                                <w:p w14:paraId="538758EB" w14:textId="0A6B1B92" w:rsidR="00B01263" w:rsidRPr="009C5B6E" w:rsidRDefault="00B01263" w:rsidP="009F3A0A">
                                  <w:pPr>
                                    <w:pStyle w:val="ListParagraph"/>
                                    <w:numPr>
                                      <w:ilvl w:val="0"/>
                                      <w:numId w:val="9"/>
                                    </w:numPr>
                                    <w:spacing w:after="0" w:line="240" w:lineRule="auto"/>
                                    <w:rPr>
                                      <w:sz w:val="9"/>
                                      <w:szCs w:val="9"/>
                                    </w:rPr>
                                  </w:pPr>
                                  <w:r w:rsidRPr="009C5B6E">
                                    <w:rPr>
                                      <w:sz w:val="9"/>
                                      <w:szCs w:val="9"/>
                                    </w:rPr>
                                    <w:t>Copilot Key</w:t>
                                  </w:r>
                                </w:p>
                                <w:p w14:paraId="67159A9D" w14:textId="19830C9B" w:rsidR="00593AC3" w:rsidRPr="009C5B6E" w:rsidRDefault="00B01263" w:rsidP="009F3A0A">
                                  <w:pPr>
                                    <w:pStyle w:val="ListParagraph"/>
                                    <w:numPr>
                                      <w:ilvl w:val="0"/>
                                      <w:numId w:val="9"/>
                                    </w:numPr>
                                    <w:spacing w:after="0" w:line="240" w:lineRule="auto"/>
                                    <w:rPr>
                                      <w:sz w:val="9"/>
                                      <w:szCs w:val="9"/>
                                    </w:rPr>
                                  </w:pPr>
                                  <w:r w:rsidRPr="009C5B6E">
                                    <w:rPr>
                                      <w:sz w:val="9"/>
                                      <w:szCs w:val="9"/>
                                    </w:rPr>
                                    <w:t>Programmable key – my key</w:t>
                                  </w:r>
                                </w:p>
                              </w:tc>
                            </w:tr>
                            <w:tr w:rsidR="005E6F91" w:rsidRPr="005E6F91" w14:paraId="2B1EA9ED" w14:textId="77777777" w:rsidTr="005E6F91">
                              <w:trPr>
                                <w:trHeight w:val="161"/>
                              </w:trPr>
                              <w:tc>
                                <w:tcPr>
                                  <w:tcW w:w="1512" w:type="dxa"/>
                                </w:tcPr>
                                <w:p w14:paraId="7DBB37C9" w14:textId="48183FA3" w:rsidR="005E6F91" w:rsidRPr="005E6F91" w:rsidRDefault="005E6F91" w:rsidP="00593AC3">
                                  <w:pPr>
                                    <w:spacing w:after="0" w:line="240" w:lineRule="auto"/>
                                    <w:rPr>
                                      <w:b/>
                                      <w:color w:val="80C342"/>
                                      <w:sz w:val="9"/>
                                      <w:szCs w:val="9"/>
                                    </w:rPr>
                                  </w:pPr>
                                  <w:r>
                                    <w:rPr>
                                      <w:b/>
                                      <w:color w:val="80C342"/>
                                      <w:sz w:val="9"/>
                                      <w:szCs w:val="9"/>
                                    </w:rPr>
                                    <w:t>Windows Desktop Apps</w:t>
                                  </w:r>
                                  <w:r w:rsidRPr="005E6F91">
                                    <w:rPr>
                                      <w:b/>
                                      <w:color w:val="80C342"/>
                                      <w:sz w:val="9"/>
                                      <w:szCs w:val="9"/>
                                      <w:vertAlign w:val="superscript"/>
                                    </w:rPr>
                                    <w:t>12</w:t>
                                  </w:r>
                                </w:p>
                              </w:tc>
                              <w:tc>
                                <w:tcPr>
                                  <w:tcW w:w="2830" w:type="dxa"/>
                                </w:tcPr>
                                <w:p w14:paraId="2CE0C45A" w14:textId="77777777" w:rsidR="005E6F91" w:rsidRPr="005E6F91" w:rsidRDefault="005E6F91" w:rsidP="005E6F91">
                                  <w:pPr>
                                    <w:spacing w:after="0" w:line="240" w:lineRule="auto"/>
                                    <w:rPr>
                                      <w:b/>
                                      <w:bCs/>
                                      <w:sz w:val="9"/>
                                      <w:szCs w:val="9"/>
                                    </w:rPr>
                                  </w:pPr>
                                  <w:r w:rsidRPr="005E6F91">
                                    <w:rPr>
                                      <w:b/>
                                      <w:bCs/>
                                      <w:sz w:val="9"/>
                                      <w:szCs w:val="9"/>
                                    </w:rPr>
                                    <w:t>In-House</w:t>
                                  </w:r>
                                </w:p>
                                <w:p w14:paraId="303BEE05" w14:textId="11B1BE15" w:rsidR="005E6F91" w:rsidRPr="009C5B6E" w:rsidRDefault="005E6F91" w:rsidP="009F3A0A">
                                  <w:pPr>
                                    <w:pStyle w:val="ListParagraph"/>
                                    <w:numPr>
                                      <w:ilvl w:val="0"/>
                                      <w:numId w:val="11"/>
                                    </w:numPr>
                                    <w:spacing w:after="0" w:line="240" w:lineRule="auto"/>
                                    <w:rPr>
                                      <w:sz w:val="9"/>
                                      <w:szCs w:val="9"/>
                                    </w:rPr>
                                  </w:pPr>
                                  <w:r w:rsidRPr="009C5B6E">
                                    <w:rPr>
                                      <w:sz w:val="9"/>
                                      <w:szCs w:val="9"/>
                                    </w:rPr>
                                    <w:t>Acer AI Image Generator</w:t>
                                  </w:r>
                                </w:p>
                                <w:p w14:paraId="062711C2" w14:textId="6AD5F38F" w:rsidR="005E6F91" w:rsidRPr="009C5B6E" w:rsidRDefault="005E6F91" w:rsidP="009F3A0A">
                                  <w:pPr>
                                    <w:pStyle w:val="ListParagraph"/>
                                    <w:numPr>
                                      <w:ilvl w:val="0"/>
                                      <w:numId w:val="11"/>
                                    </w:numPr>
                                    <w:spacing w:after="0" w:line="240" w:lineRule="auto"/>
                                    <w:rPr>
                                      <w:sz w:val="9"/>
                                      <w:szCs w:val="9"/>
                                    </w:rPr>
                                  </w:pPr>
                                  <w:r w:rsidRPr="009C5B6E">
                                    <w:rPr>
                                      <w:sz w:val="9"/>
                                      <w:szCs w:val="9"/>
                                    </w:rPr>
                                    <w:t xml:space="preserve">Acer </w:t>
                                  </w:r>
                                  <w:proofErr w:type="spellStart"/>
                                  <w:r w:rsidRPr="009C5B6E">
                                    <w:rPr>
                                      <w:sz w:val="9"/>
                                      <w:szCs w:val="9"/>
                                    </w:rPr>
                                    <w:t>LiveArt</w:t>
                                  </w:r>
                                  <w:proofErr w:type="spellEnd"/>
                                </w:p>
                                <w:p w14:paraId="23E0EE16" w14:textId="2CED9D2D" w:rsidR="005E6F91" w:rsidRPr="009C5B6E" w:rsidRDefault="005E6F91" w:rsidP="009F3A0A">
                                  <w:pPr>
                                    <w:pStyle w:val="ListParagraph"/>
                                    <w:numPr>
                                      <w:ilvl w:val="0"/>
                                      <w:numId w:val="11"/>
                                    </w:numPr>
                                    <w:spacing w:after="0" w:line="240" w:lineRule="auto"/>
                                    <w:rPr>
                                      <w:sz w:val="9"/>
                                      <w:szCs w:val="9"/>
                                    </w:rPr>
                                  </w:pPr>
                                  <w:r w:rsidRPr="009C5B6E">
                                    <w:rPr>
                                      <w:sz w:val="9"/>
                                      <w:szCs w:val="9"/>
                                    </w:rPr>
                                    <w:t>Acer ORD Service</w:t>
                                  </w:r>
                                </w:p>
                                <w:p w14:paraId="071A74B9" w14:textId="32B3944D" w:rsidR="005E6F91" w:rsidRPr="009C5B6E" w:rsidRDefault="005E6F91" w:rsidP="009F3A0A">
                                  <w:pPr>
                                    <w:pStyle w:val="ListParagraph"/>
                                    <w:numPr>
                                      <w:ilvl w:val="0"/>
                                      <w:numId w:val="11"/>
                                    </w:numPr>
                                    <w:spacing w:after="0" w:line="240" w:lineRule="auto"/>
                                    <w:rPr>
                                      <w:sz w:val="9"/>
                                      <w:szCs w:val="9"/>
                                    </w:rPr>
                                  </w:pPr>
                                  <w:r w:rsidRPr="009C5B6E">
                                    <w:rPr>
                                      <w:sz w:val="9"/>
                                      <w:szCs w:val="9"/>
                                    </w:rPr>
                                    <w:t xml:space="preserve">Acer </w:t>
                                  </w:r>
                                  <w:proofErr w:type="spellStart"/>
                                  <w:r w:rsidRPr="009C5B6E">
                                    <w:rPr>
                                      <w:sz w:val="9"/>
                                      <w:szCs w:val="9"/>
                                    </w:rPr>
                                    <w:t>QuickPanel</w:t>
                                  </w:r>
                                  <w:proofErr w:type="spellEnd"/>
                                </w:p>
                                <w:p w14:paraId="125825D7" w14:textId="2E4D165B" w:rsidR="005E6F91" w:rsidRPr="009C5B6E" w:rsidRDefault="005E6F91" w:rsidP="009F3A0A">
                                  <w:pPr>
                                    <w:pStyle w:val="ListParagraph"/>
                                    <w:numPr>
                                      <w:ilvl w:val="0"/>
                                      <w:numId w:val="11"/>
                                    </w:numPr>
                                    <w:spacing w:after="0" w:line="240" w:lineRule="auto"/>
                                    <w:rPr>
                                      <w:b/>
                                      <w:sz w:val="9"/>
                                      <w:szCs w:val="9"/>
                                    </w:rPr>
                                  </w:pPr>
                                  <w:r w:rsidRPr="009C5B6E">
                                    <w:rPr>
                                      <w:sz w:val="9"/>
                                      <w:szCs w:val="9"/>
                                    </w:rPr>
                                    <w:t xml:space="preserve">Acer </w:t>
                                  </w:r>
                                  <w:proofErr w:type="spellStart"/>
                                  <w:r w:rsidRPr="009C5B6E">
                                    <w:rPr>
                                      <w:sz w:val="9"/>
                                      <w:szCs w:val="9"/>
                                    </w:rPr>
                                    <w:t>VisionArt</w:t>
                                  </w:r>
                                  <w:proofErr w:type="spellEnd"/>
                                </w:p>
                              </w:tc>
                              <w:tc>
                                <w:tcPr>
                                  <w:tcW w:w="2831" w:type="dxa"/>
                                  <w:gridSpan w:val="3"/>
                                </w:tcPr>
                                <w:p w14:paraId="591CA433" w14:textId="77777777" w:rsidR="005E6F91" w:rsidRPr="005E6F91" w:rsidRDefault="005E6F91" w:rsidP="005E6F91">
                                  <w:pPr>
                                    <w:spacing w:after="0" w:line="240" w:lineRule="auto"/>
                                    <w:rPr>
                                      <w:b/>
                                      <w:bCs/>
                                      <w:sz w:val="9"/>
                                      <w:szCs w:val="9"/>
                                    </w:rPr>
                                  </w:pPr>
                                  <w:r w:rsidRPr="005E6F91">
                                    <w:rPr>
                                      <w:b/>
                                      <w:bCs/>
                                      <w:sz w:val="9"/>
                                      <w:szCs w:val="9"/>
                                    </w:rPr>
                                    <w:t>Search</w:t>
                                  </w:r>
                                </w:p>
                                <w:p w14:paraId="5AB05A7B" w14:textId="49C498DB" w:rsidR="005E6F91" w:rsidRPr="009C5B6E" w:rsidRDefault="009C5B6E" w:rsidP="009F3A0A">
                                  <w:pPr>
                                    <w:pStyle w:val="ListParagraph"/>
                                    <w:numPr>
                                      <w:ilvl w:val="0"/>
                                      <w:numId w:val="13"/>
                                    </w:numPr>
                                    <w:spacing w:after="0" w:line="240" w:lineRule="auto"/>
                                    <w:rPr>
                                      <w:sz w:val="9"/>
                                      <w:szCs w:val="9"/>
                                    </w:rPr>
                                  </w:pPr>
                                  <w:proofErr w:type="spellStart"/>
                                  <w:r w:rsidRPr="009C5B6E">
                                    <w:rPr>
                                      <w:sz w:val="9"/>
                                      <w:szCs w:val="9"/>
                                    </w:rPr>
                                    <w:t>AcerSense</w:t>
                                  </w:r>
                                  <w:proofErr w:type="spellEnd"/>
                                </w:p>
                              </w:tc>
                              <w:tc>
                                <w:tcPr>
                                  <w:tcW w:w="2831" w:type="dxa"/>
                                </w:tcPr>
                                <w:p w14:paraId="0A278C26" w14:textId="77777777" w:rsidR="005E6F91" w:rsidRPr="005E6F91" w:rsidRDefault="005E6F91" w:rsidP="005E6F91">
                                  <w:pPr>
                                    <w:spacing w:after="0" w:line="240" w:lineRule="auto"/>
                                    <w:rPr>
                                      <w:b/>
                                      <w:bCs/>
                                      <w:sz w:val="9"/>
                                      <w:szCs w:val="9"/>
                                    </w:rPr>
                                  </w:pPr>
                                  <w:r w:rsidRPr="005E6F91">
                                    <w:rPr>
                                      <w:b/>
                                      <w:bCs/>
                                      <w:sz w:val="9"/>
                                      <w:szCs w:val="9"/>
                                    </w:rPr>
                                    <w:t>Tools</w:t>
                                  </w:r>
                                </w:p>
                                <w:p w14:paraId="3A8C156C" w14:textId="2A3849F9" w:rsidR="005E6F91" w:rsidRPr="009C5B6E" w:rsidRDefault="005E6F91" w:rsidP="009F3A0A">
                                  <w:pPr>
                                    <w:pStyle w:val="ListParagraph"/>
                                    <w:numPr>
                                      <w:ilvl w:val="0"/>
                                      <w:numId w:val="12"/>
                                    </w:numPr>
                                    <w:spacing w:after="0" w:line="240" w:lineRule="auto"/>
                                    <w:rPr>
                                      <w:sz w:val="9"/>
                                      <w:szCs w:val="9"/>
                                    </w:rPr>
                                  </w:pPr>
                                  <w:r w:rsidRPr="009C5B6E">
                                    <w:rPr>
                                      <w:sz w:val="9"/>
                                      <w:szCs w:val="9"/>
                                    </w:rPr>
                                    <w:t>Acer My Key Application</w:t>
                                  </w:r>
                                </w:p>
                              </w:tc>
                            </w:tr>
                            <w:tr w:rsidR="00593AC3" w:rsidRPr="005E6F91" w14:paraId="79731C60" w14:textId="77777777" w:rsidTr="00177176">
                              <w:trPr>
                                <w:trHeight w:val="163"/>
                              </w:trPr>
                              <w:tc>
                                <w:tcPr>
                                  <w:tcW w:w="1512" w:type="dxa"/>
                                </w:tcPr>
                                <w:p w14:paraId="2681088E" w14:textId="77777777" w:rsidR="00593AC3" w:rsidRPr="005E6F91" w:rsidRDefault="00593AC3" w:rsidP="00593AC3">
                                  <w:pPr>
                                    <w:spacing w:after="0" w:line="240" w:lineRule="auto"/>
                                    <w:rPr>
                                      <w:b/>
                                      <w:color w:val="80C342"/>
                                      <w:sz w:val="9"/>
                                      <w:szCs w:val="9"/>
                                    </w:rPr>
                                  </w:pPr>
                                  <w:r w:rsidRPr="005E6F91">
                                    <w:rPr>
                                      <w:b/>
                                      <w:color w:val="80C342"/>
                                      <w:sz w:val="9"/>
                                      <w:szCs w:val="9"/>
                                    </w:rPr>
                                    <w:t>Warranty</w:t>
                                  </w:r>
                                </w:p>
                              </w:tc>
                              <w:tc>
                                <w:tcPr>
                                  <w:tcW w:w="8492" w:type="dxa"/>
                                  <w:gridSpan w:val="5"/>
                                </w:tcPr>
                                <w:p w14:paraId="3F31ED8D" w14:textId="77777777" w:rsidR="00593AC3" w:rsidRPr="005E6F91" w:rsidRDefault="00593AC3" w:rsidP="00593AC3">
                                  <w:pPr>
                                    <w:spacing w:after="0" w:line="240" w:lineRule="auto"/>
                                    <w:rPr>
                                      <w:sz w:val="9"/>
                                      <w:szCs w:val="9"/>
                                    </w:rPr>
                                  </w:pPr>
                                  <w:r w:rsidRPr="005E6F91">
                                    <w:rPr>
                                      <w:sz w:val="9"/>
                                      <w:szCs w:val="9"/>
                                    </w:rPr>
                                    <w:t>One-year International Travelers Warranty (ITW)</w:t>
                                  </w:r>
                                </w:p>
                              </w:tc>
                            </w:tr>
                            <w:tr w:rsidR="00593AC3" w:rsidRPr="005E6F91" w14:paraId="72E4D44E" w14:textId="77777777" w:rsidTr="00511CE4">
                              <w:trPr>
                                <w:trHeight w:val="1640"/>
                              </w:trPr>
                              <w:tc>
                                <w:tcPr>
                                  <w:tcW w:w="10004" w:type="dxa"/>
                                  <w:gridSpan w:val="6"/>
                                </w:tcPr>
                                <w:p w14:paraId="192380E2" w14:textId="0605C17C" w:rsidR="00961643" w:rsidRPr="005E6F91" w:rsidRDefault="00961643" w:rsidP="009F3A0A">
                                  <w:pPr>
                                    <w:pStyle w:val="ListParagraph"/>
                                    <w:numPr>
                                      <w:ilvl w:val="0"/>
                                      <w:numId w:val="5"/>
                                    </w:numPr>
                                    <w:spacing w:after="0" w:line="240" w:lineRule="auto"/>
                                    <w:jc w:val="both"/>
                                    <w:rPr>
                                      <w:sz w:val="9"/>
                                      <w:szCs w:val="9"/>
                                    </w:rPr>
                                  </w:pPr>
                                  <w:r w:rsidRPr="005E6F91">
                                    <w:rPr>
                                      <w:sz w:val="9"/>
                                      <w:szCs w:val="9"/>
                                    </w:rPr>
                                    <w:t>Specifications vary depending on model.</w:t>
                                  </w:r>
                                  <w:r w:rsidRPr="005E6F91">
                                    <w:rPr>
                                      <w:sz w:val="9"/>
                                      <w:szCs w:val="9"/>
                                    </w:rPr>
                                    <w:tab/>
                                  </w:r>
                                  <w:r w:rsidRPr="005E6F91">
                                    <w:rPr>
                                      <w:sz w:val="9"/>
                                      <w:szCs w:val="9"/>
                                    </w:rPr>
                                    <w:tab/>
                                  </w:r>
                                  <w:r w:rsidRPr="005E6F91">
                                    <w:rPr>
                                      <w:sz w:val="9"/>
                                      <w:szCs w:val="9"/>
                                    </w:rPr>
                                    <w:tab/>
                                  </w:r>
                                </w:p>
                                <w:p w14:paraId="0214121B" w14:textId="25DC5EDB" w:rsidR="00961643" w:rsidRPr="005E6F91" w:rsidRDefault="00961643" w:rsidP="009F3A0A">
                                  <w:pPr>
                                    <w:pStyle w:val="ListParagraph"/>
                                    <w:numPr>
                                      <w:ilvl w:val="0"/>
                                      <w:numId w:val="5"/>
                                    </w:numPr>
                                    <w:spacing w:after="0" w:line="240" w:lineRule="auto"/>
                                    <w:jc w:val="both"/>
                                    <w:rPr>
                                      <w:sz w:val="9"/>
                                      <w:szCs w:val="9"/>
                                    </w:rPr>
                                  </w:pPr>
                                  <w:r w:rsidRPr="005E6F91">
                                    <w:rPr>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r w:rsidRPr="005E6F91">
                                    <w:rPr>
                                      <w:sz w:val="9"/>
                                      <w:szCs w:val="9"/>
                                    </w:rPr>
                                    <w:tab/>
                                  </w:r>
                                  <w:r w:rsidRPr="005E6F91">
                                    <w:rPr>
                                      <w:sz w:val="9"/>
                                      <w:szCs w:val="9"/>
                                    </w:rPr>
                                    <w:tab/>
                                  </w:r>
                                  <w:r w:rsidRPr="005E6F91">
                                    <w:rPr>
                                      <w:sz w:val="9"/>
                                      <w:szCs w:val="9"/>
                                    </w:rPr>
                                    <w:tab/>
                                  </w:r>
                                </w:p>
                                <w:p w14:paraId="57074B88" w14:textId="4F5E35D0" w:rsidR="00961643" w:rsidRPr="005E6F91" w:rsidRDefault="00961643" w:rsidP="009F3A0A">
                                  <w:pPr>
                                    <w:pStyle w:val="ListParagraph"/>
                                    <w:numPr>
                                      <w:ilvl w:val="0"/>
                                      <w:numId w:val="5"/>
                                    </w:numPr>
                                    <w:spacing w:after="0" w:line="240" w:lineRule="auto"/>
                                    <w:jc w:val="both"/>
                                    <w:rPr>
                                      <w:sz w:val="9"/>
                                      <w:szCs w:val="9"/>
                                    </w:rPr>
                                  </w:pPr>
                                  <w:r w:rsidRPr="005E6F91">
                                    <w:rPr>
                                      <w:sz w:val="9"/>
                                      <w:szCs w:val="9"/>
                                    </w:rPr>
                                    <w:t>Memory speed may vary, depending on the CPU, chipset or memory fitted.</w:t>
                                  </w:r>
                                  <w:r w:rsidRPr="005E6F91">
                                    <w:rPr>
                                      <w:sz w:val="9"/>
                                      <w:szCs w:val="9"/>
                                    </w:rPr>
                                    <w:tab/>
                                  </w:r>
                                  <w:r w:rsidRPr="005E6F91">
                                    <w:rPr>
                                      <w:sz w:val="9"/>
                                      <w:szCs w:val="9"/>
                                    </w:rPr>
                                    <w:tab/>
                                  </w:r>
                                  <w:r w:rsidRPr="005E6F91">
                                    <w:rPr>
                                      <w:sz w:val="9"/>
                                      <w:szCs w:val="9"/>
                                    </w:rPr>
                                    <w:tab/>
                                  </w:r>
                                </w:p>
                                <w:p w14:paraId="4DE98350" w14:textId="6C433FBB" w:rsidR="00961643" w:rsidRPr="005E6F91" w:rsidRDefault="00961643" w:rsidP="009F3A0A">
                                  <w:pPr>
                                    <w:pStyle w:val="ListParagraph"/>
                                    <w:numPr>
                                      <w:ilvl w:val="0"/>
                                      <w:numId w:val="5"/>
                                    </w:numPr>
                                    <w:spacing w:after="0" w:line="240" w:lineRule="auto"/>
                                    <w:jc w:val="both"/>
                                    <w:rPr>
                                      <w:sz w:val="9"/>
                                      <w:szCs w:val="9"/>
                                    </w:rPr>
                                  </w:pPr>
                                  <w:r w:rsidRPr="005E6F91">
                                    <w:rPr>
                                      <w:sz w:val="9"/>
                                      <w:szCs w:val="9"/>
                                    </w:rPr>
                                    <w:t>All brands and product names mentioned herein include trademarks of their respective companies and are used solely to describe or identify the products.</w:t>
                                  </w:r>
                                  <w:r w:rsidRPr="005E6F91">
                                    <w:rPr>
                                      <w:sz w:val="9"/>
                                      <w:szCs w:val="9"/>
                                    </w:rPr>
                                    <w:tab/>
                                  </w:r>
                                  <w:r w:rsidRPr="005E6F91">
                                    <w:rPr>
                                      <w:sz w:val="9"/>
                                      <w:szCs w:val="9"/>
                                    </w:rPr>
                                    <w:tab/>
                                  </w:r>
                                  <w:r w:rsidRPr="005E6F91">
                                    <w:rPr>
                                      <w:sz w:val="9"/>
                                      <w:szCs w:val="9"/>
                                    </w:rPr>
                                    <w:tab/>
                                  </w:r>
                                </w:p>
                                <w:p w14:paraId="125F7BEB" w14:textId="34FF0E8D" w:rsidR="00961643" w:rsidRPr="005E6F91" w:rsidRDefault="00961643" w:rsidP="009F3A0A">
                                  <w:pPr>
                                    <w:pStyle w:val="ListParagraph"/>
                                    <w:numPr>
                                      <w:ilvl w:val="0"/>
                                      <w:numId w:val="5"/>
                                    </w:numPr>
                                    <w:spacing w:after="0" w:line="240" w:lineRule="auto"/>
                                    <w:jc w:val="both"/>
                                    <w:rPr>
                                      <w:sz w:val="9"/>
                                      <w:szCs w:val="9"/>
                                    </w:rPr>
                                  </w:pPr>
                                  <w:r w:rsidRPr="005E6F91">
                                    <w:rPr>
                                      <w:sz w:val="9"/>
                                      <w:szCs w:val="9"/>
                                    </w:rPr>
                                    <w:t>Not all features indicated are supported on all SKUs</w:t>
                                  </w:r>
                                  <w:r w:rsidRPr="005E6F91">
                                    <w:rPr>
                                      <w:sz w:val="9"/>
                                      <w:szCs w:val="9"/>
                                    </w:rPr>
                                    <w:tab/>
                                  </w:r>
                                  <w:r w:rsidRPr="005E6F91">
                                    <w:rPr>
                                      <w:sz w:val="9"/>
                                      <w:szCs w:val="9"/>
                                    </w:rPr>
                                    <w:tab/>
                                  </w:r>
                                  <w:r w:rsidRPr="005E6F91">
                                    <w:rPr>
                                      <w:sz w:val="9"/>
                                      <w:szCs w:val="9"/>
                                    </w:rPr>
                                    <w:tab/>
                                  </w:r>
                                </w:p>
                                <w:p w14:paraId="74219067" w14:textId="5D52A3B5" w:rsidR="00961643" w:rsidRPr="005E6F91" w:rsidRDefault="00961643" w:rsidP="009F3A0A">
                                  <w:pPr>
                                    <w:pStyle w:val="ListParagraph"/>
                                    <w:numPr>
                                      <w:ilvl w:val="0"/>
                                      <w:numId w:val="5"/>
                                    </w:numPr>
                                    <w:spacing w:after="0" w:line="240" w:lineRule="auto"/>
                                    <w:jc w:val="both"/>
                                    <w:rPr>
                                      <w:sz w:val="9"/>
                                      <w:szCs w:val="9"/>
                                    </w:rPr>
                                  </w:pPr>
                                  <w:r w:rsidRPr="005E6F91">
                                    <w:rPr>
                                      <w:sz w:val="9"/>
                                      <w:szCs w:val="9"/>
                                    </w:rPr>
                                    <w:t>1 GB is 1 billion bytes. Actual formatted capacity is less and may vary depending on preloaded materials and operating environment. Acer Recovery Management uses a portion of the stated hard disk capacity as dedicated backup space.</w:t>
                                  </w:r>
                                  <w:r w:rsidRPr="005E6F91">
                                    <w:rPr>
                                      <w:sz w:val="9"/>
                                      <w:szCs w:val="9"/>
                                    </w:rPr>
                                    <w:tab/>
                                  </w:r>
                                  <w:r w:rsidRPr="005E6F91">
                                    <w:rPr>
                                      <w:sz w:val="9"/>
                                      <w:szCs w:val="9"/>
                                    </w:rPr>
                                    <w:tab/>
                                  </w:r>
                                </w:p>
                                <w:p w14:paraId="46ADBBCD" w14:textId="3E84F457" w:rsidR="00961643" w:rsidRPr="005E6F91" w:rsidRDefault="00961643" w:rsidP="009F3A0A">
                                  <w:pPr>
                                    <w:pStyle w:val="ListParagraph"/>
                                    <w:numPr>
                                      <w:ilvl w:val="0"/>
                                      <w:numId w:val="5"/>
                                    </w:numPr>
                                    <w:spacing w:after="0" w:line="240" w:lineRule="auto"/>
                                    <w:jc w:val="both"/>
                                    <w:rPr>
                                      <w:sz w:val="9"/>
                                      <w:szCs w:val="9"/>
                                    </w:rPr>
                                  </w:pPr>
                                  <w:r w:rsidRPr="005E6F91">
                                    <w:rPr>
                                      <w:sz w:val="9"/>
                                      <w:szCs w:val="9"/>
                                    </w:rPr>
                                    <w:t>Minor variations in system dimensions are possible due to the manufacturing process.</w:t>
                                  </w:r>
                                  <w:r w:rsidRPr="005E6F91">
                                    <w:rPr>
                                      <w:sz w:val="9"/>
                                      <w:szCs w:val="9"/>
                                    </w:rPr>
                                    <w:tab/>
                                  </w:r>
                                  <w:r w:rsidRPr="005E6F91">
                                    <w:rPr>
                                      <w:sz w:val="9"/>
                                      <w:szCs w:val="9"/>
                                    </w:rPr>
                                    <w:tab/>
                                  </w:r>
                                  <w:r w:rsidRPr="005E6F91">
                                    <w:rPr>
                                      <w:sz w:val="9"/>
                                      <w:szCs w:val="9"/>
                                    </w:rPr>
                                    <w:tab/>
                                  </w:r>
                                </w:p>
                                <w:p w14:paraId="1EB386CA" w14:textId="7C5FD04A" w:rsidR="005E6F91" w:rsidRPr="005E6F91" w:rsidRDefault="00961643" w:rsidP="009F3A0A">
                                  <w:pPr>
                                    <w:pStyle w:val="ListParagraph"/>
                                    <w:numPr>
                                      <w:ilvl w:val="0"/>
                                      <w:numId w:val="5"/>
                                    </w:numPr>
                                    <w:spacing w:after="0" w:line="240" w:lineRule="auto"/>
                                    <w:jc w:val="both"/>
                                    <w:rPr>
                                      <w:sz w:val="9"/>
                                      <w:szCs w:val="9"/>
                                    </w:rPr>
                                  </w:pPr>
                                  <w:r w:rsidRPr="005E6F91">
                                    <w:rPr>
                                      <w:sz w:val="9"/>
                                      <w:szCs w:val="9"/>
                                    </w:rPr>
                                    <w:t>Weight may vary depending on product configuration, vendor components, manufacturing variability, and selected options.</w:t>
                                  </w:r>
                                </w:p>
                                <w:p w14:paraId="7EA0E340" w14:textId="77777777" w:rsidR="005E6F91" w:rsidRPr="005E6F91" w:rsidRDefault="005E6F91" w:rsidP="009F3A0A">
                                  <w:pPr>
                                    <w:pStyle w:val="ListParagraph"/>
                                    <w:numPr>
                                      <w:ilvl w:val="0"/>
                                      <w:numId w:val="5"/>
                                    </w:numPr>
                                    <w:spacing w:after="0" w:line="240" w:lineRule="auto"/>
                                    <w:jc w:val="both"/>
                                    <w:rPr>
                                      <w:sz w:val="9"/>
                                      <w:szCs w:val="9"/>
                                    </w:rPr>
                                  </w:pPr>
                                  <w:r w:rsidRPr="005E6F91">
                                    <w:rPr>
                                      <w:sz w:val="9"/>
                                      <w:szCs w:val="9"/>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 ULTRA 9 (Series 3), Intel® Graphics, WQXGA+ OLED, SSD only, 32GB of LPDDR5X memory. Battery life test condition: LCD brightness 150 nits, connected headphones, WLAN off, Bluetooth off and Better Battery Mode on.</w:t>
                                  </w:r>
                                </w:p>
                                <w:p w14:paraId="7D3B1784" w14:textId="77777777" w:rsidR="005E6F91" w:rsidRPr="005E6F91" w:rsidRDefault="005E6F91" w:rsidP="009F3A0A">
                                  <w:pPr>
                                    <w:pStyle w:val="ListParagraph"/>
                                    <w:numPr>
                                      <w:ilvl w:val="0"/>
                                      <w:numId w:val="5"/>
                                    </w:numPr>
                                    <w:spacing w:after="0" w:line="240" w:lineRule="auto"/>
                                    <w:jc w:val="both"/>
                                    <w:rPr>
                                      <w:sz w:val="9"/>
                                      <w:szCs w:val="9"/>
                                    </w:rPr>
                                  </w:pPr>
                                  <w:r w:rsidRPr="005E6F91">
                                    <w:rPr>
                                      <w:sz w:val="9"/>
                                      <w:szCs w:val="9"/>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ULTRA 9 (Series 3), Intel® Graphics, WQXGA+ OLED, SSD only, 32GB of LPDDR5X memory. Battery life test condition: 100 nits LCD brightness, 50% speaker volume, WLAN on, Bluetooth on, no WW direct Internet connection.</w:t>
                                  </w:r>
                                </w:p>
                                <w:p w14:paraId="5F021A2A" w14:textId="77777777" w:rsidR="005E6F91" w:rsidRPr="005E6F91" w:rsidRDefault="005E6F91" w:rsidP="009F3A0A">
                                  <w:pPr>
                                    <w:pStyle w:val="ListParagraph"/>
                                    <w:numPr>
                                      <w:ilvl w:val="0"/>
                                      <w:numId w:val="5"/>
                                    </w:numPr>
                                    <w:spacing w:after="0" w:line="240" w:lineRule="auto"/>
                                    <w:jc w:val="both"/>
                                    <w:rPr>
                                      <w:sz w:val="9"/>
                                      <w:szCs w:val="9"/>
                                    </w:rPr>
                                  </w:pPr>
                                  <w:r w:rsidRPr="005E6F91">
                                    <w:rPr>
                                      <w:sz w:val="9"/>
                                      <w:szCs w:val="9"/>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p w14:paraId="32333E2B" w14:textId="02C694F5" w:rsidR="00FB3FE9" w:rsidRPr="005E6F91" w:rsidRDefault="005E6F91" w:rsidP="009F3A0A">
                                  <w:pPr>
                                    <w:pStyle w:val="ListParagraph"/>
                                    <w:numPr>
                                      <w:ilvl w:val="0"/>
                                      <w:numId w:val="5"/>
                                    </w:numPr>
                                    <w:spacing w:after="0" w:line="240" w:lineRule="auto"/>
                                    <w:jc w:val="both"/>
                                    <w:rPr>
                                      <w:sz w:val="9"/>
                                      <w:szCs w:val="9"/>
                                    </w:rPr>
                                  </w:pPr>
                                  <w:r w:rsidRPr="005E6F91">
                                    <w:rPr>
                                      <w:sz w:val="9"/>
                                      <w:szCs w:val="9"/>
                                    </w:rPr>
                                    <w:t>Bundled software may vary depending on hardware configuration, OS and regional availability.</w:t>
                                  </w:r>
                                  <w:r w:rsidR="00961643" w:rsidRPr="005E6F91">
                                    <w:rPr>
                                      <w:sz w:val="9"/>
                                      <w:szCs w:val="9"/>
                                    </w:rPr>
                                    <w:tab/>
                                  </w:r>
                                  <w:r w:rsidR="00961643" w:rsidRPr="005E6F91">
                                    <w:rPr>
                                      <w:sz w:val="9"/>
                                      <w:szCs w:val="9"/>
                                    </w:rPr>
                                    <w:tab/>
                                  </w:r>
                                  <w:r w:rsidR="00961643" w:rsidRPr="005E6F91">
                                    <w:rPr>
                                      <w:sz w:val="9"/>
                                      <w:szCs w:val="9"/>
                                    </w:rPr>
                                    <w:tab/>
                                  </w:r>
                                </w:p>
                              </w:tc>
                            </w:tr>
                          </w:tbl>
                          <w:p w14:paraId="4FB1A8A0" w14:textId="3260016A" w:rsidR="00F7455E" w:rsidRPr="005E6F91" w:rsidRDefault="007E594A">
                            <w:pPr>
                              <w:rPr>
                                <w:sz w:val="9"/>
                                <w:szCs w:val="9"/>
                              </w:rPr>
                            </w:pPr>
                            <w:r w:rsidRPr="005E6F91">
                              <w:rPr>
                                <w:b/>
                                <w:bCs/>
                                <w:sz w:val="9"/>
                                <w:szCs w:val="9"/>
                              </w:rPr>
                              <w:t>No</w:t>
                            </w:r>
                            <w:r w:rsidRPr="005E6F91">
                              <w:rPr>
                                <w:rFonts w:hint="eastAsia"/>
                                <w:b/>
                                <w:bCs/>
                                <w:sz w:val="9"/>
                                <w:szCs w:val="9"/>
                              </w:rPr>
                              <w:t>t</w:t>
                            </w:r>
                            <w:r w:rsidRPr="005E6F91">
                              <w:rPr>
                                <w:b/>
                                <w:bCs/>
                                <w:sz w:val="9"/>
                                <w:szCs w:val="9"/>
                              </w:rPr>
                              <w:t>e: This specification is based on</w:t>
                            </w:r>
                            <w:r w:rsidRPr="005E6F91">
                              <w:rPr>
                                <w:rFonts w:hint="eastAsia"/>
                                <w:b/>
                                <w:bCs/>
                                <w:sz w:val="9"/>
                                <w:szCs w:val="9"/>
                              </w:rPr>
                              <w:t xml:space="preserve"> </w:t>
                            </w:r>
                            <w:r w:rsidR="005E6F91" w:rsidRPr="005E6F91">
                              <w:rPr>
                                <w:b/>
                                <w:bCs/>
                                <w:sz w:val="9"/>
                                <w:szCs w:val="9"/>
                              </w:rPr>
                              <w:t>Swift SFE14-I51 (Win11) Specifications (v2-0-1) (Preview)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8D6BFC" id="Text Box 9" o:spid="_x0000_s1035" type="#_x0000_t202" style="position:absolute;margin-left:459.8pt;margin-top:32.25pt;width:511pt;height:598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" filled="f" stroked="f" strokeweight=".5pt">
                <v:textbox>
                  <w:txbxContent>
                    <w:tbl>
                      <w:tblPr>
                        <w:tblW w:w="10004" w:type="dxa"/>
                        <w:tblBorders>
                          <w:top w:val="single" w:sz="4" w:space="0" w:color="auto"/>
                          <w:bottom w:val="single" w:sz="4" w:space="0" w:color="auto"/>
                          <w:insideH w:val="single" w:sz="4" w:space="0" w:color="auto"/>
                        </w:tblBorders>
                        <w:tblLook w:val="04A0" w:firstRow="1" w:lastRow="0" w:firstColumn="1" w:lastColumn="0" w:noHBand="0" w:noVBand="1"/>
                      </w:tblPr>
                      <w:tblGrid>
                        <w:gridCol w:w="1512"/>
                        <w:gridCol w:w="2830"/>
                        <w:gridCol w:w="1409"/>
                        <w:gridCol w:w="7"/>
                        <w:gridCol w:w="1415"/>
                        <w:gridCol w:w="2831"/>
                      </w:tblGrid>
                      <w:tr w:rsidR="00761174" w:rsidRPr="005E6F91" w14:paraId="6878472A" w14:textId="77777777" w:rsidTr="007B3BC4">
                        <w:trPr>
                          <w:trHeight w:val="572"/>
                        </w:trPr>
                        <w:tc>
                          <w:tcPr>
                            <w:tcW w:w="1512" w:type="dxa"/>
                          </w:tcPr>
                          <w:p w14:paraId="5361A7E4" w14:textId="77777777" w:rsidR="00761174" w:rsidRPr="005E6F91" w:rsidRDefault="00761174" w:rsidP="0060709E">
                            <w:pPr>
                              <w:spacing w:after="0" w:line="240" w:lineRule="auto"/>
                              <w:rPr>
                                <w:b/>
                                <w:color w:val="80C342"/>
                                <w:sz w:val="9"/>
                                <w:szCs w:val="9"/>
                              </w:rPr>
                            </w:pPr>
                            <w:r w:rsidRPr="005E6F91">
                              <w:rPr>
                                <w:b/>
                                <w:color w:val="80C342"/>
                                <w:sz w:val="9"/>
                                <w:szCs w:val="9"/>
                              </w:rPr>
                              <w:t>Product views</w:t>
                            </w:r>
                          </w:p>
                        </w:tc>
                        <w:tc>
                          <w:tcPr>
                            <w:tcW w:w="2830" w:type="dxa"/>
                          </w:tcPr>
                          <w:p w14:paraId="58D6EF94" w14:textId="77777777" w:rsidR="00761174" w:rsidRPr="005E6F91" w:rsidRDefault="00761174" w:rsidP="009F3A0A">
                            <w:pPr>
                              <w:numPr>
                                <w:ilvl w:val="0"/>
                                <w:numId w:val="3"/>
                              </w:numPr>
                              <w:spacing w:after="0" w:line="240" w:lineRule="auto"/>
                              <w:ind w:left="317" w:hanging="261"/>
                              <w:contextualSpacing/>
                              <w:rPr>
                                <w:sz w:val="9"/>
                                <w:szCs w:val="9"/>
                              </w:rPr>
                            </w:pPr>
                            <w:r w:rsidRPr="005E6F91">
                              <w:rPr>
                                <w:sz w:val="9"/>
                                <w:szCs w:val="9"/>
                              </w:rPr>
                              <w:t>Microphones</w:t>
                            </w:r>
                          </w:p>
                          <w:p w14:paraId="6CCB3F12" w14:textId="77777777" w:rsidR="00761174" w:rsidRPr="005E6F91" w:rsidRDefault="00761174" w:rsidP="009F3A0A">
                            <w:pPr>
                              <w:pStyle w:val="ListParagraph"/>
                              <w:numPr>
                                <w:ilvl w:val="0"/>
                                <w:numId w:val="3"/>
                              </w:numPr>
                              <w:spacing w:after="0" w:line="240" w:lineRule="auto"/>
                              <w:ind w:left="317" w:hanging="261"/>
                              <w:rPr>
                                <w:sz w:val="9"/>
                                <w:szCs w:val="9"/>
                              </w:rPr>
                            </w:pPr>
                            <w:r w:rsidRPr="005E6F91">
                              <w:rPr>
                                <w:sz w:val="9"/>
                                <w:szCs w:val="9"/>
                              </w:rPr>
                              <w:t>Camera</w:t>
                            </w:r>
                          </w:p>
                          <w:p w14:paraId="4C3F7B71" w14:textId="40DFCFDD" w:rsidR="00761174" w:rsidRPr="005E6F91" w:rsidRDefault="00761174" w:rsidP="009F3A0A">
                            <w:pPr>
                              <w:pStyle w:val="ListParagraph"/>
                              <w:numPr>
                                <w:ilvl w:val="0"/>
                                <w:numId w:val="3"/>
                              </w:numPr>
                              <w:spacing w:after="0" w:line="240" w:lineRule="auto"/>
                              <w:ind w:left="317" w:hanging="261"/>
                              <w:rPr>
                                <w:sz w:val="9"/>
                                <w:szCs w:val="9"/>
                              </w:rPr>
                            </w:pPr>
                            <w:r w:rsidRPr="005E6F91">
                              <w:rPr>
                                <w:color w:val="000000" w:themeColor="text1"/>
                                <w:sz w:val="9"/>
                                <w:szCs w:val="9"/>
                              </w:rPr>
                              <w:t xml:space="preserve">IR </w:t>
                            </w:r>
                            <w:r w:rsidR="00B821D5" w:rsidRPr="005E6F91">
                              <w:rPr>
                                <w:color w:val="000000" w:themeColor="text1"/>
                                <w:sz w:val="9"/>
                                <w:szCs w:val="9"/>
                              </w:rPr>
                              <w:t xml:space="preserve">Camera </w:t>
                            </w:r>
                            <w:r w:rsidRPr="005E6F91">
                              <w:rPr>
                                <w:color w:val="000000" w:themeColor="text1"/>
                                <w:sz w:val="9"/>
                                <w:szCs w:val="9"/>
                              </w:rPr>
                              <w:t>/ IR LED</w:t>
                            </w:r>
                            <w:r w:rsidR="001C3A4D" w:rsidRPr="005E6F91">
                              <w:rPr>
                                <w:color w:val="000000" w:themeColor="text1"/>
                                <w:sz w:val="9"/>
                                <w:szCs w:val="9"/>
                              </w:rPr>
                              <w:t xml:space="preserve"> with Shutter</w:t>
                            </w:r>
                          </w:p>
                          <w:p w14:paraId="6185356E" w14:textId="77777777" w:rsidR="00761174" w:rsidRPr="005E6F91" w:rsidRDefault="00761174" w:rsidP="009F3A0A">
                            <w:pPr>
                              <w:pStyle w:val="ListParagraph"/>
                              <w:numPr>
                                <w:ilvl w:val="0"/>
                                <w:numId w:val="3"/>
                              </w:numPr>
                              <w:spacing w:after="0" w:line="240" w:lineRule="auto"/>
                              <w:ind w:left="317" w:hanging="261"/>
                              <w:rPr>
                                <w:sz w:val="9"/>
                                <w:szCs w:val="9"/>
                              </w:rPr>
                            </w:pPr>
                            <w:r w:rsidRPr="005E6F91">
                              <w:rPr>
                                <w:rFonts w:cs="Arial"/>
                                <w:sz w:val="9"/>
                                <w:szCs w:val="9"/>
                              </w:rPr>
                              <w:t>14.0" display</w:t>
                            </w:r>
                          </w:p>
                          <w:p w14:paraId="58F3E1E6" w14:textId="77777777" w:rsidR="00761174" w:rsidRPr="005E6F91" w:rsidRDefault="00761174" w:rsidP="009F3A0A">
                            <w:pPr>
                              <w:pStyle w:val="ListParagraph"/>
                              <w:numPr>
                                <w:ilvl w:val="0"/>
                                <w:numId w:val="3"/>
                              </w:numPr>
                              <w:spacing w:after="0" w:line="240" w:lineRule="auto"/>
                              <w:ind w:left="317" w:hanging="261"/>
                              <w:rPr>
                                <w:sz w:val="9"/>
                                <w:szCs w:val="9"/>
                              </w:rPr>
                            </w:pPr>
                            <w:r w:rsidRPr="005E6F91">
                              <w:rPr>
                                <w:sz w:val="9"/>
                                <w:szCs w:val="9"/>
                              </w:rPr>
                              <w:t>HDMI port</w:t>
                            </w:r>
                          </w:p>
                        </w:tc>
                        <w:tc>
                          <w:tcPr>
                            <w:tcW w:w="2831" w:type="dxa"/>
                            <w:gridSpan w:val="3"/>
                          </w:tcPr>
                          <w:p w14:paraId="024940C3" w14:textId="77777777" w:rsidR="001C3A4D" w:rsidRPr="005E6F91" w:rsidRDefault="001C3A4D" w:rsidP="009F3A0A">
                            <w:pPr>
                              <w:pStyle w:val="ListParagraph"/>
                              <w:numPr>
                                <w:ilvl w:val="0"/>
                                <w:numId w:val="3"/>
                              </w:numPr>
                              <w:spacing w:after="0" w:line="240" w:lineRule="auto"/>
                              <w:ind w:left="317" w:hanging="261"/>
                              <w:rPr>
                                <w:sz w:val="9"/>
                                <w:szCs w:val="9"/>
                              </w:rPr>
                            </w:pPr>
                            <w:r w:rsidRPr="005E6F91">
                              <w:rPr>
                                <w:sz w:val="9"/>
                                <w:szCs w:val="9"/>
                              </w:rPr>
                              <w:t>Thunderbolt™ 4 port</w:t>
                            </w:r>
                          </w:p>
                          <w:p w14:paraId="47AAB183" w14:textId="38C8DEDF" w:rsidR="00761174" w:rsidRPr="005E6F91" w:rsidRDefault="00A0777F" w:rsidP="009F3A0A">
                            <w:pPr>
                              <w:pStyle w:val="ListParagraph"/>
                              <w:numPr>
                                <w:ilvl w:val="0"/>
                                <w:numId w:val="3"/>
                              </w:numPr>
                              <w:spacing w:after="0" w:line="240" w:lineRule="auto"/>
                              <w:ind w:left="317" w:hanging="261"/>
                              <w:rPr>
                                <w:sz w:val="9"/>
                                <w:szCs w:val="9"/>
                              </w:rPr>
                            </w:pPr>
                            <w:r w:rsidRPr="005E6F91">
                              <w:rPr>
                                <w:sz w:val="9"/>
                                <w:szCs w:val="9"/>
                              </w:rPr>
                              <w:t>Thunderbolt™ 4 port</w:t>
                            </w:r>
                          </w:p>
                          <w:p w14:paraId="51A63688" w14:textId="77777777" w:rsidR="001C3A4D" w:rsidRPr="005E6F91" w:rsidRDefault="001C3A4D" w:rsidP="009F3A0A">
                            <w:pPr>
                              <w:pStyle w:val="ListParagraph"/>
                              <w:numPr>
                                <w:ilvl w:val="0"/>
                                <w:numId w:val="3"/>
                              </w:numPr>
                              <w:spacing w:after="0" w:line="240" w:lineRule="auto"/>
                              <w:ind w:left="317" w:hanging="261"/>
                              <w:rPr>
                                <w:sz w:val="9"/>
                                <w:szCs w:val="9"/>
                              </w:rPr>
                            </w:pPr>
                            <w:r w:rsidRPr="005E6F91">
                              <w:rPr>
                                <w:sz w:val="9"/>
                                <w:szCs w:val="9"/>
                              </w:rPr>
                              <w:t xml:space="preserve">Multi-control </w:t>
                            </w:r>
                            <w:r w:rsidRPr="005E6F91">
                              <w:rPr>
                                <w:rFonts w:hint="eastAsia"/>
                                <w:sz w:val="9"/>
                                <w:szCs w:val="9"/>
                              </w:rPr>
                              <w:t>Touchpad</w:t>
                            </w:r>
                          </w:p>
                          <w:p w14:paraId="2D063DC2" w14:textId="61A16EC1" w:rsidR="00A0777F" w:rsidRPr="005E6F91" w:rsidRDefault="001C3A4D" w:rsidP="009F3A0A">
                            <w:pPr>
                              <w:pStyle w:val="ListParagraph"/>
                              <w:numPr>
                                <w:ilvl w:val="0"/>
                                <w:numId w:val="3"/>
                              </w:numPr>
                              <w:spacing w:after="0" w:line="240" w:lineRule="auto"/>
                              <w:ind w:left="317" w:hanging="261"/>
                              <w:rPr>
                                <w:sz w:val="9"/>
                                <w:szCs w:val="9"/>
                              </w:rPr>
                            </w:pPr>
                            <w:r w:rsidRPr="005E6F91">
                              <w:rPr>
                                <w:sz w:val="9"/>
                                <w:szCs w:val="9"/>
                              </w:rPr>
                              <w:t>Copilot Key</w:t>
                            </w:r>
                          </w:p>
                          <w:p w14:paraId="7C041DB0" w14:textId="77777777" w:rsidR="00761174" w:rsidRPr="005E6F91" w:rsidRDefault="00761174" w:rsidP="009F3A0A">
                            <w:pPr>
                              <w:pStyle w:val="ListParagraph"/>
                              <w:numPr>
                                <w:ilvl w:val="0"/>
                                <w:numId w:val="3"/>
                              </w:numPr>
                              <w:spacing w:after="0" w:line="240" w:lineRule="auto"/>
                              <w:ind w:left="317" w:hanging="261"/>
                              <w:rPr>
                                <w:sz w:val="9"/>
                                <w:szCs w:val="9"/>
                              </w:rPr>
                            </w:pPr>
                            <w:r w:rsidRPr="005E6F91">
                              <w:rPr>
                                <w:sz w:val="9"/>
                                <w:szCs w:val="9"/>
                              </w:rPr>
                              <w:t>Power button</w:t>
                            </w:r>
                          </w:p>
                        </w:tc>
                        <w:tc>
                          <w:tcPr>
                            <w:tcW w:w="2831" w:type="dxa"/>
                          </w:tcPr>
                          <w:p w14:paraId="464B7BBE" w14:textId="6BA10F52" w:rsidR="00761174" w:rsidRPr="005E6F91" w:rsidRDefault="0015201D" w:rsidP="009F3A0A">
                            <w:pPr>
                              <w:pStyle w:val="ListParagraph"/>
                              <w:numPr>
                                <w:ilvl w:val="0"/>
                                <w:numId w:val="3"/>
                              </w:numPr>
                              <w:spacing w:after="0" w:line="240" w:lineRule="auto"/>
                              <w:ind w:left="317" w:hanging="261"/>
                              <w:rPr>
                                <w:sz w:val="9"/>
                                <w:szCs w:val="9"/>
                              </w:rPr>
                            </w:pPr>
                            <w:r w:rsidRPr="005E6F91">
                              <w:rPr>
                                <w:sz w:val="9"/>
                                <w:szCs w:val="9"/>
                              </w:rPr>
                              <w:t>Audio Jack</w:t>
                            </w:r>
                          </w:p>
                          <w:p w14:paraId="12ED6C6F" w14:textId="77777777" w:rsidR="00F1546C" w:rsidRPr="005E6F91" w:rsidRDefault="00F1546C" w:rsidP="009F3A0A">
                            <w:pPr>
                              <w:pStyle w:val="ListParagraph"/>
                              <w:numPr>
                                <w:ilvl w:val="0"/>
                                <w:numId w:val="3"/>
                              </w:numPr>
                              <w:spacing w:after="0" w:line="240" w:lineRule="auto"/>
                              <w:ind w:left="317" w:hanging="261"/>
                              <w:rPr>
                                <w:sz w:val="9"/>
                                <w:szCs w:val="9"/>
                              </w:rPr>
                            </w:pPr>
                            <w:r w:rsidRPr="005E6F91">
                              <w:rPr>
                                <w:rFonts w:hint="eastAsia"/>
                                <w:sz w:val="9"/>
                                <w:szCs w:val="9"/>
                              </w:rPr>
                              <w:t>USB 3.2 port</w:t>
                            </w:r>
                          </w:p>
                          <w:p w14:paraId="678BED69" w14:textId="77777777" w:rsidR="00F1546C" w:rsidRPr="005E6F91" w:rsidRDefault="00F1546C" w:rsidP="009F3A0A">
                            <w:pPr>
                              <w:pStyle w:val="ListParagraph"/>
                              <w:numPr>
                                <w:ilvl w:val="0"/>
                                <w:numId w:val="3"/>
                              </w:numPr>
                              <w:spacing w:after="0" w:line="240" w:lineRule="auto"/>
                              <w:ind w:left="317" w:hanging="261"/>
                              <w:rPr>
                                <w:sz w:val="9"/>
                                <w:szCs w:val="9"/>
                              </w:rPr>
                            </w:pPr>
                            <w:r w:rsidRPr="005E6F91">
                              <w:rPr>
                                <w:rFonts w:hint="eastAsia"/>
                                <w:sz w:val="9"/>
                                <w:szCs w:val="9"/>
                              </w:rPr>
                              <w:t>USB 3.2 port</w:t>
                            </w:r>
                          </w:p>
                          <w:p w14:paraId="630C4321" w14:textId="7E1FD172" w:rsidR="00761174" w:rsidRPr="005E6F91" w:rsidRDefault="00761174" w:rsidP="00F1546C">
                            <w:pPr>
                              <w:spacing w:after="0" w:line="240" w:lineRule="auto"/>
                              <w:rPr>
                                <w:sz w:val="9"/>
                                <w:szCs w:val="9"/>
                              </w:rPr>
                            </w:pPr>
                          </w:p>
                        </w:tc>
                      </w:tr>
                      <w:tr w:rsidR="009A3F18" w:rsidRPr="005E6F91" w14:paraId="200B7C16" w14:textId="77777777" w:rsidTr="00177176">
                        <w:trPr>
                          <w:trHeight w:val="163"/>
                        </w:trPr>
                        <w:tc>
                          <w:tcPr>
                            <w:tcW w:w="1512" w:type="dxa"/>
                          </w:tcPr>
                          <w:p w14:paraId="694F11F6" w14:textId="6A4CA9A1" w:rsidR="00F57576" w:rsidRPr="005E6F91" w:rsidRDefault="00F57576" w:rsidP="0060709E">
                            <w:pPr>
                              <w:spacing w:after="0" w:line="240" w:lineRule="auto"/>
                              <w:rPr>
                                <w:b/>
                                <w:color w:val="80C342"/>
                                <w:sz w:val="9"/>
                                <w:szCs w:val="9"/>
                              </w:rPr>
                            </w:pPr>
                            <w:r w:rsidRPr="005E6F91">
                              <w:rPr>
                                <w:b/>
                                <w:color w:val="80C342"/>
                                <w:sz w:val="9"/>
                                <w:szCs w:val="9"/>
                              </w:rPr>
                              <w:t>Operating system</w:t>
                            </w:r>
                            <w:r w:rsidRPr="005E6F91">
                              <w:rPr>
                                <w:b/>
                                <w:color w:val="80C342"/>
                                <w:sz w:val="9"/>
                                <w:szCs w:val="9"/>
                                <w:vertAlign w:val="superscript"/>
                              </w:rPr>
                              <w:t>1</w:t>
                            </w:r>
                          </w:p>
                        </w:tc>
                        <w:tc>
                          <w:tcPr>
                            <w:tcW w:w="8492" w:type="dxa"/>
                            <w:gridSpan w:val="5"/>
                            <w:tcBorders>
                              <w:bottom w:val="single" w:sz="4" w:space="0" w:color="auto"/>
                            </w:tcBorders>
                          </w:tcPr>
                          <w:p w14:paraId="1971064D" w14:textId="06B6A191" w:rsidR="00F57576" w:rsidRPr="005E6F91" w:rsidRDefault="00916347" w:rsidP="00326435">
                            <w:pPr>
                              <w:spacing w:after="0" w:line="240" w:lineRule="auto"/>
                              <w:rPr>
                                <w:b/>
                                <w:sz w:val="9"/>
                                <w:szCs w:val="9"/>
                              </w:rPr>
                            </w:pPr>
                            <w:r w:rsidRPr="005E6F91">
                              <w:rPr>
                                <w:b/>
                                <w:sz w:val="9"/>
                                <w:szCs w:val="9"/>
                              </w:rPr>
                              <w:t xml:space="preserve">Windows 11 </w:t>
                            </w:r>
                            <w:r w:rsidR="00726472" w:rsidRPr="005E6F91">
                              <w:rPr>
                                <w:b/>
                                <w:sz w:val="9"/>
                                <w:szCs w:val="9"/>
                              </w:rPr>
                              <w:t>Home</w:t>
                            </w:r>
                          </w:p>
                        </w:tc>
                      </w:tr>
                      <w:tr w:rsidR="00026D62" w:rsidRPr="004844F2" w14:paraId="113FF073" w14:textId="77777777" w:rsidTr="00D216EA">
                        <w:trPr>
                          <w:trHeight w:val="225"/>
                        </w:trPr>
                        <w:tc>
                          <w:tcPr>
                            <w:tcW w:w="1512" w:type="dxa"/>
                          </w:tcPr>
                          <w:p w14:paraId="73A40FBC" w14:textId="77777777" w:rsidR="00026D62" w:rsidRPr="005E6F91" w:rsidRDefault="00026D62" w:rsidP="0060709E">
                            <w:pPr>
                              <w:spacing w:after="0" w:line="240" w:lineRule="auto"/>
                              <w:rPr>
                                <w:b/>
                                <w:color w:val="80C342"/>
                                <w:sz w:val="9"/>
                                <w:szCs w:val="9"/>
                              </w:rPr>
                            </w:pPr>
                            <w:r w:rsidRPr="005E6F91">
                              <w:rPr>
                                <w:b/>
                                <w:color w:val="80C342"/>
                                <w:sz w:val="9"/>
                                <w:szCs w:val="9"/>
                              </w:rPr>
                              <w:t>CPU and chipset</w:t>
                            </w:r>
                            <w:r w:rsidRPr="005E6F91">
                              <w:rPr>
                                <w:b/>
                                <w:color w:val="80C342"/>
                                <w:sz w:val="9"/>
                                <w:szCs w:val="9"/>
                                <w:vertAlign w:val="superscript"/>
                              </w:rPr>
                              <w:t>1</w:t>
                            </w:r>
                          </w:p>
                        </w:tc>
                        <w:tc>
                          <w:tcPr>
                            <w:tcW w:w="2830" w:type="dxa"/>
                          </w:tcPr>
                          <w:p w14:paraId="32FD8B34" w14:textId="7D28A809" w:rsidR="00026D62" w:rsidRPr="005E6F91" w:rsidRDefault="00F1546C" w:rsidP="006B62A7">
                            <w:pPr>
                              <w:pStyle w:val="Body2"/>
                              <w:spacing w:line="240" w:lineRule="auto"/>
                              <w:rPr>
                                <w:rFonts w:ascii="Acer Foco" w:hAnsi="Acer Foco" w:cs="Arial"/>
                                <w:b/>
                                <w:bCs/>
                                <w:sz w:val="9"/>
                                <w:szCs w:val="9"/>
                                <w:lang w:val="en-US"/>
                              </w:rPr>
                            </w:pPr>
                            <w:r w:rsidRPr="005E6F91">
                              <w:rPr>
                                <w:rFonts w:ascii="Acer Foco" w:hAnsi="Acer Foco" w:cs="Arial"/>
                                <w:b/>
                                <w:bCs/>
                                <w:sz w:val="9"/>
                                <w:szCs w:val="9"/>
                                <w:lang w:val="en-US"/>
                              </w:rPr>
                              <w:t>Intel</w:t>
                            </w:r>
                            <w:r w:rsidRPr="005E6F91">
                              <w:rPr>
                                <w:rFonts w:ascii="Acer Foco" w:hAnsi="Acer Foco" w:cs="Arial"/>
                                <w:b/>
                                <w:bCs/>
                                <w:sz w:val="9"/>
                                <w:szCs w:val="9"/>
                                <w:vertAlign w:val="superscript"/>
                                <w:lang w:val="en-US"/>
                              </w:rPr>
                              <w:t>®</w:t>
                            </w:r>
                            <w:r w:rsidRPr="005E6F91">
                              <w:rPr>
                                <w:rFonts w:ascii="Acer Foco" w:hAnsi="Acer Foco" w:cs="Arial"/>
                                <w:b/>
                                <w:bCs/>
                                <w:sz w:val="9"/>
                                <w:szCs w:val="9"/>
                                <w:lang w:val="en-US"/>
                              </w:rPr>
                              <w:t xml:space="preserve"> Core™ Ultra 5 processor</w:t>
                            </w:r>
                            <w:r w:rsidR="0015201D" w:rsidRPr="005E6F91">
                              <w:rPr>
                                <w:rFonts w:ascii="Acer Foco" w:hAnsi="Acer Foco" w:cs="Arial"/>
                                <w:b/>
                                <w:bCs/>
                                <w:sz w:val="9"/>
                                <w:szCs w:val="9"/>
                                <w:lang w:val="en-US"/>
                              </w:rPr>
                              <w:t xml:space="preserve"> 325</w:t>
                            </w:r>
                          </w:p>
                        </w:tc>
                        <w:tc>
                          <w:tcPr>
                            <w:tcW w:w="2831" w:type="dxa"/>
                            <w:gridSpan w:val="3"/>
                          </w:tcPr>
                          <w:p w14:paraId="686B6736" w14:textId="1C073EE3" w:rsidR="00026D62" w:rsidRPr="005E6F91" w:rsidRDefault="00026D62" w:rsidP="006B62A7">
                            <w:pPr>
                              <w:pStyle w:val="Body2"/>
                              <w:spacing w:line="240" w:lineRule="auto"/>
                              <w:rPr>
                                <w:rFonts w:ascii="Acer Foco" w:hAnsi="Acer Foco" w:cs="Arial"/>
                                <w:b/>
                                <w:bCs/>
                                <w:sz w:val="9"/>
                                <w:szCs w:val="9"/>
                                <w:lang w:val="it-IT"/>
                              </w:rPr>
                            </w:pPr>
                            <w:r w:rsidRPr="005E6F91">
                              <w:rPr>
                                <w:rFonts w:ascii="Acer Foco" w:hAnsi="Acer Foco" w:cs="Arial"/>
                                <w:b/>
                                <w:bCs/>
                                <w:sz w:val="9"/>
                                <w:szCs w:val="9"/>
                                <w:lang w:val="it-IT"/>
                              </w:rPr>
                              <w:t>Intel</w:t>
                            </w:r>
                            <w:r w:rsidRPr="005E6F91">
                              <w:rPr>
                                <w:rFonts w:ascii="Acer Foco" w:hAnsi="Acer Foco" w:cs="Arial"/>
                                <w:b/>
                                <w:bCs/>
                                <w:sz w:val="9"/>
                                <w:szCs w:val="9"/>
                                <w:vertAlign w:val="superscript"/>
                                <w:lang w:val="it-IT"/>
                              </w:rPr>
                              <w:t>®</w:t>
                            </w:r>
                            <w:r w:rsidRPr="005E6F91">
                              <w:rPr>
                                <w:rFonts w:ascii="Acer Foco" w:hAnsi="Acer Foco" w:cs="Arial"/>
                                <w:b/>
                                <w:bCs/>
                                <w:sz w:val="9"/>
                                <w:szCs w:val="9"/>
                                <w:lang w:val="it-IT"/>
                              </w:rPr>
                              <w:t xml:space="preserve"> Core™ Ultra 7 processor</w:t>
                            </w:r>
                            <w:r w:rsidR="00410B0E" w:rsidRPr="005E6F91">
                              <w:rPr>
                                <w:rFonts w:ascii="Acer Foco" w:hAnsi="Acer Foco" w:cs="Arial"/>
                                <w:b/>
                                <w:bCs/>
                                <w:sz w:val="9"/>
                                <w:szCs w:val="9"/>
                                <w:lang w:val="it-IT"/>
                              </w:rPr>
                              <w:t xml:space="preserve"> </w:t>
                            </w:r>
                            <w:r w:rsidR="0015201D" w:rsidRPr="005E6F91">
                              <w:rPr>
                                <w:rFonts w:ascii="Acer Foco" w:hAnsi="Acer Foco" w:cs="Arial"/>
                                <w:b/>
                                <w:bCs/>
                                <w:sz w:val="9"/>
                                <w:szCs w:val="9"/>
                                <w:lang w:val="it-IT"/>
                              </w:rPr>
                              <w:t>355</w:t>
                            </w:r>
                          </w:p>
                        </w:tc>
                        <w:tc>
                          <w:tcPr>
                            <w:tcW w:w="2831" w:type="dxa"/>
                          </w:tcPr>
                          <w:p w14:paraId="324EB9F0" w14:textId="0F0FC565" w:rsidR="00026D62" w:rsidRPr="005E6F91" w:rsidRDefault="00410B0E" w:rsidP="006B62A7">
                            <w:pPr>
                              <w:pStyle w:val="Body2"/>
                              <w:spacing w:line="240" w:lineRule="auto"/>
                              <w:rPr>
                                <w:rFonts w:ascii="Acer Foco" w:hAnsi="Acer Foco" w:cs="Arial"/>
                                <w:b/>
                                <w:bCs/>
                                <w:sz w:val="9"/>
                                <w:szCs w:val="9"/>
                                <w:lang w:val="it-IT"/>
                              </w:rPr>
                            </w:pPr>
                            <w:r w:rsidRPr="005E6F91">
                              <w:rPr>
                                <w:rFonts w:ascii="Acer Foco" w:hAnsi="Acer Foco" w:cs="Arial"/>
                                <w:b/>
                                <w:bCs/>
                                <w:sz w:val="9"/>
                                <w:szCs w:val="9"/>
                                <w:lang w:val="it-IT"/>
                              </w:rPr>
                              <w:t>Intel® Core™ Ultra 9 processor 386H</w:t>
                            </w:r>
                          </w:p>
                        </w:tc>
                      </w:tr>
                      <w:tr w:rsidR="00916347" w:rsidRPr="005E6F91" w14:paraId="46C5686E" w14:textId="77777777" w:rsidTr="00D33C85">
                        <w:trPr>
                          <w:trHeight w:val="293"/>
                        </w:trPr>
                        <w:tc>
                          <w:tcPr>
                            <w:tcW w:w="1512" w:type="dxa"/>
                          </w:tcPr>
                          <w:p w14:paraId="5CF83176" w14:textId="77777777" w:rsidR="00916347" w:rsidRPr="005E6F91" w:rsidRDefault="00916347" w:rsidP="00916347">
                            <w:pPr>
                              <w:spacing w:after="0" w:line="240" w:lineRule="auto"/>
                              <w:rPr>
                                <w:b/>
                                <w:color w:val="80C342"/>
                                <w:sz w:val="9"/>
                                <w:szCs w:val="9"/>
                                <w:vertAlign w:val="superscript"/>
                              </w:rPr>
                            </w:pPr>
                            <w:r w:rsidRPr="005E6F91">
                              <w:rPr>
                                <w:b/>
                                <w:color w:val="80C342"/>
                                <w:sz w:val="9"/>
                                <w:szCs w:val="9"/>
                              </w:rPr>
                              <w:t>Memory</w:t>
                            </w:r>
                            <w:r w:rsidRPr="005E6F91">
                              <w:rPr>
                                <w:b/>
                                <w:color w:val="80C342"/>
                                <w:sz w:val="9"/>
                                <w:szCs w:val="9"/>
                                <w:vertAlign w:val="superscript"/>
                              </w:rPr>
                              <w:t>1, 2, 3</w:t>
                            </w:r>
                          </w:p>
                        </w:tc>
                        <w:tc>
                          <w:tcPr>
                            <w:tcW w:w="4246" w:type="dxa"/>
                            <w:gridSpan w:val="3"/>
                            <w:tcBorders>
                              <w:bottom w:val="single" w:sz="4" w:space="0" w:color="auto"/>
                            </w:tcBorders>
                          </w:tcPr>
                          <w:p w14:paraId="44A8243C" w14:textId="24B533D0" w:rsidR="00916347" w:rsidRPr="005E6F91" w:rsidRDefault="00916347" w:rsidP="00916347">
                            <w:pPr>
                              <w:pStyle w:val="ListParagraph"/>
                              <w:spacing w:after="0" w:line="240" w:lineRule="auto"/>
                              <w:ind w:left="0"/>
                              <w:rPr>
                                <w:sz w:val="9"/>
                                <w:szCs w:val="9"/>
                              </w:rPr>
                            </w:pPr>
                            <w:r w:rsidRPr="005E6F91">
                              <w:rPr>
                                <w:sz w:val="9"/>
                                <w:szCs w:val="9"/>
                              </w:rPr>
                              <w:t>Dual-channel LPDDR5X SDRAM support</w:t>
                            </w:r>
                            <w:r w:rsidR="00410B0E" w:rsidRPr="005E6F91">
                              <w:rPr>
                                <w:sz w:val="9"/>
                                <w:szCs w:val="9"/>
                              </w:rPr>
                              <w:t xml:space="preserve"> </w:t>
                            </w:r>
                          </w:p>
                          <w:p w14:paraId="2FA54C05" w14:textId="7FC3A7CD" w:rsidR="00916347" w:rsidRPr="005E6F91" w:rsidRDefault="00410B0E" w:rsidP="009F3A0A">
                            <w:pPr>
                              <w:pStyle w:val="ListParagraph"/>
                              <w:numPr>
                                <w:ilvl w:val="0"/>
                                <w:numId w:val="7"/>
                              </w:numPr>
                              <w:spacing w:after="0" w:line="240" w:lineRule="auto"/>
                              <w:ind w:left="142" w:hanging="108"/>
                              <w:rPr>
                                <w:sz w:val="9"/>
                                <w:szCs w:val="9"/>
                              </w:rPr>
                            </w:pPr>
                            <w:r w:rsidRPr="005E6F91">
                              <w:rPr>
                                <w:sz w:val="9"/>
                                <w:szCs w:val="9"/>
                              </w:rPr>
                              <w:t>16/</w:t>
                            </w:r>
                            <w:r w:rsidR="00961643" w:rsidRPr="005E6F91">
                              <w:rPr>
                                <w:sz w:val="9"/>
                                <w:szCs w:val="9"/>
                              </w:rPr>
                              <w:t>24/</w:t>
                            </w:r>
                            <w:r w:rsidR="00916347" w:rsidRPr="005E6F91">
                              <w:rPr>
                                <w:sz w:val="9"/>
                                <w:szCs w:val="9"/>
                              </w:rPr>
                              <w:t>32 GB of onboard LPDDR5X system memory</w:t>
                            </w:r>
                          </w:p>
                        </w:tc>
                        <w:tc>
                          <w:tcPr>
                            <w:tcW w:w="4246" w:type="dxa"/>
                            <w:gridSpan w:val="2"/>
                            <w:tcBorders>
                              <w:bottom w:val="single" w:sz="4" w:space="0" w:color="auto"/>
                            </w:tcBorders>
                          </w:tcPr>
                          <w:p w14:paraId="6F73C124" w14:textId="73EFEF8C" w:rsidR="00916347" w:rsidRPr="005E6F91" w:rsidRDefault="00410B0E" w:rsidP="00410B0E">
                            <w:pPr>
                              <w:spacing w:after="0" w:line="240" w:lineRule="auto"/>
                              <w:ind w:left="34"/>
                              <w:rPr>
                                <w:sz w:val="9"/>
                                <w:szCs w:val="9"/>
                              </w:rPr>
                            </w:pPr>
                            <w:r w:rsidRPr="005E6F91">
                              <w:rPr>
                                <w:sz w:val="9"/>
                                <w:szCs w:val="9"/>
                              </w:rPr>
                              <w:t xml:space="preserve">Memory </w:t>
                            </w:r>
                            <w:proofErr w:type="gramStart"/>
                            <w:r w:rsidRPr="005E6F91">
                              <w:rPr>
                                <w:sz w:val="9"/>
                                <w:szCs w:val="9"/>
                              </w:rPr>
                              <w:t>Frequency :</w:t>
                            </w:r>
                            <w:proofErr w:type="gramEnd"/>
                            <w:r w:rsidRPr="005E6F91">
                              <w:rPr>
                                <w:sz w:val="9"/>
                                <w:szCs w:val="9"/>
                              </w:rPr>
                              <w:t xml:space="preserve"> Up to </w:t>
                            </w:r>
                            <w:proofErr w:type="gramStart"/>
                            <w:r w:rsidR="00974957" w:rsidRPr="005E6F91">
                              <w:rPr>
                                <w:sz w:val="9"/>
                                <w:szCs w:val="9"/>
                              </w:rPr>
                              <w:t xml:space="preserve">7467  </w:t>
                            </w:r>
                            <w:r w:rsidRPr="005E6F91">
                              <w:rPr>
                                <w:sz w:val="9"/>
                                <w:szCs w:val="9"/>
                              </w:rPr>
                              <w:t>MT</w:t>
                            </w:r>
                            <w:proofErr w:type="gramEnd"/>
                            <w:r w:rsidRPr="005E6F91">
                              <w:rPr>
                                <w:sz w:val="9"/>
                                <w:szCs w:val="9"/>
                              </w:rPr>
                              <w:t>/s</w:t>
                            </w:r>
                          </w:p>
                        </w:tc>
                      </w:tr>
                      <w:tr w:rsidR="00FD21E8" w:rsidRPr="005E6F91" w14:paraId="5034D1CD" w14:textId="77777777" w:rsidTr="00B2244D">
                        <w:trPr>
                          <w:trHeight w:val="505"/>
                        </w:trPr>
                        <w:tc>
                          <w:tcPr>
                            <w:tcW w:w="1512" w:type="dxa"/>
                          </w:tcPr>
                          <w:p w14:paraId="1E442299" w14:textId="77777777" w:rsidR="00FD21E8" w:rsidRPr="005E6F91" w:rsidRDefault="00FD21E8" w:rsidP="0069600D">
                            <w:pPr>
                              <w:spacing w:after="0" w:line="240" w:lineRule="auto"/>
                              <w:rPr>
                                <w:b/>
                                <w:color w:val="80C342"/>
                                <w:sz w:val="9"/>
                                <w:szCs w:val="9"/>
                              </w:rPr>
                            </w:pPr>
                            <w:r w:rsidRPr="005E6F91">
                              <w:rPr>
                                <w:b/>
                                <w:color w:val="80C342"/>
                                <w:sz w:val="9"/>
                                <w:szCs w:val="9"/>
                              </w:rPr>
                              <w:t>Display</w:t>
                            </w:r>
                            <w:r w:rsidRPr="005E6F91">
                              <w:rPr>
                                <w:rFonts w:hint="eastAsia"/>
                                <w:b/>
                                <w:color w:val="80C342"/>
                                <w:sz w:val="9"/>
                                <w:szCs w:val="9"/>
                                <w:vertAlign w:val="superscript"/>
                              </w:rPr>
                              <w:t>4</w:t>
                            </w:r>
                          </w:p>
                        </w:tc>
                        <w:tc>
                          <w:tcPr>
                            <w:tcW w:w="8492" w:type="dxa"/>
                            <w:gridSpan w:val="5"/>
                          </w:tcPr>
                          <w:p w14:paraId="4A78D494" w14:textId="77777777" w:rsidR="0015201D" w:rsidRPr="005E6F91" w:rsidRDefault="0015201D" w:rsidP="0015201D">
                            <w:pPr>
                              <w:spacing w:after="0" w:line="240" w:lineRule="auto"/>
                              <w:rPr>
                                <w:rFonts w:cs="Arial"/>
                                <w:sz w:val="9"/>
                                <w:szCs w:val="9"/>
                              </w:rPr>
                            </w:pPr>
                            <w:r w:rsidRPr="005E6F91">
                              <w:rPr>
                                <w:rFonts w:cs="Arial"/>
                                <w:sz w:val="9"/>
                                <w:szCs w:val="9"/>
                              </w:rPr>
                              <w:t xml:space="preserve">14.0" display with OLED (Organic Light-Emitting Diode) technology, WUXGA 1920 x 1200, high-brightness (400 nits, typical value) Acer </w:t>
                            </w:r>
                            <w:proofErr w:type="spellStart"/>
                            <w:r w:rsidRPr="005E6F91">
                              <w:rPr>
                                <w:rFonts w:cs="Arial"/>
                                <w:sz w:val="9"/>
                                <w:szCs w:val="9"/>
                              </w:rPr>
                              <w:t>CineCrystal</w:t>
                            </w:r>
                            <w:proofErr w:type="spellEnd"/>
                            <w:r w:rsidRPr="005E6F91">
                              <w:rPr>
                                <w:rFonts w:cs="Arial"/>
                                <w:sz w:val="9"/>
                                <w:szCs w:val="9"/>
                              </w:rPr>
                              <w:t xml:space="preserve">™ </w:t>
                            </w:r>
                          </w:p>
                          <w:p w14:paraId="4607E4AC" w14:textId="408BB3AD" w:rsidR="003F16EE" w:rsidRPr="009C5B6E" w:rsidRDefault="003F16EE" w:rsidP="009F3A0A">
                            <w:pPr>
                              <w:pStyle w:val="ListParagraph"/>
                              <w:numPr>
                                <w:ilvl w:val="0"/>
                                <w:numId w:val="18"/>
                              </w:numPr>
                              <w:spacing w:after="0" w:line="240" w:lineRule="auto"/>
                              <w:rPr>
                                <w:rFonts w:cs="Arial"/>
                                <w:sz w:val="9"/>
                                <w:szCs w:val="9"/>
                              </w:rPr>
                            </w:pPr>
                            <w:r w:rsidRPr="009C5B6E">
                              <w:rPr>
                                <w:rFonts w:cs="Arial"/>
                                <w:sz w:val="9"/>
                                <w:szCs w:val="9"/>
                              </w:rPr>
                              <w:t>16:10 aspect ratio, color gamut DCI-P3 100</w:t>
                            </w:r>
                            <w:proofErr w:type="gramStart"/>
                            <w:r w:rsidRPr="009C5B6E">
                              <w:rPr>
                                <w:rFonts w:cs="Arial"/>
                                <w:sz w:val="9"/>
                                <w:szCs w:val="9"/>
                              </w:rPr>
                              <w:t>%(</w:t>
                            </w:r>
                            <w:proofErr w:type="gramEnd"/>
                            <w:r w:rsidRPr="009C5B6E">
                              <w:rPr>
                                <w:rFonts w:cs="Arial"/>
                                <w:sz w:val="9"/>
                                <w:szCs w:val="9"/>
                              </w:rPr>
                              <w:t>Typical value)</w:t>
                            </w:r>
                          </w:p>
                          <w:p w14:paraId="47D3048F" w14:textId="0C5F7B3F" w:rsidR="003F16EE" w:rsidRPr="009C5B6E" w:rsidRDefault="003F16EE" w:rsidP="009F3A0A">
                            <w:pPr>
                              <w:pStyle w:val="ListParagraph"/>
                              <w:numPr>
                                <w:ilvl w:val="0"/>
                                <w:numId w:val="18"/>
                              </w:numPr>
                              <w:spacing w:after="0" w:line="240" w:lineRule="auto"/>
                              <w:rPr>
                                <w:rFonts w:cs="Arial"/>
                                <w:sz w:val="9"/>
                                <w:szCs w:val="9"/>
                              </w:rPr>
                            </w:pPr>
                            <w:r w:rsidRPr="009C5B6E">
                              <w:rPr>
                                <w:rFonts w:cs="Arial"/>
                                <w:sz w:val="9"/>
                                <w:szCs w:val="9"/>
                              </w:rPr>
                              <w:t>Wide viewing angle up to 170 degrees"</w:t>
                            </w:r>
                          </w:p>
                          <w:p w14:paraId="0362C05E" w14:textId="77777777" w:rsidR="003F16EE" w:rsidRPr="009C5B6E" w:rsidRDefault="003F16EE" w:rsidP="009F3A0A">
                            <w:pPr>
                              <w:pStyle w:val="ListParagraph"/>
                              <w:numPr>
                                <w:ilvl w:val="0"/>
                                <w:numId w:val="18"/>
                              </w:numPr>
                              <w:spacing w:after="0" w:line="240" w:lineRule="auto"/>
                              <w:rPr>
                                <w:rFonts w:cs="Arial"/>
                                <w:sz w:val="9"/>
                                <w:szCs w:val="9"/>
                              </w:rPr>
                            </w:pPr>
                            <w:r w:rsidRPr="009C5B6E">
                              <w:rPr>
                                <w:rFonts w:cs="Arial"/>
                                <w:sz w:val="9"/>
                                <w:szCs w:val="9"/>
                              </w:rPr>
                              <w:t>Mercury free, environment friendly</w:t>
                            </w:r>
                          </w:p>
                          <w:p w14:paraId="15ED56E9" w14:textId="77777777" w:rsidR="003F16EE" w:rsidRPr="005E6F91" w:rsidRDefault="003F16EE" w:rsidP="003F16EE">
                            <w:pPr>
                              <w:spacing w:after="0" w:line="240" w:lineRule="auto"/>
                              <w:rPr>
                                <w:rFonts w:cs="Arial"/>
                                <w:sz w:val="9"/>
                                <w:szCs w:val="9"/>
                              </w:rPr>
                            </w:pPr>
                            <w:r w:rsidRPr="005E6F91">
                              <w:rPr>
                                <w:rFonts w:cs="Arial"/>
                                <w:sz w:val="9"/>
                                <w:szCs w:val="9"/>
                              </w:rPr>
                              <w:t xml:space="preserve">14.0" display with OLED (Organic Light-Emitting Diode) technology, WQXGA+ 2880 x 1800, high-brightness (400 nits) Acer </w:t>
                            </w:r>
                            <w:proofErr w:type="spellStart"/>
                            <w:r w:rsidRPr="005E6F91">
                              <w:rPr>
                                <w:rFonts w:cs="Arial"/>
                                <w:sz w:val="9"/>
                                <w:szCs w:val="9"/>
                              </w:rPr>
                              <w:t>CineCrystal</w:t>
                            </w:r>
                            <w:proofErr w:type="spellEnd"/>
                            <w:r w:rsidRPr="005E6F91">
                              <w:rPr>
                                <w:rFonts w:cs="Arial"/>
                                <w:sz w:val="9"/>
                                <w:szCs w:val="9"/>
                              </w:rPr>
                              <w:t>™</w:t>
                            </w:r>
                          </w:p>
                          <w:p w14:paraId="25AB6E51" w14:textId="77777777" w:rsidR="003F16EE" w:rsidRPr="009C5B6E" w:rsidRDefault="003F16EE" w:rsidP="009F3A0A">
                            <w:pPr>
                              <w:pStyle w:val="ListParagraph"/>
                              <w:numPr>
                                <w:ilvl w:val="0"/>
                                <w:numId w:val="17"/>
                              </w:numPr>
                              <w:spacing w:after="0" w:line="240" w:lineRule="auto"/>
                              <w:rPr>
                                <w:rFonts w:cs="Arial"/>
                                <w:sz w:val="9"/>
                                <w:szCs w:val="9"/>
                              </w:rPr>
                            </w:pPr>
                            <w:r w:rsidRPr="009C5B6E">
                              <w:rPr>
                                <w:rFonts w:cs="Arial"/>
                                <w:sz w:val="9"/>
                                <w:szCs w:val="9"/>
                              </w:rPr>
                              <w:t xml:space="preserve">16:10 aspect ratio, color gamut DCI-P3 100%, certified by True Black HDR 500(@HDR 500, brightness </w:t>
                            </w:r>
                            <w:proofErr w:type="gramStart"/>
                            <w:r w:rsidRPr="009C5B6E">
                              <w:rPr>
                                <w:rFonts w:cs="Arial"/>
                                <w:sz w:val="9"/>
                                <w:szCs w:val="9"/>
                              </w:rPr>
                              <w:t>reach</w:t>
                            </w:r>
                            <w:proofErr w:type="gramEnd"/>
                            <w:r w:rsidRPr="009C5B6E">
                              <w:rPr>
                                <w:rFonts w:cs="Arial"/>
                                <w:sz w:val="9"/>
                                <w:szCs w:val="9"/>
                              </w:rPr>
                              <w:t xml:space="preserve"> 500 nits)"</w:t>
                            </w:r>
                          </w:p>
                          <w:p w14:paraId="5B522E5C" w14:textId="77777777" w:rsidR="003F16EE" w:rsidRPr="009C5B6E" w:rsidRDefault="003F16EE" w:rsidP="009F3A0A">
                            <w:pPr>
                              <w:pStyle w:val="ListParagraph"/>
                              <w:numPr>
                                <w:ilvl w:val="0"/>
                                <w:numId w:val="17"/>
                              </w:numPr>
                              <w:spacing w:after="0" w:line="240" w:lineRule="auto"/>
                              <w:rPr>
                                <w:rFonts w:cs="Arial"/>
                                <w:sz w:val="9"/>
                                <w:szCs w:val="9"/>
                              </w:rPr>
                            </w:pPr>
                            <w:r w:rsidRPr="009C5B6E">
                              <w:rPr>
                                <w:rFonts w:cs="Arial"/>
                                <w:sz w:val="9"/>
                                <w:szCs w:val="9"/>
                              </w:rPr>
                              <w:t>Wide viewing angle up to 170 degrees"</w:t>
                            </w:r>
                          </w:p>
                          <w:p w14:paraId="3E43F5AD" w14:textId="1D8881F1" w:rsidR="003F16EE" w:rsidRPr="009C5B6E" w:rsidRDefault="003F16EE" w:rsidP="009F3A0A">
                            <w:pPr>
                              <w:pStyle w:val="ListParagraph"/>
                              <w:numPr>
                                <w:ilvl w:val="0"/>
                                <w:numId w:val="17"/>
                              </w:numPr>
                              <w:spacing w:after="0" w:line="240" w:lineRule="auto"/>
                              <w:rPr>
                                <w:rFonts w:cs="Arial"/>
                                <w:sz w:val="9"/>
                                <w:szCs w:val="9"/>
                              </w:rPr>
                            </w:pPr>
                            <w:r w:rsidRPr="009C5B6E">
                              <w:rPr>
                                <w:rFonts w:cs="Arial"/>
                                <w:sz w:val="9"/>
                                <w:szCs w:val="9"/>
                              </w:rPr>
                              <w:t>Mercury free, environment friendly"</w:t>
                            </w:r>
                          </w:p>
                        </w:tc>
                      </w:tr>
                      <w:tr w:rsidR="000A076A" w:rsidRPr="005E6F91" w14:paraId="70D8C14E" w14:textId="77777777" w:rsidTr="00003A6F">
                        <w:trPr>
                          <w:trHeight w:val="254"/>
                        </w:trPr>
                        <w:tc>
                          <w:tcPr>
                            <w:tcW w:w="1512" w:type="dxa"/>
                          </w:tcPr>
                          <w:p w14:paraId="039CA12C" w14:textId="783029D4" w:rsidR="000A076A" w:rsidRPr="005E6F91" w:rsidRDefault="000A076A" w:rsidP="00593AC3">
                            <w:pPr>
                              <w:spacing w:after="0" w:line="240" w:lineRule="auto"/>
                              <w:rPr>
                                <w:b/>
                                <w:color w:val="80C342"/>
                                <w:sz w:val="9"/>
                                <w:szCs w:val="9"/>
                              </w:rPr>
                            </w:pPr>
                            <w:r w:rsidRPr="005E6F91">
                              <w:rPr>
                                <w:b/>
                                <w:color w:val="80C342"/>
                                <w:sz w:val="9"/>
                                <w:szCs w:val="9"/>
                              </w:rPr>
                              <w:t>Graphics</w:t>
                            </w:r>
                            <w:r w:rsidRPr="005E6F91">
                              <w:rPr>
                                <w:b/>
                                <w:color w:val="80C342"/>
                                <w:sz w:val="9"/>
                                <w:szCs w:val="9"/>
                                <w:vertAlign w:val="superscript"/>
                              </w:rPr>
                              <w:t>1</w:t>
                            </w:r>
                          </w:p>
                        </w:tc>
                        <w:tc>
                          <w:tcPr>
                            <w:tcW w:w="4246" w:type="dxa"/>
                            <w:gridSpan w:val="3"/>
                          </w:tcPr>
                          <w:p w14:paraId="71A5D7BC" w14:textId="0795C9DF" w:rsidR="000A076A" w:rsidRPr="005E6F91" w:rsidRDefault="00961643" w:rsidP="00593AC3">
                            <w:pPr>
                              <w:spacing w:after="0" w:line="240" w:lineRule="auto"/>
                              <w:rPr>
                                <w:sz w:val="9"/>
                                <w:szCs w:val="9"/>
                              </w:rPr>
                            </w:pPr>
                            <w:r w:rsidRPr="005E6F91">
                              <w:rPr>
                                <w:sz w:val="9"/>
                                <w:szCs w:val="9"/>
                              </w:rPr>
                              <w:t>Intel® Graphics eligible</w:t>
                            </w:r>
                          </w:p>
                        </w:tc>
                        <w:tc>
                          <w:tcPr>
                            <w:tcW w:w="4246" w:type="dxa"/>
                            <w:gridSpan w:val="2"/>
                          </w:tcPr>
                          <w:p w14:paraId="7CB2C266" w14:textId="72FD11EE" w:rsidR="000A076A" w:rsidRPr="005E6F91" w:rsidRDefault="000A076A" w:rsidP="00593AC3">
                            <w:pPr>
                              <w:spacing w:after="0" w:line="240" w:lineRule="auto"/>
                              <w:rPr>
                                <w:rFonts w:cs="Arial"/>
                                <w:sz w:val="9"/>
                                <w:szCs w:val="9"/>
                              </w:rPr>
                            </w:pPr>
                            <w:r w:rsidRPr="005E6F91">
                              <w:rPr>
                                <w:sz w:val="9"/>
                                <w:szCs w:val="9"/>
                              </w:rPr>
                              <w:t>Intel</w:t>
                            </w:r>
                            <w:r w:rsidRPr="005E6F91">
                              <w:rPr>
                                <w:sz w:val="9"/>
                                <w:szCs w:val="9"/>
                                <w:vertAlign w:val="superscript"/>
                              </w:rPr>
                              <w:t>®</w:t>
                            </w:r>
                            <w:r w:rsidRPr="005E6F91">
                              <w:rPr>
                                <w:sz w:val="9"/>
                                <w:szCs w:val="9"/>
                              </w:rPr>
                              <w:t xml:space="preserve"> ARC™ Graphics 130V</w:t>
                            </w:r>
                          </w:p>
                        </w:tc>
                      </w:tr>
                      <w:tr w:rsidR="00FD21E8" w:rsidRPr="005E6F91" w14:paraId="686931ED" w14:textId="77777777" w:rsidTr="00D92EA1">
                        <w:trPr>
                          <w:trHeight w:val="702"/>
                        </w:trPr>
                        <w:tc>
                          <w:tcPr>
                            <w:tcW w:w="1512" w:type="dxa"/>
                          </w:tcPr>
                          <w:p w14:paraId="499ADD49" w14:textId="77777777" w:rsidR="00FD21E8" w:rsidRPr="005E6F91" w:rsidRDefault="00FD21E8" w:rsidP="00593AC3">
                            <w:pPr>
                              <w:spacing w:after="0" w:line="240" w:lineRule="auto"/>
                              <w:rPr>
                                <w:b/>
                                <w:color w:val="80C342"/>
                                <w:sz w:val="9"/>
                                <w:szCs w:val="9"/>
                              </w:rPr>
                            </w:pPr>
                            <w:r w:rsidRPr="005E6F91">
                              <w:rPr>
                                <w:b/>
                                <w:color w:val="80C342"/>
                                <w:sz w:val="9"/>
                                <w:szCs w:val="9"/>
                              </w:rPr>
                              <w:t>Audio</w:t>
                            </w:r>
                          </w:p>
                        </w:tc>
                        <w:tc>
                          <w:tcPr>
                            <w:tcW w:w="8492" w:type="dxa"/>
                            <w:gridSpan w:val="5"/>
                          </w:tcPr>
                          <w:p w14:paraId="4ADCD4FA" w14:textId="77777777"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 xml:space="preserve">DTS® </w:t>
                            </w:r>
                            <w:proofErr w:type="gramStart"/>
                            <w:r w:rsidRPr="005E6F91">
                              <w:rPr>
                                <w:sz w:val="9"/>
                                <w:szCs w:val="9"/>
                              </w:rPr>
                              <w:t>X:Ultra</w:t>
                            </w:r>
                            <w:proofErr w:type="gramEnd"/>
                            <w:r w:rsidRPr="005E6F91">
                              <w:rPr>
                                <w:sz w:val="9"/>
                                <w:szCs w:val="9"/>
                              </w:rPr>
                              <w:t xml:space="preserve"> Audio, featuring optimized Bass, Loudness, Speaker Protection with up to 3 custom content modes via smart amplifier </w:t>
                            </w:r>
                          </w:p>
                          <w:p w14:paraId="59B21636" w14:textId="4533315E"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Smart Auto switch to Voice enhanced Mode via VOIP</w:t>
                            </w:r>
                          </w:p>
                          <w:p w14:paraId="200AFC7F" w14:textId="0DE0359D"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 xml:space="preserve">High SNR DAC with 2.1 </w:t>
                            </w:r>
                            <w:proofErr w:type="spellStart"/>
                            <w:r w:rsidRPr="005E6F91">
                              <w:rPr>
                                <w:sz w:val="9"/>
                                <w:szCs w:val="9"/>
                              </w:rPr>
                              <w:t>Vrms</w:t>
                            </w:r>
                            <w:proofErr w:type="spellEnd"/>
                            <w:r w:rsidRPr="005E6F91">
                              <w:rPr>
                                <w:sz w:val="9"/>
                                <w:szCs w:val="9"/>
                              </w:rPr>
                              <w:t xml:space="preserve"> out capability and can driver high impedance headphone (up to 600 ohm)</w:t>
                            </w:r>
                          </w:p>
                          <w:p w14:paraId="608556AC" w14:textId="31D28CE1"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Acer Purified</w:t>
                            </w:r>
                            <w:r w:rsidR="0015201D" w:rsidRPr="005E6F91">
                              <w:rPr>
                                <w:sz w:val="9"/>
                                <w:szCs w:val="9"/>
                              </w:rPr>
                              <w:t xml:space="preserve"> </w:t>
                            </w:r>
                            <w:r w:rsidRPr="005E6F91">
                              <w:rPr>
                                <w:sz w:val="9"/>
                                <w:szCs w:val="9"/>
                              </w:rPr>
                              <w:t>Voice technology with AI noise reduction in 3 mics array built-in microphones to support Advanced Privacy Mode. Features include far-field pickup, dynamic noise reduction through neural network, adaptive beam forming, and pre-defined personal and conference call modes.</w:t>
                            </w:r>
                          </w:p>
                          <w:p w14:paraId="765AE9B6" w14:textId="74FD5472"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Acer Ultra Boost Stereo Speaker Module &amp;PCR 50% material chamber design</w:t>
                            </w:r>
                          </w:p>
                          <w:p w14:paraId="18C4D42B" w14:textId="5DF415E1"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Compatible with Cortana with Voice</w:t>
                            </w:r>
                          </w:p>
                          <w:p w14:paraId="520C4292" w14:textId="324140C9"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Acer TrueHarmony Technology for lower distortion, wider frequency range, headphone-like audio and powerful sound</w:t>
                            </w:r>
                          </w:p>
                          <w:p w14:paraId="1FED29CC" w14:textId="7D0EF555" w:rsidR="00FD21E8" w:rsidRPr="005E6F91" w:rsidRDefault="00FD21E8" w:rsidP="009F3A0A">
                            <w:pPr>
                              <w:pStyle w:val="ListParagraph"/>
                              <w:numPr>
                                <w:ilvl w:val="0"/>
                                <w:numId w:val="4"/>
                              </w:numPr>
                              <w:spacing w:after="0" w:line="240" w:lineRule="auto"/>
                              <w:ind w:left="142" w:hanging="108"/>
                              <w:rPr>
                                <w:sz w:val="9"/>
                                <w:szCs w:val="9"/>
                              </w:rPr>
                            </w:pPr>
                            <w:r w:rsidRPr="005E6F91">
                              <w:rPr>
                                <w:sz w:val="9"/>
                                <w:szCs w:val="9"/>
                              </w:rPr>
                              <w:t xml:space="preserve">Hi-Res Audio Certification by JAS </w:t>
                            </w:r>
                            <w:proofErr w:type="gramStart"/>
                            <w:r w:rsidRPr="005E6F91">
                              <w:rPr>
                                <w:sz w:val="9"/>
                                <w:szCs w:val="9"/>
                              </w:rPr>
                              <w:t>( Headphone</w:t>
                            </w:r>
                            <w:proofErr w:type="gramEnd"/>
                            <w:r w:rsidRPr="005E6F91">
                              <w:rPr>
                                <w:sz w:val="9"/>
                                <w:szCs w:val="9"/>
                              </w:rPr>
                              <w:t xml:space="preserve"> Output setting supported up to 24bit /192KHz)</w:t>
                            </w:r>
                          </w:p>
                        </w:tc>
                      </w:tr>
                      <w:tr w:rsidR="00593AC3" w:rsidRPr="005E6F91" w14:paraId="65A4DF52" w14:textId="77777777" w:rsidTr="00343723">
                        <w:trPr>
                          <w:trHeight w:val="153"/>
                        </w:trPr>
                        <w:tc>
                          <w:tcPr>
                            <w:tcW w:w="1512" w:type="dxa"/>
                          </w:tcPr>
                          <w:p w14:paraId="26AD417E" w14:textId="52EB586A" w:rsidR="00593AC3" w:rsidRPr="005E6F91" w:rsidRDefault="00593AC3" w:rsidP="00593AC3">
                            <w:pPr>
                              <w:spacing w:after="0" w:line="240" w:lineRule="auto"/>
                              <w:rPr>
                                <w:b/>
                                <w:color w:val="80C342"/>
                                <w:sz w:val="9"/>
                                <w:szCs w:val="9"/>
                                <w:vertAlign w:val="superscript"/>
                              </w:rPr>
                            </w:pPr>
                            <w:r w:rsidRPr="005E6F91">
                              <w:rPr>
                                <w:b/>
                                <w:color w:val="80C342"/>
                                <w:sz w:val="9"/>
                                <w:szCs w:val="9"/>
                              </w:rPr>
                              <w:t>Storage</w:t>
                            </w:r>
                            <w:r w:rsidRPr="005E6F91">
                              <w:rPr>
                                <w:b/>
                                <w:color w:val="80C342"/>
                                <w:sz w:val="9"/>
                                <w:szCs w:val="9"/>
                                <w:vertAlign w:val="superscript"/>
                              </w:rPr>
                              <w:t>1, 6</w:t>
                            </w:r>
                          </w:p>
                        </w:tc>
                        <w:tc>
                          <w:tcPr>
                            <w:tcW w:w="8492" w:type="dxa"/>
                            <w:gridSpan w:val="5"/>
                          </w:tcPr>
                          <w:p w14:paraId="5993F40F" w14:textId="77777777" w:rsidR="00593AC3" w:rsidRPr="005E6F91" w:rsidRDefault="00593AC3" w:rsidP="00593AC3">
                            <w:pPr>
                              <w:spacing w:after="0" w:line="240" w:lineRule="auto"/>
                              <w:ind w:left="34"/>
                              <w:rPr>
                                <w:b/>
                                <w:sz w:val="9"/>
                                <w:szCs w:val="9"/>
                              </w:rPr>
                            </w:pPr>
                            <w:r w:rsidRPr="005E6F91">
                              <w:rPr>
                                <w:rFonts w:hint="eastAsia"/>
                                <w:b/>
                                <w:sz w:val="9"/>
                                <w:szCs w:val="9"/>
                              </w:rPr>
                              <w:t>Solid state drive</w:t>
                            </w:r>
                          </w:p>
                          <w:p w14:paraId="6E58F466" w14:textId="71270E8D" w:rsidR="00593AC3" w:rsidRPr="005E6F91" w:rsidRDefault="006D390F" w:rsidP="009F3A0A">
                            <w:pPr>
                              <w:pStyle w:val="ListParagraph"/>
                              <w:numPr>
                                <w:ilvl w:val="0"/>
                                <w:numId w:val="4"/>
                              </w:numPr>
                              <w:spacing w:after="0" w:line="240" w:lineRule="auto"/>
                              <w:ind w:left="142" w:hanging="108"/>
                              <w:rPr>
                                <w:sz w:val="9"/>
                                <w:szCs w:val="9"/>
                              </w:rPr>
                            </w:pPr>
                            <w:r w:rsidRPr="005E6F91">
                              <w:rPr>
                                <w:sz w:val="9"/>
                                <w:szCs w:val="9"/>
                              </w:rPr>
                              <w:t>512 GB / 1 TB, PCIe Gen4, 16 Gb/s, NVMe</w:t>
                            </w:r>
                          </w:p>
                        </w:tc>
                      </w:tr>
                      <w:tr w:rsidR="00593AC3" w:rsidRPr="005E6F91" w14:paraId="4C415CA6" w14:textId="77777777" w:rsidTr="00177176">
                        <w:trPr>
                          <w:trHeight w:val="456"/>
                        </w:trPr>
                        <w:tc>
                          <w:tcPr>
                            <w:tcW w:w="1512" w:type="dxa"/>
                          </w:tcPr>
                          <w:p w14:paraId="011826C8" w14:textId="77777777" w:rsidR="00593AC3" w:rsidRPr="005E6F91" w:rsidRDefault="00593AC3" w:rsidP="00593AC3">
                            <w:pPr>
                              <w:spacing w:after="0" w:line="240" w:lineRule="auto"/>
                              <w:rPr>
                                <w:b/>
                                <w:color w:val="80C342"/>
                                <w:sz w:val="9"/>
                                <w:szCs w:val="9"/>
                              </w:rPr>
                            </w:pPr>
                            <w:r w:rsidRPr="005E6F91">
                              <w:rPr>
                                <w:b/>
                                <w:color w:val="80C342"/>
                                <w:sz w:val="9"/>
                                <w:szCs w:val="9"/>
                              </w:rPr>
                              <w:t>Webcam</w:t>
                            </w:r>
                            <w:r w:rsidRPr="005E6F91">
                              <w:rPr>
                                <w:b/>
                                <w:color w:val="80C342"/>
                                <w:sz w:val="9"/>
                                <w:szCs w:val="9"/>
                                <w:vertAlign w:val="superscript"/>
                              </w:rPr>
                              <w:t>1</w:t>
                            </w:r>
                          </w:p>
                        </w:tc>
                        <w:tc>
                          <w:tcPr>
                            <w:tcW w:w="4239" w:type="dxa"/>
                            <w:gridSpan w:val="2"/>
                            <w:tcBorders>
                              <w:bottom w:val="single" w:sz="4" w:space="0" w:color="auto"/>
                            </w:tcBorders>
                          </w:tcPr>
                          <w:p w14:paraId="70DAA9FD" w14:textId="77777777" w:rsidR="00593AC3" w:rsidRPr="005E6F91" w:rsidRDefault="00593AC3" w:rsidP="00593AC3">
                            <w:pPr>
                              <w:pStyle w:val="ListParagraph"/>
                              <w:spacing w:after="0" w:line="240" w:lineRule="auto"/>
                              <w:ind w:left="0"/>
                              <w:rPr>
                                <w:b/>
                                <w:bCs/>
                                <w:sz w:val="9"/>
                                <w:szCs w:val="9"/>
                              </w:rPr>
                            </w:pPr>
                            <w:r w:rsidRPr="005E6F91">
                              <w:rPr>
                                <w:b/>
                                <w:bCs/>
                                <w:sz w:val="9"/>
                                <w:szCs w:val="9"/>
                              </w:rPr>
                              <w:t>Video conferencing</w:t>
                            </w:r>
                          </w:p>
                          <w:p w14:paraId="0FB83B2F" w14:textId="77777777" w:rsidR="00593AC3" w:rsidRPr="005E6F91" w:rsidRDefault="00593AC3" w:rsidP="009F3A0A">
                            <w:pPr>
                              <w:pStyle w:val="ListParagraph"/>
                              <w:numPr>
                                <w:ilvl w:val="0"/>
                                <w:numId w:val="16"/>
                              </w:numPr>
                              <w:spacing w:after="0" w:line="240" w:lineRule="auto"/>
                              <w:rPr>
                                <w:bCs/>
                                <w:sz w:val="9"/>
                                <w:szCs w:val="9"/>
                              </w:rPr>
                            </w:pPr>
                            <w:r w:rsidRPr="005E6F91">
                              <w:rPr>
                                <w:bCs/>
                                <w:sz w:val="9"/>
                                <w:szCs w:val="9"/>
                              </w:rPr>
                              <w:t>UFC with:</w:t>
                            </w:r>
                          </w:p>
                          <w:p w14:paraId="3F2A4A4A" w14:textId="0723C145" w:rsidR="006D390F" w:rsidRPr="009C5B6E" w:rsidRDefault="006D390F" w:rsidP="009F3A0A">
                            <w:pPr>
                              <w:pStyle w:val="ListParagraph"/>
                              <w:numPr>
                                <w:ilvl w:val="0"/>
                                <w:numId w:val="16"/>
                              </w:numPr>
                              <w:spacing w:after="0" w:line="240" w:lineRule="auto"/>
                              <w:rPr>
                                <w:sz w:val="9"/>
                                <w:szCs w:val="9"/>
                              </w:rPr>
                            </w:pPr>
                            <w:r w:rsidRPr="009C5B6E">
                              <w:rPr>
                                <w:sz w:val="9"/>
                                <w:szCs w:val="9"/>
                              </w:rPr>
                              <w:t xml:space="preserve">Narrow USB FHD </w:t>
                            </w:r>
                            <w:proofErr w:type="spellStart"/>
                            <w:r w:rsidRPr="009C5B6E">
                              <w:rPr>
                                <w:sz w:val="9"/>
                                <w:szCs w:val="9"/>
                              </w:rPr>
                              <w:t>camera+IR</w:t>
                            </w:r>
                            <w:proofErr w:type="spellEnd"/>
                            <w:r w:rsidRPr="009C5B6E">
                              <w:rPr>
                                <w:sz w:val="9"/>
                                <w:szCs w:val="9"/>
                              </w:rPr>
                              <w:t xml:space="preserve"> camera with blue glass</w:t>
                            </w:r>
                          </w:p>
                          <w:p w14:paraId="5470DD5C" w14:textId="5C0AA27F" w:rsidR="006D390F" w:rsidRPr="009C5B6E" w:rsidRDefault="006D390F" w:rsidP="009F3A0A">
                            <w:pPr>
                              <w:pStyle w:val="ListParagraph"/>
                              <w:numPr>
                                <w:ilvl w:val="0"/>
                                <w:numId w:val="16"/>
                              </w:numPr>
                              <w:spacing w:after="0" w:line="240" w:lineRule="auto"/>
                              <w:rPr>
                                <w:sz w:val="9"/>
                                <w:szCs w:val="9"/>
                              </w:rPr>
                            </w:pPr>
                            <w:r w:rsidRPr="009C5B6E">
                              <w:rPr>
                                <w:sz w:val="9"/>
                                <w:szCs w:val="9"/>
                              </w:rPr>
                              <w:t>Compatible with Windows only</w:t>
                            </w:r>
                          </w:p>
                          <w:p w14:paraId="08E90285" w14:textId="35550448" w:rsidR="006D390F" w:rsidRPr="009C5B6E" w:rsidRDefault="006D390F" w:rsidP="009F3A0A">
                            <w:pPr>
                              <w:pStyle w:val="ListParagraph"/>
                              <w:numPr>
                                <w:ilvl w:val="0"/>
                                <w:numId w:val="16"/>
                              </w:numPr>
                              <w:spacing w:after="0" w:line="240" w:lineRule="auto"/>
                              <w:rPr>
                                <w:sz w:val="9"/>
                                <w:szCs w:val="9"/>
                              </w:rPr>
                            </w:pPr>
                            <w:r w:rsidRPr="009C5B6E">
                              <w:rPr>
                                <w:sz w:val="9"/>
                                <w:szCs w:val="9"/>
                              </w:rPr>
                              <w:t>1920 x 1080 resolution</w:t>
                            </w:r>
                          </w:p>
                          <w:p w14:paraId="6E125199" w14:textId="7A70DC6E" w:rsidR="006D390F" w:rsidRPr="009C5B6E" w:rsidRDefault="006D390F" w:rsidP="009F3A0A">
                            <w:pPr>
                              <w:pStyle w:val="ListParagraph"/>
                              <w:numPr>
                                <w:ilvl w:val="0"/>
                                <w:numId w:val="16"/>
                              </w:numPr>
                              <w:spacing w:after="0" w:line="240" w:lineRule="auto"/>
                              <w:rPr>
                                <w:sz w:val="9"/>
                                <w:szCs w:val="9"/>
                              </w:rPr>
                            </w:pPr>
                            <w:r w:rsidRPr="009C5B6E">
                              <w:rPr>
                                <w:sz w:val="9"/>
                                <w:szCs w:val="9"/>
                              </w:rPr>
                              <w:t>1080p video fps with Temporal Noise Reduction</w:t>
                            </w:r>
                          </w:p>
                          <w:p w14:paraId="6AB4CBE9" w14:textId="73A5C2CA" w:rsidR="00593AC3" w:rsidRPr="009C5B6E" w:rsidRDefault="006D390F" w:rsidP="009F3A0A">
                            <w:pPr>
                              <w:pStyle w:val="ListParagraph"/>
                              <w:numPr>
                                <w:ilvl w:val="0"/>
                                <w:numId w:val="16"/>
                              </w:numPr>
                              <w:spacing w:after="0" w:line="240" w:lineRule="auto"/>
                              <w:rPr>
                                <w:sz w:val="9"/>
                                <w:szCs w:val="9"/>
                              </w:rPr>
                            </w:pPr>
                            <w:r w:rsidRPr="009C5B6E">
                              <w:rPr>
                                <w:sz w:val="9"/>
                                <w:szCs w:val="9"/>
                              </w:rPr>
                              <w:t>Blue glass lens</w:t>
                            </w:r>
                          </w:p>
                        </w:tc>
                        <w:tc>
                          <w:tcPr>
                            <w:tcW w:w="4253" w:type="dxa"/>
                            <w:gridSpan w:val="3"/>
                            <w:tcBorders>
                              <w:bottom w:val="single" w:sz="4" w:space="0" w:color="auto"/>
                            </w:tcBorders>
                          </w:tcPr>
                          <w:p w14:paraId="2BB9145D" w14:textId="6FC8FBA2" w:rsidR="00B144F6" w:rsidRPr="009C5B6E" w:rsidRDefault="00B144F6" w:rsidP="009F3A0A">
                            <w:pPr>
                              <w:pStyle w:val="ListParagraph"/>
                              <w:numPr>
                                <w:ilvl w:val="0"/>
                                <w:numId w:val="16"/>
                              </w:numPr>
                              <w:spacing w:after="0" w:line="240" w:lineRule="auto"/>
                              <w:rPr>
                                <w:sz w:val="9"/>
                                <w:szCs w:val="9"/>
                              </w:rPr>
                            </w:pPr>
                            <w:r w:rsidRPr="009C5B6E">
                              <w:rPr>
                                <w:sz w:val="9"/>
                                <w:szCs w:val="9"/>
                              </w:rPr>
                              <w:t>Staggered High Dynamic Range (SHDR)</w:t>
                            </w:r>
                          </w:p>
                          <w:p w14:paraId="4E2CEE70" w14:textId="0C6A5A1C" w:rsidR="00B144F6" w:rsidRPr="009C5B6E" w:rsidRDefault="00B144F6" w:rsidP="009F3A0A">
                            <w:pPr>
                              <w:pStyle w:val="ListParagraph"/>
                              <w:numPr>
                                <w:ilvl w:val="0"/>
                                <w:numId w:val="16"/>
                              </w:numPr>
                              <w:spacing w:after="0" w:line="240" w:lineRule="auto"/>
                              <w:rPr>
                                <w:sz w:val="9"/>
                                <w:szCs w:val="9"/>
                              </w:rPr>
                            </w:pPr>
                            <w:r w:rsidRPr="009C5B6E">
                              <w:rPr>
                                <w:sz w:val="9"/>
                                <w:szCs w:val="9"/>
                              </w:rPr>
                              <w:t>Dual Mic (33 mm + 33 mm)</w:t>
                            </w:r>
                          </w:p>
                          <w:p w14:paraId="3D7F0075" w14:textId="670F9925" w:rsidR="00593AC3" w:rsidRPr="009C5B6E" w:rsidRDefault="00B144F6" w:rsidP="009F3A0A">
                            <w:pPr>
                              <w:pStyle w:val="ListParagraph"/>
                              <w:numPr>
                                <w:ilvl w:val="0"/>
                                <w:numId w:val="16"/>
                              </w:numPr>
                              <w:spacing w:after="0" w:line="240" w:lineRule="auto"/>
                              <w:rPr>
                                <w:sz w:val="9"/>
                                <w:szCs w:val="9"/>
                              </w:rPr>
                            </w:pPr>
                            <w:r w:rsidRPr="009C5B6E">
                              <w:rPr>
                                <w:sz w:val="9"/>
                                <w:szCs w:val="9"/>
                              </w:rPr>
                              <w:t>88 x 3.2 x 2.6 mm</w:t>
                            </w:r>
                          </w:p>
                        </w:tc>
                      </w:tr>
                      <w:tr w:rsidR="000A076A" w:rsidRPr="005E6F91" w14:paraId="0C50554F" w14:textId="77777777" w:rsidTr="000A076A">
                        <w:trPr>
                          <w:trHeight w:val="569"/>
                        </w:trPr>
                        <w:tc>
                          <w:tcPr>
                            <w:tcW w:w="1512" w:type="dxa"/>
                          </w:tcPr>
                          <w:p w14:paraId="028C2579" w14:textId="77777777" w:rsidR="000A076A" w:rsidRPr="005E6F91" w:rsidRDefault="000A076A" w:rsidP="00593AC3">
                            <w:pPr>
                              <w:spacing w:after="0" w:line="240" w:lineRule="auto"/>
                              <w:rPr>
                                <w:b/>
                                <w:color w:val="80C342"/>
                                <w:sz w:val="9"/>
                                <w:szCs w:val="9"/>
                              </w:rPr>
                            </w:pPr>
                            <w:r w:rsidRPr="005E6F91">
                              <w:rPr>
                                <w:b/>
                                <w:color w:val="80C342"/>
                                <w:sz w:val="9"/>
                                <w:szCs w:val="9"/>
                              </w:rPr>
                              <w:t>Wireless and networking</w:t>
                            </w:r>
                            <w:r w:rsidRPr="005E6F91">
                              <w:rPr>
                                <w:b/>
                                <w:color w:val="80C342"/>
                                <w:sz w:val="9"/>
                                <w:szCs w:val="9"/>
                                <w:vertAlign w:val="superscript"/>
                              </w:rPr>
                              <w:t>1</w:t>
                            </w:r>
                          </w:p>
                        </w:tc>
                        <w:tc>
                          <w:tcPr>
                            <w:tcW w:w="2830" w:type="dxa"/>
                            <w:tcBorders>
                              <w:bottom w:val="single" w:sz="4" w:space="0" w:color="auto"/>
                            </w:tcBorders>
                          </w:tcPr>
                          <w:p w14:paraId="4844C448" w14:textId="77777777" w:rsidR="000A076A" w:rsidRPr="005E6F91" w:rsidRDefault="000A076A" w:rsidP="00593AC3">
                            <w:pPr>
                              <w:spacing w:after="0" w:line="240" w:lineRule="auto"/>
                              <w:rPr>
                                <w:b/>
                                <w:sz w:val="9"/>
                                <w:szCs w:val="9"/>
                              </w:rPr>
                            </w:pPr>
                            <w:r w:rsidRPr="005E6F91">
                              <w:rPr>
                                <w:b/>
                                <w:sz w:val="9"/>
                                <w:szCs w:val="9"/>
                              </w:rPr>
                              <w:t>WLAN</w:t>
                            </w:r>
                          </w:p>
                          <w:p w14:paraId="3500540D" w14:textId="408C2CAA" w:rsidR="000A076A" w:rsidRPr="009C5B6E" w:rsidRDefault="0015201D" w:rsidP="009F3A0A">
                            <w:pPr>
                              <w:pStyle w:val="ListParagraph"/>
                              <w:numPr>
                                <w:ilvl w:val="0"/>
                                <w:numId w:val="14"/>
                              </w:numPr>
                              <w:spacing w:after="0" w:line="240" w:lineRule="auto"/>
                              <w:rPr>
                                <w:sz w:val="9"/>
                                <w:szCs w:val="9"/>
                              </w:rPr>
                            </w:pPr>
                            <w:r w:rsidRPr="009C5B6E">
                              <w:rPr>
                                <w:sz w:val="9"/>
                                <w:szCs w:val="9"/>
                              </w:rPr>
                              <w:t xml:space="preserve">Multi-Link Operation </w:t>
                            </w:r>
                            <w:r w:rsidR="000A076A" w:rsidRPr="009C5B6E">
                              <w:rPr>
                                <w:sz w:val="9"/>
                                <w:szCs w:val="9"/>
                              </w:rPr>
                              <w:t>802.11 a/b/g/n/</w:t>
                            </w:r>
                            <w:proofErr w:type="spellStart"/>
                            <w:r w:rsidR="000A076A" w:rsidRPr="009C5B6E">
                              <w:rPr>
                                <w:sz w:val="9"/>
                                <w:szCs w:val="9"/>
                              </w:rPr>
                              <w:t>ac</w:t>
                            </w:r>
                            <w:proofErr w:type="spellEnd"/>
                            <w:r w:rsidR="000A076A" w:rsidRPr="009C5B6E">
                              <w:rPr>
                                <w:sz w:val="9"/>
                                <w:szCs w:val="9"/>
                              </w:rPr>
                              <w:t>/ax/be</w:t>
                            </w:r>
                          </w:p>
                          <w:p w14:paraId="031E18FE" w14:textId="0293BC42" w:rsidR="0015201D" w:rsidRPr="009C5B6E" w:rsidRDefault="0015201D" w:rsidP="009F3A0A">
                            <w:pPr>
                              <w:pStyle w:val="ListParagraph"/>
                              <w:numPr>
                                <w:ilvl w:val="0"/>
                                <w:numId w:val="14"/>
                              </w:numPr>
                              <w:spacing w:after="0" w:line="240" w:lineRule="auto"/>
                              <w:rPr>
                                <w:sz w:val="9"/>
                                <w:szCs w:val="9"/>
                              </w:rPr>
                            </w:pPr>
                            <w:r w:rsidRPr="009C5B6E">
                              <w:rPr>
                                <w:sz w:val="9"/>
                                <w:szCs w:val="9"/>
                              </w:rPr>
                              <w:t>Killer™ Wi-Fi 7 Wireless LAN</w:t>
                            </w:r>
                          </w:p>
                          <w:p w14:paraId="34B189D6" w14:textId="6049EEDC" w:rsidR="0015201D" w:rsidRPr="009C5B6E" w:rsidRDefault="0015201D" w:rsidP="009F3A0A">
                            <w:pPr>
                              <w:pStyle w:val="ListParagraph"/>
                              <w:numPr>
                                <w:ilvl w:val="0"/>
                                <w:numId w:val="14"/>
                              </w:numPr>
                              <w:spacing w:after="0" w:line="240" w:lineRule="auto"/>
                              <w:rPr>
                                <w:sz w:val="9"/>
                                <w:szCs w:val="9"/>
                              </w:rPr>
                            </w:pPr>
                            <w:r w:rsidRPr="009C5B6E">
                              <w:rPr>
                                <w:sz w:val="9"/>
                                <w:szCs w:val="9"/>
                              </w:rPr>
                              <w:t>802.11 a/b/g/n/</w:t>
                            </w:r>
                            <w:proofErr w:type="spellStart"/>
                            <w:r w:rsidRPr="009C5B6E">
                              <w:rPr>
                                <w:sz w:val="9"/>
                                <w:szCs w:val="9"/>
                              </w:rPr>
                              <w:t>ac</w:t>
                            </w:r>
                            <w:proofErr w:type="spellEnd"/>
                            <w:r w:rsidRPr="009C5B6E">
                              <w:rPr>
                                <w:sz w:val="9"/>
                                <w:szCs w:val="9"/>
                              </w:rPr>
                              <w:t>/ax/be</w:t>
                            </w:r>
                          </w:p>
                          <w:p w14:paraId="1A01AE1D" w14:textId="697AC596" w:rsidR="0015201D" w:rsidRPr="009C5B6E" w:rsidRDefault="0015201D" w:rsidP="009F3A0A">
                            <w:pPr>
                              <w:pStyle w:val="ListParagraph"/>
                              <w:numPr>
                                <w:ilvl w:val="0"/>
                                <w:numId w:val="14"/>
                              </w:numPr>
                              <w:spacing w:after="0" w:line="240" w:lineRule="auto"/>
                              <w:rPr>
                                <w:sz w:val="9"/>
                                <w:szCs w:val="9"/>
                              </w:rPr>
                            </w:pPr>
                            <w:r w:rsidRPr="009C5B6E">
                              <w:rPr>
                                <w:sz w:val="9"/>
                                <w:szCs w:val="9"/>
                              </w:rPr>
                              <w:t>Band: 2.4 GHz, 5 GHz, and 6 GHz</w:t>
                            </w:r>
                          </w:p>
                          <w:p w14:paraId="0F30F61B" w14:textId="51DCB7C1" w:rsidR="000A076A" w:rsidRPr="009C5B6E" w:rsidRDefault="0015201D" w:rsidP="009F3A0A">
                            <w:pPr>
                              <w:pStyle w:val="ListParagraph"/>
                              <w:numPr>
                                <w:ilvl w:val="0"/>
                                <w:numId w:val="14"/>
                              </w:numPr>
                              <w:spacing w:after="0" w:line="240" w:lineRule="auto"/>
                              <w:rPr>
                                <w:sz w:val="9"/>
                                <w:szCs w:val="9"/>
                              </w:rPr>
                            </w:pPr>
                            <w:r w:rsidRPr="009C5B6E">
                              <w:rPr>
                                <w:sz w:val="9"/>
                                <w:szCs w:val="9"/>
                              </w:rPr>
                              <w:t>2x2 MU-MIMO technology</w:t>
                            </w:r>
                          </w:p>
                        </w:tc>
                        <w:tc>
                          <w:tcPr>
                            <w:tcW w:w="2831" w:type="dxa"/>
                            <w:gridSpan w:val="3"/>
                            <w:tcBorders>
                              <w:bottom w:val="single" w:sz="4" w:space="0" w:color="auto"/>
                            </w:tcBorders>
                          </w:tcPr>
                          <w:p w14:paraId="5BBBC1EE" w14:textId="77777777" w:rsidR="0015201D" w:rsidRPr="005E6F91" w:rsidRDefault="0015201D" w:rsidP="0015201D">
                            <w:pPr>
                              <w:spacing w:after="0" w:line="240" w:lineRule="auto"/>
                              <w:rPr>
                                <w:b/>
                                <w:sz w:val="9"/>
                                <w:szCs w:val="9"/>
                              </w:rPr>
                            </w:pPr>
                            <w:r w:rsidRPr="005E6F91">
                              <w:rPr>
                                <w:b/>
                                <w:sz w:val="9"/>
                                <w:szCs w:val="9"/>
                              </w:rPr>
                              <w:t>W</w:t>
                            </w:r>
                            <w:r w:rsidRPr="005E6F91">
                              <w:rPr>
                                <w:rFonts w:hint="eastAsia"/>
                                <w:b/>
                                <w:sz w:val="9"/>
                                <w:szCs w:val="9"/>
                              </w:rPr>
                              <w:t>P</w:t>
                            </w:r>
                            <w:r w:rsidRPr="005E6F91">
                              <w:rPr>
                                <w:b/>
                                <w:sz w:val="9"/>
                                <w:szCs w:val="9"/>
                              </w:rPr>
                              <w:t>AN</w:t>
                            </w:r>
                          </w:p>
                          <w:p w14:paraId="2ECB07C3" w14:textId="16C9CD79" w:rsidR="000A076A" w:rsidRPr="009C5B6E" w:rsidRDefault="0015201D" w:rsidP="009F3A0A">
                            <w:pPr>
                              <w:pStyle w:val="ListParagraph"/>
                              <w:numPr>
                                <w:ilvl w:val="0"/>
                                <w:numId w:val="15"/>
                              </w:numPr>
                              <w:spacing w:after="0" w:line="240" w:lineRule="auto"/>
                              <w:rPr>
                                <w:sz w:val="9"/>
                                <w:szCs w:val="9"/>
                              </w:rPr>
                            </w:pPr>
                            <w:r w:rsidRPr="009C5B6E">
                              <w:rPr>
                                <w:sz w:val="9"/>
                                <w:szCs w:val="9"/>
                              </w:rPr>
                              <w:t>Supports Bluetooth</w:t>
                            </w:r>
                            <w:r w:rsidRPr="009C5B6E">
                              <w:rPr>
                                <w:sz w:val="9"/>
                                <w:szCs w:val="9"/>
                                <w:vertAlign w:val="superscript"/>
                              </w:rPr>
                              <w:t>®</w:t>
                            </w:r>
                            <w:r w:rsidRPr="009C5B6E">
                              <w:rPr>
                                <w:sz w:val="9"/>
                                <w:szCs w:val="9"/>
                              </w:rPr>
                              <w:t xml:space="preserve"> 5.4 or above</w:t>
                            </w:r>
                          </w:p>
                        </w:tc>
                        <w:tc>
                          <w:tcPr>
                            <w:tcW w:w="2831" w:type="dxa"/>
                            <w:tcBorders>
                              <w:bottom w:val="single" w:sz="4" w:space="0" w:color="auto"/>
                            </w:tcBorders>
                          </w:tcPr>
                          <w:p w14:paraId="38861E97" w14:textId="7243315E" w:rsidR="000A076A" w:rsidRPr="005E6F91" w:rsidRDefault="000A076A" w:rsidP="0015201D">
                            <w:pPr>
                              <w:spacing w:after="0" w:line="240" w:lineRule="auto"/>
                              <w:rPr>
                                <w:sz w:val="9"/>
                                <w:szCs w:val="9"/>
                              </w:rPr>
                            </w:pPr>
                          </w:p>
                        </w:tc>
                      </w:tr>
                      <w:tr w:rsidR="000A076A" w:rsidRPr="005E6F91" w14:paraId="349B0979" w14:textId="77777777" w:rsidTr="000E13AD">
                        <w:trPr>
                          <w:trHeight w:val="286"/>
                        </w:trPr>
                        <w:tc>
                          <w:tcPr>
                            <w:tcW w:w="1512" w:type="dxa"/>
                          </w:tcPr>
                          <w:p w14:paraId="00E571FF" w14:textId="29ABAA4F" w:rsidR="000A076A" w:rsidRPr="005E6F91" w:rsidRDefault="000A076A" w:rsidP="00593AC3">
                            <w:pPr>
                              <w:spacing w:after="0" w:line="240" w:lineRule="auto"/>
                              <w:rPr>
                                <w:b/>
                                <w:color w:val="80C342"/>
                                <w:sz w:val="9"/>
                                <w:szCs w:val="9"/>
                              </w:rPr>
                            </w:pPr>
                            <w:r w:rsidRPr="005E6F91">
                              <w:rPr>
                                <w:rFonts w:hint="eastAsia"/>
                                <w:b/>
                                <w:color w:val="80C342"/>
                                <w:sz w:val="9"/>
                                <w:szCs w:val="9"/>
                              </w:rPr>
                              <w:t>Security</w:t>
                            </w:r>
                          </w:p>
                        </w:tc>
                        <w:tc>
                          <w:tcPr>
                            <w:tcW w:w="4246" w:type="dxa"/>
                            <w:gridSpan w:val="3"/>
                            <w:tcBorders>
                              <w:bottom w:val="single" w:sz="4" w:space="0" w:color="auto"/>
                            </w:tcBorders>
                          </w:tcPr>
                          <w:p w14:paraId="0AA4BA30" w14:textId="77777777" w:rsidR="000A076A" w:rsidRPr="005E6F91" w:rsidRDefault="000A076A" w:rsidP="00593AC3">
                            <w:pPr>
                              <w:spacing w:after="0" w:line="240" w:lineRule="auto"/>
                              <w:rPr>
                                <w:sz w:val="9"/>
                                <w:szCs w:val="9"/>
                              </w:rPr>
                            </w:pPr>
                            <w:r w:rsidRPr="005E6F91">
                              <w:rPr>
                                <w:sz w:val="9"/>
                                <w:szCs w:val="9"/>
                              </w:rPr>
                              <w:t>MSFT Pluton Security Processor as Firmware TPM solution</w:t>
                            </w:r>
                          </w:p>
                        </w:tc>
                        <w:tc>
                          <w:tcPr>
                            <w:tcW w:w="4246" w:type="dxa"/>
                            <w:gridSpan w:val="2"/>
                            <w:tcBorders>
                              <w:bottom w:val="single" w:sz="4" w:space="0" w:color="auto"/>
                            </w:tcBorders>
                          </w:tcPr>
                          <w:p w14:paraId="74B09041" w14:textId="15A85FF2" w:rsidR="000A076A" w:rsidRPr="005E6F91" w:rsidRDefault="000A076A" w:rsidP="00593AC3">
                            <w:pPr>
                              <w:spacing w:after="0" w:line="240" w:lineRule="auto"/>
                              <w:rPr>
                                <w:sz w:val="9"/>
                                <w:szCs w:val="9"/>
                              </w:rPr>
                            </w:pPr>
                          </w:p>
                        </w:tc>
                      </w:tr>
                      <w:tr w:rsidR="00593AC3" w:rsidRPr="005E6F91" w14:paraId="32F53221" w14:textId="77777777" w:rsidTr="00AB7AF6">
                        <w:trPr>
                          <w:trHeight w:val="291"/>
                        </w:trPr>
                        <w:tc>
                          <w:tcPr>
                            <w:tcW w:w="1512" w:type="dxa"/>
                          </w:tcPr>
                          <w:p w14:paraId="3AC7242D" w14:textId="4BA229A3" w:rsidR="00593AC3" w:rsidRPr="005E6F91" w:rsidRDefault="00593AC3" w:rsidP="00593AC3">
                            <w:pPr>
                              <w:spacing w:after="0" w:line="240" w:lineRule="auto"/>
                              <w:rPr>
                                <w:b/>
                                <w:color w:val="80C342"/>
                                <w:sz w:val="9"/>
                                <w:szCs w:val="9"/>
                              </w:rPr>
                            </w:pPr>
                            <w:r w:rsidRPr="005E6F91">
                              <w:rPr>
                                <w:b/>
                                <w:color w:val="80C342"/>
                                <w:sz w:val="9"/>
                                <w:szCs w:val="9"/>
                              </w:rPr>
                              <w:t>Dimensions and weight</w:t>
                            </w:r>
                            <w:r w:rsidR="003F16EE" w:rsidRPr="005E6F91">
                              <w:rPr>
                                <w:b/>
                                <w:color w:val="80C342"/>
                                <w:sz w:val="9"/>
                                <w:szCs w:val="9"/>
                                <w:vertAlign w:val="superscript"/>
                              </w:rPr>
                              <w:t>7,8</w:t>
                            </w:r>
                          </w:p>
                        </w:tc>
                        <w:tc>
                          <w:tcPr>
                            <w:tcW w:w="8492" w:type="dxa"/>
                            <w:gridSpan w:val="5"/>
                          </w:tcPr>
                          <w:p w14:paraId="350AD448" w14:textId="1E7F21C7" w:rsidR="00593AC3" w:rsidRPr="005E6F91" w:rsidRDefault="00593AC3" w:rsidP="00593AC3">
                            <w:pPr>
                              <w:spacing w:after="0" w:line="240" w:lineRule="auto"/>
                              <w:rPr>
                                <w:sz w:val="9"/>
                                <w:szCs w:val="9"/>
                              </w:rPr>
                            </w:pPr>
                            <w:r w:rsidRPr="005E6F91">
                              <w:rPr>
                                <w:b/>
                                <w:sz w:val="9"/>
                                <w:szCs w:val="9"/>
                              </w:rPr>
                              <w:t>Dimensions:</w:t>
                            </w:r>
                            <w:r w:rsidR="006E0447" w:rsidRPr="005E6F91">
                              <w:rPr>
                                <w:sz w:val="9"/>
                                <w:szCs w:val="9"/>
                              </w:rPr>
                              <w:t xml:space="preserve"> </w:t>
                            </w:r>
                            <w:r w:rsidR="00DB132C" w:rsidRPr="005E6F91">
                              <w:rPr>
                                <w:rFonts w:hint="eastAsia"/>
                                <w:sz w:val="9"/>
                                <w:szCs w:val="9"/>
                              </w:rPr>
                              <w:t>•</w:t>
                            </w:r>
                            <w:r w:rsidR="00DB132C" w:rsidRPr="005E6F91">
                              <w:rPr>
                                <w:sz w:val="9"/>
                                <w:szCs w:val="9"/>
                              </w:rPr>
                              <w:t>315.2 (W) x 218.6 (D) x 7.4/13.9 (H) mm (12.41 x 8.61 x 0.29/0.55 inches)</w:t>
                            </w:r>
                          </w:p>
                          <w:p w14:paraId="5E3F06D0" w14:textId="0AE49F3A" w:rsidR="00593AC3" w:rsidRPr="005E6F91" w:rsidRDefault="00593AC3" w:rsidP="006E0447">
                            <w:pPr>
                              <w:spacing w:after="0" w:line="240" w:lineRule="auto"/>
                              <w:rPr>
                                <w:sz w:val="9"/>
                                <w:szCs w:val="9"/>
                              </w:rPr>
                            </w:pPr>
                            <w:r w:rsidRPr="005E6F91">
                              <w:rPr>
                                <w:b/>
                                <w:bCs/>
                                <w:sz w:val="9"/>
                                <w:szCs w:val="9"/>
                              </w:rPr>
                              <w:t>Weight:</w:t>
                            </w:r>
                            <w:r w:rsidRPr="005E6F91">
                              <w:rPr>
                                <w:sz w:val="9"/>
                                <w:szCs w:val="9"/>
                              </w:rPr>
                              <w:t xml:space="preserve"> </w:t>
                            </w:r>
                            <w:r w:rsidR="00DB132C" w:rsidRPr="005E6F91">
                              <w:rPr>
                                <w:rFonts w:hint="eastAsia"/>
                                <w:sz w:val="9"/>
                                <w:szCs w:val="9"/>
                              </w:rPr>
                              <w:t>•</w:t>
                            </w:r>
                            <w:r w:rsidR="00DB132C" w:rsidRPr="005E6F91">
                              <w:rPr>
                                <w:sz w:val="9"/>
                                <w:szCs w:val="9"/>
                              </w:rPr>
                              <w:t>0.99 kg (2.18 lbs.) with 3-cell battery pack, WQXGA display</w:t>
                            </w:r>
                          </w:p>
                        </w:tc>
                      </w:tr>
                      <w:tr w:rsidR="006E0447" w:rsidRPr="005E6F91" w14:paraId="5CB9201F" w14:textId="77777777" w:rsidTr="008606E5">
                        <w:trPr>
                          <w:trHeight w:val="293"/>
                        </w:trPr>
                        <w:tc>
                          <w:tcPr>
                            <w:tcW w:w="1512" w:type="dxa"/>
                          </w:tcPr>
                          <w:p w14:paraId="0390EA4B" w14:textId="097E0868" w:rsidR="006E0447" w:rsidRPr="005E6F91" w:rsidRDefault="006E0447" w:rsidP="00593AC3">
                            <w:pPr>
                              <w:spacing w:after="0" w:line="240" w:lineRule="auto"/>
                              <w:rPr>
                                <w:b/>
                                <w:color w:val="80C342"/>
                                <w:sz w:val="9"/>
                                <w:szCs w:val="9"/>
                              </w:rPr>
                            </w:pPr>
                            <w:r w:rsidRPr="005E6F91">
                              <w:rPr>
                                <w:b/>
                                <w:color w:val="80C342"/>
                                <w:sz w:val="9"/>
                                <w:szCs w:val="9"/>
                              </w:rPr>
                              <w:t>Power adapter and battery</w:t>
                            </w:r>
                            <w:r w:rsidR="005E6F91" w:rsidRPr="005E6F91">
                              <w:rPr>
                                <w:b/>
                                <w:color w:val="80C342"/>
                                <w:sz w:val="9"/>
                                <w:szCs w:val="9"/>
                                <w:vertAlign w:val="superscript"/>
                              </w:rPr>
                              <w:t>9,10</w:t>
                            </w:r>
                          </w:p>
                        </w:tc>
                        <w:tc>
                          <w:tcPr>
                            <w:tcW w:w="4246" w:type="dxa"/>
                            <w:gridSpan w:val="3"/>
                          </w:tcPr>
                          <w:p w14:paraId="5673C9ED" w14:textId="77777777" w:rsidR="006E0447" w:rsidRPr="005E6F91" w:rsidRDefault="006E0447" w:rsidP="00593AC3">
                            <w:pPr>
                              <w:spacing w:after="0" w:line="240" w:lineRule="auto"/>
                              <w:rPr>
                                <w:b/>
                                <w:sz w:val="9"/>
                                <w:szCs w:val="9"/>
                              </w:rPr>
                            </w:pPr>
                            <w:r w:rsidRPr="005E6F91">
                              <w:rPr>
                                <w:b/>
                                <w:sz w:val="9"/>
                                <w:szCs w:val="9"/>
                              </w:rPr>
                              <w:t>Power adapter</w:t>
                            </w:r>
                          </w:p>
                          <w:p w14:paraId="420E2F8B" w14:textId="5EF76DB3" w:rsidR="006E0447" w:rsidRPr="005E6F91" w:rsidRDefault="00DB132C" w:rsidP="006E0447">
                            <w:pPr>
                              <w:spacing w:after="0" w:line="240" w:lineRule="auto"/>
                              <w:rPr>
                                <w:sz w:val="9"/>
                                <w:szCs w:val="9"/>
                              </w:rPr>
                            </w:pPr>
                            <w:r w:rsidRPr="005E6F91">
                              <w:rPr>
                                <w:sz w:val="9"/>
                                <w:szCs w:val="9"/>
                              </w:rPr>
                              <w:t>100W PD Adapter for Fast Charging</w:t>
                            </w:r>
                          </w:p>
                        </w:tc>
                        <w:tc>
                          <w:tcPr>
                            <w:tcW w:w="4246" w:type="dxa"/>
                            <w:gridSpan w:val="2"/>
                          </w:tcPr>
                          <w:p w14:paraId="7D05A5DE" w14:textId="4B1118B9" w:rsidR="006E0447" w:rsidRPr="005E6F91" w:rsidRDefault="006E0447" w:rsidP="006E0447">
                            <w:pPr>
                              <w:spacing w:after="0" w:line="240" w:lineRule="auto"/>
                              <w:rPr>
                                <w:sz w:val="9"/>
                                <w:szCs w:val="9"/>
                              </w:rPr>
                            </w:pPr>
                            <w:r w:rsidRPr="005E6F91">
                              <w:rPr>
                                <w:sz w:val="9"/>
                                <w:szCs w:val="9"/>
                              </w:rPr>
                              <w:t xml:space="preserve"> </w:t>
                            </w:r>
                          </w:p>
                        </w:tc>
                      </w:tr>
                      <w:tr w:rsidR="00593AC3" w:rsidRPr="005E6F91" w14:paraId="42D957F8" w14:textId="77777777" w:rsidTr="0080028E">
                        <w:trPr>
                          <w:trHeight w:val="858"/>
                        </w:trPr>
                        <w:tc>
                          <w:tcPr>
                            <w:tcW w:w="1512" w:type="dxa"/>
                          </w:tcPr>
                          <w:p w14:paraId="45122372" w14:textId="77777777" w:rsidR="00593AC3" w:rsidRPr="005E6F91" w:rsidRDefault="00593AC3" w:rsidP="00593AC3">
                            <w:pPr>
                              <w:spacing w:after="0" w:line="240" w:lineRule="auto"/>
                              <w:rPr>
                                <w:b/>
                                <w:color w:val="80C342"/>
                                <w:sz w:val="9"/>
                                <w:szCs w:val="9"/>
                              </w:rPr>
                            </w:pPr>
                            <w:r w:rsidRPr="005E6F91">
                              <w:rPr>
                                <w:b/>
                                <w:color w:val="80C342"/>
                                <w:sz w:val="9"/>
                                <w:szCs w:val="9"/>
                              </w:rPr>
                              <w:t>Input and control</w:t>
                            </w:r>
                          </w:p>
                        </w:tc>
                        <w:tc>
                          <w:tcPr>
                            <w:tcW w:w="2830" w:type="dxa"/>
                          </w:tcPr>
                          <w:p w14:paraId="222EEAEA" w14:textId="77777777" w:rsidR="00B01263" w:rsidRPr="005E6F91" w:rsidRDefault="00B01263" w:rsidP="00B01263">
                            <w:pPr>
                              <w:spacing w:after="0" w:line="240" w:lineRule="auto"/>
                              <w:rPr>
                                <w:b/>
                                <w:sz w:val="9"/>
                                <w:szCs w:val="9"/>
                              </w:rPr>
                            </w:pPr>
                            <w:r w:rsidRPr="005E6F91">
                              <w:rPr>
                                <w:b/>
                                <w:sz w:val="9"/>
                                <w:szCs w:val="9"/>
                              </w:rPr>
                              <w:t>Acer Backlight Keyboard (81/82 UI/UK Key Layout) – SR03P</w:t>
                            </w:r>
                          </w:p>
                          <w:p w14:paraId="5D3B2245" w14:textId="77777777" w:rsidR="00B01263" w:rsidRPr="005E6F91" w:rsidRDefault="00B01263" w:rsidP="00B01263">
                            <w:pPr>
                              <w:spacing w:after="0" w:line="240" w:lineRule="auto"/>
                              <w:rPr>
                                <w:b/>
                                <w:sz w:val="9"/>
                                <w:szCs w:val="9"/>
                              </w:rPr>
                            </w:pPr>
                            <w:r w:rsidRPr="005E6F91">
                              <w:rPr>
                                <w:b/>
                                <w:sz w:val="9"/>
                                <w:szCs w:val="9"/>
                              </w:rPr>
                              <w:t>With multiple international language support</w:t>
                            </w:r>
                          </w:p>
                          <w:p w14:paraId="5C3EF245" w14:textId="77777777" w:rsidR="009C5B6E" w:rsidRDefault="00B01263" w:rsidP="009F3A0A">
                            <w:pPr>
                              <w:pStyle w:val="ListParagraph"/>
                              <w:numPr>
                                <w:ilvl w:val="0"/>
                                <w:numId w:val="10"/>
                              </w:numPr>
                              <w:spacing w:after="0" w:line="240" w:lineRule="auto"/>
                              <w:rPr>
                                <w:sz w:val="9"/>
                                <w:szCs w:val="9"/>
                              </w:rPr>
                            </w:pPr>
                            <w:r w:rsidRPr="009C5B6E">
                              <w:rPr>
                                <w:sz w:val="9"/>
                                <w:szCs w:val="9"/>
                              </w:rPr>
                              <w:t>Slim design with 1.3 mm travel distance</w:t>
                            </w:r>
                          </w:p>
                          <w:p w14:paraId="2819D765" w14:textId="77777777" w:rsidR="009C5B6E" w:rsidRDefault="00B01263" w:rsidP="009F3A0A">
                            <w:pPr>
                              <w:pStyle w:val="ListParagraph"/>
                              <w:numPr>
                                <w:ilvl w:val="0"/>
                                <w:numId w:val="10"/>
                              </w:numPr>
                              <w:spacing w:after="0" w:line="240" w:lineRule="auto"/>
                              <w:rPr>
                                <w:sz w:val="9"/>
                                <w:szCs w:val="9"/>
                              </w:rPr>
                            </w:pPr>
                            <w:r w:rsidRPr="009C5B6E">
                              <w:rPr>
                                <w:sz w:val="9"/>
                                <w:szCs w:val="9"/>
                              </w:rPr>
                              <w:t xml:space="preserve"> </w:t>
                            </w:r>
                            <w:proofErr w:type="spellStart"/>
                            <w:r w:rsidRPr="009C5B6E">
                              <w:rPr>
                                <w:sz w:val="9"/>
                                <w:szCs w:val="9"/>
                              </w:rPr>
                              <w:t>AcerSense</w:t>
                            </w:r>
                            <w:proofErr w:type="spellEnd"/>
                            <w:r w:rsidRPr="009C5B6E">
                              <w:rPr>
                                <w:sz w:val="9"/>
                                <w:szCs w:val="9"/>
                              </w:rPr>
                              <w:t xml:space="preserve"> app enabling</w:t>
                            </w:r>
                          </w:p>
                          <w:p w14:paraId="3C7B4E18" w14:textId="77777777" w:rsidR="009C5B6E" w:rsidRDefault="00B01263" w:rsidP="009F3A0A">
                            <w:pPr>
                              <w:pStyle w:val="ListParagraph"/>
                              <w:numPr>
                                <w:ilvl w:val="0"/>
                                <w:numId w:val="10"/>
                              </w:numPr>
                              <w:spacing w:after="0" w:line="240" w:lineRule="auto"/>
                              <w:rPr>
                                <w:sz w:val="9"/>
                                <w:szCs w:val="9"/>
                              </w:rPr>
                            </w:pPr>
                            <w:r w:rsidRPr="009C5B6E">
                              <w:rPr>
                                <w:sz w:val="9"/>
                                <w:szCs w:val="9"/>
                              </w:rPr>
                              <w:t>AI function activation indicator (on Copilot)</w:t>
                            </w:r>
                          </w:p>
                          <w:p w14:paraId="5F1AC608" w14:textId="77777777" w:rsidR="009C5B6E" w:rsidRDefault="00B01263" w:rsidP="009F3A0A">
                            <w:pPr>
                              <w:pStyle w:val="ListParagraph"/>
                              <w:numPr>
                                <w:ilvl w:val="0"/>
                                <w:numId w:val="10"/>
                              </w:numPr>
                              <w:spacing w:after="0" w:line="240" w:lineRule="auto"/>
                              <w:rPr>
                                <w:sz w:val="9"/>
                                <w:szCs w:val="9"/>
                              </w:rPr>
                            </w:pPr>
                            <w:r w:rsidRPr="009C5B6E">
                              <w:rPr>
                                <w:sz w:val="9"/>
                                <w:szCs w:val="9"/>
                              </w:rPr>
                              <w:t xml:space="preserve"> Enlarged keycaps for better typing feel</w:t>
                            </w:r>
                          </w:p>
                          <w:p w14:paraId="0B5D0CEC" w14:textId="77777777" w:rsidR="009C5B6E" w:rsidRDefault="00B01263" w:rsidP="009F3A0A">
                            <w:pPr>
                              <w:pStyle w:val="ListParagraph"/>
                              <w:numPr>
                                <w:ilvl w:val="0"/>
                                <w:numId w:val="10"/>
                              </w:numPr>
                              <w:spacing w:after="0" w:line="240" w:lineRule="auto"/>
                              <w:rPr>
                                <w:sz w:val="9"/>
                                <w:szCs w:val="9"/>
                              </w:rPr>
                            </w:pPr>
                            <w:r w:rsidRPr="009C5B6E">
                              <w:rPr>
                                <w:sz w:val="9"/>
                                <w:szCs w:val="9"/>
                              </w:rPr>
                              <w:t>Optimal backlight brightness for better legibility</w:t>
                            </w:r>
                          </w:p>
                          <w:p w14:paraId="06031E9F" w14:textId="77777777" w:rsidR="009C5B6E" w:rsidRDefault="00B01263" w:rsidP="009F3A0A">
                            <w:pPr>
                              <w:pStyle w:val="ListParagraph"/>
                              <w:numPr>
                                <w:ilvl w:val="0"/>
                                <w:numId w:val="10"/>
                              </w:numPr>
                              <w:spacing w:after="0" w:line="240" w:lineRule="auto"/>
                              <w:rPr>
                                <w:sz w:val="9"/>
                                <w:szCs w:val="9"/>
                              </w:rPr>
                            </w:pPr>
                            <w:r w:rsidRPr="009C5B6E">
                              <w:rPr>
                                <w:sz w:val="9"/>
                                <w:szCs w:val="9"/>
                              </w:rPr>
                              <w:t xml:space="preserve"> Quiet and silent design for noise reduction</w:t>
                            </w:r>
                          </w:p>
                          <w:p w14:paraId="4332EA10" w14:textId="77777777" w:rsidR="009C5B6E" w:rsidRDefault="00B01263" w:rsidP="009F3A0A">
                            <w:pPr>
                              <w:pStyle w:val="ListParagraph"/>
                              <w:numPr>
                                <w:ilvl w:val="0"/>
                                <w:numId w:val="10"/>
                              </w:numPr>
                              <w:spacing w:after="0" w:line="240" w:lineRule="auto"/>
                              <w:rPr>
                                <w:sz w:val="9"/>
                                <w:szCs w:val="9"/>
                              </w:rPr>
                            </w:pPr>
                            <w:r w:rsidRPr="009C5B6E">
                              <w:rPr>
                                <w:sz w:val="9"/>
                                <w:szCs w:val="9"/>
                              </w:rPr>
                              <w:t xml:space="preserve"> Titanium metal frame support</w:t>
                            </w:r>
                          </w:p>
                          <w:p w14:paraId="0E588247" w14:textId="77777777" w:rsidR="009C5B6E" w:rsidRDefault="00B01263" w:rsidP="009F3A0A">
                            <w:pPr>
                              <w:pStyle w:val="ListParagraph"/>
                              <w:numPr>
                                <w:ilvl w:val="0"/>
                                <w:numId w:val="10"/>
                              </w:numPr>
                              <w:spacing w:after="0" w:line="240" w:lineRule="auto"/>
                              <w:rPr>
                                <w:sz w:val="9"/>
                                <w:szCs w:val="9"/>
                              </w:rPr>
                            </w:pPr>
                            <w:r w:rsidRPr="009C5B6E">
                              <w:rPr>
                                <w:sz w:val="9"/>
                                <w:szCs w:val="9"/>
                              </w:rPr>
                              <w:t>Caps Lock and microphone mute toggle indicators</w:t>
                            </w:r>
                          </w:p>
                          <w:p w14:paraId="4C36848A" w14:textId="21B74180" w:rsidR="009C5B6E" w:rsidRPr="009C5B6E" w:rsidRDefault="00B01263" w:rsidP="009F3A0A">
                            <w:pPr>
                              <w:pStyle w:val="ListParagraph"/>
                              <w:numPr>
                                <w:ilvl w:val="0"/>
                                <w:numId w:val="10"/>
                              </w:numPr>
                              <w:spacing w:after="0" w:line="240" w:lineRule="auto"/>
                              <w:rPr>
                                <w:sz w:val="9"/>
                                <w:szCs w:val="9"/>
                              </w:rPr>
                            </w:pPr>
                            <w:r w:rsidRPr="009C5B6E">
                              <w:rPr>
                                <w:sz w:val="9"/>
                                <w:szCs w:val="9"/>
                              </w:rPr>
                              <w:t xml:space="preserve"> Function lock for user hotkey preference</w:t>
                            </w:r>
                          </w:p>
                          <w:p w14:paraId="6094C12E" w14:textId="4090FAB4" w:rsidR="00593AC3" w:rsidRPr="005E6F91" w:rsidRDefault="00593AC3" w:rsidP="00593AC3">
                            <w:pPr>
                              <w:spacing w:after="0" w:line="240" w:lineRule="auto"/>
                              <w:rPr>
                                <w:bCs/>
                                <w:sz w:val="9"/>
                                <w:szCs w:val="9"/>
                              </w:rPr>
                            </w:pPr>
                            <w:r w:rsidRPr="005E6F91">
                              <w:rPr>
                                <w:bCs/>
                                <w:sz w:val="9"/>
                                <w:szCs w:val="9"/>
                              </w:rPr>
                              <w:t xml:space="preserve"> </w:t>
                            </w:r>
                          </w:p>
                        </w:tc>
                        <w:tc>
                          <w:tcPr>
                            <w:tcW w:w="2831" w:type="dxa"/>
                            <w:gridSpan w:val="3"/>
                          </w:tcPr>
                          <w:p w14:paraId="14EEB425" w14:textId="77777777" w:rsidR="00B01263" w:rsidRPr="005E6F91" w:rsidRDefault="00B01263" w:rsidP="00B01263">
                            <w:pPr>
                              <w:spacing w:after="0" w:line="240" w:lineRule="auto"/>
                              <w:rPr>
                                <w:b/>
                                <w:sz w:val="9"/>
                                <w:szCs w:val="9"/>
                              </w:rPr>
                            </w:pPr>
                            <w:r w:rsidRPr="005E6F91">
                              <w:rPr>
                                <w:b/>
                                <w:sz w:val="9"/>
                                <w:szCs w:val="9"/>
                              </w:rPr>
                              <w:t>Touchpad</w:t>
                            </w:r>
                          </w:p>
                          <w:p w14:paraId="0C6117C5" w14:textId="2481A05F" w:rsidR="00B01263" w:rsidRPr="009C5B6E" w:rsidRDefault="00B01263" w:rsidP="009F3A0A">
                            <w:pPr>
                              <w:pStyle w:val="ListParagraph"/>
                              <w:numPr>
                                <w:ilvl w:val="0"/>
                                <w:numId w:val="8"/>
                              </w:numPr>
                              <w:spacing w:after="0" w:line="240" w:lineRule="auto"/>
                              <w:rPr>
                                <w:sz w:val="9"/>
                                <w:szCs w:val="9"/>
                              </w:rPr>
                            </w:pPr>
                            <w:r w:rsidRPr="009C5B6E">
                              <w:rPr>
                                <w:bCs/>
                                <w:sz w:val="9"/>
                                <w:szCs w:val="9"/>
                              </w:rPr>
                              <w:t>Multi-gesture Lighting touchpad, supporting two-finger scroll; pinch; gestures to open Cortana, Action Center, multitasking; application commands</w:t>
                            </w:r>
                          </w:p>
                          <w:p w14:paraId="2C68633F" w14:textId="07036CE9" w:rsidR="00DB132C" w:rsidRPr="009C5B6E" w:rsidRDefault="00DB132C" w:rsidP="009F3A0A">
                            <w:pPr>
                              <w:pStyle w:val="ListParagraph"/>
                              <w:numPr>
                                <w:ilvl w:val="0"/>
                                <w:numId w:val="8"/>
                              </w:numPr>
                              <w:spacing w:after="0" w:line="240" w:lineRule="auto"/>
                              <w:rPr>
                                <w:sz w:val="9"/>
                                <w:szCs w:val="9"/>
                              </w:rPr>
                            </w:pPr>
                            <w:r w:rsidRPr="009C5B6E">
                              <w:rPr>
                                <w:sz w:val="9"/>
                                <w:szCs w:val="9"/>
                              </w:rPr>
                              <w:t>Multi-control Lighting touchpad</w:t>
                            </w:r>
                          </w:p>
                          <w:p w14:paraId="0C89B6E9" w14:textId="4B84A4E9" w:rsidR="00DB132C" w:rsidRPr="009C5B6E" w:rsidRDefault="00DB132C" w:rsidP="009F3A0A">
                            <w:pPr>
                              <w:pStyle w:val="ListParagraph"/>
                              <w:numPr>
                                <w:ilvl w:val="0"/>
                                <w:numId w:val="8"/>
                              </w:numPr>
                              <w:spacing w:after="0" w:line="240" w:lineRule="auto"/>
                              <w:rPr>
                                <w:sz w:val="9"/>
                                <w:szCs w:val="9"/>
                              </w:rPr>
                            </w:pPr>
                            <w:r w:rsidRPr="009C5B6E">
                              <w:rPr>
                                <w:sz w:val="9"/>
                                <w:szCs w:val="9"/>
                              </w:rPr>
                              <w:t>Microsoft Precision Touchpad certification"</w:t>
                            </w:r>
                          </w:p>
                          <w:p w14:paraId="5B60D6A5" w14:textId="5FDA65C0" w:rsidR="00DB132C" w:rsidRPr="009C5B6E" w:rsidRDefault="00DB132C" w:rsidP="009F3A0A">
                            <w:pPr>
                              <w:pStyle w:val="ListParagraph"/>
                              <w:numPr>
                                <w:ilvl w:val="0"/>
                                <w:numId w:val="8"/>
                              </w:numPr>
                              <w:spacing w:after="0" w:line="240" w:lineRule="auto"/>
                              <w:rPr>
                                <w:sz w:val="9"/>
                                <w:szCs w:val="9"/>
                              </w:rPr>
                            </w:pPr>
                            <w:r w:rsidRPr="009C5B6E">
                              <w:rPr>
                                <w:sz w:val="9"/>
                                <w:szCs w:val="9"/>
                              </w:rPr>
                              <w:t>Moisture resistant</w:t>
                            </w:r>
                          </w:p>
                          <w:p w14:paraId="103A4303" w14:textId="77777777" w:rsidR="00593AC3" w:rsidRPr="009C5B6E" w:rsidRDefault="00DB132C" w:rsidP="009F3A0A">
                            <w:pPr>
                              <w:pStyle w:val="ListParagraph"/>
                              <w:numPr>
                                <w:ilvl w:val="0"/>
                                <w:numId w:val="8"/>
                              </w:numPr>
                              <w:spacing w:after="0" w:line="240" w:lineRule="auto"/>
                              <w:rPr>
                                <w:sz w:val="9"/>
                                <w:szCs w:val="9"/>
                              </w:rPr>
                            </w:pPr>
                            <w:r w:rsidRPr="009C5B6E">
                              <w:rPr>
                                <w:sz w:val="9"/>
                                <w:szCs w:val="9"/>
                              </w:rPr>
                              <w:t>Corning® Gorilla® Glass</w:t>
                            </w:r>
                          </w:p>
                          <w:p w14:paraId="346D14DB" w14:textId="6D7E2515" w:rsidR="00B01263" w:rsidRPr="005E6F91" w:rsidRDefault="00B01263" w:rsidP="0064063A">
                            <w:pPr>
                              <w:spacing w:after="0" w:line="240" w:lineRule="auto"/>
                              <w:rPr>
                                <w:sz w:val="9"/>
                                <w:szCs w:val="9"/>
                              </w:rPr>
                            </w:pPr>
                            <w:r w:rsidRPr="005E6F91">
                              <w:rPr>
                                <w:sz w:val="9"/>
                                <w:szCs w:val="9"/>
                              </w:rPr>
                              <w:br/>
                            </w:r>
                          </w:p>
                        </w:tc>
                        <w:tc>
                          <w:tcPr>
                            <w:tcW w:w="2831" w:type="dxa"/>
                          </w:tcPr>
                          <w:p w14:paraId="0CB8BAF6" w14:textId="7DB39593" w:rsidR="0064063A" w:rsidRPr="005E6F91" w:rsidRDefault="0064063A" w:rsidP="0064063A">
                            <w:pPr>
                              <w:spacing w:after="0" w:line="240" w:lineRule="auto"/>
                              <w:rPr>
                                <w:b/>
                                <w:bCs/>
                                <w:sz w:val="9"/>
                                <w:szCs w:val="9"/>
                              </w:rPr>
                            </w:pPr>
                            <w:r w:rsidRPr="005E6F91">
                              <w:rPr>
                                <w:b/>
                                <w:bCs/>
                                <w:sz w:val="9"/>
                                <w:szCs w:val="9"/>
                              </w:rPr>
                              <w:t xml:space="preserve">Control Keys </w:t>
                            </w:r>
                          </w:p>
                          <w:p w14:paraId="25E92EC2" w14:textId="77777777" w:rsidR="0064063A" w:rsidRPr="009C5B6E" w:rsidRDefault="0064063A" w:rsidP="009F3A0A">
                            <w:pPr>
                              <w:pStyle w:val="ListParagraph"/>
                              <w:numPr>
                                <w:ilvl w:val="0"/>
                                <w:numId w:val="9"/>
                              </w:numPr>
                              <w:spacing w:after="0" w:line="240" w:lineRule="auto"/>
                              <w:rPr>
                                <w:sz w:val="9"/>
                                <w:szCs w:val="9"/>
                              </w:rPr>
                            </w:pPr>
                            <w:r w:rsidRPr="009C5B6E">
                              <w:rPr>
                                <w:sz w:val="9"/>
                                <w:szCs w:val="9"/>
                              </w:rPr>
                              <w:t>Acer Sense Key</w:t>
                            </w:r>
                          </w:p>
                          <w:p w14:paraId="23CEBA16" w14:textId="77777777" w:rsidR="00B01263" w:rsidRPr="005E6F91" w:rsidRDefault="00B01263" w:rsidP="009C5B6E">
                            <w:pPr>
                              <w:spacing w:after="0" w:line="240" w:lineRule="auto"/>
                              <w:rPr>
                                <w:sz w:val="9"/>
                                <w:szCs w:val="9"/>
                              </w:rPr>
                            </w:pPr>
                          </w:p>
                          <w:p w14:paraId="538758EB" w14:textId="0A6B1B92" w:rsidR="00B01263" w:rsidRPr="009C5B6E" w:rsidRDefault="00B01263" w:rsidP="009F3A0A">
                            <w:pPr>
                              <w:pStyle w:val="ListParagraph"/>
                              <w:numPr>
                                <w:ilvl w:val="0"/>
                                <w:numId w:val="9"/>
                              </w:numPr>
                              <w:spacing w:after="0" w:line="240" w:lineRule="auto"/>
                              <w:rPr>
                                <w:sz w:val="9"/>
                                <w:szCs w:val="9"/>
                              </w:rPr>
                            </w:pPr>
                            <w:r w:rsidRPr="009C5B6E">
                              <w:rPr>
                                <w:sz w:val="9"/>
                                <w:szCs w:val="9"/>
                              </w:rPr>
                              <w:t>Copilot Key</w:t>
                            </w:r>
                          </w:p>
                          <w:p w14:paraId="67159A9D" w14:textId="19830C9B" w:rsidR="00593AC3" w:rsidRPr="009C5B6E" w:rsidRDefault="00B01263" w:rsidP="009F3A0A">
                            <w:pPr>
                              <w:pStyle w:val="ListParagraph"/>
                              <w:numPr>
                                <w:ilvl w:val="0"/>
                                <w:numId w:val="9"/>
                              </w:numPr>
                              <w:spacing w:after="0" w:line="240" w:lineRule="auto"/>
                              <w:rPr>
                                <w:sz w:val="9"/>
                                <w:szCs w:val="9"/>
                              </w:rPr>
                            </w:pPr>
                            <w:r w:rsidRPr="009C5B6E">
                              <w:rPr>
                                <w:sz w:val="9"/>
                                <w:szCs w:val="9"/>
                              </w:rPr>
                              <w:t>Programmable key – my key</w:t>
                            </w:r>
                          </w:p>
                        </w:tc>
                      </w:tr>
                      <w:tr w:rsidR="005E6F91" w:rsidRPr="005E6F91" w14:paraId="2B1EA9ED" w14:textId="77777777" w:rsidTr="005E6F91">
                        <w:trPr>
                          <w:trHeight w:val="161"/>
                        </w:trPr>
                        <w:tc>
                          <w:tcPr>
                            <w:tcW w:w="1512" w:type="dxa"/>
                          </w:tcPr>
                          <w:p w14:paraId="7DBB37C9" w14:textId="48183FA3" w:rsidR="005E6F91" w:rsidRPr="005E6F91" w:rsidRDefault="005E6F91" w:rsidP="00593AC3">
                            <w:pPr>
                              <w:spacing w:after="0" w:line="240" w:lineRule="auto"/>
                              <w:rPr>
                                <w:b/>
                                <w:color w:val="80C342"/>
                                <w:sz w:val="9"/>
                                <w:szCs w:val="9"/>
                              </w:rPr>
                            </w:pPr>
                            <w:r>
                              <w:rPr>
                                <w:b/>
                                <w:color w:val="80C342"/>
                                <w:sz w:val="9"/>
                                <w:szCs w:val="9"/>
                              </w:rPr>
                              <w:t>Windows Desktop Apps</w:t>
                            </w:r>
                            <w:r w:rsidRPr="005E6F91">
                              <w:rPr>
                                <w:b/>
                                <w:color w:val="80C342"/>
                                <w:sz w:val="9"/>
                                <w:szCs w:val="9"/>
                                <w:vertAlign w:val="superscript"/>
                              </w:rPr>
                              <w:t>12</w:t>
                            </w:r>
                          </w:p>
                        </w:tc>
                        <w:tc>
                          <w:tcPr>
                            <w:tcW w:w="2830" w:type="dxa"/>
                          </w:tcPr>
                          <w:p w14:paraId="2CE0C45A" w14:textId="77777777" w:rsidR="005E6F91" w:rsidRPr="005E6F91" w:rsidRDefault="005E6F91" w:rsidP="005E6F91">
                            <w:pPr>
                              <w:spacing w:after="0" w:line="240" w:lineRule="auto"/>
                              <w:rPr>
                                <w:b/>
                                <w:bCs/>
                                <w:sz w:val="9"/>
                                <w:szCs w:val="9"/>
                              </w:rPr>
                            </w:pPr>
                            <w:r w:rsidRPr="005E6F91">
                              <w:rPr>
                                <w:b/>
                                <w:bCs/>
                                <w:sz w:val="9"/>
                                <w:szCs w:val="9"/>
                              </w:rPr>
                              <w:t>In-House</w:t>
                            </w:r>
                          </w:p>
                          <w:p w14:paraId="303BEE05" w14:textId="11B1BE15" w:rsidR="005E6F91" w:rsidRPr="009C5B6E" w:rsidRDefault="005E6F91" w:rsidP="009F3A0A">
                            <w:pPr>
                              <w:pStyle w:val="ListParagraph"/>
                              <w:numPr>
                                <w:ilvl w:val="0"/>
                                <w:numId w:val="11"/>
                              </w:numPr>
                              <w:spacing w:after="0" w:line="240" w:lineRule="auto"/>
                              <w:rPr>
                                <w:sz w:val="9"/>
                                <w:szCs w:val="9"/>
                              </w:rPr>
                            </w:pPr>
                            <w:r w:rsidRPr="009C5B6E">
                              <w:rPr>
                                <w:sz w:val="9"/>
                                <w:szCs w:val="9"/>
                              </w:rPr>
                              <w:t>Acer AI Image Generator</w:t>
                            </w:r>
                          </w:p>
                          <w:p w14:paraId="062711C2" w14:textId="6AD5F38F" w:rsidR="005E6F91" w:rsidRPr="009C5B6E" w:rsidRDefault="005E6F91" w:rsidP="009F3A0A">
                            <w:pPr>
                              <w:pStyle w:val="ListParagraph"/>
                              <w:numPr>
                                <w:ilvl w:val="0"/>
                                <w:numId w:val="11"/>
                              </w:numPr>
                              <w:spacing w:after="0" w:line="240" w:lineRule="auto"/>
                              <w:rPr>
                                <w:sz w:val="9"/>
                                <w:szCs w:val="9"/>
                              </w:rPr>
                            </w:pPr>
                            <w:r w:rsidRPr="009C5B6E">
                              <w:rPr>
                                <w:sz w:val="9"/>
                                <w:szCs w:val="9"/>
                              </w:rPr>
                              <w:t xml:space="preserve">Acer </w:t>
                            </w:r>
                            <w:proofErr w:type="spellStart"/>
                            <w:r w:rsidRPr="009C5B6E">
                              <w:rPr>
                                <w:sz w:val="9"/>
                                <w:szCs w:val="9"/>
                              </w:rPr>
                              <w:t>LiveArt</w:t>
                            </w:r>
                            <w:proofErr w:type="spellEnd"/>
                          </w:p>
                          <w:p w14:paraId="23E0EE16" w14:textId="2CED9D2D" w:rsidR="005E6F91" w:rsidRPr="009C5B6E" w:rsidRDefault="005E6F91" w:rsidP="009F3A0A">
                            <w:pPr>
                              <w:pStyle w:val="ListParagraph"/>
                              <w:numPr>
                                <w:ilvl w:val="0"/>
                                <w:numId w:val="11"/>
                              </w:numPr>
                              <w:spacing w:after="0" w:line="240" w:lineRule="auto"/>
                              <w:rPr>
                                <w:sz w:val="9"/>
                                <w:szCs w:val="9"/>
                              </w:rPr>
                            </w:pPr>
                            <w:r w:rsidRPr="009C5B6E">
                              <w:rPr>
                                <w:sz w:val="9"/>
                                <w:szCs w:val="9"/>
                              </w:rPr>
                              <w:t>Acer ORD Service</w:t>
                            </w:r>
                          </w:p>
                          <w:p w14:paraId="071A74B9" w14:textId="32B3944D" w:rsidR="005E6F91" w:rsidRPr="009C5B6E" w:rsidRDefault="005E6F91" w:rsidP="009F3A0A">
                            <w:pPr>
                              <w:pStyle w:val="ListParagraph"/>
                              <w:numPr>
                                <w:ilvl w:val="0"/>
                                <w:numId w:val="11"/>
                              </w:numPr>
                              <w:spacing w:after="0" w:line="240" w:lineRule="auto"/>
                              <w:rPr>
                                <w:sz w:val="9"/>
                                <w:szCs w:val="9"/>
                              </w:rPr>
                            </w:pPr>
                            <w:r w:rsidRPr="009C5B6E">
                              <w:rPr>
                                <w:sz w:val="9"/>
                                <w:szCs w:val="9"/>
                              </w:rPr>
                              <w:t xml:space="preserve">Acer </w:t>
                            </w:r>
                            <w:proofErr w:type="spellStart"/>
                            <w:r w:rsidRPr="009C5B6E">
                              <w:rPr>
                                <w:sz w:val="9"/>
                                <w:szCs w:val="9"/>
                              </w:rPr>
                              <w:t>QuickPanel</w:t>
                            </w:r>
                            <w:proofErr w:type="spellEnd"/>
                          </w:p>
                          <w:p w14:paraId="125825D7" w14:textId="2E4D165B" w:rsidR="005E6F91" w:rsidRPr="009C5B6E" w:rsidRDefault="005E6F91" w:rsidP="009F3A0A">
                            <w:pPr>
                              <w:pStyle w:val="ListParagraph"/>
                              <w:numPr>
                                <w:ilvl w:val="0"/>
                                <w:numId w:val="11"/>
                              </w:numPr>
                              <w:spacing w:after="0" w:line="240" w:lineRule="auto"/>
                              <w:rPr>
                                <w:b/>
                                <w:sz w:val="9"/>
                                <w:szCs w:val="9"/>
                              </w:rPr>
                            </w:pPr>
                            <w:r w:rsidRPr="009C5B6E">
                              <w:rPr>
                                <w:sz w:val="9"/>
                                <w:szCs w:val="9"/>
                              </w:rPr>
                              <w:t xml:space="preserve">Acer </w:t>
                            </w:r>
                            <w:proofErr w:type="spellStart"/>
                            <w:r w:rsidRPr="009C5B6E">
                              <w:rPr>
                                <w:sz w:val="9"/>
                                <w:szCs w:val="9"/>
                              </w:rPr>
                              <w:t>VisionArt</w:t>
                            </w:r>
                            <w:proofErr w:type="spellEnd"/>
                          </w:p>
                        </w:tc>
                        <w:tc>
                          <w:tcPr>
                            <w:tcW w:w="2831" w:type="dxa"/>
                            <w:gridSpan w:val="3"/>
                          </w:tcPr>
                          <w:p w14:paraId="591CA433" w14:textId="77777777" w:rsidR="005E6F91" w:rsidRPr="005E6F91" w:rsidRDefault="005E6F91" w:rsidP="005E6F91">
                            <w:pPr>
                              <w:spacing w:after="0" w:line="240" w:lineRule="auto"/>
                              <w:rPr>
                                <w:b/>
                                <w:bCs/>
                                <w:sz w:val="9"/>
                                <w:szCs w:val="9"/>
                              </w:rPr>
                            </w:pPr>
                            <w:r w:rsidRPr="005E6F91">
                              <w:rPr>
                                <w:b/>
                                <w:bCs/>
                                <w:sz w:val="9"/>
                                <w:szCs w:val="9"/>
                              </w:rPr>
                              <w:t>Search</w:t>
                            </w:r>
                          </w:p>
                          <w:p w14:paraId="5AB05A7B" w14:textId="49C498DB" w:rsidR="005E6F91" w:rsidRPr="009C5B6E" w:rsidRDefault="009C5B6E" w:rsidP="009F3A0A">
                            <w:pPr>
                              <w:pStyle w:val="ListParagraph"/>
                              <w:numPr>
                                <w:ilvl w:val="0"/>
                                <w:numId w:val="13"/>
                              </w:numPr>
                              <w:spacing w:after="0" w:line="240" w:lineRule="auto"/>
                              <w:rPr>
                                <w:sz w:val="9"/>
                                <w:szCs w:val="9"/>
                              </w:rPr>
                            </w:pPr>
                            <w:proofErr w:type="spellStart"/>
                            <w:r w:rsidRPr="009C5B6E">
                              <w:rPr>
                                <w:sz w:val="9"/>
                                <w:szCs w:val="9"/>
                              </w:rPr>
                              <w:t>AcerSense</w:t>
                            </w:r>
                            <w:proofErr w:type="spellEnd"/>
                          </w:p>
                        </w:tc>
                        <w:tc>
                          <w:tcPr>
                            <w:tcW w:w="2831" w:type="dxa"/>
                          </w:tcPr>
                          <w:p w14:paraId="0A278C26" w14:textId="77777777" w:rsidR="005E6F91" w:rsidRPr="005E6F91" w:rsidRDefault="005E6F91" w:rsidP="005E6F91">
                            <w:pPr>
                              <w:spacing w:after="0" w:line="240" w:lineRule="auto"/>
                              <w:rPr>
                                <w:b/>
                                <w:bCs/>
                                <w:sz w:val="9"/>
                                <w:szCs w:val="9"/>
                              </w:rPr>
                            </w:pPr>
                            <w:r w:rsidRPr="005E6F91">
                              <w:rPr>
                                <w:b/>
                                <w:bCs/>
                                <w:sz w:val="9"/>
                                <w:szCs w:val="9"/>
                              </w:rPr>
                              <w:t>Tools</w:t>
                            </w:r>
                          </w:p>
                          <w:p w14:paraId="3A8C156C" w14:textId="2A3849F9" w:rsidR="005E6F91" w:rsidRPr="009C5B6E" w:rsidRDefault="005E6F91" w:rsidP="009F3A0A">
                            <w:pPr>
                              <w:pStyle w:val="ListParagraph"/>
                              <w:numPr>
                                <w:ilvl w:val="0"/>
                                <w:numId w:val="12"/>
                              </w:numPr>
                              <w:spacing w:after="0" w:line="240" w:lineRule="auto"/>
                              <w:rPr>
                                <w:sz w:val="9"/>
                                <w:szCs w:val="9"/>
                              </w:rPr>
                            </w:pPr>
                            <w:r w:rsidRPr="009C5B6E">
                              <w:rPr>
                                <w:sz w:val="9"/>
                                <w:szCs w:val="9"/>
                              </w:rPr>
                              <w:t>Acer My Key Application</w:t>
                            </w:r>
                          </w:p>
                        </w:tc>
                      </w:tr>
                      <w:tr w:rsidR="00593AC3" w:rsidRPr="005E6F91" w14:paraId="79731C60" w14:textId="77777777" w:rsidTr="00177176">
                        <w:trPr>
                          <w:trHeight w:val="163"/>
                        </w:trPr>
                        <w:tc>
                          <w:tcPr>
                            <w:tcW w:w="1512" w:type="dxa"/>
                          </w:tcPr>
                          <w:p w14:paraId="2681088E" w14:textId="77777777" w:rsidR="00593AC3" w:rsidRPr="005E6F91" w:rsidRDefault="00593AC3" w:rsidP="00593AC3">
                            <w:pPr>
                              <w:spacing w:after="0" w:line="240" w:lineRule="auto"/>
                              <w:rPr>
                                <w:b/>
                                <w:color w:val="80C342"/>
                                <w:sz w:val="9"/>
                                <w:szCs w:val="9"/>
                              </w:rPr>
                            </w:pPr>
                            <w:r w:rsidRPr="005E6F91">
                              <w:rPr>
                                <w:b/>
                                <w:color w:val="80C342"/>
                                <w:sz w:val="9"/>
                                <w:szCs w:val="9"/>
                              </w:rPr>
                              <w:t>Warranty</w:t>
                            </w:r>
                          </w:p>
                        </w:tc>
                        <w:tc>
                          <w:tcPr>
                            <w:tcW w:w="8492" w:type="dxa"/>
                            <w:gridSpan w:val="5"/>
                          </w:tcPr>
                          <w:p w14:paraId="3F31ED8D" w14:textId="77777777" w:rsidR="00593AC3" w:rsidRPr="005E6F91" w:rsidRDefault="00593AC3" w:rsidP="00593AC3">
                            <w:pPr>
                              <w:spacing w:after="0" w:line="240" w:lineRule="auto"/>
                              <w:rPr>
                                <w:sz w:val="9"/>
                                <w:szCs w:val="9"/>
                              </w:rPr>
                            </w:pPr>
                            <w:r w:rsidRPr="005E6F91">
                              <w:rPr>
                                <w:sz w:val="9"/>
                                <w:szCs w:val="9"/>
                              </w:rPr>
                              <w:t>One-year International Travelers Warranty (ITW)</w:t>
                            </w:r>
                          </w:p>
                        </w:tc>
                      </w:tr>
                      <w:tr w:rsidR="00593AC3" w:rsidRPr="005E6F91" w14:paraId="72E4D44E" w14:textId="77777777" w:rsidTr="00511CE4">
                        <w:trPr>
                          <w:trHeight w:val="1640"/>
                        </w:trPr>
                        <w:tc>
                          <w:tcPr>
                            <w:tcW w:w="10004" w:type="dxa"/>
                            <w:gridSpan w:val="6"/>
                          </w:tcPr>
                          <w:p w14:paraId="192380E2" w14:textId="0605C17C" w:rsidR="00961643" w:rsidRPr="005E6F91" w:rsidRDefault="00961643" w:rsidP="009F3A0A">
                            <w:pPr>
                              <w:pStyle w:val="ListParagraph"/>
                              <w:numPr>
                                <w:ilvl w:val="0"/>
                                <w:numId w:val="5"/>
                              </w:numPr>
                              <w:spacing w:after="0" w:line="240" w:lineRule="auto"/>
                              <w:jc w:val="both"/>
                              <w:rPr>
                                <w:sz w:val="9"/>
                                <w:szCs w:val="9"/>
                              </w:rPr>
                            </w:pPr>
                            <w:r w:rsidRPr="005E6F91">
                              <w:rPr>
                                <w:sz w:val="9"/>
                                <w:szCs w:val="9"/>
                              </w:rPr>
                              <w:t>Specifications vary depending on model.</w:t>
                            </w:r>
                            <w:r w:rsidRPr="005E6F91">
                              <w:rPr>
                                <w:sz w:val="9"/>
                                <w:szCs w:val="9"/>
                              </w:rPr>
                              <w:tab/>
                            </w:r>
                            <w:r w:rsidRPr="005E6F91">
                              <w:rPr>
                                <w:sz w:val="9"/>
                                <w:szCs w:val="9"/>
                              </w:rPr>
                              <w:tab/>
                            </w:r>
                            <w:r w:rsidRPr="005E6F91">
                              <w:rPr>
                                <w:sz w:val="9"/>
                                <w:szCs w:val="9"/>
                              </w:rPr>
                              <w:tab/>
                            </w:r>
                          </w:p>
                          <w:p w14:paraId="0214121B" w14:textId="25DC5EDB" w:rsidR="00961643" w:rsidRPr="005E6F91" w:rsidRDefault="00961643" w:rsidP="009F3A0A">
                            <w:pPr>
                              <w:pStyle w:val="ListParagraph"/>
                              <w:numPr>
                                <w:ilvl w:val="0"/>
                                <w:numId w:val="5"/>
                              </w:numPr>
                              <w:spacing w:after="0" w:line="240" w:lineRule="auto"/>
                              <w:jc w:val="both"/>
                              <w:rPr>
                                <w:sz w:val="9"/>
                                <w:szCs w:val="9"/>
                              </w:rPr>
                            </w:pPr>
                            <w:r w:rsidRPr="005E6F91">
                              <w:rPr>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r w:rsidRPr="005E6F91">
                              <w:rPr>
                                <w:sz w:val="9"/>
                                <w:szCs w:val="9"/>
                              </w:rPr>
                              <w:tab/>
                            </w:r>
                            <w:r w:rsidRPr="005E6F91">
                              <w:rPr>
                                <w:sz w:val="9"/>
                                <w:szCs w:val="9"/>
                              </w:rPr>
                              <w:tab/>
                            </w:r>
                            <w:r w:rsidRPr="005E6F91">
                              <w:rPr>
                                <w:sz w:val="9"/>
                                <w:szCs w:val="9"/>
                              </w:rPr>
                              <w:tab/>
                            </w:r>
                          </w:p>
                          <w:p w14:paraId="57074B88" w14:textId="4F5E35D0" w:rsidR="00961643" w:rsidRPr="005E6F91" w:rsidRDefault="00961643" w:rsidP="009F3A0A">
                            <w:pPr>
                              <w:pStyle w:val="ListParagraph"/>
                              <w:numPr>
                                <w:ilvl w:val="0"/>
                                <w:numId w:val="5"/>
                              </w:numPr>
                              <w:spacing w:after="0" w:line="240" w:lineRule="auto"/>
                              <w:jc w:val="both"/>
                              <w:rPr>
                                <w:sz w:val="9"/>
                                <w:szCs w:val="9"/>
                              </w:rPr>
                            </w:pPr>
                            <w:r w:rsidRPr="005E6F91">
                              <w:rPr>
                                <w:sz w:val="9"/>
                                <w:szCs w:val="9"/>
                              </w:rPr>
                              <w:t>Memory speed may vary, depending on the CPU, chipset or memory fitted.</w:t>
                            </w:r>
                            <w:r w:rsidRPr="005E6F91">
                              <w:rPr>
                                <w:sz w:val="9"/>
                                <w:szCs w:val="9"/>
                              </w:rPr>
                              <w:tab/>
                            </w:r>
                            <w:r w:rsidRPr="005E6F91">
                              <w:rPr>
                                <w:sz w:val="9"/>
                                <w:szCs w:val="9"/>
                              </w:rPr>
                              <w:tab/>
                            </w:r>
                            <w:r w:rsidRPr="005E6F91">
                              <w:rPr>
                                <w:sz w:val="9"/>
                                <w:szCs w:val="9"/>
                              </w:rPr>
                              <w:tab/>
                            </w:r>
                          </w:p>
                          <w:p w14:paraId="4DE98350" w14:textId="6C433FBB" w:rsidR="00961643" w:rsidRPr="005E6F91" w:rsidRDefault="00961643" w:rsidP="009F3A0A">
                            <w:pPr>
                              <w:pStyle w:val="ListParagraph"/>
                              <w:numPr>
                                <w:ilvl w:val="0"/>
                                <w:numId w:val="5"/>
                              </w:numPr>
                              <w:spacing w:after="0" w:line="240" w:lineRule="auto"/>
                              <w:jc w:val="both"/>
                              <w:rPr>
                                <w:sz w:val="9"/>
                                <w:szCs w:val="9"/>
                              </w:rPr>
                            </w:pPr>
                            <w:r w:rsidRPr="005E6F91">
                              <w:rPr>
                                <w:sz w:val="9"/>
                                <w:szCs w:val="9"/>
                              </w:rPr>
                              <w:t>All brands and product names mentioned herein include trademarks of their respective companies and are used solely to describe or identify the products.</w:t>
                            </w:r>
                            <w:r w:rsidRPr="005E6F91">
                              <w:rPr>
                                <w:sz w:val="9"/>
                                <w:szCs w:val="9"/>
                              </w:rPr>
                              <w:tab/>
                            </w:r>
                            <w:r w:rsidRPr="005E6F91">
                              <w:rPr>
                                <w:sz w:val="9"/>
                                <w:szCs w:val="9"/>
                              </w:rPr>
                              <w:tab/>
                            </w:r>
                            <w:r w:rsidRPr="005E6F91">
                              <w:rPr>
                                <w:sz w:val="9"/>
                                <w:szCs w:val="9"/>
                              </w:rPr>
                              <w:tab/>
                            </w:r>
                          </w:p>
                          <w:p w14:paraId="125F7BEB" w14:textId="34FF0E8D" w:rsidR="00961643" w:rsidRPr="005E6F91" w:rsidRDefault="00961643" w:rsidP="009F3A0A">
                            <w:pPr>
                              <w:pStyle w:val="ListParagraph"/>
                              <w:numPr>
                                <w:ilvl w:val="0"/>
                                <w:numId w:val="5"/>
                              </w:numPr>
                              <w:spacing w:after="0" w:line="240" w:lineRule="auto"/>
                              <w:jc w:val="both"/>
                              <w:rPr>
                                <w:sz w:val="9"/>
                                <w:szCs w:val="9"/>
                              </w:rPr>
                            </w:pPr>
                            <w:r w:rsidRPr="005E6F91">
                              <w:rPr>
                                <w:sz w:val="9"/>
                                <w:szCs w:val="9"/>
                              </w:rPr>
                              <w:t>Not all features indicated are supported on all SKUs</w:t>
                            </w:r>
                            <w:r w:rsidRPr="005E6F91">
                              <w:rPr>
                                <w:sz w:val="9"/>
                                <w:szCs w:val="9"/>
                              </w:rPr>
                              <w:tab/>
                            </w:r>
                            <w:r w:rsidRPr="005E6F91">
                              <w:rPr>
                                <w:sz w:val="9"/>
                                <w:szCs w:val="9"/>
                              </w:rPr>
                              <w:tab/>
                            </w:r>
                            <w:r w:rsidRPr="005E6F91">
                              <w:rPr>
                                <w:sz w:val="9"/>
                                <w:szCs w:val="9"/>
                              </w:rPr>
                              <w:tab/>
                            </w:r>
                          </w:p>
                          <w:p w14:paraId="74219067" w14:textId="5D52A3B5" w:rsidR="00961643" w:rsidRPr="005E6F91" w:rsidRDefault="00961643" w:rsidP="009F3A0A">
                            <w:pPr>
                              <w:pStyle w:val="ListParagraph"/>
                              <w:numPr>
                                <w:ilvl w:val="0"/>
                                <w:numId w:val="5"/>
                              </w:numPr>
                              <w:spacing w:after="0" w:line="240" w:lineRule="auto"/>
                              <w:jc w:val="both"/>
                              <w:rPr>
                                <w:sz w:val="9"/>
                                <w:szCs w:val="9"/>
                              </w:rPr>
                            </w:pPr>
                            <w:r w:rsidRPr="005E6F91">
                              <w:rPr>
                                <w:sz w:val="9"/>
                                <w:szCs w:val="9"/>
                              </w:rPr>
                              <w:t>1 GB is 1 billion bytes. Actual formatted capacity is less and may vary depending on preloaded materials and operating environment. Acer Recovery Management uses a portion of the stated hard disk capacity as dedicated backup space.</w:t>
                            </w:r>
                            <w:r w:rsidRPr="005E6F91">
                              <w:rPr>
                                <w:sz w:val="9"/>
                                <w:szCs w:val="9"/>
                              </w:rPr>
                              <w:tab/>
                            </w:r>
                            <w:r w:rsidRPr="005E6F91">
                              <w:rPr>
                                <w:sz w:val="9"/>
                                <w:szCs w:val="9"/>
                              </w:rPr>
                              <w:tab/>
                            </w:r>
                          </w:p>
                          <w:p w14:paraId="46ADBBCD" w14:textId="3E84F457" w:rsidR="00961643" w:rsidRPr="005E6F91" w:rsidRDefault="00961643" w:rsidP="009F3A0A">
                            <w:pPr>
                              <w:pStyle w:val="ListParagraph"/>
                              <w:numPr>
                                <w:ilvl w:val="0"/>
                                <w:numId w:val="5"/>
                              </w:numPr>
                              <w:spacing w:after="0" w:line="240" w:lineRule="auto"/>
                              <w:jc w:val="both"/>
                              <w:rPr>
                                <w:sz w:val="9"/>
                                <w:szCs w:val="9"/>
                              </w:rPr>
                            </w:pPr>
                            <w:r w:rsidRPr="005E6F91">
                              <w:rPr>
                                <w:sz w:val="9"/>
                                <w:szCs w:val="9"/>
                              </w:rPr>
                              <w:t>Minor variations in system dimensions are possible due to the manufacturing process.</w:t>
                            </w:r>
                            <w:r w:rsidRPr="005E6F91">
                              <w:rPr>
                                <w:sz w:val="9"/>
                                <w:szCs w:val="9"/>
                              </w:rPr>
                              <w:tab/>
                            </w:r>
                            <w:r w:rsidRPr="005E6F91">
                              <w:rPr>
                                <w:sz w:val="9"/>
                                <w:szCs w:val="9"/>
                              </w:rPr>
                              <w:tab/>
                            </w:r>
                            <w:r w:rsidRPr="005E6F91">
                              <w:rPr>
                                <w:sz w:val="9"/>
                                <w:szCs w:val="9"/>
                              </w:rPr>
                              <w:tab/>
                            </w:r>
                          </w:p>
                          <w:p w14:paraId="1EB386CA" w14:textId="7C5FD04A" w:rsidR="005E6F91" w:rsidRPr="005E6F91" w:rsidRDefault="00961643" w:rsidP="009F3A0A">
                            <w:pPr>
                              <w:pStyle w:val="ListParagraph"/>
                              <w:numPr>
                                <w:ilvl w:val="0"/>
                                <w:numId w:val="5"/>
                              </w:numPr>
                              <w:spacing w:after="0" w:line="240" w:lineRule="auto"/>
                              <w:jc w:val="both"/>
                              <w:rPr>
                                <w:sz w:val="9"/>
                                <w:szCs w:val="9"/>
                              </w:rPr>
                            </w:pPr>
                            <w:r w:rsidRPr="005E6F91">
                              <w:rPr>
                                <w:sz w:val="9"/>
                                <w:szCs w:val="9"/>
                              </w:rPr>
                              <w:t>Weight may vary depending on product configuration, vendor components, manufacturing variability, and selected options.</w:t>
                            </w:r>
                          </w:p>
                          <w:p w14:paraId="7EA0E340" w14:textId="77777777" w:rsidR="005E6F91" w:rsidRPr="005E6F91" w:rsidRDefault="005E6F91" w:rsidP="009F3A0A">
                            <w:pPr>
                              <w:pStyle w:val="ListParagraph"/>
                              <w:numPr>
                                <w:ilvl w:val="0"/>
                                <w:numId w:val="5"/>
                              </w:numPr>
                              <w:spacing w:after="0" w:line="240" w:lineRule="auto"/>
                              <w:jc w:val="both"/>
                              <w:rPr>
                                <w:sz w:val="9"/>
                                <w:szCs w:val="9"/>
                              </w:rPr>
                            </w:pPr>
                            <w:r w:rsidRPr="005E6F91">
                              <w:rPr>
                                <w:sz w:val="9"/>
                                <w:szCs w:val="9"/>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 ULTRA 9 (Series 3), Intel® Graphics, WQXGA+ OLED, SSD only, 32GB of LPDDR5X memory. Battery life test condition: LCD brightness 150 nits, connected headphones, WLAN off, Bluetooth off and Better Battery Mode on.</w:t>
                            </w:r>
                          </w:p>
                          <w:p w14:paraId="7D3B1784" w14:textId="77777777" w:rsidR="005E6F91" w:rsidRPr="005E6F91" w:rsidRDefault="005E6F91" w:rsidP="009F3A0A">
                            <w:pPr>
                              <w:pStyle w:val="ListParagraph"/>
                              <w:numPr>
                                <w:ilvl w:val="0"/>
                                <w:numId w:val="5"/>
                              </w:numPr>
                              <w:spacing w:after="0" w:line="240" w:lineRule="auto"/>
                              <w:jc w:val="both"/>
                              <w:rPr>
                                <w:sz w:val="9"/>
                                <w:szCs w:val="9"/>
                              </w:rPr>
                            </w:pPr>
                            <w:r w:rsidRPr="005E6F91">
                              <w:rPr>
                                <w:sz w:val="9"/>
                                <w:szCs w:val="9"/>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ULTRA 9 (Series 3), Intel® Graphics, WQXGA+ OLED, SSD only, 32GB of LPDDR5X memory. Battery life test condition: 100 nits LCD brightness, 50% speaker volume, WLAN on, Bluetooth on, no WW direct Internet connection.</w:t>
                            </w:r>
                          </w:p>
                          <w:p w14:paraId="5F021A2A" w14:textId="77777777" w:rsidR="005E6F91" w:rsidRPr="005E6F91" w:rsidRDefault="005E6F91" w:rsidP="009F3A0A">
                            <w:pPr>
                              <w:pStyle w:val="ListParagraph"/>
                              <w:numPr>
                                <w:ilvl w:val="0"/>
                                <w:numId w:val="5"/>
                              </w:numPr>
                              <w:spacing w:after="0" w:line="240" w:lineRule="auto"/>
                              <w:jc w:val="both"/>
                              <w:rPr>
                                <w:sz w:val="9"/>
                                <w:szCs w:val="9"/>
                              </w:rPr>
                            </w:pPr>
                            <w:r w:rsidRPr="005E6F91">
                              <w:rPr>
                                <w:sz w:val="9"/>
                                <w:szCs w:val="9"/>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p w14:paraId="32333E2B" w14:textId="02C694F5" w:rsidR="00FB3FE9" w:rsidRPr="005E6F91" w:rsidRDefault="005E6F91" w:rsidP="009F3A0A">
                            <w:pPr>
                              <w:pStyle w:val="ListParagraph"/>
                              <w:numPr>
                                <w:ilvl w:val="0"/>
                                <w:numId w:val="5"/>
                              </w:numPr>
                              <w:spacing w:after="0" w:line="240" w:lineRule="auto"/>
                              <w:jc w:val="both"/>
                              <w:rPr>
                                <w:sz w:val="9"/>
                                <w:szCs w:val="9"/>
                              </w:rPr>
                            </w:pPr>
                            <w:r w:rsidRPr="005E6F91">
                              <w:rPr>
                                <w:sz w:val="9"/>
                                <w:szCs w:val="9"/>
                              </w:rPr>
                              <w:t>Bundled software may vary depending on hardware configuration, OS and regional availability.</w:t>
                            </w:r>
                            <w:r w:rsidR="00961643" w:rsidRPr="005E6F91">
                              <w:rPr>
                                <w:sz w:val="9"/>
                                <w:szCs w:val="9"/>
                              </w:rPr>
                              <w:tab/>
                            </w:r>
                            <w:r w:rsidR="00961643" w:rsidRPr="005E6F91">
                              <w:rPr>
                                <w:sz w:val="9"/>
                                <w:szCs w:val="9"/>
                              </w:rPr>
                              <w:tab/>
                            </w:r>
                            <w:r w:rsidR="00961643" w:rsidRPr="005E6F91">
                              <w:rPr>
                                <w:sz w:val="9"/>
                                <w:szCs w:val="9"/>
                              </w:rPr>
                              <w:tab/>
                            </w:r>
                          </w:p>
                        </w:tc>
                      </w:tr>
                    </w:tbl>
                    <w:p w14:paraId="4FB1A8A0" w14:textId="3260016A" w:rsidR="00F7455E" w:rsidRPr="005E6F91" w:rsidRDefault="007E594A">
                      <w:pPr>
                        <w:rPr>
                          <w:sz w:val="9"/>
                          <w:szCs w:val="9"/>
                        </w:rPr>
                      </w:pPr>
                      <w:r w:rsidRPr="005E6F91">
                        <w:rPr>
                          <w:b/>
                          <w:bCs/>
                          <w:sz w:val="9"/>
                          <w:szCs w:val="9"/>
                        </w:rPr>
                        <w:t>No</w:t>
                      </w:r>
                      <w:r w:rsidRPr="005E6F91">
                        <w:rPr>
                          <w:rFonts w:hint="eastAsia"/>
                          <w:b/>
                          <w:bCs/>
                          <w:sz w:val="9"/>
                          <w:szCs w:val="9"/>
                        </w:rPr>
                        <w:t>t</w:t>
                      </w:r>
                      <w:r w:rsidRPr="005E6F91">
                        <w:rPr>
                          <w:b/>
                          <w:bCs/>
                          <w:sz w:val="9"/>
                          <w:szCs w:val="9"/>
                        </w:rPr>
                        <w:t>e: This specification is based on</w:t>
                      </w:r>
                      <w:r w:rsidRPr="005E6F91">
                        <w:rPr>
                          <w:rFonts w:hint="eastAsia"/>
                          <w:b/>
                          <w:bCs/>
                          <w:sz w:val="9"/>
                          <w:szCs w:val="9"/>
                        </w:rPr>
                        <w:t xml:space="preserve"> </w:t>
                      </w:r>
                      <w:r w:rsidR="005E6F91" w:rsidRPr="005E6F91">
                        <w:rPr>
                          <w:b/>
                          <w:bCs/>
                          <w:sz w:val="9"/>
                          <w:szCs w:val="9"/>
                        </w:rPr>
                        <w:t>Swift SFE14-I51 (Win11) Specifications (v2-0-1) (Preview)</w:t>
                      </w:r>
                    </w:p>
                  </w:txbxContent>
                </v:textbox>
                <w10:wrap anchorx="margin"/>
              </v:shape>
            </w:pict>
          </mc:Fallback>
        </mc:AlternateContent>
      </w:r>
      <w:r w:rsidR="001C3A4D">
        <w:rPr>
          <w:noProof/>
        </w:rPr>
        <mc:AlternateContent>
          <mc:Choice Requires="wps">
            <w:drawing>
              <wp:anchor distT="0" distB="0" distL="114300" distR="114300" simplePos="0" relativeHeight="251658273" behindDoc="0" locked="0" layoutInCell="1" allowOverlap="1" wp14:anchorId="1C68C202" wp14:editId="374D5471">
                <wp:simplePos x="0" y="0"/>
                <wp:positionH relativeFrom="column">
                  <wp:posOffset>4499692</wp:posOffset>
                </wp:positionH>
                <wp:positionV relativeFrom="paragraph">
                  <wp:posOffset>97317</wp:posOffset>
                </wp:positionV>
                <wp:extent cx="390029" cy="231742"/>
                <wp:effectExtent l="0" t="0" r="0" b="0"/>
                <wp:wrapNone/>
                <wp:docPr id="1153788876" name="文字方塊 4"/>
                <wp:cNvGraphicFramePr/>
                <a:graphic xmlns:a="http://schemas.openxmlformats.org/drawingml/2006/main">
                  <a:graphicData uri="http://schemas.microsoft.com/office/word/2010/wordprocessingShape">
                    <wps:wsp>
                      <wps:cNvSpPr txBox="1"/>
                      <wps:spPr>
                        <a:xfrm>
                          <a:off x="0" y="0"/>
                          <a:ext cx="390029" cy="231742"/>
                        </a:xfrm>
                        <a:prstGeom prst="rect">
                          <a:avLst/>
                        </a:prstGeom>
                        <a:noFill/>
                        <a:ln w="6350">
                          <a:noFill/>
                        </a:ln>
                      </wps:spPr>
                      <wps:txbx>
                        <w:txbxContent>
                          <w:p w14:paraId="4FBD33C2" w14:textId="37829DBC" w:rsidR="00FD21E8" w:rsidRPr="00FD21E8" w:rsidRDefault="00F1546C">
                            <w:pPr>
                              <w:rPr>
                                <w:b/>
                                <w:bCs/>
                                <w:sz w:val="18"/>
                                <w:szCs w:val="18"/>
                              </w:rPr>
                            </w:pPr>
                            <w:r>
                              <w:rPr>
                                <w:b/>
                                <w:bCs/>
                                <w:sz w:val="18"/>
                                <w:szCs w:val="18"/>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68C202" id="文字方塊 4" o:spid="_x0000_s1036" type="#_x0000_t202" style="position:absolute;margin-left:354.3pt;margin-top:7.65pt;width:30.7pt;height:18.25pt;z-index:25165827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" filled="f" stroked="f" strokeweight=".5pt">
                <v:textbox>
                  <w:txbxContent>
                    <w:p w14:paraId="4FBD33C2" w14:textId="37829DBC" w:rsidR="00FD21E8" w:rsidRPr="00FD21E8" w:rsidRDefault="00F1546C">
                      <w:pPr>
                        <w:rPr>
                          <w:b/>
                          <w:bCs/>
                          <w:sz w:val="18"/>
                          <w:szCs w:val="18"/>
                        </w:rPr>
                      </w:pPr>
                      <w:r>
                        <w:rPr>
                          <w:b/>
                          <w:bCs/>
                          <w:sz w:val="18"/>
                          <w:szCs w:val="18"/>
                        </w:rPr>
                        <w:t>13</w:t>
                      </w:r>
                    </w:p>
                  </w:txbxContent>
                </v:textbox>
              </v:shape>
            </w:pict>
          </mc:Fallback>
        </mc:AlternateContent>
      </w:r>
      <w:r w:rsidR="001C3A4D">
        <w:rPr>
          <w:noProof/>
        </w:rPr>
        <mc:AlternateContent>
          <mc:Choice Requires="wps">
            <w:drawing>
              <wp:anchor distT="0" distB="0" distL="114300" distR="114300" simplePos="0" relativeHeight="251658265" behindDoc="0" locked="0" layoutInCell="1" allowOverlap="1" wp14:anchorId="220932E1" wp14:editId="6DDD4435">
                <wp:simplePos x="0" y="0"/>
                <wp:positionH relativeFrom="column">
                  <wp:posOffset>4269395</wp:posOffset>
                </wp:positionH>
                <wp:positionV relativeFrom="paragraph">
                  <wp:posOffset>50618</wp:posOffset>
                </wp:positionV>
                <wp:extent cx="331470" cy="256540"/>
                <wp:effectExtent l="0" t="0" r="0" b="0"/>
                <wp:wrapNone/>
                <wp:docPr id="1411106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5CAD211E" w14:textId="74583F97" w:rsidR="002923EB" w:rsidRPr="008B75DF" w:rsidRDefault="00F1546C" w:rsidP="002923EB">
                            <w:pPr>
                              <w:rPr>
                                <w:b/>
                                <w:sz w:val="18"/>
                                <w:szCs w:val="16"/>
                              </w:rPr>
                            </w:pPr>
                            <w:r>
                              <w:rPr>
                                <w:b/>
                                <w:sz w:val="18"/>
                                <w:szCs w:val="16"/>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0932E1" id="_x0000_s1037" type="#_x0000_t202" style="position:absolute;margin-left:336.15pt;margin-top:4pt;width:26.1pt;height:20.2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" filled="f" stroked="f">
                <v:textbox>
                  <w:txbxContent>
                    <w:p w14:paraId="5CAD211E" w14:textId="74583F97" w:rsidR="002923EB" w:rsidRPr="008B75DF" w:rsidRDefault="00F1546C" w:rsidP="002923EB">
                      <w:pPr>
                        <w:rPr>
                          <w:b/>
                          <w:sz w:val="18"/>
                          <w:szCs w:val="16"/>
                        </w:rPr>
                      </w:pPr>
                      <w:r>
                        <w:rPr>
                          <w:b/>
                          <w:sz w:val="18"/>
                          <w:szCs w:val="16"/>
                        </w:rPr>
                        <w:t>11</w:t>
                      </w:r>
                    </w:p>
                  </w:txbxContent>
                </v:textbox>
              </v:shape>
            </w:pict>
          </mc:Fallback>
        </mc:AlternateContent>
      </w:r>
      <w:r w:rsidR="001C3A4D">
        <w:rPr>
          <w:noProof/>
        </w:rPr>
        <mc:AlternateContent>
          <mc:Choice Requires="wps">
            <w:drawing>
              <wp:anchor distT="0" distB="0" distL="114300" distR="114300" simplePos="0" relativeHeight="251658266" behindDoc="0" locked="0" layoutInCell="1" allowOverlap="1" wp14:anchorId="5BFFC598" wp14:editId="0C16436F">
                <wp:simplePos x="0" y="0"/>
                <wp:positionH relativeFrom="column">
                  <wp:posOffset>4380244</wp:posOffset>
                </wp:positionH>
                <wp:positionV relativeFrom="paragraph">
                  <wp:posOffset>88494</wp:posOffset>
                </wp:positionV>
                <wp:extent cx="331470" cy="256540"/>
                <wp:effectExtent l="0" t="0" r="0" b="0"/>
                <wp:wrapNone/>
                <wp:docPr id="710604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56540"/>
                        </a:xfrm>
                        <a:prstGeom prst="rect">
                          <a:avLst/>
                        </a:prstGeom>
                        <a:noFill/>
                        <a:ln w="9525">
                          <a:noFill/>
                          <a:miter lim="800000"/>
                          <a:headEnd/>
                          <a:tailEnd/>
                        </a:ln>
                      </wps:spPr>
                      <wps:txbx>
                        <w:txbxContent>
                          <w:p w14:paraId="0BB8AEA8" w14:textId="376E98D1" w:rsidR="002923EB" w:rsidRPr="008B75DF" w:rsidRDefault="00F1546C" w:rsidP="002923EB">
                            <w:pPr>
                              <w:rPr>
                                <w:b/>
                                <w:sz w:val="18"/>
                                <w:szCs w:val="16"/>
                              </w:rPr>
                            </w:pPr>
                            <w:r>
                              <w:rPr>
                                <w:b/>
                                <w:sz w:val="18"/>
                                <w:szCs w:val="16"/>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FC598" id="_x0000_s1038" type="#_x0000_t202" style="position:absolute;margin-left:344.9pt;margin-top:6.95pt;width:26.1pt;height:20.2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" filled="f" stroked="f">
                <v:textbox>
                  <w:txbxContent>
                    <w:p w14:paraId="0BB8AEA8" w14:textId="376E98D1" w:rsidR="002923EB" w:rsidRPr="008B75DF" w:rsidRDefault="00F1546C" w:rsidP="002923EB">
                      <w:pPr>
                        <w:rPr>
                          <w:b/>
                          <w:sz w:val="18"/>
                          <w:szCs w:val="16"/>
                        </w:rPr>
                      </w:pPr>
                      <w:r>
                        <w:rPr>
                          <w:b/>
                          <w:sz w:val="18"/>
                          <w:szCs w:val="16"/>
                        </w:rPr>
                        <w:t>12</w:t>
                      </w:r>
                    </w:p>
                  </w:txbxContent>
                </v:textbox>
              </v:shape>
            </w:pict>
          </mc:Fallback>
        </mc:AlternateContent>
      </w:r>
      <w:r w:rsidR="001C3A4D">
        <w:rPr>
          <w:noProof/>
        </w:rPr>
        <mc:AlternateContent>
          <mc:Choice Requires="wps">
            <w:drawing>
              <wp:anchor distT="0" distB="0" distL="114300" distR="114300" simplePos="0" relativeHeight="251658249" behindDoc="0" locked="0" layoutInCell="1" allowOverlap="1" wp14:anchorId="6585F636" wp14:editId="3A81A239">
                <wp:simplePos x="0" y="0"/>
                <wp:positionH relativeFrom="margin">
                  <wp:posOffset>2111740</wp:posOffset>
                </wp:positionH>
                <wp:positionV relativeFrom="paragraph">
                  <wp:posOffset>227260</wp:posOffset>
                </wp:positionV>
                <wp:extent cx="321310" cy="256540"/>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256540"/>
                        </a:xfrm>
                        <a:prstGeom prst="rect">
                          <a:avLst/>
                        </a:prstGeom>
                        <a:noFill/>
                        <a:ln w="9525">
                          <a:noFill/>
                          <a:miter lim="800000"/>
                          <a:headEnd/>
                          <a:tailEnd/>
                        </a:ln>
                      </wps:spPr>
                      <wps:txbx>
                        <w:txbxContent>
                          <w:p w14:paraId="61F49340" w14:textId="1821F2C9" w:rsidR="007C5443" w:rsidRPr="008B75DF" w:rsidRDefault="001C3A4D" w:rsidP="007C5443">
                            <w:pPr>
                              <w:rPr>
                                <w:b/>
                                <w:sz w:val="18"/>
                                <w:szCs w:val="16"/>
                              </w:rPr>
                            </w:pPr>
                            <w:r>
                              <w:rPr>
                                <w:b/>
                                <w:sz w:val="18"/>
                                <w:szCs w:val="16"/>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5F636" id="_x0000_s1039" type="#_x0000_t202" style="position:absolute;margin-left:166.3pt;margin-top:17.9pt;width:25.3pt;height:20.2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" filled="f" stroked="f">
                <v:textbox>
                  <w:txbxContent>
                    <w:p w14:paraId="61F49340" w14:textId="1821F2C9" w:rsidR="007C5443" w:rsidRPr="008B75DF" w:rsidRDefault="001C3A4D" w:rsidP="007C5443">
                      <w:pPr>
                        <w:rPr>
                          <w:b/>
                          <w:sz w:val="18"/>
                          <w:szCs w:val="16"/>
                        </w:rPr>
                      </w:pPr>
                      <w:r>
                        <w:rPr>
                          <w:b/>
                          <w:sz w:val="18"/>
                          <w:szCs w:val="16"/>
                        </w:rPr>
                        <w:t>8</w:t>
                      </w:r>
                    </w:p>
                  </w:txbxContent>
                </v:textbox>
                <w10:wrap anchorx="margin"/>
              </v:shape>
            </w:pict>
          </mc:Fallback>
        </mc:AlternateContent>
      </w:r>
      <w:r w:rsidR="001C3A4D">
        <w:rPr>
          <w:noProof/>
        </w:rPr>
        <mc:AlternateContent>
          <mc:Choice Requires="wps">
            <w:drawing>
              <wp:anchor distT="0" distB="0" distL="114300" distR="114300" simplePos="0" relativeHeight="251658270" behindDoc="0" locked="0" layoutInCell="1" allowOverlap="1" wp14:anchorId="3F007C16" wp14:editId="756D59EE">
                <wp:simplePos x="0" y="0"/>
                <wp:positionH relativeFrom="column">
                  <wp:posOffset>2277711</wp:posOffset>
                </wp:positionH>
                <wp:positionV relativeFrom="paragraph">
                  <wp:posOffset>8344</wp:posOffset>
                </wp:positionV>
                <wp:extent cx="0" cy="277495"/>
                <wp:effectExtent l="19050" t="19050" r="38100" b="27305"/>
                <wp:wrapNone/>
                <wp:docPr id="1901793040"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7495"/>
                        </a:xfrm>
                        <a:prstGeom prst="straightConnector1">
                          <a:avLst/>
                        </a:prstGeom>
                        <a:noFill/>
                        <a:ln w="12700">
                          <a:solidFill>
                            <a:srgbClr val="80C342"/>
                          </a:solidFill>
                          <a:round/>
                          <a:headEnd type="oval"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3DFE70" id="AutoShape 97" o:spid="_x0000_s1026" type="#_x0000_t32" style="position:absolute;margin-left:179.35pt;margin-top:.65pt;width:0;height:21.8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" strokecolor="#80c342" strokeweight="1pt">
                <v:stroke startarrow="oval" startarrowwidth="narrow" startarrowlength="short" endarrowwidth="narrow" endarrowlength="short"/>
              </v:shape>
            </w:pict>
          </mc:Fallback>
        </mc:AlternateContent>
      </w:r>
      <w:r w:rsidR="001C3A4D" w:rsidRPr="00334D1E">
        <w:rPr>
          <w:noProof/>
        </w:rPr>
        <mc:AlternateContent>
          <mc:Choice Requires="wps">
            <w:drawing>
              <wp:anchor distT="0" distB="0" distL="114300" distR="114300" simplePos="0" relativeHeight="251658254" behindDoc="0" locked="0" layoutInCell="1" allowOverlap="1" wp14:anchorId="2E8F38F3" wp14:editId="54946EFC">
                <wp:simplePos x="0" y="0"/>
                <wp:positionH relativeFrom="column">
                  <wp:posOffset>936731</wp:posOffset>
                </wp:positionH>
                <wp:positionV relativeFrom="paragraph">
                  <wp:posOffset>175489</wp:posOffset>
                </wp:positionV>
                <wp:extent cx="264795" cy="256540"/>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1D72D18D" w14:textId="24547C8E" w:rsidR="00334D1E" w:rsidRPr="008B75DF" w:rsidRDefault="00B42388" w:rsidP="00334D1E">
                            <w:pPr>
                              <w:rPr>
                                <w:b/>
                                <w:sz w:val="18"/>
                                <w:szCs w:val="16"/>
                              </w:rPr>
                            </w:pPr>
                            <w:r>
                              <w:rPr>
                                <w:b/>
                                <w:sz w:val="18"/>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F38F3" id="_x0000_s1040" type="#_x0000_t202" style="position:absolute;margin-left:73.75pt;margin-top:13.8pt;width:20.85pt;height:20.2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wnk/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" filled="f" stroked="f">
                <v:textbox>
                  <w:txbxContent>
                    <w:p w14:paraId="1D72D18D" w14:textId="24547C8E" w:rsidR="00334D1E" w:rsidRPr="008B75DF" w:rsidRDefault="00B42388" w:rsidP="00334D1E">
                      <w:pPr>
                        <w:rPr>
                          <w:b/>
                          <w:sz w:val="18"/>
                          <w:szCs w:val="16"/>
                        </w:rPr>
                      </w:pPr>
                      <w:r>
                        <w:rPr>
                          <w:b/>
                          <w:sz w:val="18"/>
                          <w:szCs w:val="16"/>
                        </w:rPr>
                        <w:t>7</w:t>
                      </w:r>
                    </w:p>
                  </w:txbxContent>
                </v:textbox>
              </v:shape>
            </w:pict>
          </mc:Fallback>
        </mc:AlternateContent>
      </w:r>
      <w:r w:rsidR="001C3A4D">
        <w:rPr>
          <w:noProof/>
        </w:rPr>
        <mc:AlternateContent>
          <mc:Choice Requires="wps">
            <w:drawing>
              <wp:anchor distT="0" distB="0" distL="114300" distR="114300" simplePos="0" relativeHeight="251658250" behindDoc="0" locked="0" layoutInCell="1" allowOverlap="1" wp14:anchorId="09BEB525" wp14:editId="547769C0">
                <wp:simplePos x="0" y="0"/>
                <wp:positionH relativeFrom="column">
                  <wp:posOffset>1066786</wp:posOffset>
                </wp:positionH>
                <wp:positionV relativeFrom="paragraph">
                  <wp:posOffset>36850</wp:posOffset>
                </wp:positionV>
                <wp:extent cx="0" cy="193040"/>
                <wp:effectExtent l="19050" t="19050" r="38100" b="16510"/>
                <wp:wrapNone/>
                <wp:docPr id="13"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3040"/>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6679B0" id="AutoShape 78" o:spid="_x0000_s1026" type="#_x0000_t32" style="position:absolute;margin-left:84pt;margin-top:2.9pt;width:0;height:15.2pt;flip:y;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" strokecolor="#80c342" strokeweight="1pt">
                <v:stroke startarrowwidth="narrow" startarrowlength="short" endarrow="oval" endarrowwidth="narrow" endarrowlength="short"/>
              </v:shape>
            </w:pict>
          </mc:Fallback>
        </mc:AlternateContent>
      </w:r>
      <w:r w:rsidR="001C3A4D">
        <w:rPr>
          <w:noProof/>
        </w:rPr>
        <mc:AlternateContent>
          <mc:Choice Requires="wps">
            <w:drawing>
              <wp:anchor distT="0" distB="0" distL="114300" distR="114300" simplePos="0" relativeHeight="251658245" behindDoc="0" locked="0" layoutInCell="1" allowOverlap="1" wp14:anchorId="4607794E" wp14:editId="69A99D1A">
                <wp:simplePos x="0" y="0"/>
                <wp:positionH relativeFrom="column">
                  <wp:posOffset>835139</wp:posOffset>
                </wp:positionH>
                <wp:positionV relativeFrom="paragraph">
                  <wp:posOffset>133025</wp:posOffset>
                </wp:positionV>
                <wp:extent cx="264795" cy="256540"/>
                <wp:effectExtent l="0" t="0" r="0" b="0"/>
                <wp:wrapNone/>
                <wp:docPr id="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1D63BEC0" w14:textId="0CB523C8" w:rsidR="008B75DF" w:rsidRPr="008B75DF" w:rsidRDefault="00B42388" w:rsidP="008B75DF">
                            <w:pPr>
                              <w:rPr>
                                <w:b/>
                                <w:sz w:val="18"/>
                                <w:szCs w:val="16"/>
                              </w:rPr>
                            </w:pPr>
                            <w:r>
                              <w:rPr>
                                <w:b/>
                                <w:sz w:val="18"/>
                                <w:szCs w:val="16"/>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7794E" id="_x0000_s1041" type="#_x0000_t202" style="position:absolute;margin-left:65.75pt;margin-top:10.45pt;width:20.85pt;height:20.2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GcS/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" filled="f" stroked="f">
                <v:textbox>
                  <w:txbxContent>
                    <w:p w14:paraId="1D63BEC0" w14:textId="0CB523C8" w:rsidR="008B75DF" w:rsidRPr="008B75DF" w:rsidRDefault="00B42388" w:rsidP="008B75DF">
                      <w:pPr>
                        <w:rPr>
                          <w:b/>
                          <w:sz w:val="18"/>
                          <w:szCs w:val="16"/>
                        </w:rPr>
                      </w:pPr>
                      <w:r>
                        <w:rPr>
                          <w:b/>
                          <w:sz w:val="18"/>
                          <w:szCs w:val="16"/>
                        </w:rPr>
                        <w:t>6</w:t>
                      </w:r>
                    </w:p>
                  </w:txbxContent>
                </v:textbox>
              </v:shape>
            </w:pict>
          </mc:Fallback>
        </mc:AlternateContent>
      </w:r>
      <w:r w:rsidR="001C3A4D">
        <w:rPr>
          <w:noProof/>
        </w:rPr>
        <mc:AlternateContent>
          <mc:Choice Requires="wps">
            <w:drawing>
              <wp:anchor distT="0" distB="0" distL="114300" distR="114300" simplePos="0" relativeHeight="251658247" behindDoc="0" locked="0" layoutInCell="1" allowOverlap="1" wp14:anchorId="2680C818" wp14:editId="37BC851B">
                <wp:simplePos x="0" y="0"/>
                <wp:positionH relativeFrom="column">
                  <wp:posOffset>751846</wp:posOffset>
                </wp:positionH>
                <wp:positionV relativeFrom="paragraph">
                  <wp:posOffset>86406</wp:posOffset>
                </wp:positionV>
                <wp:extent cx="264795" cy="256540"/>
                <wp:effectExtent l="0" t="0" r="0" b="0"/>
                <wp:wrapNone/>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256540"/>
                        </a:xfrm>
                        <a:prstGeom prst="rect">
                          <a:avLst/>
                        </a:prstGeom>
                        <a:noFill/>
                        <a:ln w="9525">
                          <a:noFill/>
                          <a:miter lim="800000"/>
                          <a:headEnd/>
                          <a:tailEnd/>
                        </a:ln>
                      </wps:spPr>
                      <wps:txbx>
                        <w:txbxContent>
                          <w:p w14:paraId="0EAF8DA4" w14:textId="77777777" w:rsidR="008B75DF" w:rsidRPr="008B75DF" w:rsidRDefault="008B75DF" w:rsidP="008B75DF">
                            <w:pPr>
                              <w:rPr>
                                <w:b/>
                                <w:sz w:val="18"/>
                                <w:szCs w:val="16"/>
                              </w:rPr>
                            </w:pPr>
                            <w:r>
                              <w:rPr>
                                <w:b/>
                                <w:sz w:val="18"/>
                                <w:szCs w:val="16"/>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0C818" id="_x0000_s1042" type="#_x0000_t202" style="position:absolute;margin-left:59.2pt;margin-top:6.8pt;width:20.85pt;height:20.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" filled="f" stroked="f">
                <v:textbox>
                  <w:txbxContent>
                    <w:p w14:paraId="0EAF8DA4" w14:textId="77777777" w:rsidR="008B75DF" w:rsidRPr="008B75DF" w:rsidRDefault="008B75DF" w:rsidP="008B75DF">
                      <w:pPr>
                        <w:rPr>
                          <w:b/>
                          <w:sz w:val="18"/>
                          <w:szCs w:val="16"/>
                        </w:rPr>
                      </w:pPr>
                      <w:r>
                        <w:rPr>
                          <w:b/>
                          <w:sz w:val="18"/>
                          <w:szCs w:val="16"/>
                        </w:rPr>
                        <w:t>5</w:t>
                      </w:r>
                    </w:p>
                  </w:txbxContent>
                </v:textbox>
              </v:shape>
            </w:pict>
          </mc:Fallback>
        </mc:AlternateContent>
      </w:r>
      <w:r w:rsidR="001C3A4D">
        <w:rPr>
          <w:noProof/>
        </w:rPr>
        <mc:AlternateContent>
          <mc:Choice Requires="wps">
            <w:drawing>
              <wp:anchor distT="0" distB="0" distL="114300" distR="114300" simplePos="0" relativeHeight="251658264" behindDoc="0" locked="0" layoutInCell="1" allowOverlap="1" wp14:anchorId="7D640383" wp14:editId="440E7C00">
                <wp:simplePos x="0" y="0"/>
                <wp:positionH relativeFrom="column">
                  <wp:posOffset>974258</wp:posOffset>
                </wp:positionH>
                <wp:positionV relativeFrom="paragraph">
                  <wp:posOffset>36904</wp:posOffset>
                </wp:positionV>
                <wp:extent cx="0" cy="154305"/>
                <wp:effectExtent l="19050" t="19050" r="38100" b="17145"/>
                <wp:wrapNone/>
                <wp:docPr id="873793582"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A67956" id="AutoShape 92" o:spid="_x0000_s1026" type="#_x0000_t32" style="position:absolute;margin-left:76.7pt;margin-top:2.9pt;width:0;height:12.15pt;flip:y;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" strokecolor="#80c342" strokeweight="1pt">
                <v:stroke startarrowwidth="narrow" startarrowlength="short" endarrow="oval" endarrowwidth="narrow" endarrowlength="short"/>
              </v:shape>
            </w:pict>
          </mc:Fallback>
        </mc:AlternateContent>
      </w:r>
      <w:r w:rsidR="001C3A4D">
        <w:rPr>
          <w:noProof/>
        </w:rPr>
        <mc:AlternateContent>
          <mc:Choice Requires="wps">
            <w:drawing>
              <wp:anchor distT="0" distB="0" distL="114300" distR="114300" simplePos="0" relativeHeight="251658255" behindDoc="0" locked="0" layoutInCell="1" allowOverlap="1" wp14:anchorId="431C171E" wp14:editId="729BA608">
                <wp:simplePos x="0" y="0"/>
                <wp:positionH relativeFrom="column">
                  <wp:posOffset>892181</wp:posOffset>
                </wp:positionH>
                <wp:positionV relativeFrom="paragraph">
                  <wp:posOffset>4667</wp:posOffset>
                </wp:positionV>
                <wp:extent cx="0" cy="154305"/>
                <wp:effectExtent l="19050" t="19050" r="38100" b="17145"/>
                <wp:wrapNone/>
                <wp:docPr id="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305"/>
                        </a:xfrm>
                        <a:prstGeom prst="straightConnector1">
                          <a:avLst/>
                        </a:prstGeom>
                        <a:noFill/>
                        <a:ln w="12700">
                          <a:solidFill>
                            <a:srgbClr val="80C342"/>
                          </a:solidFill>
                          <a:round/>
                          <a:headEnd w="sm" len="sm"/>
                          <a:tailEnd type="oval"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2B1B19" id="AutoShape 92" o:spid="_x0000_s1026" type="#_x0000_t32" style="position:absolute;margin-left:70.25pt;margin-top:.35pt;width:0;height:12.15pt;flip:y;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" strokecolor="#80c342" strokeweight="1pt">
                <v:stroke startarrowwidth="narrow" startarrowlength="short" endarrow="oval" endarrowwidth="narrow" endarrowlength="short"/>
              </v:shape>
            </w:pict>
          </mc:Fallback>
        </mc:AlternateContent>
      </w:r>
    </w:p>
    <w:sectPr w:rsidR="00002E12" w:rsidRPr="008269FB" w:rsidSect="00A52FC4">
      <w:footerReference w:type="default" r:id="rId16"/>
      <w:pgSz w:w="11907" w:h="16840" w:code="9"/>
      <w:pgMar w:top="851" w:right="851" w:bottom="851" w:left="8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8162E" w14:textId="77777777" w:rsidR="00E719E1" w:rsidRDefault="00E719E1" w:rsidP="00F019D5">
      <w:pPr>
        <w:spacing w:after="0" w:line="240" w:lineRule="auto"/>
      </w:pPr>
      <w:r>
        <w:separator/>
      </w:r>
    </w:p>
  </w:endnote>
  <w:endnote w:type="continuationSeparator" w:id="0">
    <w:p w14:paraId="226079ED" w14:textId="77777777" w:rsidR="00E719E1" w:rsidRDefault="00E719E1" w:rsidP="00F0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cer Foco">
    <w:panose1 w:val="020B0604050202020203"/>
    <w:charset w:val="00"/>
    <w:family w:val="swiss"/>
    <w:pitch w:val="variable"/>
    <w:sig w:usb0="A00002AF" w:usb1="5000205B" w:usb2="00000000" w:usb3="00000000" w:csb0="0000009F" w:csb1="00000000"/>
  </w:font>
  <w:font w:name="Tahoma">
    <w:panose1 w:val="020B0604030504040204"/>
    <w:charset w:val="00"/>
    <w:family w:val="swiss"/>
    <w:pitch w:val="variable"/>
    <w:sig w:usb0="E1002EFF" w:usb1="C000605B" w:usb2="00000029" w:usb3="00000000" w:csb0="000101FF" w:csb1="00000000"/>
  </w:font>
  <w:font w:name="Frutiger Roman">
    <w:altName w:val="Courier New"/>
    <w:panose1 w:val="00000000000000000000"/>
    <w:charset w:val="00"/>
    <w:family w:val="modern"/>
    <w:notTrueType/>
    <w:pitch w:val="variable"/>
    <w:sig w:usb0="00000007" w:usb1="00000000" w:usb2="00000000" w:usb3="00000000" w:csb0="00000003" w:csb1="00000000"/>
  </w:font>
  <w:font w:name="Veto Com">
    <w:altName w:val="Times New Roman"/>
    <w:charset w:val="00"/>
    <w:family w:val="auto"/>
    <w:pitch w:val="variable"/>
    <w:sig w:usb0="800000AF" w:usb1="5000204A" w:usb2="00000000" w:usb3="00000000" w:csb0="0000009B"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cer Foco Black">
    <w:panose1 w:val="020B09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C3AA6" w14:textId="30DB04E9" w:rsidR="00F019D5" w:rsidRPr="00F019D5" w:rsidRDefault="00FB3FE9" w:rsidP="00F019D5">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rPr>
        <w:rFonts w:cs="Helv"/>
        <w:sz w:val="10"/>
        <w:szCs w:val="10"/>
      </w:rPr>
    </w:pPr>
    <w:r>
      <w:rPr>
        <w:noProof/>
      </w:rPr>
      <mc:AlternateContent>
        <mc:Choice Requires="wps">
          <w:drawing>
            <wp:anchor distT="0" distB="0" distL="114300" distR="114300" simplePos="0" relativeHeight="251658240" behindDoc="0" locked="0" layoutInCell="1" allowOverlap="1" wp14:anchorId="49EA1C8D" wp14:editId="182C7D2E">
              <wp:simplePos x="0" y="0"/>
              <wp:positionH relativeFrom="margin">
                <wp:posOffset>-78422</wp:posOffset>
              </wp:positionH>
              <wp:positionV relativeFrom="paragraph">
                <wp:posOffset>-508000</wp:posOffset>
              </wp:positionV>
              <wp:extent cx="6508750" cy="471488"/>
              <wp:effectExtent l="0" t="0" r="0" b="508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471488"/>
                      </a:xfrm>
                      <a:prstGeom prst="rect">
                        <a:avLst/>
                      </a:prstGeom>
                      <a:noFill/>
                      <a:ln w="9525">
                        <a:noFill/>
                        <a:miter lim="800000"/>
                        <a:headEnd/>
                        <a:tailEnd/>
                      </a:ln>
                    </wps:spPr>
                    <wps:txbx>
                      <w:txbxContent>
                        <w:p w14:paraId="4A4ACD7F" w14:textId="3DB919D3" w:rsidR="00F019D5" w:rsidRDefault="00FB3FE9" w:rsidP="0048474C">
                          <w:pPr>
                            <w:spacing w:after="0" w:line="240" w:lineRule="auto"/>
                            <w:rPr>
                              <w:sz w:val="6"/>
                              <w:szCs w:val="6"/>
                            </w:rPr>
                          </w:pPr>
                          <w:r w:rsidRPr="00FB3FE9">
                            <w:rP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3C0F7161" w14:textId="77777777" w:rsidR="00FB3FE9" w:rsidRPr="00FB3FE9" w:rsidRDefault="00FB3FE9" w:rsidP="00FB3FE9">
                          <w:pPr>
                            <w:spacing w:after="0" w:line="240" w:lineRule="auto"/>
                            <w:rPr>
                              <w:sz w:val="7"/>
                              <w:szCs w:val="9"/>
                            </w:rPr>
                          </w:pPr>
                          <w:r w:rsidRPr="00FB3FE9">
                            <w:rPr>
                              <w:sz w:val="7"/>
                              <w:szCs w:val="9"/>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377D72DA" w14:textId="77777777" w:rsidR="00FB3FE9" w:rsidRPr="00FB3FE9" w:rsidRDefault="00FB3FE9" w:rsidP="00FB3FE9">
                          <w:pPr>
                            <w:spacing w:after="0" w:line="240" w:lineRule="auto"/>
                            <w:rPr>
                              <w:sz w:val="7"/>
                              <w:szCs w:val="9"/>
                            </w:rPr>
                          </w:pPr>
                          <w:r w:rsidRPr="00FB3FE9">
                            <w:rPr>
                              <w:rFonts w:hint="eastAsia"/>
                              <w:sz w:val="7"/>
                              <w:szCs w:val="9"/>
                            </w:rPr>
                            <w:t>©</w:t>
                          </w:r>
                          <w:r w:rsidRPr="00FB3FE9">
                            <w:rPr>
                              <w:sz w:val="7"/>
                              <w:szCs w:val="9"/>
                            </w:rPr>
                            <w:t xml:space="preserve"> 2025. All rights reserved.</w:t>
                          </w:r>
                        </w:p>
                        <w:p w14:paraId="62ABDC27" w14:textId="77777777" w:rsidR="00FB3FE9" w:rsidRPr="00FB3FE9" w:rsidRDefault="00FB3FE9" w:rsidP="00FB3FE9">
                          <w:pPr>
                            <w:spacing w:after="0" w:line="240" w:lineRule="auto"/>
                            <w:rPr>
                              <w:sz w:val="7"/>
                              <w:szCs w:val="9"/>
                            </w:rPr>
                          </w:pPr>
                          <w:r w:rsidRPr="00FB3FE9">
                            <w:rPr>
                              <w:sz w:val="7"/>
                              <w:szCs w:val="9"/>
                            </w:rPr>
                            <w:t>Microsoft and Windows are registered trademarks of Microsoft Corporation.</w:t>
                          </w:r>
                        </w:p>
                        <w:p w14:paraId="586B11BF" w14:textId="76299E87" w:rsidR="00FB3FE9" w:rsidRPr="00AA02AC" w:rsidRDefault="00FB3FE9" w:rsidP="00FB3FE9">
                          <w:pPr>
                            <w:spacing w:after="0" w:line="240" w:lineRule="auto"/>
                            <w:rPr>
                              <w:sz w:val="7"/>
                              <w:szCs w:val="9"/>
                            </w:rPr>
                          </w:pPr>
                          <w:r w:rsidRPr="00FB3FE9">
                            <w:rPr>
                              <w:sz w:val="7"/>
                              <w:szCs w:val="9"/>
                            </w:rPr>
                            <w:t xml:space="preserve">3D </w:t>
                          </w:r>
                          <w:proofErr w:type="spellStart"/>
                          <w:r w:rsidRPr="00FB3FE9">
                            <w:rPr>
                              <w:sz w:val="7"/>
                              <w:szCs w:val="9"/>
                            </w:rPr>
                            <w:t>XPoint</w:t>
                          </w:r>
                          <w:proofErr w:type="spellEnd"/>
                          <w:r w:rsidRPr="00FB3FE9">
                            <w:rPr>
                              <w:sz w:val="7"/>
                              <w:szCs w:val="9"/>
                            </w:rPr>
                            <w:t xml:space="preserve">, </w:t>
                          </w:r>
                          <w:proofErr w:type="spellStart"/>
                          <w:r w:rsidRPr="00FB3FE9">
                            <w:rPr>
                              <w:sz w:val="7"/>
                              <w:szCs w:val="9"/>
                            </w:rPr>
                            <w:t>Agilex</w:t>
                          </w:r>
                          <w:proofErr w:type="spellEnd"/>
                          <w:r w:rsidRPr="00FB3FE9">
                            <w:rPr>
                              <w:sz w:val="7"/>
                              <w:szCs w:val="9"/>
                            </w:rPr>
                            <w:t xml:space="preserve">, Altera, Arc, Arria, Avalon, </w:t>
                          </w:r>
                          <w:proofErr w:type="spellStart"/>
                          <w:r w:rsidRPr="00FB3FE9">
                            <w:rPr>
                              <w:sz w:val="7"/>
                              <w:szCs w:val="9"/>
                            </w:rPr>
                            <w:t>Axxia</w:t>
                          </w:r>
                          <w:proofErr w:type="spellEnd"/>
                          <w:r w:rsidRPr="00FB3FE9">
                            <w:rPr>
                              <w:sz w:val="7"/>
                              <w:szCs w:val="9"/>
                            </w:rPr>
                            <w:t xml:space="preserve">, Barefoot Networks, the Barefoot logo, the Footsie logo, Celeron, Cyclone, </w:t>
                          </w:r>
                          <w:proofErr w:type="spellStart"/>
                          <w:r w:rsidRPr="00FB3FE9">
                            <w:rPr>
                              <w:sz w:val="7"/>
                              <w:szCs w:val="9"/>
                            </w:rPr>
                            <w:t>Docea</w:t>
                          </w:r>
                          <w:proofErr w:type="spellEnd"/>
                          <w:r w:rsidRPr="00FB3FE9">
                            <w:rPr>
                              <w:sz w:val="7"/>
                              <w:szCs w:val="9"/>
                            </w:rPr>
                            <w:t xml:space="preserve">, DoubleShot, </w:t>
                          </w:r>
                          <w:proofErr w:type="spellStart"/>
                          <w:r w:rsidRPr="00FB3FE9">
                            <w:rPr>
                              <w:sz w:val="7"/>
                              <w:szCs w:val="9"/>
                            </w:rPr>
                            <w:t>eASIC</w:t>
                          </w:r>
                          <w:proofErr w:type="spellEnd"/>
                          <w:r w:rsidRPr="00FB3FE9">
                            <w:rPr>
                              <w:sz w:val="7"/>
                              <w:szCs w:val="9"/>
                            </w:rPr>
                            <w:t xml:space="preserve">, </w:t>
                          </w:r>
                          <w:proofErr w:type="spellStart"/>
                          <w:r w:rsidRPr="00FB3FE9">
                            <w:rPr>
                              <w:sz w:val="7"/>
                              <w:szCs w:val="9"/>
                            </w:rPr>
                            <w:t>easicopy</w:t>
                          </w:r>
                          <w:proofErr w:type="spellEnd"/>
                          <w:r w:rsidRPr="00FB3FE9">
                            <w:rPr>
                              <w:sz w:val="7"/>
                              <w:szCs w:val="9"/>
                            </w:rPr>
                            <w:t xml:space="preserve">, </w:t>
                          </w:r>
                          <w:proofErr w:type="spellStart"/>
                          <w:r w:rsidRPr="00FB3FE9">
                            <w:rPr>
                              <w:sz w:val="7"/>
                              <w:szCs w:val="9"/>
                            </w:rPr>
                            <w:t>FlexRAN</w:t>
                          </w:r>
                          <w:proofErr w:type="spellEnd"/>
                          <w:r w:rsidRPr="00FB3FE9">
                            <w:rPr>
                              <w:sz w:val="7"/>
                              <w:szCs w:val="9"/>
                            </w:rPr>
                            <w:t xml:space="preserve">, Gaudi, Granulate, Hyperflex, Intel, the Intel logo, Intel </w:t>
                          </w:r>
                          <w:proofErr w:type="spellStart"/>
                          <w:r w:rsidRPr="00FB3FE9">
                            <w:rPr>
                              <w:sz w:val="7"/>
                              <w:szCs w:val="9"/>
                            </w:rPr>
                            <w:t>Adaptix</w:t>
                          </w:r>
                          <w:proofErr w:type="spellEnd"/>
                          <w:r w:rsidRPr="00FB3FE9">
                            <w:rPr>
                              <w:sz w:val="7"/>
                              <w:szCs w:val="9"/>
                            </w:rPr>
                            <w:t xml:space="preserve">, Intel </w:t>
                          </w:r>
                          <w:proofErr w:type="spellStart"/>
                          <w:r w:rsidRPr="00FB3FE9">
                            <w:rPr>
                              <w:sz w:val="7"/>
                              <w:szCs w:val="9"/>
                            </w:rPr>
                            <w:t>Agilex</w:t>
                          </w:r>
                          <w:proofErr w:type="spellEnd"/>
                          <w:r w:rsidRPr="00FB3FE9">
                            <w:rPr>
                              <w:sz w:val="7"/>
                              <w:szCs w:val="9"/>
                            </w:rPr>
                            <w:t xml:space="preserve">, Intel Atom, Intel </w:t>
                          </w:r>
                          <w:proofErr w:type="spellStart"/>
                          <w:r w:rsidRPr="00FB3FE9">
                            <w:rPr>
                              <w:sz w:val="7"/>
                              <w:szCs w:val="9"/>
                            </w:rPr>
                            <w:t>CoFluent</w:t>
                          </w:r>
                          <w:proofErr w:type="spellEnd"/>
                          <w:r w:rsidRPr="00FB3FE9">
                            <w:rPr>
                              <w:sz w:val="7"/>
                              <w:szCs w:val="9"/>
                            </w:rPr>
                            <w:t xml:space="preserve">, Intel Core, Intel Evo, Intel Geti, Intel Inside, the Intel Inside logo, Intel Optane, Intel RealSense, Intel </w:t>
                          </w:r>
                          <w:proofErr w:type="spellStart"/>
                          <w:r w:rsidRPr="00FB3FE9">
                            <w:rPr>
                              <w:sz w:val="7"/>
                              <w:szCs w:val="9"/>
                            </w:rPr>
                            <w:t>SpeedStep</w:t>
                          </w:r>
                          <w:proofErr w:type="spellEnd"/>
                          <w:r w:rsidRPr="00FB3FE9">
                            <w:rPr>
                              <w:sz w:val="7"/>
                              <w:szCs w:val="9"/>
                            </w:rPr>
                            <w:t xml:space="preserve">, Intel Tiber, Intel Unison, Intel vPro, Iris, Killer, </w:t>
                          </w:r>
                          <w:proofErr w:type="spellStart"/>
                          <w:r w:rsidRPr="00FB3FE9">
                            <w:rPr>
                              <w:sz w:val="7"/>
                              <w:szCs w:val="9"/>
                            </w:rPr>
                            <w:t>Linutronix</w:t>
                          </w:r>
                          <w:proofErr w:type="spellEnd"/>
                          <w:r w:rsidRPr="00FB3FE9">
                            <w:rPr>
                              <w:sz w:val="7"/>
                              <w:szCs w:val="9"/>
                            </w:rPr>
                            <w:t xml:space="preserve">, MAX, </w:t>
                          </w:r>
                          <w:proofErr w:type="spellStart"/>
                          <w:r w:rsidRPr="00FB3FE9">
                            <w:rPr>
                              <w:sz w:val="7"/>
                              <w:szCs w:val="9"/>
                            </w:rPr>
                            <w:t>Movidius</w:t>
                          </w:r>
                          <w:proofErr w:type="spellEnd"/>
                          <w:r w:rsidRPr="00FB3FE9">
                            <w:rPr>
                              <w:sz w:val="7"/>
                              <w:szCs w:val="9"/>
                            </w:rPr>
                            <w:t xml:space="preserve">, Myriad, </w:t>
                          </w:r>
                          <w:proofErr w:type="spellStart"/>
                          <w:r w:rsidRPr="00FB3FE9">
                            <w:rPr>
                              <w:sz w:val="7"/>
                              <w:szCs w:val="9"/>
                            </w:rPr>
                            <w:t>Nios</w:t>
                          </w:r>
                          <w:proofErr w:type="spellEnd"/>
                          <w:r w:rsidRPr="00FB3FE9">
                            <w:rPr>
                              <w:sz w:val="7"/>
                              <w:szCs w:val="9"/>
                            </w:rPr>
                            <w:t xml:space="preserve">, </w:t>
                          </w:r>
                          <w:proofErr w:type="spellStart"/>
                          <w:r w:rsidRPr="00FB3FE9">
                            <w:rPr>
                              <w:sz w:val="7"/>
                              <w:szCs w:val="9"/>
                            </w:rPr>
                            <w:t>OmniBridge</w:t>
                          </w:r>
                          <w:proofErr w:type="spellEnd"/>
                          <w:r w:rsidRPr="00FB3FE9">
                            <w:rPr>
                              <w:sz w:val="7"/>
                              <w:szCs w:val="9"/>
                            </w:rPr>
                            <w:t xml:space="preserve">, </w:t>
                          </w:r>
                          <w:proofErr w:type="spellStart"/>
                          <w:r w:rsidRPr="00FB3FE9">
                            <w:rPr>
                              <w:sz w:val="7"/>
                              <w:szCs w:val="9"/>
                            </w:rPr>
                            <w:t>OpenVINO</w:t>
                          </w:r>
                          <w:proofErr w:type="spellEnd"/>
                          <w:r w:rsidRPr="00FB3FE9">
                            <w:rPr>
                              <w:sz w:val="7"/>
                              <w:szCs w:val="9"/>
                            </w:rPr>
                            <w:t xml:space="preserve">, the </w:t>
                          </w:r>
                          <w:proofErr w:type="spellStart"/>
                          <w:r w:rsidRPr="00FB3FE9">
                            <w:rPr>
                              <w:sz w:val="7"/>
                              <w:szCs w:val="9"/>
                            </w:rPr>
                            <w:t>OpenVINO</w:t>
                          </w:r>
                          <w:proofErr w:type="spellEnd"/>
                          <w:r w:rsidRPr="00FB3FE9">
                            <w:rPr>
                              <w:sz w:val="7"/>
                              <w:szCs w:val="9"/>
                            </w:rPr>
                            <w:t xml:space="preserve"> logo, Pentium, Quartus, Simics, </w:t>
                          </w:r>
                          <w:proofErr w:type="spellStart"/>
                          <w:r w:rsidRPr="00FB3FE9">
                            <w:rPr>
                              <w:sz w:val="7"/>
                              <w:szCs w:val="9"/>
                            </w:rPr>
                            <w:t>SmartByte</w:t>
                          </w:r>
                          <w:proofErr w:type="spellEnd"/>
                          <w:r w:rsidRPr="00FB3FE9">
                            <w:rPr>
                              <w:sz w:val="7"/>
                              <w:szCs w:val="9"/>
                            </w:rPr>
                            <w:t xml:space="preserve">, </w:t>
                          </w:r>
                          <w:proofErr w:type="spellStart"/>
                          <w:r w:rsidRPr="00FB3FE9">
                            <w:rPr>
                              <w:sz w:val="7"/>
                              <w:szCs w:val="9"/>
                            </w:rPr>
                            <w:t>SoftSilicon</w:t>
                          </w:r>
                          <w:proofErr w:type="spellEnd"/>
                          <w:r w:rsidRPr="00FB3FE9">
                            <w:rPr>
                              <w:sz w:val="7"/>
                              <w:szCs w:val="9"/>
                            </w:rPr>
                            <w:t xml:space="preserve">, Sound Mark, </w:t>
                          </w:r>
                          <w:proofErr w:type="spellStart"/>
                          <w:r w:rsidRPr="00FB3FE9">
                            <w:rPr>
                              <w:sz w:val="7"/>
                              <w:szCs w:val="9"/>
                            </w:rPr>
                            <w:t>StarPro</w:t>
                          </w:r>
                          <w:proofErr w:type="spellEnd"/>
                          <w:r w:rsidRPr="00FB3FE9">
                            <w:rPr>
                              <w:sz w:val="7"/>
                              <w:szCs w:val="9"/>
                            </w:rPr>
                            <w:t xml:space="preserve">, Stay With It, the Engineering Stay With It logo, Stratix, the Stratix logo, The Journey Inside, Thunderbolt, the Thunderbolt logo, Tofino, Ultrabook, </w:t>
                          </w:r>
                          <w:proofErr w:type="spellStart"/>
                          <w:r w:rsidRPr="00FB3FE9">
                            <w:rPr>
                              <w:sz w:val="7"/>
                              <w:szCs w:val="9"/>
                            </w:rPr>
                            <w:t>VTune</w:t>
                          </w:r>
                          <w:proofErr w:type="spellEnd"/>
                          <w:r w:rsidRPr="00FB3FE9">
                            <w:rPr>
                              <w:sz w:val="7"/>
                              <w:szCs w:val="9"/>
                            </w:rPr>
                            <w:t>, and Xeon are trademarks of Intel Corporation or its subsidiaries.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EA1C8D" id="_x0000_t202" coordsize="21600,21600" o:spt="202" path="m,l,21600r21600,l21600,xe">
              <v:stroke joinstyle="miter"/>
              <v:path gradientshapeok="t" o:connecttype="rect"/>
            </v:shapetype>
            <v:shape id="_x0000_s1043" type="#_x0000_t202" style="position:absolute;margin-left:-6.15pt;margin-top:-40pt;width:512.5pt;height:37.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" filled="f" stroked="f">
              <v:textbox>
                <w:txbxContent>
                  <w:p w14:paraId="4A4ACD7F" w14:textId="3DB919D3" w:rsidR="00F019D5" w:rsidRDefault="00FB3FE9" w:rsidP="0048474C">
                    <w:pPr>
                      <w:spacing w:after="0" w:line="240" w:lineRule="auto"/>
                      <w:rPr>
                        <w:sz w:val="6"/>
                        <w:szCs w:val="6"/>
                      </w:rPr>
                    </w:pPr>
                    <w:r w:rsidRPr="00FB3FE9">
                      <w:rP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3C0F7161" w14:textId="77777777" w:rsidR="00FB3FE9" w:rsidRPr="00FB3FE9" w:rsidRDefault="00FB3FE9" w:rsidP="00FB3FE9">
                    <w:pPr>
                      <w:spacing w:after="0" w:line="240" w:lineRule="auto"/>
                      <w:rPr>
                        <w:sz w:val="7"/>
                        <w:szCs w:val="9"/>
                      </w:rPr>
                    </w:pPr>
                    <w:r w:rsidRPr="00FB3FE9">
                      <w:rPr>
                        <w:sz w:val="7"/>
                        <w:szCs w:val="9"/>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377D72DA" w14:textId="77777777" w:rsidR="00FB3FE9" w:rsidRPr="00FB3FE9" w:rsidRDefault="00FB3FE9" w:rsidP="00FB3FE9">
                    <w:pPr>
                      <w:spacing w:after="0" w:line="240" w:lineRule="auto"/>
                      <w:rPr>
                        <w:sz w:val="7"/>
                        <w:szCs w:val="9"/>
                      </w:rPr>
                    </w:pPr>
                    <w:r w:rsidRPr="00FB3FE9">
                      <w:rPr>
                        <w:rFonts w:hint="eastAsia"/>
                        <w:sz w:val="7"/>
                        <w:szCs w:val="9"/>
                      </w:rPr>
                      <w:t>©</w:t>
                    </w:r>
                    <w:r w:rsidRPr="00FB3FE9">
                      <w:rPr>
                        <w:sz w:val="7"/>
                        <w:szCs w:val="9"/>
                      </w:rPr>
                      <w:t xml:space="preserve"> 2025. All rights reserved.</w:t>
                    </w:r>
                  </w:p>
                  <w:p w14:paraId="62ABDC27" w14:textId="77777777" w:rsidR="00FB3FE9" w:rsidRPr="00FB3FE9" w:rsidRDefault="00FB3FE9" w:rsidP="00FB3FE9">
                    <w:pPr>
                      <w:spacing w:after="0" w:line="240" w:lineRule="auto"/>
                      <w:rPr>
                        <w:sz w:val="7"/>
                        <w:szCs w:val="9"/>
                      </w:rPr>
                    </w:pPr>
                    <w:r w:rsidRPr="00FB3FE9">
                      <w:rPr>
                        <w:sz w:val="7"/>
                        <w:szCs w:val="9"/>
                      </w:rPr>
                      <w:t>Microsoft and Windows are registered trademarks of Microsoft Corporation.</w:t>
                    </w:r>
                  </w:p>
                  <w:p w14:paraId="586B11BF" w14:textId="76299E87" w:rsidR="00FB3FE9" w:rsidRPr="00AA02AC" w:rsidRDefault="00FB3FE9" w:rsidP="00FB3FE9">
                    <w:pPr>
                      <w:spacing w:after="0" w:line="240" w:lineRule="auto"/>
                      <w:rPr>
                        <w:sz w:val="7"/>
                        <w:szCs w:val="9"/>
                      </w:rPr>
                    </w:pPr>
                    <w:r w:rsidRPr="00FB3FE9">
                      <w:rPr>
                        <w:sz w:val="7"/>
                        <w:szCs w:val="9"/>
                      </w:rPr>
                      <w:t xml:space="preserve">3D </w:t>
                    </w:r>
                    <w:proofErr w:type="spellStart"/>
                    <w:r w:rsidRPr="00FB3FE9">
                      <w:rPr>
                        <w:sz w:val="7"/>
                        <w:szCs w:val="9"/>
                      </w:rPr>
                      <w:t>XPoint</w:t>
                    </w:r>
                    <w:proofErr w:type="spellEnd"/>
                    <w:r w:rsidRPr="00FB3FE9">
                      <w:rPr>
                        <w:sz w:val="7"/>
                        <w:szCs w:val="9"/>
                      </w:rPr>
                      <w:t xml:space="preserve">, </w:t>
                    </w:r>
                    <w:proofErr w:type="spellStart"/>
                    <w:r w:rsidRPr="00FB3FE9">
                      <w:rPr>
                        <w:sz w:val="7"/>
                        <w:szCs w:val="9"/>
                      </w:rPr>
                      <w:t>Agilex</w:t>
                    </w:r>
                    <w:proofErr w:type="spellEnd"/>
                    <w:r w:rsidRPr="00FB3FE9">
                      <w:rPr>
                        <w:sz w:val="7"/>
                        <w:szCs w:val="9"/>
                      </w:rPr>
                      <w:t xml:space="preserve">, Altera, Arc, Arria, Avalon, </w:t>
                    </w:r>
                    <w:proofErr w:type="spellStart"/>
                    <w:r w:rsidRPr="00FB3FE9">
                      <w:rPr>
                        <w:sz w:val="7"/>
                        <w:szCs w:val="9"/>
                      </w:rPr>
                      <w:t>Axxia</w:t>
                    </w:r>
                    <w:proofErr w:type="spellEnd"/>
                    <w:r w:rsidRPr="00FB3FE9">
                      <w:rPr>
                        <w:sz w:val="7"/>
                        <w:szCs w:val="9"/>
                      </w:rPr>
                      <w:t xml:space="preserve">, Barefoot Networks, the Barefoot logo, the Footsie logo, Celeron, Cyclone, </w:t>
                    </w:r>
                    <w:proofErr w:type="spellStart"/>
                    <w:r w:rsidRPr="00FB3FE9">
                      <w:rPr>
                        <w:sz w:val="7"/>
                        <w:szCs w:val="9"/>
                      </w:rPr>
                      <w:t>Docea</w:t>
                    </w:r>
                    <w:proofErr w:type="spellEnd"/>
                    <w:r w:rsidRPr="00FB3FE9">
                      <w:rPr>
                        <w:sz w:val="7"/>
                        <w:szCs w:val="9"/>
                      </w:rPr>
                      <w:t xml:space="preserve">, DoubleShot, </w:t>
                    </w:r>
                    <w:proofErr w:type="spellStart"/>
                    <w:r w:rsidRPr="00FB3FE9">
                      <w:rPr>
                        <w:sz w:val="7"/>
                        <w:szCs w:val="9"/>
                      </w:rPr>
                      <w:t>eASIC</w:t>
                    </w:r>
                    <w:proofErr w:type="spellEnd"/>
                    <w:r w:rsidRPr="00FB3FE9">
                      <w:rPr>
                        <w:sz w:val="7"/>
                        <w:szCs w:val="9"/>
                      </w:rPr>
                      <w:t xml:space="preserve">, </w:t>
                    </w:r>
                    <w:proofErr w:type="spellStart"/>
                    <w:r w:rsidRPr="00FB3FE9">
                      <w:rPr>
                        <w:sz w:val="7"/>
                        <w:szCs w:val="9"/>
                      </w:rPr>
                      <w:t>easicopy</w:t>
                    </w:r>
                    <w:proofErr w:type="spellEnd"/>
                    <w:r w:rsidRPr="00FB3FE9">
                      <w:rPr>
                        <w:sz w:val="7"/>
                        <w:szCs w:val="9"/>
                      </w:rPr>
                      <w:t xml:space="preserve">, </w:t>
                    </w:r>
                    <w:proofErr w:type="spellStart"/>
                    <w:r w:rsidRPr="00FB3FE9">
                      <w:rPr>
                        <w:sz w:val="7"/>
                        <w:szCs w:val="9"/>
                      </w:rPr>
                      <w:t>FlexRAN</w:t>
                    </w:r>
                    <w:proofErr w:type="spellEnd"/>
                    <w:r w:rsidRPr="00FB3FE9">
                      <w:rPr>
                        <w:sz w:val="7"/>
                        <w:szCs w:val="9"/>
                      </w:rPr>
                      <w:t xml:space="preserve">, Gaudi, Granulate, Hyperflex, Intel, the Intel logo, Intel </w:t>
                    </w:r>
                    <w:proofErr w:type="spellStart"/>
                    <w:r w:rsidRPr="00FB3FE9">
                      <w:rPr>
                        <w:sz w:val="7"/>
                        <w:szCs w:val="9"/>
                      </w:rPr>
                      <w:t>Adaptix</w:t>
                    </w:r>
                    <w:proofErr w:type="spellEnd"/>
                    <w:r w:rsidRPr="00FB3FE9">
                      <w:rPr>
                        <w:sz w:val="7"/>
                        <w:szCs w:val="9"/>
                      </w:rPr>
                      <w:t xml:space="preserve">, Intel </w:t>
                    </w:r>
                    <w:proofErr w:type="spellStart"/>
                    <w:r w:rsidRPr="00FB3FE9">
                      <w:rPr>
                        <w:sz w:val="7"/>
                        <w:szCs w:val="9"/>
                      </w:rPr>
                      <w:t>Agilex</w:t>
                    </w:r>
                    <w:proofErr w:type="spellEnd"/>
                    <w:r w:rsidRPr="00FB3FE9">
                      <w:rPr>
                        <w:sz w:val="7"/>
                        <w:szCs w:val="9"/>
                      </w:rPr>
                      <w:t xml:space="preserve">, Intel Atom, Intel </w:t>
                    </w:r>
                    <w:proofErr w:type="spellStart"/>
                    <w:r w:rsidRPr="00FB3FE9">
                      <w:rPr>
                        <w:sz w:val="7"/>
                        <w:szCs w:val="9"/>
                      </w:rPr>
                      <w:t>CoFluent</w:t>
                    </w:r>
                    <w:proofErr w:type="spellEnd"/>
                    <w:r w:rsidRPr="00FB3FE9">
                      <w:rPr>
                        <w:sz w:val="7"/>
                        <w:szCs w:val="9"/>
                      </w:rPr>
                      <w:t xml:space="preserve">, Intel Core, Intel Evo, Intel Geti, Intel Inside, the Intel Inside logo, Intel Optane, Intel RealSense, Intel </w:t>
                    </w:r>
                    <w:proofErr w:type="spellStart"/>
                    <w:r w:rsidRPr="00FB3FE9">
                      <w:rPr>
                        <w:sz w:val="7"/>
                        <w:szCs w:val="9"/>
                      </w:rPr>
                      <w:t>SpeedStep</w:t>
                    </w:r>
                    <w:proofErr w:type="spellEnd"/>
                    <w:r w:rsidRPr="00FB3FE9">
                      <w:rPr>
                        <w:sz w:val="7"/>
                        <w:szCs w:val="9"/>
                      </w:rPr>
                      <w:t xml:space="preserve">, Intel Tiber, Intel Unison, Intel vPro, Iris, Killer, </w:t>
                    </w:r>
                    <w:proofErr w:type="spellStart"/>
                    <w:r w:rsidRPr="00FB3FE9">
                      <w:rPr>
                        <w:sz w:val="7"/>
                        <w:szCs w:val="9"/>
                      </w:rPr>
                      <w:t>Linutronix</w:t>
                    </w:r>
                    <w:proofErr w:type="spellEnd"/>
                    <w:r w:rsidRPr="00FB3FE9">
                      <w:rPr>
                        <w:sz w:val="7"/>
                        <w:szCs w:val="9"/>
                      </w:rPr>
                      <w:t xml:space="preserve">, MAX, </w:t>
                    </w:r>
                    <w:proofErr w:type="spellStart"/>
                    <w:r w:rsidRPr="00FB3FE9">
                      <w:rPr>
                        <w:sz w:val="7"/>
                        <w:szCs w:val="9"/>
                      </w:rPr>
                      <w:t>Movidius</w:t>
                    </w:r>
                    <w:proofErr w:type="spellEnd"/>
                    <w:r w:rsidRPr="00FB3FE9">
                      <w:rPr>
                        <w:sz w:val="7"/>
                        <w:szCs w:val="9"/>
                      </w:rPr>
                      <w:t xml:space="preserve">, Myriad, </w:t>
                    </w:r>
                    <w:proofErr w:type="spellStart"/>
                    <w:r w:rsidRPr="00FB3FE9">
                      <w:rPr>
                        <w:sz w:val="7"/>
                        <w:szCs w:val="9"/>
                      </w:rPr>
                      <w:t>Nios</w:t>
                    </w:r>
                    <w:proofErr w:type="spellEnd"/>
                    <w:r w:rsidRPr="00FB3FE9">
                      <w:rPr>
                        <w:sz w:val="7"/>
                        <w:szCs w:val="9"/>
                      </w:rPr>
                      <w:t xml:space="preserve">, </w:t>
                    </w:r>
                    <w:proofErr w:type="spellStart"/>
                    <w:r w:rsidRPr="00FB3FE9">
                      <w:rPr>
                        <w:sz w:val="7"/>
                        <w:szCs w:val="9"/>
                      </w:rPr>
                      <w:t>OmniBridge</w:t>
                    </w:r>
                    <w:proofErr w:type="spellEnd"/>
                    <w:r w:rsidRPr="00FB3FE9">
                      <w:rPr>
                        <w:sz w:val="7"/>
                        <w:szCs w:val="9"/>
                      </w:rPr>
                      <w:t xml:space="preserve">, </w:t>
                    </w:r>
                    <w:proofErr w:type="spellStart"/>
                    <w:r w:rsidRPr="00FB3FE9">
                      <w:rPr>
                        <w:sz w:val="7"/>
                        <w:szCs w:val="9"/>
                      </w:rPr>
                      <w:t>OpenVINO</w:t>
                    </w:r>
                    <w:proofErr w:type="spellEnd"/>
                    <w:r w:rsidRPr="00FB3FE9">
                      <w:rPr>
                        <w:sz w:val="7"/>
                        <w:szCs w:val="9"/>
                      </w:rPr>
                      <w:t xml:space="preserve">, the </w:t>
                    </w:r>
                    <w:proofErr w:type="spellStart"/>
                    <w:r w:rsidRPr="00FB3FE9">
                      <w:rPr>
                        <w:sz w:val="7"/>
                        <w:szCs w:val="9"/>
                      </w:rPr>
                      <w:t>OpenVINO</w:t>
                    </w:r>
                    <w:proofErr w:type="spellEnd"/>
                    <w:r w:rsidRPr="00FB3FE9">
                      <w:rPr>
                        <w:sz w:val="7"/>
                        <w:szCs w:val="9"/>
                      </w:rPr>
                      <w:t xml:space="preserve"> logo, Pentium, Quartus, Simics, </w:t>
                    </w:r>
                    <w:proofErr w:type="spellStart"/>
                    <w:r w:rsidRPr="00FB3FE9">
                      <w:rPr>
                        <w:sz w:val="7"/>
                        <w:szCs w:val="9"/>
                      </w:rPr>
                      <w:t>SmartByte</w:t>
                    </w:r>
                    <w:proofErr w:type="spellEnd"/>
                    <w:r w:rsidRPr="00FB3FE9">
                      <w:rPr>
                        <w:sz w:val="7"/>
                        <w:szCs w:val="9"/>
                      </w:rPr>
                      <w:t xml:space="preserve">, </w:t>
                    </w:r>
                    <w:proofErr w:type="spellStart"/>
                    <w:r w:rsidRPr="00FB3FE9">
                      <w:rPr>
                        <w:sz w:val="7"/>
                        <w:szCs w:val="9"/>
                      </w:rPr>
                      <w:t>SoftSilicon</w:t>
                    </w:r>
                    <w:proofErr w:type="spellEnd"/>
                    <w:r w:rsidRPr="00FB3FE9">
                      <w:rPr>
                        <w:sz w:val="7"/>
                        <w:szCs w:val="9"/>
                      </w:rPr>
                      <w:t xml:space="preserve">, Sound Mark, </w:t>
                    </w:r>
                    <w:proofErr w:type="spellStart"/>
                    <w:r w:rsidRPr="00FB3FE9">
                      <w:rPr>
                        <w:sz w:val="7"/>
                        <w:szCs w:val="9"/>
                      </w:rPr>
                      <w:t>StarPro</w:t>
                    </w:r>
                    <w:proofErr w:type="spellEnd"/>
                    <w:r w:rsidRPr="00FB3FE9">
                      <w:rPr>
                        <w:sz w:val="7"/>
                        <w:szCs w:val="9"/>
                      </w:rPr>
                      <w:t xml:space="preserve">, Stay With It, the Engineering Stay With It logo, Stratix, the Stratix logo, The Journey Inside, Thunderbolt, the Thunderbolt logo, Tofino, Ultrabook, </w:t>
                    </w:r>
                    <w:proofErr w:type="spellStart"/>
                    <w:r w:rsidRPr="00FB3FE9">
                      <w:rPr>
                        <w:sz w:val="7"/>
                        <w:szCs w:val="9"/>
                      </w:rPr>
                      <w:t>VTune</w:t>
                    </w:r>
                    <w:proofErr w:type="spellEnd"/>
                    <w:r w:rsidRPr="00FB3FE9">
                      <w:rPr>
                        <w:sz w:val="7"/>
                        <w:szCs w:val="9"/>
                      </w:rPr>
                      <w:t>, and Xeon are trademarks of Intel Corporation or its subsidiaries.</w:t>
                    </w:r>
                  </w:p>
                </w:txbxContent>
              </v:textbox>
              <w10:wrap anchorx="margin"/>
            </v:shape>
          </w:pict>
        </mc:Fallback>
      </mc:AlternateContent>
    </w:r>
    <w:r>
      <w:rPr>
        <w:noProof/>
      </w:rPr>
      <mc:AlternateContent>
        <mc:Choice Requires="wps">
          <w:drawing>
            <wp:anchor distT="0" distB="0" distL="114300" distR="114300" simplePos="0" relativeHeight="251658241" behindDoc="0" locked="0" layoutInCell="1" allowOverlap="1" wp14:anchorId="4405EF6B" wp14:editId="77B575E3">
              <wp:simplePos x="0" y="0"/>
              <wp:positionH relativeFrom="margin">
                <wp:posOffset>-83503</wp:posOffset>
              </wp:positionH>
              <wp:positionV relativeFrom="paragraph">
                <wp:posOffset>34925</wp:posOffset>
              </wp:positionV>
              <wp:extent cx="6418907" cy="312345"/>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8907" cy="312345"/>
                      </a:xfrm>
                      <a:prstGeom prst="rect">
                        <a:avLst/>
                      </a:prstGeom>
                      <a:noFill/>
                      <a:ln w="9525">
                        <a:noFill/>
                        <a:miter lim="800000"/>
                        <a:headEnd/>
                        <a:tailEnd/>
                      </a:ln>
                    </wps:spPr>
                    <wps:txbx>
                      <w:txbxContent>
                        <w:p w14:paraId="34774104" w14:textId="77777777" w:rsidR="00D61123" w:rsidRPr="00AA02AC" w:rsidRDefault="00F019D5" w:rsidP="00DC7862">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sz w:val="6"/>
                              <w:szCs w:val="6"/>
                            </w:rPr>
                          </w:pPr>
                          <w:r w:rsidRPr="00AA02AC">
                            <w:rPr>
                              <w:rFonts w:eastAsia="MS Mincho" w:cs="Helv"/>
                              <w:b/>
                              <w:sz w:val="6"/>
                              <w:szCs w:val="6"/>
                              <w:u w:val="single"/>
                            </w:rPr>
                            <w:t>About Acer</w:t>
                          </w:r>
                          <w:r w:rsidR="00DC7862" w:rsidRPr="00AA02AC">
                            <w:rPr>
                              <w:rFonts w:eastAsia="MS Mincho" w:cs="Helv"/>
                              <w:b/>
                              <w:sz w:val="6"/>
                              <w:szCs w:val="6"/>
                              <w:u w:val="single"/>
                            </w:rPr>
                            <w:br/>
                          </w:r>
                          <w:r w:rsidR="00F2295F" w:rsidRPr="00AA02AC">
                            <w:rPr>
                              <w:rFonts w:eastAsia="MS Mincho" w:cs="Helv"/>
                              <w:sz w:val="6"/>
                              <w:szCs w:val="6"/>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00F2295F" w:rsidRPr="00AA02AC">
                            <w:rPr>
                              <w:rFonts w:eastAsia="MS Mincho" w:cs="Helv"/>
                              <w:sz w:val="6"/>
                              <w:szCs w:val="6"/>
                            </w:rPr>
                            <w:t>opening up</w:t>
                          </w:r>
                          <w:proofErr w:type="gramEnd"/>
                          <w:r w:rsidR="00F2295F" w:rsidRPr="00AA02AC">
                            <w:rPr>
                              <w:rFonts w:eastAsia="MS Mincho" w:cs="Helv"/>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E06099F" w14:textId="77777777" w:rsidR="00F019D5" w:rsidRPr="00DC7862" w:rsidRDefault="00F019D5" w:rsidP="00D61123">
                          <w:pPr>
                            <w:spacing w:after="0" w:line="240" w:lineRule="auto"/>
                            <w:rPr>
                              <w:sz w:val="9"/>
                              <w:szCs w:val="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5EF6B" id="_x0000_s1044" type="#_x0000_t202" style="position:absolute;margin-left:-6.6pt;margin-top:2.75pt;width:505.45pt;height:24.6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" filled="f" stroked="f">
              <v:textbox>
                <w:txbxContent>
                  <w:p w14:paraId="34774104" w14:textId="77777777" w:rsidR="00D61123" w:rsidRPr="00AA02AC" w:rsidRDefault="00F019D5" w:rsidP="00DC7862">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sz w:val="6"/>
                        <w:szCs w:val="6"/>
                      </w:rPr>
                    </w:pPr>
                    <w:r w:rsidRPr="00AA02AC">
                      <w:rPr>
                        <w:rFonts w:eastAsia="MS Mincho" w:cs="Helv"/>
                        <w:b/>
                        <w:sz w:val="6"/>
                        <w:szCs w:val="6"/>
                        <w:u w:val="single"/>
                      </w:rPr>
                      <w:t>About Acer</w:t>
                    </w:r>
                    <w:r w:rsidR="00DC7862" w:rsidRPr="00AA02AC">
                      <w:rPr>
                        <w:rFonts w:eastAsia="MS Mincho" w:cs="Helv"/>
                        <w:b/>
                        <w:sz w:val="6"/>
                        <w:szCs w:val="6"/>
                        <w:u w:val="single"/>
                      </w:rPr>
                      <w:br/>
                    </w:r>
                    <w:r w:rsidR="00F2295F" w:rsidRPr="00AA02AC">
                      <w:rPr>
                        <w:rFonts w:eastAsia="MS Mincho" w:cs="Helv"/>
                        <w:sz w:val="6"/>
                        <w:szCs w:val="6"/>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00F2295F" w:rsidRPr="00AA02AC">
                      <w:rPr>
                        <w:rFonts w:eastAsia="MS Mincho" w:cs="Helv"/>
                        <w:sz w:val="6"/>
                        <w:szCs w:val="6"/>
                      </w:rPr>
                      <w:t>opening up</w:t>
                    </w:r>
                    <w:proofErr w:type="gramEnd"/>
                    <w:r w:rsidR="00F2295F" w:rsidRPr="00AA02AC">
                      <w:rPr>
                        <w:rFonts w:eastAsia="MS Mincho" w:cs="Helv"/>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E06099F" w14:textId="77777777" w:rsidR="00F019D5" w:rsidRPr="00DC7862" w:rsidRDefault="00F019D5" w:rsidP="00D61123">
                    <w:pPr>
                      <w:spacing w:after="0" w:line="240" w:lineRule="auto"/>
                      <w:rPr>
                        <w:sz w:val="9"/>
                        <w:szCs w:val="9"/>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BF1BD" w14:textId="77777777" w:rsidR="00E719E1" w:rsidRDefault="00E719E1" w:rsidP="00F019D5">
      <w:pPr>
        <w:spacing w:after="0" w:line="240" w:lineRule="auto"/>
      </w:pPr>
      <w:r>
        <w:separator/>
      </w:r>
    </w:p>
  </w:footnote>
  <w:footnote w:type="continuationSeparator" w:id="0">
    <w:p w14:paraId="3E7BF6ED" w14:textId="77777777" w:rsidR="00E719E1" w:rsidRDefault="00E719E1" w:rsidP="00F01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35DE21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pt;height:13.9pt" o:bullet="t">
        <v:imagedata r:id="rId1" o:title="bullet-s"/>
      </v:shape>
    </w:pict>
  </w:numPicBullet>
  <w:abstractNum w:abstractNumId="0" w15:restartNumberingAfterBreak="0">
    <w:nsid w:val="07E51A9E"/>
    <w:multiLevelType w:val="hybridMultilevel"/>
    <w:tmpl w:val="939095DC"/>
    <w:lvl w:ilvl="0" w:tplc="0108E7DC">
      <w:start w:val="1"/>
      <w:numFmt w:val="bullet"/>
      <w:suff w:val="space"/>
      <w:lvlText w:val=""/>
      <w:lvlJc w:val="left"/>
      <w:pPr>
        <w:ind w:left="648" w:hanging="72"/>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A6EA2"/>
    <w:multiLevelType w:val="hybridMultilevel"/>
    <w:tmpl w:val="33E2E47A"/>
    <w:lvl w:ilvl="0" w:tplc="0108E7DC">
      <w:start w:val="1"/>
      <w:numFmt w:val="bullet"/>
      <w:suff w:val="space"/>
      <w:lvlText w:val=""/>
      <w:lvlJc w:val="left"/>
      <w:pPr>
        <w:ind w:left="288"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E093C"/>
    <w:multiLevelType w:val="hybridMultilevel"/>
    <w:tmpl w:val="FABEF6CE"/>
    <w:lvl w:ilvl="0" w:tplc="0108E7DC">
      <w:start w:val="1"/>
      <w:numFmt w:val="bullet"/>
      <w:suff w:val="space"/>
      <w:lvlText w:val=""/>
      <w:lvlJc w:val="left"/>
      <w:pPr>
        <w:ind w:left="648" w:hanging="72"/>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B15A5B"/>
    <w:multiLevelType w:val="hybridMultilevel"/>
    <w:tmpl w:val="4A204678"/>
    <w:lvl w:ilvl="0" w:tplc="0108E7DC">
      <w:start w:val="1"/>
      <w:numFmt w:val="bullet"/>
      <w:suff w:val="space"/>
      <w:lvlText w:val=""/>
      <w:lvlJc w:val="left"/>
      <w:pPr>
        <w:ind w:left="288"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F52E69"/>
    <w:multiLevelType w:val="hybridMultilevel"/>
    <w:tmpl w:val="73388FA0"/>
    <w:lvl w:ilvl="0" w:tplc="0108E7DC">
      <w:start w:val="1"/>
      <w:numFmt w:val="bullet"/>
      <w:suff w:val="space"/>
      <w:lvlText w:val=""/>
      <w:lvlJc w:val="left"/>
      <w:pPr>
        <w:ind w:left="288"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3D00E7"/>
    <w:multiLevelType w:val="hybridMultilevel"/>
    <w:tmpl w:val="90F476E6"/>
    <w:lvl w:ilvl="0" w:tplc="0108E7DC">
      <w:start w:val="1"/>
      <w:numFmt w:val="bullet"/>
      <w:suff w:val="space"/>
      <w:lvlText w:val=""/>
      <w:lvlJc w:val="left"/>
      <w:pPr>
        <w:ind w:left="648" w:hanging="72"/>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6C30F70"/>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FE5FEB"/>
    <w:multiLevelType w:val="hybridMultilevel"/>
    <w:tmpl w:val="308CD5F0"/>
    <w:lvl w:ilvl="0" w:tplc="0108E7DC">
      <w:start w:val="1"/>
      <w:numFmt w:val="bullet"/>
      <w:suff w:val="space"/>
      <w:lvlText w:val=""/>
      <w:lvlJc w:val="left"/>
      <w:pPr>
        <w:ind w:left="288"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122D4D"/>
    <w:multiLevelType w:val="hybridMultilevel"/>
    <w:tmpl w:val="9D543A3E"/>
    <w:lvl w:ilvl="0" w:tplc="DABABE48">
      <w:start w:val="1"/>
      <w:numFmt w:val="decimal"/>
      <w:pStyle w:val="notelist"/>
      <w:lvlText w:val="%1."/>
      <w:lvlJc w:val="left"/>
      <w:pPr>
        <w:tabs>
          <w:tab w:val="num" w:pos="720"/>
        </w:tabs>
        <w:ind w:left="720" w:hanging="360"/>
      </w:pPr>
      <w:rPr>
        <w:sz w:val="10"/>
        <w:szCs w:val="1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 w15:restartNumberingAfterBreak="0">
    <w:nsid w:val="3CEA20AA"/>
    <w:multiLevelType w:val="hybridMultilevel"/>
    <w:tmpl w:val="C942793E"/>
    <w:lvl w:ilvl="0" w:tplc="6A500F8E">
      <w:start w:val="1"/>
      <w:numFmt w:val="bullet"/>
      <w:pStyle w:val="List"/>
      <w:lvlText w:val=""/>
      <w:lvlJc w:val="left"/>
      <w:pPr>
        <w:tabs>
          <w:tab w:val="num" w:pos="468"/>
        </w:tabs>
        <w:ind w:left="468" w:hanging="360"/>
      </w:pPr>
      <w:rPr>
        <w:rFonts w:ascii="Symbol" w:hAnsi="Symbol" w:hint="default"/>
        <w:color w:val="auto"/>
      </w:rPr>
    </w:lvl>
    <w:lvl w:ilvl="1" w:tplc="0582CD02">
      <w:start w:val="1"/>
      <w:numFmt w:val="bullet"/>
      <w:lvlText w:val=""/>
      <w:lvlJc w:val="left"/>
      <w:pPr>
        <w:tabs>
          <w:tab w:val="num" w:pos="468"/>
        </w:tabs>
        <w:ind w:left="468" w:hanging="360"/>
      </w:pPr>
      <w:rPr>
        <w:rFonts w:ascii="Symbol" w:hAnsi="Symbol" w:hint="default"/>
        <w:color w:val="auto"/>
      </w:rPr>
    </w:lvl>
    <w:lvl w:ilvl="2" w:tplc="04090005" w:tentative="1">
      <w:start w:val="1"/>
      <w:numFmt w:val="bullet"/>
      <w:lvlText w:val=""/>
      <w:lvlJc w:val="left"/>
      <w:pPr>
        <w:tabs>
          <w:tab w:val="num" w:pos="1188"/>
        </w:tabs>
        <w:ind w:left="1188" w:hanging="360"/>
      </w:pPr>
      <w:rPr>
        <w:rFonts w:ascii="Wingdings" w:hAnsi="Wingdings" w:hint="default"/>
      </w:rPr>
    </w:lvl>
    <w:lvl w:ilvl="3" w:tplc="04090001" w:tentative="1">
      <w:start w:val="1"/>
      <w:numFmt w:val="bullet"/>
      <w:lvlText w:val=""/>
      <w:lvlJc w:val="left"/>
      <w:pPr>
        <w:tabs>
          <w:tab w:val="num" w:pos="1908"/>
        </w:tabs>
        <w:ind w:left="1908" w:hanging="360"/>
      </w:pPr>
      <w:rPr>
        <w:rFonts w:ascii="Symbol" w:hAnsi="Symbol" w:hint="default"/>
      </w:rPr>
    </w:lvl>
    <w:lvl w:ilvl="4" w:tplc="04090003" w:tentative="1">
      <w:start w:val="1"/>
      <w:numFmt w:val="bullet"/>
      <w:lvlText w:val="o"/>
      <w:lvlJc w:val="left"/>
      <w:pPr>
        <w:tabs>
          <w:tab w:val="num" w:pos="2628"/>
        </w:tabs>
        <w:ind w:left="2628" w:hanging="360"/>
      </w:pPr>
      <w:rPr>
        <w:rFonts w:ascii="Courier New" w:hAnsi="Courier New" w:cs="Symbol" w:hint="default"/>
      </w:rPr>
    </w:lvl>
    <w:lvl w:ilvl="5" w:tplc="04090005" w:tentative="1">
      <w:start w:val="1"/>
      <w:numFmt w:val="bullet"/>
      <w:lvlText w:val=""/>
      <w:lvlJc w:val="left"/>
      <w:pPr>
        <w:tabs>
          <w:tab w:val="num" w:pos="3348"/>
        </w:tabs>
        <w:ind w:left="3348" w:hanging="360"/>
      </w:pPr>
      <w:rPr>
        <w:rFonts w:ascii="Wingdings" w:hAnsi="Wingdings" w:hint="default"/>
      </w:rPr>
    </w:lvl>
    <w:lvl w:ilvl="6" w:tplc="04090001" w:tentative="1">
      <w:start w:val="1"/>
      <w:numFmt w:val="bullet"/>
      <w:lvlText w:val=""/>
      <w:lvlJc w:val="left"/>
      <w:pPr>
        <w:tabs>
          <w:tab w:val="num" w:pos="4068"/>
        </w:tabs>
        <w:ind w:left="4068" w:hanging="360"/>
      </w:pPr>
      <w:rPr>
        <w:rFonts w:ascii="Symbol" w:hAnsi="Symbol" w:hint="default"/>
      </w:rPr>
    </w:lvl>
    <w:lvl w:ilvl="7" w:tplc="04090003" w:tentative="1">
      <w:start w:val="1"/>
      <w:numFmt w:val="bullet"/>
      <w:lvlText w:val="o"/>
      <w:lvlJc w:val="left"/>
      <w:pPr>
        <w:tabs>
          <w:tab w:val="num" w:pos="4788"/>
        </w:tabs>
        <w:ind w:left="4788" w:hanging="360"/>
      </w:pPr>
      <w:rPr>
        <w:rFonts w:ascii="Courier New" w:hAnsi="Courier New" w:cs="Symbol" w:hint="default"/>
      </w:rPr>
    </w:lvl>
    <w:lvl w:ilvl="8" w:tplc="04090005" w:tentative="1">
      <w:start w:val="1"/>
      <w:numFmt w:val="bullet"/>
      <w:lvlText w:val=""/>
      <w:lvlJc w:val="left"/>
      <w:pPr>
        <w:tabs>
          <w:tab w:val="num" w:pos="5508"/>
        </w:tabs>
        <w:ind w:left="5508" w:hanging="360"/>
      </w:pPr>
      <w:rPr>
        <w:rFonts w:ascii="Wingdings" w:hAnsi="Wingdings" w:hint="default"/>
      </w:rPr>
    </w:lvl>
  </w:abstractNum>
  <w:abstractNum w:abstractNumId="11" w15:restartNumberingAfterBreak="0">
    <w:nsid w:val="47DF0242"/>
    <w:multiLevelType w:val="hybridMultilevel"/>
    <w:tmpl w:val="AB7C67A4"/>
    <w:lvl w:ilvl="0" w:tplc="0108E7DC">
      <w:start w:val="1"/>
      <w:numFmt w:val="bullet"/>
      <w:suff w:val="space"/>
      <w:lvlText w:val=""/>
      <w:lvlJc w:val="left"/>
      <w:pPr>
        <w:ind w:left="288"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4D10D5"/>
    <w:multiLevelType w:val="hybridMultilevel"/>
    <w:tmpl w:val="966C1552"/>
    <w:lvl w:ilvl="0" w:tplc="0108E7DC">
      <w:start w:val="1"/>
      <w:numFmt w:val="bullet"/>
      <w:suff w:val="space"/>
      <w:lvlText w:val=""/>
      <w:lvlJc w:val="left"/>
      <w:pPr>
        <w:ind w:left="288" w:hanging="72"/>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628F4422"/>
    <w:multiLevelType w:val="hybridMultilevel"/>
    <w:tmpl w:val="0DBC2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D2740E"/>
    <w:multiLevelType w:val="hybridMultilevel"/>
    <w:tmpl w:val="13A04894"/>
    <w:lvl w:ilvl="0" w:tplc="0108E7DC">
      <w:start w:val="1"/>
      <w:numFmt w:val="bullet"/>
      <w:suff w:val="space"/>
      <w:lvlText w:val=""/>
      <w:lvlJc w:val="left"/>
      <w:pPr>
        <w:ind w:left="648" w:hanging="72"/>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473903"/>
    <w:multiLevelType w:val="hybridMultilevel"/>
    <w:tmpl w:val="CFAA44A2"/>
    <w:lvl w:ilvl="0" w:tplc="0108E7DC">
      <w:start w:val="1"/>
      <w:numFmt w:val="bullet"/>
      <w:suff w:val="space"/>
      <w:lvlText w:val=""/>
      <w:lvlJc w:val="left"/>
      <w:pPr>
        <w:ind w:left="288"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0549B2"/>
    <w:multiLevelType w:val="hybridMultilevel"/>
    <w:tmpl w:val="A5F4F172"/>
    <w:lvl w:ilvl="0" w:tplc="DE04D85A">
      <w:start w:val="1"/>
      <w:numFmt w:val="bullet"/>
      <w:pStyle w:val="softwarelist"/>
      <w:lvlText w:val=""/>
      <w:lvlPicBulletId w:val="0"/>
      <w:lvlJc w:val="left"/>
      <w:pPr>
        <w:tabs>
          <w:tab w:val="num" w:pos="1080"/>
        </w:tabs>
        <w:ind w:left="1080" w:hanging="360"/>
      </w:pPr>
      <w:rPr>
        <w:rFonts w:ascii="Symbol" w:hAnsi="Symbol" w:hint="default"/>
        <w:color w:val="auto"/>
        <w:sz w:val="12"/>
        <w:szCs w:val="12"/>
      </w:rPr>
    </w:lvl>
    <w:lvl w:ilvl="1" w:tplc="F070B0E0">
      <w:start w:val="1"/>
      <w:numFmt w:val="bullet"/>
      <w:lvlText w:val=""/>
      <w:lvlPicBulletId w:val="0"/>
      <w:lvlJc w:val="left"/>
      <w:pPr>
        <w:tabs>
          <w:tab w:val="num" w:pos="1507"/>
        </w:tabs>
        <w:ind w:left="1507" w:hanging="360"/>
      </w:pPr>
      <w:rPr>
        <w:rFonts w:ascii="Symbol" w:hAnsi="Symbol" w:hint="default"/>
        <w:color w:val="auto"/>
        <w:sz w:val="12"/>
        <w:szCs w:val="12"/>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num w:numId="1" w16cid:durableId="1952010085">
    <w:abstractNumId w:val="9"/>
  </w:num>
  <w:num w:numId="2" w16cid:durableId="1012606285">
    <w:abstractNumId w:val="10"/>
  </w:num>
  <w:num w:numId="3" w16cid:durableId="135030406">
    <w:abstractNumId w:val="1"/>
  </w:num>
  <w:num w:numId="4" w16cid:durableId="1411853682">
    <w:abstractNumId w:val="13"/>
  </w:num>
  <w:num w:numId="5" w16cid:durableId="1927834740">
    <w:abstractNumId w:val="7"/>
  </w:num>
  <w:num w:numId="6" w16cid:durableId="1260941094">
    <w:abstractNumId w:val="16"/>
  </w:num>
  <w:num w:numId="7" w16cid:durableId="483283079">
    <w:abstractNumId w:val="13"/>
  </w:num>
  <w:num w:numId="8" w16cid:durableId="1574660735">
    <w:abstractNumId w:val="12"/>
  </w:num>
  <w:num w:numId="9" w16cid:durableId="767969956">
    <w:abstractNumId w:val="11"/>
  </w:num>
  <w:num w:numId="10" w16cid:durableId="2094818931">
    <w:abstractNumId w:val="2"/>
  </w:num>
  <w:num w:numId="11" w16cid:durableId="1094476730">
    <w:abstractNumId w:val="4"/>
  </w:num>
  <w:num w:numId="12" w16cid:durableId="574315320">
    <w:abstractNumId w:val="8"/>
  </w:num>
  <w:num w:numId="13" w16cid:durableId="140848348">
    <w:abstractNumId w:val="5"/>
  </w:num>
  <w:num w:numId="14" w16cid:durableId="86731522">
    <w:abstractNumId w:val="14"/>
  </w:num>
  <w:num w:numId="15" w16cid:durableId="1534683307">
    <w:abstractNumId w:val="6"/>
  </w:num>
  <w:num w:numId="16" w16cid:durableId="1355109057">
    <w:abstractNumId w:val="15"/>
  </w:num>
  <w:num w:numId="17" w16cid:durableId="2122022543">
    <w:abstractNumId w:val="0"/>
  </w:num>
  <w:num w:numId="18" w16cid:durableId="1739866760">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attachedTemplate r:id="rId1"/>
  <w:defaultTabStop w:val="719"/>
  <w:drawingGridHorizontalSpacing w:val="110"/>
  <w:displayHorizontalDrawingGridEvery w:val="2"/>
  <w:displayVerticalDrawingGridEvery w:val="2"/>
  <w:characterSpacingControl w:val="doNotCompress"/>
  <w:hdrShapeDefaults>
    <o:shapedefaults v:ext="edit" spidmax="30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34"/>
    <w:rsid w:val="000001AE"/>
    <w:rsid w:val="00002546"/>
    <w:rsid w:val="00002E12"/>
    <w:rsid w:val="0000497C"/>
    <w:rsid w:val="00007458"/>
    <w:rsid w:val="0001126B"/>
    <w:rsid w:val="0001138F"/>
    <w:rsid w:val="00016693"/>
    <w:rsid w:val="00016BAF"/>
    <w:rsid w:val="00016F7F"/>
    <w:rsid w:val="00023995"/>
    <w:rsid w:val="00024188"/>
    <w:rsid w:val="00024EE8"/>
    <w:rsid w:val="00026D62"/>
    <w:rsid w:val="00027309"/>
    <w:rsid w:val="00031ADE"/>
    <w:rsid w:val="0003627E"/>
    <w:rsid w:val="000362B8"/>
    <w:rsid w:val="00036D17"/>
    <w:rsid w:val="00044976"/>
    <w:rsid w:val="00044FE2"/>
    <w:rsid w:val="000457A2"/>
    <w:rsid w:val="0005359D"/>
    <w:rsid w:val="00056941"/>
    <w:rsid w:val="00057E07"/>
    <w:rsid w:val="00070C1D"/>
    <w:rsid w:val="000720CC"/>
    <w:rsid w:val="00074A88"/>
    <w:rsid w:val="00074D24"/>
    <w:rsid w:val="000806F2"/>
    <w:rsid w:val="00080F09"/>
    <w:rsid w:val="00082CD7"/>
    <w:rsid w:val="0008341C"/>
    <w:rsid w:val="000849F0"/>
    <w:rsid w:val="000875C4"/>
    <w:rsid w:val="00095ACF"/>
    <w:rsid w:val="000979E1"/>
    <w:rsid w:val="000A076A"/>
    <w:rsid w:val="000A28EF"/>
    <w:rsid w:val="000A5D80"/>
    <w:rsid w:val="000A6474"/>
    <w:rsid w:val="000A652D"/>
    <w:rsid w:val="000B0BB2"/>
    <w:rsid w:val="000B102D"/>
    <w:rsid w:val="000B17DF"/>
    <w:rsid w:val="000B2BA5"/>
    <w:rsid w:val="000B36CD"/>
    <w:rsid w:val="000B5A67"/>
    <w:rsid w:val="000C1532"/>
    <w:rsid w:val="000C21EE"/>
    <w:rsid w:val="000C59F7"/>
    <w:rsid w:val="000D080F"/>
    <w:rsid w:val="000D0B98"/>
    <w:rsid w:val="000D20A4"/>
    <w:rsid w:val="000D2FFE"/>
    <w:rsid w:val="000D44A6"/>
    <w:rsid w:val="000D4E4B"/>
    <w:rsid w:val="000D5CB8"/>
    <w:rsid w:val="000D7F1E"/>
    <w:rsid w:val="000E1798"/>
    <w:rsid w:val="000E481A"/>
    <w:rsid w:val="000E5882"/>
    <w:rsid w:val="000F1189"/>
    <w:rsid w:val="000F3242"/>
    <w:rsid w:val="000F401F"/>
    <w:rsid w:val="000F6E58"/>
    <w:rsid w:val="000F7133"/>
    <w:rsid w:val="00110A66"/>
    <w:rsid w:val="00113D5B"/>
    <w:rsid w:val="001221A8"/>
    <w:rsid w:val="00124C92"/>
    <w:rsid w:val="001250F3"/>
    <w:rsid w:val="001252CB"/>
    <w:rsid w:val="001271C9"/>
    <w:rsid w:val="0013058F"/>
    <w:rsid w:val="00130FA3"/>
    <w:rsid w:val="00134271"/>
    <w:rsid w:val="00140EF5"/>
    <w:rsid w:val="0014165C"/>
    <w:rsid w:val="00142FB0"/>
    <w:rsid w:val="00143E35"/>
    <w:rsid w:val="00144948"/>
    <w:rsid w:val="001463DA"/>
    <w:rsid w:val="0015201D"/>
    <w:rsid w:val="00152F91"/>
    <w:rsid w:val="00153195"/>
    <w:rsid w:val="001533F9"/>
    <w:rsid w:val="00161F87"/>
    <w:rsid w:val="00162C1C"/>
    <w:rsid w:val="00163071"/>
    <w:rsid w:val="00164B24"/>
    <w:rsid w:val="00167CA6"/>
    <w:rsid w:val="00172FF1"/>
    <w:rsid w:val="00177176"/>
    <w:rsid w:val="00182B1F"/>
    <w:rsid w:val="00182DCA"/>
    <w:rsid w:val="00197582"/>
    <w:rsid w:val="001A3480"/>
    <w:rsid w:val="001B11D5"/>
    <w:rsid w:val="001B25FB"/>
    <w:rsid w:val="001C2A3B"/>
    <w:rsid w:val="001C3A4D"/>
    <w:rsid w:val="001D103C"/>
    <w:rsid w:val="001D17A4"/>
    <w:rsid w:val="001D2764"/>
    <w:rsid w:val="001D4AFD"/>
    <w:rsid w:val="001E3354"/>
    <w:rsid w:val="001E4F8B"/>
    <w:rsid w:val="001E6324"/>
    <w:rsid w:val="001E76D0"/>
    <w:rsid w:val="001F18FB"/>
    <w:rsid w:val="001F1D1F"/>
    <w:rsid w:val="001F28E5"/>
    <w:rsid w:val="001F3076"/>
    <w:rsid w:val="00203E54"/>
    <w:rsid w:val="00214654"/>
    <w:rsid w:val="00216FB7"/>
    <w:rsid w:val="0021750A"/>
    <w:rsid w:val="00222EE5"/>
    <w:rsid w:val="00231549"/>
    <w:rsid w:val="002350B5"/>
    <w:rsid w:val="00235DD0"/>
    <w:rsid w:val="00236673"/>
    <w:rsid w:val="00240D84"/>
    <w:rsid w:val="00242698"/>
    <w:rsid w:val="00242D89"/>
    <w:rsid w:val="00250AA3"/>
    <w:rsid w:val="0025382B"/>
    <w:rsid w:val="002574A3"/>
    <w:rsid w:val="002605DD"/>
    <w:rsid w:val="00261839"/>
    <w:rsid w:val="00261E43"/>
    <w:rsid w:val="002660C2"/>
    <w:rsid w:val="0026663C"/>
    <w:rsid w:val="00266BD9"/>
    <w:rsid w:val="0027288F"/>
    <w:rsid w:val="002817AA"/>
    <w:rsid w:val="00283738"/>
    <w:rsid w:val="00291199"/>
    <w:rsid w:val="002923EB"/>
    <w:rsid w:val="002952BD"/>
    <w:rsid w:val="00297F6A"/>
    <w:rsid w:val="002A10CC"/>
    <w:rsid w:val="002B4428"/>
    <w:rsid w:val="002B4636"/>
    <w:rsid w:val="002B60E1"/>
    <w:rsid w:val="002C0CF3"/>
    <w:rsid w:val="002C69B3"/>
    <w:rsid w:val="002D0ACE"/>
    <w:rsid w:val="002D2275"/>
    <w:rsid w:val="002E0351"/>
    <w:rsid w:val="002E301D"/>
    <w:rsid w:val="002F1C1E"/>
    <w:rsid w:val="002F1F29"/>
    <w:rsid w:val="002F30A3"/>
    <w:rsid w:val="002F3385"/>
    <w:rsid w:val="002F4735"/>
    <w:rsid w:val="002F7121"/>
    <w:rsid w:val="002F72B2"/>
    <w:rsid w:val="00302631"/>
    <w:rsid w:val="00302A3D"/>
    <w:rsid w:val="003052F4"/>
    <w:rsid w:val="00307DE5"/>
    <w:rsid w:val="00312BA0"/>
    <w:rsid w:val="0031311B"/>
    <w:rsid w:val="003149C1"/>
    <w:rsid w:val="003177FD"/>
    <w:rsid w:val="00324923"/>
    <w:rsid w:val="0032602D"/>
    <w:rsid w:val="00326435"/>
    <w:rsid w:val="00334D1E"/>
    <w:rsid w:val="0033514B"/>
    <w:rsid w:val="00335B92"/>
    <w:rsid w:val="00337563"/>
    <w:rsid w:val="003376BD"/>
    <w:rsid w:val="0034366B"/>
    <w:rsid w:val="0034769C"/>
    <w:rsid w:val="00354364"/>
    <w:rsid w:val="00356ACA"/>
    <w:rsid w:val="00360EE8"/>
    <w:rsid w:val="00361166"/>
    <w:rsid w:val="003617F4"/>
    <w:rsid w:val="00362E86"/>
    <w:rsid w:val="00370C3C"/>
    <w:rsid w:val="00380071"/>
    <w:rsid w:val="003805B2"/>
    <w:rsid w:val="0038713E"/>
    <w:rsid w:val="00387334"/>
    <w:rsid w:val="00387D7F"/>
    <w:rsid w:val="00393EB6"/>
    <w:rsid w:val="00396CFA"/>
    <w:rsid w:val="00397EE1"/>
    <w:rsid w:val="003A064A"/>
    <w:rsid w:val="003A1A1C"/>
    <w:rsid w:val="003A2443"/>
    <w:rsid w:val="003A4DE9"/>
    <w:rsid w:val="003A6538"/>
    <w:rsid w:val="003A6DE0"/>
    <w:rsid w:val="003B26D3"/>
    <w:rsid w:val="003B6AB9"/>
    <w:rsid w:val="003C213D"/>
    <w:rsid w:val="003C3111"/>
    <w:rsid w:val="003C3A30"/>
    <w:rsid w:val="003C3B23"/>
    <w:rsid w:val="003C5B0E"/>
    <w:rsid w:val="003C5F2A"/>
    <w:rsid w:val="003C64DE"/>
    <w:rsid w:val="003C7A61"/>
    <w:rsid w:val="003C7CEF"/>
    <w:rsid w:val="003D4C5E"/>
    <w:rsid w:val="003D5D10"/>
    <w:rsid w:val="003D7AA8"/>
    <w:rsid w:val="003E0230"/>
    <w:rsid w:val="003E0888"/>
    <w:rsid w:val="003E0A4C"/>
    <w:rsid w:val="003E31A1"/>
    <w:rsid w:val="003E3590"/>
    <w:rsid w:val="003E580F"/>
    <w:rsid w:val="003E5BA0"/>
    <w:rsid w:val="003E6EDD"/>
    <w:rsid w:val="003F1172"/>
    <w:rsid w:val="003F169C"/>
    <w:rsid w:val="003F16EE"/>
    <w:rsid w:val="003F3D7F"/>
    <w:rsid w:val="00401C07"/>
    <w:rsid w:val="00402C6D"/>
    <w:rsid w:val="00404C9B"/>
    <w:rsid w:val="00405AE3"/>
    <w:rsid w:val="00410B0E"/>
    <w:rsid w:val="00414DF5"/>
    <w:rsid w:val="004152A9"/>
    <w:rsid w:val="0042343F"/>
    <w:rsid w:val="00425DD2"/>
    <w:rsid w:val="004274AC"/>
    <w:rsid w:val="00427B55"/>
    <w:rsid w:val="00431721"/>
    <w:rsid w:val="004401A9"/>
    <w:rsid w:val="00441AAC"/>
    <w:rsid w:val="00441FA7"/>
    <w:rsid w:val="0044303A"/>
    <w:rsid w:val="00450519"/>
    <w:rsid w:val="004521A1"/>
    <w:rsid w:val="00453926"/>
    <w:rsid w:val="00453E5D"/>
    <w:rsid w:val="00455B3C"/>
    <w:rsid w:val="00457847"/>
    <w:rsid w:val="00460C74"/>
    <w:rsid w:val="00464F04"/>
    <w:rsid w:val="004675BA"/>
    <w:rsid w:val="004729B4"/>
    <w:rsid w:val="0047491F"/>
    <w:rsid w:val="00475928"/>
    <w:rsid w:val="00475EB6"/>
    <w:rsid w:val="00477B53"/>
    <w:rsid w:val="00482706"/>
    <w:rsid w:val="0048392C"/>
    <w:rsid w:val="004844F2"/>
    <w:rsid w:val="0048474C"/>
    <w:rsid w:val="00491B33"/>
    <w:rsid w:val="00493830"/>
    <w:rsid w:val="00495E9D"/>
    <w:rsid w:val="00497C68"/>
    <w:rsid w:val="004A4CA1"/>
    <w:rsid w:val="004A7585"/>
    <w:rsid w:val="004B1A1A"/>
    <w:rsid w:val="004B3148"/>
    <w:rsid w:val="004B432B"/>
    <w:rsid w:val="004B4684"/>
    <w:rsid w:val="004C0437"/>
    <w:rsid w:val="004D0AC0"/>
    <w:rsid w:val="004D1CEC"/>
    <w:rsid w:val="004D4AF9"/>
    <w:rsid w:val="004D4BD4"/>
    <w:rsid w:val="004D62AF"/>
    <w:rsid w:val="004D7482"/>
    <w:rsid w:val="004E004B"/>
    <w:rsid w:val="00501783"/>
    <w:rsid w:val="00502F1B"/>
    <w:rsid w:val="0050535B"/>
    <w:rsid w:val="0050648C"/>
    <w:rsid w:val="005078F1"/>
    <w:rsid w:val="00510613"/>
    <w:rsid w:val="00511CE4"/>
    <w:rsid w:val="00515F5D"/>
    <w:rsid w:val="00516356"/>
    <w:rsid w:val="00517901"/>
    <w:rsid w:val="00520495"/>
    <w:rsid w:val="0052481F"/>
    <w:rsid w:val="0053141C"/>
    <w:rsid w:val="00532C29"/>
    <w:rsid w:val="005365BD"/>
    <w:rsid w:val="00536CB4"/>
    <w:rsid w:val="0053763A"/>
    <w:rsid w:val="005456E0"/>
    <w:rsid w:val="00546604"/>
    <w:rsid w:val="00546691"/>
    <w:rsid w:val="0055181A"/>
    <w:rsid w:val="00553144"/>
    <w:rsid w:val="00556880"/>
    <w:rsid w:val="0056092D"/>
    <w:rsid w:val="00560DED"/>
    <w:rsid w:val="005610B4"/>
    <w:rsid w:val="0056169B"/>
    <w:rsid w:val="005626FC"/>
    <w:rsid w:val="005670FB"/>
    <w:rsid w:val="005753A0"/>
    <w:rsid w:val="005755DF"/>
    <w:rsid w:val="0058271B"/>
    <w:rsid w:val="00583273"/>
    <w:rsid w:val="00585432"/>
    <w:rsid w:val="00585C53"/>
    <w:rsid w:val="00586D48"/>
    <w:rsid w:val="00587417"/>
    <w:rsid w:val="00593AC3"/>
    <w:rsid w:val="00595AC3"/>
    <w:rsid w:val="00596355"/>
    <w:rsid w:val="005979A3"/>
    <w:rsid w:val="005A2193"/>
    <w:rsid w:val="005A2A94"/>
    <w:rsid w:val="005A3BB1"/>
    <w:rsid w:val="005A52B9"/>
    <w:rsid w:val="005B16AE"/>
    <w:rsid w:val="005C0850"/>
    <w:rsid w:val="005C2BB4"/>
    <w:rsid w:val="005D1F26"/>
    <w:rsid w:val="005D2E63"/>
    <w:rsid w:val="005D496D"/>
    <w:rsid w:val="005D55DD"/>
    <w:rsid w:val="005D5A9A"/>
    <w:rsid w:val="005D7347"/>
    <w:rsid w:val="005E4164"/>
    <w:rsid w:val="005E6F91"/>
    <w:rsid w:val="005F00C0"/>
    <w:rsid w:val="005F02DD"/>
    <w:rsid w:val="005F23E5"/>
    <w:rsid w:val="005F270A"/>
    <w:rsid w:val="005F5553"/>
    <w:rsid w:val="006013BD"/>
    <w:rsid w:val="00601EC8"/>
    <w:rsid w:val="006021E1"/>
    <w:rsid w:val="006022D7"/>
    <w:rsid w:val="0060709E"/>
    <w:rsid w:val="00607371"/>
    <w:rsid w:val="00610FAE"/>
    <w:rsid w:val="00622F89"/>
    <w:rsid w:val="0062357F"/>
    <w:rsid w:val="006248AE"/>
    <w:rsid w:val="00632F5D"/>
    <w:rsid w:val="006354A5"/>
    <w:rsid w:val="006373F2"/>
    <w:rsid w:val="0064063A"/>
    <w:rsid w:val="006455A6"/>
    <w:rsid w:val="006459BD"/>
    <w:rsid w:val="00646BD9"/>
    <w:rsid w:val="00651D18"/>
    <w:rsid w:val="00652CD8"/>
    <w:rsid w:val="00654D75"/>
    <w:rsid w:val="00660EAD"/>
    <w:rsid w:val="00663AAF"/>
    <w:rsid w:val="00663CF0"/>
    <w:rsid w:val="00664858"/>
    <w:rsid w:val="00672F7E"/>
    <w:rsid w:val="006741F9"/>
    <w:rsid w:val="00674BEB"/>
    <w:rsid w:val="006800B3"/>
    <w:rsid w:val="00694E90"/>
    <w:rsid w:val="0069600D"/>
    <w:rsid w:val="00696BE6"/>
    <w:rsid w:val="00696CB1"/>
    <w:rsid w:val="006A15BD"/>
    <w:rsid w:val="006B3304"/>
    <w:rsid w:val="006B365E"/>
    <w:rsid w:val="006B4258"/>
    <w:rsid w:val="006B5DB7"/>
    <w:rsid w:val="006B62A7"/>
    <w:rsid w:val="006C4624"/>
    <w:rsid w:val="006C69E1"/>
    <w:rsid w:val="006D05E1"/>
    <w:rsid w:val="006D0BED"/>
    <w:rsid w:val="006D0FDC"/>
    <w:rsid w:val="006D374C"/>
    <w:rsid w:val="006D390F"/>
    <w:rsid w:val="006E0447"/>
    <w:rsid w:val="006E1439"/>
    <w:rsid w:val="006F75CC"/>
    <w:rsid w:val="00700D61"/>
    <w:rsid w:val="00700EB0"/>
    <w:rsid w:val="00701584"/>
    <w:rsid w:val="0070260D"/>
    <w:rsid w:val="007047F6"/>
    <w:rsid w:val="00705887"/>
    <w:rsid w:val="00705BAF"/>
    <w:rsid w:val="00707C13"/>
    <w:rsid w:val="00710E5B"/>
    <w:rsid w:val="007127AC"/>
    <w:rsid w:val="00723242"/>
    <w:rsid w:val="007255B0"/>
    <w:rsid w:val="00726472"/>
    <w:rsid w:val="00736738"/>
    <w:rsid w:val="00741AB3"/>
    <w:rsid w:val="0074254A"/>
    <w:rsid w:val="0074294B"/>
    <w:rsid w:val="00742C85"/>
    <w:rsid w:val="0074302D"/>
    <w:rsid w:val="00743DD3"/>
    <w:rsid w:val="00745273"/>
    <w:rsid w:val="00745900"/>
    <w:rsid w:val="00761174"/>
    <w:rsid w:val="0076205D"/>
    <w:rsid w:val="00762F18"/>
    <w:rsid w:val="00764B14"/>
    <w:rsid w:val="00770832"/>
    <w:rsid w:val="00771011"/>
    <w:rsid w:val="00773059"/>
    <w:rsid w:val="007778A9"/>
    <w:rsid w:val="00794953"/>
    <w:rsid w:val="007A31C6"/>
    <w:rsid w:val="007A4F40"/>
    <w:rsid w:val="007B0FE2"/>
    <w:rsid w:val="007B150E"/>
    <w:rsid w:val="007B2C93"/>
    <w:rsid w:val="007B7B19"/>
    <w:rsid w:val="007B7E7A"/>
    <w:rsid w:val="007C0257"/>
    <w:rsid w:val="007C3456"/>
    <w:rsid w:val="007C5443"/>
    <w:rsid w:val="007D1FBB"/>
    <w:rsid w:val="007D3EF7"/>
    <w:rsid w:val="007D49D3"/>
    <w:rsid w:val="007D5250"/>
    <w:rsid w:val="007D68BE"/>
    <w:rsid w:val="007E5543"/>
    <w:rsid w:val="007E594A"/>
    <w:rsid w:val="007F1DB2"/>
    <w:rsid w:val="00801011"/>
    <w:rsid w:val="00801225"/>
    <w:rsid w:val="008040AD"/>
    <w:rsid w:val="00806A80"/>
    <w:rsid w:val="00814DCA"/>
    <w:rsid w:val="00822051"/>
    <w:rsid w:val="008252A0"/>
    <w:rsid w:val="008269FB"/>
    <w:rsid w:val="008275EA"/>
    <w:rsid w:val="008319E2"/>
    <w:rsid w:val="008369D3"/>
    <w:rsid w:val="00845AEC"/>
    <w:rsid w:val="0085335F"/>
    <w:rsid w:val="008553C6"/>
    <w:rsid w:val="00863F30"/>
    <w:rsid w:val="008720F3"/>
    <w:rsid w:val="00872360"/>
    <w:rsid w:val="00873ACC"/>
    <w:rsid w:val="008822A6"/>
    <w:rsid w:val="008942FB"/>
    <w:rsid w:val="008A7021"/>
    <w:rsid w:val="008A78FF"/>
    <w:rsid w:val="008B05B3"/>
    <w:rsid w:val="008B2D19"/>
    <w:rsid w:val="008B75DF"/>
    <w:rsid w:val="008B7630"/>
    <w:rsid w:val="008C0716"/>
    <w:rsid w:val="008C1437"/>
    <w:rsid w:val="008C15FC"/>
    <w:rsid w:val="008C1E29"/>
    <w:rsid w:val="008C7233"/>
    <w:rsid w:val="008D06BE"/>
    <w:rsid w:val="008D1E34"/>
    <w:rsid w:val="008D285B"/>
    <w:rsid w:val="008D2AB5"/>
    <w:rsid w:val="008D36F8"/>
    <w:rsid w:val="008D747D"/>
    <w:rsid w:val="008E7125"/>
    <w:rsid w:val="008F0384"/>
    <w:rsid w:val="008F2631"/>
    <w:rsid w:val="008F71CB"/>
    <w:rsid w:val="00907418"/>
    <w:rsid w:val="00907A07"/>
    <w:rsid w:val="00910839"/>
    <w:rsid w:val="009114C5"/>
    <w:rsid w:val="009159B0"/>
    <w:rsid w:val="00916347"/>
    <w:rsid w:val="00920CFA"/>
    <w:rsid w:val="009213B1"/>
    <w:rsid w:val="00922EB2"/>
    <w:rsid w:val="00924A83"/>
    <w:rsid w:val="00925D95"/>
    <w:rsid w:val="0094251D"/>
    <w:rsid w:val="00953826"/>
    <w:rsid w:val="009554F6"/>
    <w:rsid w:val="00956504"/>
    <w:rsid w:val="00960A57"/>
    <w:rsid w:val="00961643"/>
    <w:rsid w:val="00963A47"/>
    <w:rsid w:val="00965ED4"/>
    <w:rsid w:val="009661CF"/>
    <w:rsid w:val="00970CB5"/>
    <w:rsid w:val="00973CC9"/>
    <w:rsid w:val="00974957"/>
    <w:rsid w:val="00992A30"/>
    <w:rsid w:val="00993294"/>
    <w:rsid w:val="00993BE6"/>
    <w:rsid w:val="009940C1"/>
    <w:rsid w:val="00995341"/>
    <w:rsid w:val="00995B7C"/>
    <w:rsid w:val="009972B0"/>
    <w:rsid w:val="009A09B4"/>
    <w:rsid w:val="009A2298"/>
    <w:rsid w:val="009A3F18"/>
    <w:rsid w:val="009A73A9"/>
    <w:rsid w:val="009B140E"/>
    <w:rsid w:val="009B5852"/>
    <w:rsid w:val="009B6B5A"/>
    <w:rsid w:val="009C5464"/>
    <w:rsid w:val="009C59C9"/>
    <w:rsid w:val="009C5B6E"/>
    <w:rsid w:val="009C618D"/>
    <w:rsid w:val="009C7408"/>
    <w:rsid w:val="009D0B8A"/>
    <w:rsid w:val="009D1093"/>
    <w:rsid w:val="009D3AD8"/>
    <w:rsid w:val="009D3F31"/>
    <w:rsid w:val="009D55FB"/>
    <w:rsid w:val="009E3B3A"/>
    <w:rsid w:val="009E5528"/>
    <w:rsid w:val="009F3A0A"/>
    <w:rsid w:val="009F42AD"/>
    <w:rsid w:val="009F54B1"/>
    <w:rsid w:val="00A0159F"/>
    <w:rsid w:val="00A03310"/>
    <w:rsid w:val="00A06B67"/>
    <w:rsid w:val="00A0777F"/>
    <w:rsid w:val="00A10423"/>
    <w:rsid w:val="00A109B7"/>
    <w:rsid w:val="00A1209E"/>
    <w:rsid w:val="00A13449"/>
    <w:rsid w:val="00A15FB4"/>
    <w:rsid w:val="00A165CC"/>
    <w:rsid w:val="00A20704"/>
    <w:rsid w:val="00A2098C"/>
    <w:rsid w:val="00A2114D"/>
    <w:rsid w:val="00A2257D"/>
    <w:rsid w:val="00A2739E"/>
    <w:rsid w:val="00A32102"/>
    <w:rsid w:val="00A35D2C"/>
    <w:rsid w:val="00A4064D"/>
    <w:rsid w:val="00A44BFE"/>
    <w:rsid w:val="00A47EE1"/>
    <w:rsid w:val="00A52FC4"/>
    <w:rsid w:val="00A54128"/>
    <w:rsid w:val="00A55354"/>
    <w:rsid w:val="00A630CF"/>
    <w:rsid w:val="00A641C9"/>
    <w:rsid w:val="00A70048"/>
    <w:rsid w:val="00A775D1"/>
    <w:rsid w:val="00A83BCE"/>
    <w:rsid w:val="00A84855"/>
    <w:rsid w:val="00A8771E"/>
    <w:rsid w:val="00A963A9"/>
    <w:rsid w:val="00A96B84"/>
    <w:rsid w:val="00AA02AC"/>
    <w:rsid w:val="00AA2E4B"/>
    <w:rsid w:val="00AA63A6"/>
    <w:rsid w:val="00AB6C5E"/>
    <w:rsid w:val="00AB7AF6"/>
    <w:rsid w:val="00AC15C9"/>
    <w:rsid w:val="00AC1BC3"/>
    <w:rsid w:val="00AC25DB"/>
    <w:rsid w:val="00AC3202"/>
    <w:rsid w:val="00AD1A95"/>
    <w:rsid w:val="00AD46D4"/>
    <w:rsid w:val="00AD59D1"/>
    <w:rsid w:val="00AE22C3"/>
    <w:rsid w:val="00AE725A"/>
    <w:rsid w:val="00AF30CE"/>
    <w:rsid w:val="00AF3B7A"/>
    <w:rsid w:val="00AF601E"/>
    <w:rsid w:val="00B01263"/>
    <w:rsid w:val="00B029E1"/>
    <w:rsid w:val="00B037B6"/>
    <w:rsid w:val="00B05E6B"/>
    <w:rsid w:val="00B07154"/>
    <w:rsid w:val="00B07CA3"/>
    <w:rsid w:val="00B1350D"/>
    <w:rsid w:val="00B144F6"/>
    <w:rsid w:val="00B15985"/>
    <w:rsid w:val="00B2167A"/>
    <w:rsid w:val="00B21D67"/>
    <w:rsid w:val="00B24C3D"/>
    <w:rsid w:val="00B27275"/>
    <w:rsid w:val="00B30C24"/>
    <w:rsid w:val="00B317FE"/>
    <w:rsid w:val="00B373E4"/>
    <w:rsid w:val="00B3767A"/>
    <w:rsid w:val="00B37CE7"/>
    <w:rsid w:val="00B42388"/>
    <w:rsid w:val="00B434F9"/>
    <w:rsid w:val="00B46397"/>
    <w:rsid w:val="00B46E1C"/>
    <w:rsid w:val="00B51386"/>
    <w:rsid w:val="00B55961"/>
    <w:rsid w:val="00B62AA4"/>
    <w:rsid w:val="00B64B5D"/>
    <w:rsid w:val="00B66372"/>
    <w:rsid w:val="00B71428"/>
    <w:rsid w:val="00B723BF"/>
    <w:rsid w:val="00B728A4"/>
    <w:rsid w:val="00B80DEE"/>
    <w:rsid w:val="00B821D5"/>
    <w:rsid w:val="00B86A6A"/>
    <w:rsid w:val="00B87016"/>
    <w:rsid w:val="00B95482"/>
    <w:rsid w:val="00B95E5C"/>
    <w:rsid w:val="00B97A1D"/>
    <w:rsid w:val="00BA034A"/>
    <w:rsid w:val="00BB0D90"/>
    <w:rsid w:val="00BB1E37"/>
    <w:rsid w:val="00BB3B01"/>
    <w:rsid w:val="00BB4F90"/>
    <w:rsid w:val="00BC0A73"/>
    <w:rsid w:val="00BC62C8"/>
    <w:rsid w:val="00BD37A3"/>
    <w:rsid w:val="00BD3CE8"/>
    <w:rsid w:val="00BD4564"/>
    <w:rsid w:val="00BD5EDA"/>
    <w:rsid w:val="00BD66A6"/>
    <w:rsid w:val="00BE0AC8"/>
    <w:rsid w:val="00BE0C54"/>
    <w:rsid w:val="00BE1105"/>
    <w:rsid w:val="00BE1617"/>
    <w:rsid w:val="00BE373F"/>
    <w:rsid w:val="00BE5CEF"/>
    <w:rsid w:val="00BE6293"/>
    <w:rsid w:val="00BE6ECE"/>
    <w:rsid w:val="00BF0B37"/>
    <w:rsid w:val="00BF1C1F"/>
    <w:rsid w:val="00C03F0F"/>
    <w:rsid w:val="00C07470"/>
    <w:rsid w:val="00C101C5"/>
    <w:rsid w:val="00C114BA"/>
    <w:rsid w:val="00C15B43"/>
    <w:rsid w:val="00C21319"/>
    <w:rsid w:val="00C23FB1"/>
    <w:rsid w:val="00C26E2C"/>
    <w:rsid w:val="00C31F09"/>
    <w:rsid w:val="00C362EC"/>
    <w:rsid w:val="00C44434"/>
    <w:rsid w:val="00C44FCA"/>
    <w:rsid w:val="00C44FCF"/>
    <w:rsid w:val="00C5335F"/>
    <w:rsid w:val="00C53E5F"/>
    <w:rsid w:val="00C53EEE"/>
    <w:rsid w:val="00C657AA"/>
    <w:rsid w:val="00C65F57"/>
    <w:rsid w:val="00C70B47"/>
    <w:rsid w:val="00C715DD"/>
    <w:rsid w:val="00C80E2A"/>
    <w:rsid w:val="00C93190"/>
    <w:rsid w:val="00C937C3"/>
    <w:rsid w:val="00C942D5"/>
    <w:rsid w:val="00C94BB2"/>
    <w:rsid w:val="00C95A3D"/>
    <w:rsid w:val="00C96D00"/>
    <w:rsid w:val="00CA6178"/>
    <w:rsid w:val="00CA7D34"/>
    <w:rsid w:val="00CB6E7A"/>
    <w:rsid w:val="00CB75A8"/>
    <w:rsid w:val="00CC0BA8"/>
    <w:rsid w:val="00CC23EB"/>
    <w:rsid w:val="00CC64D8"/>
    <w:rsid w:val="00CD02BE"/>
    <w:rsid w:val="00CD1584"/>
    <w:rsid w:val="00CD335C"/>
    <w:rsid w:val="00CD4670"/>
    <w:rsid w:val="00CD59FE"/>
    <w:rsid w:val="00CD7802"/>
    <w:rsid w:val="00CE22F5"/>
    <w:rsid w:val="00CE43FE"/>
    <w:rsid w:val="00CF1BD7"/>
    <w:rsid w:val="00CF7792"/>
    <w:rsid w:val="00D02DE7"/>
    <w:rsid w:val="00D0308F"/>
    <w:rsid w:val="00D04FDE"/>
    <w:rsid w:val="00D054BA"/>
    <w:rsid w:val="00D13A64"/>
    <w:rsid w:val="00D21BFA"/>
    <w:rsid w:val="00D25AA5"/>
    <w:rsid w:val="00D31043"/>
    <w:rsid w:val="00D320CB"/>
    <w:rsid w:val="00D34B60"/>
    <w:rsid w:val="00D41760"/>
    <w:rsid w:val="00D451E4"/>
    <w:rsid w:val="00D456D4"/>
    <w:rsid w:val="00D465EB"/>
    <w:rsid w:val="00D50763"/>
    <w:rsid w:val="00D56AA9"/>
    <w:rsid w:val="00D61123"/>
    <w:rsid w:val="00D6193F"/>
    <w:rsid w:val="00D76FF8"/>
    <w:rsid w:val="00D80FDA"/>
    <w:rsid w:val="00D81091"/>
    <w:rsid w:val="00D82C5A"/>
    <w:rsid w:val="00D85ADF"/>
    <w:rsid w:val="00D91E75"/>
    <w:rsid w:val="00D93B16"/>
    <w:rsid w:val="00D9459E"/>
    <w:rsid w:val="00DA385C"/>
    <w:rsid w:val="00DA55CE"/>
    <w:rsid w:val="00DB132C"/>
    <w:rsid w:val="00DB2540"/>
    <w:rsid w:val="00DB2DB9"/>
    <w:rsid w:val="00DB5DC1"/>
    <w:rsid w:val="00DB65AB"/>
    <w:rsid w:val="00DB7BAB"/>
    <w:rsid w:val="00DC16AC"/>
    <w:rsid w:val="00DC2ECB"/>
    <w:rsid w:val="00DC4D83"/>
    <w:rsid w:val="00DC7862"/>
    <w:rsid w:val="00DD31C2"/>
    <w:rsid w:val="00DD61EB"/>
    <w:rsid w:val="00DD7E34"/>
    <w:rsid w:val="00DE32AC"/>
    <w:rsid w:val="00DE38D5"/>
    <w:rsid w:val="00DE5354"/>
    <w:rsid w:val="00DF1324"/>
    <w:rsid w:val="00DF4E3E"/>
    <w:rsid w:val="00DF4FD5"/>
    <w:rsid w:val="00DF752C"/>
    <w:rsid w:val="00DF7BE2"/>
    <w:rsid w:val="00E0592D"/>
    <w:rsid w:val="00E073F2"/>
    <w:rsid w:val="00E07E79"/>
    <w:rsid w:val="00E12A82"/>
    <w:rsid w:val="00E1586D"/>
    <w:rsid w:val="00E21282"/>
    <w:rsid w:val="00E21F09"/>
    <w:rsid w:val="00E2311C"/>
    <w:rsid w:val="00E30255"/>
    <w:rsid w:val="00E30C82"/>
    <w:rsid w:val="00E36D38"/>
    <w:rsid w:val="00E3726E"/>
    <w:rsid w:val="00E4019B"/>
    <w:rsid w:val="00E41353"/>
    <w:rsid w:val="00E42D7E"/>
    <w:rsid w:val="00E44CA2"/>
    <w:rsid w:val="00E46B42"/>
    <w:rsid w:val="00E506A7"/>
    <w:rsid w:val="00E52980"/>
    <w:rsid w:val="00E5783A"/>
    <w:rsid w:val="00E60078"/>
    <w:rsid w:val="00E603C5"/>
    <w:rsid w:val="00E6152A"/>
    <w:rsid w:val="00E62278"/>
    <w:rsid w:val="00E70E53"/>
    <w:rsid w:val="00E719E1"/>
    <w:rsid w:val="00E73D51"/>
    <w:rsid w:val="00E750A4"/>
    <w:rsid w:val="00E803C7"/>
    <w:rsid w:val="00E82F39"/>
    <w:rsid w:val="00E85EC2"/>
    <w:rsid w:val="00E8787B"/>
    <w:rsid w:val="00E933EC"/>
    <w:rsid w:val="00E94FE9"/>
    <w:rsid w:val="00EA02FF"/>
    <w:rsid w:val="00EA1997"/>
    <w:rsid w:val="00EB2A9B"/>
    <w:rsid w:val="00EB4848"/>
    <w:rsid w:val="00EB4BDF"/>
    <w:rsid w:val="00EB7A66"/>
    <w:rsid w:val="00EC3910"/>
    <w:rsid w:val="00EC3D40"/>
    <w:rsid w:val="00EC4184"/>
    <w:rsid w:val="00EC4FD4"/>
    <w:rsid w:val="00EC7A15"/>
    <w:rsid w:val="00ED103F"/>
    <w:rsid w:val="00ED1C24"/>
    <w:rsid w:val="00ED1DA1"/>
    <w:rsid w:val="00ED30C9"/>
    <w:rsid w:val="00ED4AF8"/>
    <w:rsid w:val="00ED584B"/>
    <w:rsid w:val="00EE0AAB"/>
    <w:rsid w:val="00EE0D45"/>
    <w:rsid w:val="00EF1970"/>
    <w:rsid w:val="00EF48DC"/>
    <w:rsid w:val="00EF4AB3"/>
    <w:rsid w:val="00EF54B5"/>
    <w:rsid w:val="00F00AC0"/>
    <w:rsid w:val="00F019D5"/>
    <w:rsid w:val="00F019E2"/>
    <w:rsid w:val="00F06422"/>
    <w:rsid w:val="00F07ACF"/>
    <w:rsid w:val="00F12A26"/>
    <w:rsid w:val="00F1546C"/>
    <w:rsid w:val="00F17D11"/>
    <w:rsid w:val="00F222AD"/>
    <w:rsid w:val="00F2295F"/>
    <w:rsid w:val="00F26CC9"/>
    <w:rsid w:val="00F27BB5"/>
    <w:rsid w:val="00F3578E"/>
    <w:rsid w:val="00F37B27"/>
    <w:rsid w:val="00F40605"/>
    <w:rsid w:val="00F40816"/>
    <w:rsid w:val="00F445E8"/>
    <w:rsid w:val="00F46B34"/>
    <w:rsid w:val="00F538CC"/>
    <w:rsid w:val="00F57576"/>
    <w:rsid w:val="00F601BD"/>
    <w:rsid w:val="00F612BB"/>
    <w:rsid w:val="00F63F42"/>
    <w:rsid w:val="00F672FE"/>
    <w:rsid w:val="00F71417"/>
    <w:rsid w:val="00F7455E"/>
    <w:rsid w:val="00F775B5"/>
    <w:rsid w:val="00F80538"/>
    <w:rsid w:val="00F81779"/>
    <w:rsid w:val="00F866EB"/>
    <w:rsid w:val="00F87122"/>
    <w:rsid w:val="00F93CDC"/>
    <w:rsid w:val="00FA07DD"/>
    <w:rsid w:val="00FA0920"/>
    <w:rsid w:val="00FA3303"/>
    <w:rsid w:val="00FA7A7B"/>
    <w:rsid w:val="00FB3FE9"/>
    <w:rsid w:val="00FC43AC"/>
    <w:rsid w:val="00FD21E8"/>
    <w:rsid w:val="00FD30F4"/>
    <w:rsid w:val="00FD32F9"/>
    <w:rsid w:val="00FD33AF"/>
    <w:rsid w:val="00FD425D"/>
    <w:rsid w:val="00FD59B2"/>
    <w:rsid w:val="00FE2A31"/>
    <w:rsid w:val="00FE7D9A"/>
    <w:rsid w:val="00FE7DB4"/>
    <w:rsid w:val="00FF2A4A"/>
    <w:rsid w:val="00FF40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3CCAE92A"/>
  <w15:docId w15:val="{DD666E93-3684-4D51-8A6D-E3AC35CF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E5B"/>
    <w:pPr>
      <w:spacing w:after="200" w:line="276" w:lineRule="auto"/>
    </w:pPr>
    <w:rPr>
      <w:rFonts w:ascii="Acer Foco" w:hAnsi="Acer Foc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19D5"/>
    <w:pPr>
      <w:tabs>
        <w:tab w:val="center" w:pos="4680"/>
        <w:tab w:val="right" w:pos="9360"/>
      </w:tabs>
      <w:spacing w:after="0" w:line="240" w:lineRule="auto"/>
    </w:pPr>
  </w:style>
  <w:style w:type="character" w:customStyle="1" w:styleId="HeaderChar">
    <w:name w:val="Header Char"/>
    <w:link w:val="Header"/>
    <w:uiPriority w:val="99"/>
    <w:rsid w:val="00F019D5"/>
    <w:rPr>
      <w:rFonts w:ascii="Acer Foco" w:hAnsi="Acer Foco"/>
    </w:rPr>
  </w:style>
  <w:style w:type="paragraph" w:styleId="Footer">
    <w:name w:val="footer"/>
    <w:basedOn w:val="Normal"/>
    <w:link w:val="FooterChar"/>
    <w:uiPriority w:val="99"/>
    <w:unhideWhenUsed/>
    <w:rsid w:val="00F019D5"/>
    <w:pPr>
      <w:tabs>
        <w:tab w:val="center" w:pos="4680"/>
        <w:tab w:val="right" w:pos="9360"/>
      </w:tabs>
      <w:spacing w:after="0" w:line="240" w:lineRule="auto"/>
    </w:pPr>
  </w:style>
  <w:style w:type="character" w:customStyle="1" w:styleId="FooterChar">
    <w:name w:val="Footer Char"/>
    <w:link w:val="Footer"/>
    <w:uiPriority w:val="99"/>
    <w:rsid w:val="00F019D5"/>
    <w:rPr>
      <w:rFonts w:ascii="Acer Foco" w:hAnsi="Acer Foco"/>
    </w:rPr>
  </w:style>
  <w:style w:type="paragraph" w:styleId="BalloonText">
    <w:name w:val="Balloon Text"/>
    <w:basedOn w:val="Normal"/>
    <w:link w:val="BalloonTextChar"/>
    <w:uiPriority w:val="99"/>
    <w:semiHidden/>
    <w:unhideWhenUsed/>
    <w:rsid w:val="00F019D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19D5"/>
    <w:rPr>
      <w:rFonts w:ascii="Tahoma" w:hAnsi="Tahoma" w:cs="Tahoma"/>
      <w:sz w:val="16"/>
      <w:szCs w:val="16"/>
    </w:rPr>
  </w:style>
  <w:style w:type="table" w:styleId="TableGrid">
    <w:name w:val="Table Grid"/>
    <w:basedOn w:val="TableNormal"/>
    <w:uiPriority w:val="59"/>
    <w:rsid w:val="00484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efore3pt">
    <w:name w:val="Style Before:  3 pt"/>
    <w:basedOn w:val="Normal"/>
    <w:link w:val="StyleBefore3pt0"/>
    <w:rsid w:val="00F7455E"/>
    <w:pPr>
      <w:spacing w:before="60" w:after="0" w:line="240" w:lineRule="auto"/>
    </w:pPr>
    <w:rPr>
      <w:rFonts w:ascii="Frutiger Roman" w:hAnsi="Frutiger Roman"/>
      <w:szCs w:val="20"/>
      <w:lang w:val="en-GB" w:eastAsia="en-US"/>
    </w:rPr>
  </w:style>
  <w:style w:type="paragraph" w:styleId="List">
    <w:name w:val="List"/>
    <w:link w:val="ListChar"/>
    <w:rsid w:val="00F7455E"/>
    <w:pPr>
      <w:numPr>
        <w:numId w:val="2"/>
      </w:numPr>
      <w:tabs>
        <w:tab w:val="clear" w:pos="468"/>
        <w:tab w:val="num" w:pos="252"/>
      </w:tabs>
      <w:spacing w:line="200" w:lineRule="auto"/>
      <w:ind w:left="255" w:hanging="181"/>
    </w:pPr>
    <w:rPr>
      <w:rFonts w:ascii="Veto Com" w:hAnsi="Veto Com"/>
      <w:color w:val="FFFFFF"/>
      <w:sz w:val="10"/>
      <w:szCs w:val="12"/>
      <w:lang w:eastAsia="en-US"/>
    </w:rPr>
  </w:style>
  <w:style w:type="character" w:customStyle="1" w:styleId="StyleBefore3pt0">
    <w:name w:val="Style Before:  3 pt 字元"/>
    <w:link w:val="StyleBefore3pt"/>
    <w:rsid w:val="00F7455E"/>
    <w:rPr>
      <w:rFonts w:ascii="Frutiger Roman" w:eastAsia="新細明體" w:hAnsi="Frutiger Roman" w:cs="Times New Roman"/>
      <w:szCs w:val="20"/>
      <w:lang w:val="en-GB" w:eastAsia="en-US"/>
    </w:rPr>
  </w:style>
  <w:style w:type="character" w:customStyle="1" w:styleId="ListChar">
    <w:name w:val="List Char"/>
    <w:link w:val="List"/>
    <w:rsid w:val="00F7455E"/>
    <w:rPr>
      <w:rFonts w:ascii="Veto Com" w:hAnsi="Veto Com"/>
      <w:color w:val="FFFFFF"/>
      <w:sz w:val="10"/>
      <w:szCs w:val="12"/>
      <w:lang w:eastAsia="en-US"/>
    </w:rPr>
  </w:style>
  <w:style w:type="paragraph" w:customStyle="1" w:styleId="Body2">
    <w:name w:val="Body2"/>
    <w:basedOn w:val="StyleBefore3pt"/>
    <w:link w:val="Body20"/>
    <w:rsid w:val="00F7455E"/>
    <w:pPr>
      <w:spacing w:before="0" w:line="200" w:lineRule="auto"/>
    </w:pPr>
    <w:rPr>
      <w:rFonts w:ascii="Veto Com" w:hAnsi="Veto Com"/>
      <w:sz w:val="12"/>
      <w:szCs w:val="12"/>
      <w:lang w:eastAsia="zh-TW"/>
    </w:rPr>
  </w:style>
  <w:style w:type="character" w:customStyle="1" w:styleId="Body20">
    <w:name w:val="Body2 字元"/>
    <w:link w:val="Body2"/>
    <w:rsid w:val="00F7455E"/>
    <w:rPr>
      <w:rFonts w:ascii="Veto Com" w:eastAsia="新細明體" w:hAnsi="Veto Com" w:cs="Times New Roman"/>
      <w:sz w:val="12"/>
      <w:szCs w:val="12"/>
      <w:lang w:val="en-GB"/>
    </w:rPr>
  </w:style>
  <w:style w:type="paragraph" w:customStyle="1" w:styleId="notelist">
    <w:name w:val="note list"/>
    <w:basedOn w:val="StyleBefore3pt"/>
    <w:rsid w:val="00F7455E"/>
    <w:pPr>
      <w:numPr>
        <w:numId w:val="1"/>
      </w:numPr>
      <w:tabs>
        <w:tab w:val="clear" w:pos="720"/>
        <w:tab w:val="num" w:pos="360"/>
      </w:tabs>
      <w:spacing w:before="0" w:line="200" w:lineRule="auto"/>
      <w:ind w:left="198" w:hanging="181"/>
    </w:pPr>
    <w:rPr>
      <w:rFonts w:ascii="Veto Com" w:hAnsi="Veto Com"/>
      <w:sz w:val="10"/>
      <w:szCs w:val="10"/>
      <w:lang w:val="en-US" w:eastAsia="zh-TW"/>
    </w:rPr>
  </w:style>
  <w:style w:type="paragraph" w:customStyle="1" w:styleId="Notelist2">
    <w:name w:val="Note list 2"/>
    <w:basedOn w:val="Normal"/>
    <w:rsid w:val="00F7455E"/>
    <w:pPr>
      <w:spacing w:after="0" w:line="200" w:lineRule="auto"/>
    </w:pPr>
    <w:rPr>
      <w:rFonts w:ascii="Veto Com" w:hAnsi="Veto Com"/>
      <w:sz w:val="10"/>
      <w:szCs w:val="10"/>
    </w:rPr>
  </w:style>
  <w:style w:type="paragraph" w:styleId="ListParagraph">
    <w:name w:val="List Paragraph"/>
    <w:basedOn w:val="Normal"/>
    <w:uiPriority w:val="34"/>
    <w:qFormat/>
    <w:rsid w:val="003C64DE"/>
    <w:pPr>
      <w:ind w:left="720"/>
      <w:contextualSpacing/>
    </w:pPr>
  </w:style>
  <w:style w:type="paragraph" w:customStyle="1" w:styleId="softwarelist">
    <w:name w:val="software list"/>
    <w:basedOn w:val="Normal"/>
    <w:rsid w:val="002B60E1"/>
    <w:pPr>
      <w:numPr>
        <w:numId w:val="6"/>
      </w:numPr>
      <w:tabs>
        <w:tab w:val="clear" w:pos="1080"/>
      </w:tabs>
      <w:spacing w:before="20" w:after="0" w:line="240" w:lineRule="auto"/>
      <w:ind w:left="222" w:hanging="138"/>
    </w:pPr>
    <w:rPr>
      <w:rFonts w:ascii="Frutiger Roman" w:hAnsi="Frutiger Roman"/>
      <w:sz w:val="12"/>
      <w:szCs w:val="12"/>
      <w:lang w:val="pt-PT"/>
    </w:rPr>
  </w:style>
  <w:style w:type="character" w:styleId="Hyperlink">
    <w:name w:val="Hyperlink"/>
    <w:uiPriority w:val="99"/>
    <w:unhideWhenUsed/>
    <w:rsid w:val="00801011"/>
    <w:rPr>
      <w:color w:val="0000FF"/>
      <w:u w:val="single"/>
    </w:rPr>
  </w:style>
  <w:style w:type="character" w:styleId="CommentReference">
    <w:name w:val="annotation reference"/>
    <w:uiPriority w:val="99"/>
    <w:semiHidden/>
    <w:unhideWhenUsed/>
    <w:rsid w:val="000979E1"/>
    <w:rPr>
      <w:sz w:val="18"/>
      <w:szCs w:val="18"/>
    </w:rPr>
  </w:style>
  <w:style w:type="paragraph" w:styleId="CommentText">
    <w:name w:val="annotation text"/>
    <w:basedOn w:val="Normal"/>
    <w:link w:val="CommentTextChar"/>
    <w:uiPriority w:val="99"/>
    <w:semiHidden/>
    <w:unhideWhenUsed/>
    <w:rsid w:val="000979E1"/>
  </w:style>
  <w:style w:type="character" w:customStyle="1" w:styleId="CommentTextChar">
    <w:name w:val="Comment Text Char"/>
    <w:link w:val="CommentText"/>
    <w:uiPriority w:val="99"/>
    <w:semiHidden/>
    <w:rsid w:val="000979E1"/>
    <w:rPr>
      <w:rFonts w:ascii="Acer Foco" w:hAnsi="Acer Foco"/>
      <w:sz w:val="22"/>
      <w:szCs w:val="22"/>
    </w:rPr>
  </w:style>
  <w:style w:type="paragraph" w:styleId="CommentSubject">
    <w:name w:val="annotation subject"/>
    <w:basedOn w:val="CommentText"/>
    <w:next w:val="CommentText"/>
    <w:link w:val="CommentSubjectChar"/>
    <w:uiPriority w:val="99"/>
    <w:semiHidden/>
    <w:unhideWhenUsed/>
    <w:rsid w:val="000979E1"/>
    <w:rPr>
      <w:b/>
      <w:bCs/>
    </w:rPr>
  </w:style>
  <w:style w:type="character" w:customStyle="1" w:styleId="CommentSubjectChar">
    <w:name w:val="Comment Subject Char"/>
    <w:link w:val="CommentSubject"/>
    <w:uiPriority w:val="99"/>
    <w:semiHidden/>
    <w:rsid w:val="000979E1"/>
    <w:rPr>
      <w:rFonts w:ascii="Acer Foco" w:hAnsi="Acer Foco"/>
      <w:b/>
      <w:bCs/>
      <w:sz w:val="22"/>
      <w:szCs w:val="22"/>
    </w:rPr>
  </w:style>
  <w:style w:type="paragraph" w:customStyle="1" w:styleId="a">
    <w:name w:val="[基本段落]"/>
    <w:basedOn w:val="Normal"/>
    <w:uiPriority w:val="99"/>
    <w:rsid w:val="008275EA"/>
    <w:pPr>
      <w:widowControl w:val="0"/>
      <w:autoSpaceDE w:val="0"/>
      <w:autoSpaceDN w:val="0"/>
      <w:adjustRightInd w:val="0"/>
      <w:spacing w:after="0" w:line="288" w:lineRule="auto"/>
      <w:textAlignment w:val="center"/>
    </w:pPr>
    <w:rPr>
      <w:rFonts w:ascii="Minion Pro" w:hAnsi="Minion Pro" w:cs="Minion Pro"/>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0437">
      <w:bodyDiv w:val="1"/>
      <w:marLeft w:val="0"/>
      <w:marRight w:val="0"/>
      <w:marTop w:val="0"/>
      <w:marBottom w:val="0"/>
      <w:divBdr>
        <w:top w:val="none" w:sz="0" w:space="0" w:color="auto"/>
        <w:left w:val="none" w:sz="0" w:space="0" w:color="auto"/>
        <w:bottom w:val="none" w:sz="0" w:space="0" w:color="auto"/>
        <w:right w:val="none" w:sz="0" w:space="0" w:color="auto"/>
      </w:divBdr>
    </w:div>
    <w:div w:id="691227888">
      <w:bodyDiv w:val="1"/>
      <w:marLeft w:val="0"/>
      <w:marRight w:val="0"/>
      <w:marTop w:val="0"/>
      <w:marBottom w:val="0"/>
      <w:divBdr>
        <w:top w:val="none" w:sz="0" w:space="0" w:color="auto"/>
        <w:left w:val="none" w:sz="0" w:space="0" w:color="auto"/>
        <w:bottom w:val="none" w:sz="0" w:space="0" w:color="auto"/>
        <w:right w:val="none" w:sz="0" w:space="0" w:color="auto"/>
      </w:divBdr>
    </w:div>
    <w:div w:id="1772777006">
      <w:bodyDiv w:val="1"/>
      <w:marLeft w:val="0"/>
      <w:marRight w:val="0"/>
      <w:marTop w:val="0"/>
      <w:marBottom w:val="0"/>
      <w:divBdr>
        <w:top w:val="none" w:sz="0" w:space="0" w:color="auto"/>
        <w:left w:val="none" w:sz="0" w:space="0" w:color="auto"/>
        <w:bottom w:val="none" w:sz="0" w:space="0" w:color="auto"/>
        <w:right w:val="none" w:sz="0" w:space="0" w:color="auto"/>
      </w:divBdr>
    </w:div>
    <w:div w:id="2080664566">
      <w:bodyDiv w:val="1"/>
      <w:marLeft w:val="0"/>
      <w:marRight w:val="0"/>
      <w:marTop w:val="0"/>
      <w:marBottom w:val="0"/>
      <w:divBdr>
        <w:top w:val="none" w:sz="0" w:space="0" w:color="auto"/>
        <w:left w:val="none" w:sz="0" w:space="0" w:color="auto"/>
        <w:bottom w:val="none" w:sz="0" w:space="0" w:color="auto"/>
        <w:right w:val="none" w:sz="0" w:space="0" w:color="auto"/>
      </w:divBdr>
    </w:div>
    <w:div w:id="213439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103034\Desktop\MY15%20Aspire%20Product%20Shee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Value>9437</Value>
      <Value>9324</Value>
      <Value>9473</Value>
      <Value>9472</Value>
      <Value>2817</Value>
    </TaxCatchAll>
    <lcf76f155ced4ddcb4097134ff3c332f xmlns="7e2ede79-5c6f-4105-b132-a8685467d1a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D95AEE-7A6F-4559-9080-3A6F20B2F943}">
  <ds:schemaRefs>
    <ds:schemaRef ds:uri="http://schemas.openxmlformats.org/officeDocument/2006/bibliography"/>
  </ds:schemaRefs>
</ds:datastoreItem>
</file>

<file path=customXml/itemProps2.xml><?xml version="1.0" encoding="utf-8"?>
<ds:datastoreItem xmlns:ds="http://schemas.openxmlformats.org/officeDocument/2006/customXml" ds:itemID="{389966F5-1474-4561-BC1C-0A04E10A84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C13628-8FE5-4348-87A4-A3C5488CF7C0}">
  <ds:schemaRefs>
    <ds:schemaRef ds:uri="http://schemas.microsoft.com/office/2006/metadata/properties"/>
    <ds:schemaRef ds:uri="http://schemas.microsoft.com/office/2006/documentManagement/types"/>
    <ds:schemaRef ds:uri="7e2ede79-5c6f-4105-b132-a8685467d1af"/>
    <ds:schemaRef ds:uri="http://schemas.microsoft.com/office/infopath/2007/PartnerControls"/>
    <ds:schemaRef ds:uri="http://purl.org/dc/dcmitype/"/>
    <ds:schemaRef ds:uri="http://purl.org/dc/elements/1.1/"/>
    <ds:schemaRef ds:uri="http://schemas.openxmlformats.org/package/2006/metadata/core-properties"/>
    <ds:schemaRef ds:uri="73e091b6-384d-46a0-ae78-d4bace000235"/>
    <ds:schemaRef ds:uri="http://www.w3.org/XML/1998/namespace"/>
    <ds:schemaRef ds:uri="http://purl.org/dc/terms/"/>
  </ds:schemaRefs>
</ds:datastoreItem>
</file>

<file path=customXml/itemProps4.xml><?xml version="1.0" encoding="utf-8"?>
<ds:datastoreItem xmlns:ds="http://schemas.openxmlformats.org/officeDocument/2006/customXml" ds:itemID="{0A00B89E-BB76-4999-BBC6-BA9C6991E522}">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MY15 Aspire Product Sheet Template.dotx</Template>
  <TotalTime>0</TotalTime>
  <Pages>2</Pages>
  <Words>8</Words>
  <Characters>45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Product Sheet</vt:lpstr>
    </vt:vector>
  </TitlesOfParts>
  <Company>ACER</Company>
  <LinksUpToDate>false</LinksUpToDate>
  <CharactersWithSpaces>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Sheet</dc:title>
  <dc:creator>Jenasy.Chen@acer.com</dc:creator>
  <cp:keywords/>
  <dc:description/>
  <cp:lastModifiedBy>Gurden, Clark</cp:lastModifiedBy>
  <cp:revision>2</cp:revision>
  <cp:lastPrinted>2017-01-23T07:02:00Z</cp:lastPrinted>
  <dcterms:created xsi:type="dcterms:W3CDTF">2026-02-09T05:58:00Z</dcterms:created>
  <dcterms:modified xsi:type="dcterms:W3CDTF">2026-02-09T05:58:00Z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Projects">
    <vt:lpwstr>9324;#Notebook:MiniOne_SK|6c7acd16-ff45-4271-ae63-cee0623de3ba</vt:lpwstr>
  </property>
  <property fmtid="{D5CDD505-2E9C-101B-9397-08002B2CF9AE}" pid="4" name="DocumentType_Category">
    <vt:lpwstr>2817;#Model Specific:Product Sheet|a7cf541e-004b-412d-ba9d-31c77409071a</vt:lpwstr>
  </property>
  <property fmtid="{D5CDD505-2E9C-101B-9397-08002B2CF9AE}" pid="5" name="Relationship">
    <vt:lpwstr>9473;#0cf0bd45-bcac-4aa9-a8c1-64ef96b2d844|c29d8f25-0cc4-41e3-873f-1b7467192d66</vt:lpwstr>
  </property>
  <property fmtid="{D5CDD505-2E9C-101B-9397-08002B2CF9AE}" pid="6" name="Brands">
    <vt:lpwstr>9437;#Acer:Swift|f2294b05-ac7f-4548-b24c-9c60ab89721a</vt:lpwstr>
  </property>
  <property fmtid="{D5CDD505-2E9C-101B-9397-08002B2CF9AE}" pid="7" name="Models">
    <vt:lpwstr>9472;#SF514-51|81577710-d821-44b1-8fe2-ee8da39e4d72</vt:lpwstr>
  </property>
  <property fmtid="{D5CDD505-2E9C-101B-9397-08002B2CF9AE}" pid="8" name="MediaServiceImageTags">
    <vt:lpwstr/>
  </property>
</Properties>
</file>