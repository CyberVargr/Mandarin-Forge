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613A1" w14:textId="6BB33D55" w:rsidR="00AD1A95" w:rsidRDefault="00E60078">
      <w:r>
        <w:rPr>
          <w:noProof/>
        </w:rPr>
        <w:drawing>
          <wp:anchor distT="0" distB="0" distL="114300" distR="114300" simplePos="0" relativeHeight="251709440" behindDoc="1" locked="0" layoutInCell="1" allowOverlap="1" wp14:anchorId="535DE21F" wp14:editId="60EB5EAC">
            <wp:simplePos x="0" y="0"/>
            <wp:positionH relativeFrom="column">
              <wp:posOffset>-562331</wp:posOffset>
            </wp:positionH>
            <wp:positionV relativeFrom="paragraph">
              <wp:posOffset>-540385</wp:posOffset>
            </wp:positionV>
            <wp:extent cx="7678800" cy="9655200"/>
            <wp:effectExtent l="0" t="0" r="0" b="3175"/>
            <wp:wrapNone/>
            <wp:docPr id="3" name="圖片 3" descr="C:\Users\1605010\AppData\Local\Microsoft\Windows\INetCache\Content.Word\2018_Aspire 7_20180307_a03_OUTPUT0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605010\AppData\Local\Microsoft\Windows\INetCache\Content.Word\2018_Aspire 7_20180307_a03_OUTPUT01-C.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78800" cy="965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2BE">
        <w:rPr>
          <w:noProof/>
        </w:rPr>
        <w:drawing>
          <wp:anchor distT="0" distB="0" distL="114300" distR="114300" simplePos="0" relativeHeight="251657216" behindDoc="0" locked="0" layoutInCell="1" allowOverlap="1" wp14:anchorId="6BB0EDCC" wp14:editId="437E2769">
            <wp:simplePos x="0" y="0"/>
            <wp:positionH relativeFrom="page">
              <wp:align>right</wp:align>
            </wp:positionH>
            <wp:positionV relativeFrom="paragraph">
              <wp:posOffset>-743585</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p>
    <w:p w14:paraId="74CC031E" w14:textId="5253D01E" w:rsidR="00070C1D" w:rsidRDefault="00070C1D"/>
    <w:tbl>
      <w:tblPr>
        <w:tblW w:w="0" w:type="auto"/>
        <w:tblLook w:val="04A0" w:firstRow="1" w:lastRow="0" w:firstColumn="1" w:lastColumn="0" w:noHBand="0" w:noVBand="1"/>
      </w:tblPr>
      <w:tblGrid>
        <w:gridCol w:w="10205"/>
      </w:tblGrid>
      <w:tr w:rsidR="00070C1D" w14:paraId="157798F3" w14:textId="77777777" w:rsidTr="008275EA">
        <w:trPr>
          <w:trHeight w:val="698"/>
        </w:trPr>
        <w:tc>
          <w:tcPr>
            <w:tcW w:w="10421" w:type="dxa"/>
          </w:tcPr>
          <w:p w14:paraId="48DB05BA" w14:textId="68881C95" w:rsidR="008275EA" w:rsidRPr="006459BD" w:rsidRDefault="008275EA">
            <w:pPr>
              <w:rPr>
                <w:color w:val="5E6A71"/>
                <w:sz w:val="20"/>
                <w:szCs w:val="20"/>
              </w:rPr>
            </w:pPr>
          </w:p>
        </w:tc>
      </w:tr>
    </w:tbl>
    <w:p w14:paraId="283356BB" w14:textId="2FFF63DD" w:rsidR="003A6538" w:rsidRDefault="003A6538" w:rsidP="0070260D">
      <w:pPr>
        <w:pStyle w:val="a"/>
        <w:tabs>
          <w:tab w:val="left" w:pos="520"/>
          <w:tab w:val="left" w:pos="680"/>
        </w:tabs>
        <w:suppressAutoHyphens/>
        <w:snapToGrid w:val="0"/>
        <w:spacing w:line="192" w:lineRule="auto"/>
        <w:ind w:leftChars="-64" w:left="-141"/>
        <w:rPr>
          <w:rFonts w:ascii="Acer Foco Black" w:hAnsi="Acer Foco Black" w:cs="Acer Foco Black"/>
          <w:caps/>
          <w:color w:val="FFFFFF"/>
          <w:spacing w:val="-70"/>
          <w:sz w:val="100"/>
          <w:szCs w:val="100"/>
        </w:rPr>
      </w:pPr>
    </w:p>
    <w:p w14:paraId="5492FD1A" w14:textId="47010118" w:rsidR="00B27275" w:rsidRPr="006B62A7" w:rsidRDefault="005A1360" w:rsidP="001D4AFD">
      <w:pPr>
        <w:pStyle w:val="a"/>
        <w:tabs>
          <w:tab w:val="left" w:pos="520"/>
          <w:tab w:val="left" w:pos="680"/>
        </w:tabs>
        <w:suppressAutoHyphens/>
        <w:snapToGrid w:val="0"/>
        <w:spacing w:line="192" w:lineRule="auto"/>
        <w:rPr>
          <w:rFonts w:ascii="Acer Foco Black" w:hAnsi="Acer Foco Black" w:cs="Acer Foco Black"/>
          <w:caps/>
          <w:color w:val="FFFFFF"/>
          <w:spacing w:val="-70"/>
          <w:sz w:val="100"/>
          <w:szCs w:val="100"/>
          <w:lang w:val="en-US"/>
        </w:rPr>
      </w:pPr>
      <w:r>
        <w:rPr>
          <w:noProof/>
        </w:rPr>
        <w:drawing>
          <wp:anchor distT="0" distB="0" distL="114300" distR="114300" simplePos="0" relativeHeight="251829248" behindDoc="1" locked="0" layoutInCell="1" allowOverlap="1" wp14:anchorId="1D1626FD" wp14:editId="60F20034">
            <wp:simplePos x="0" y="0"/>
            <wp:positionH relativeFrom="margin">
              <wp:align>center</wp:align>
            </wp:positionH>
            <wp:positionV relativeFrom="paragraph">
              <wp:posOffset>154305</wp:posOffset>
            </wp:positionV>
            <wp:extent cx="6148799" cy="4866198"/>
            <wp:effectExtent l="0" t="0" r="0" b="0"/>
            <wp:wrapNone/>
            <wp:docPr id="18960896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89655" name="圖片 1"/>
                    <pic:cNvPicPr/>
                  </pic:nvPicPr>
                  <pic:blipFill>
                    <a:blip r:embed="rId13">
                      <a:extLst>
                        <a:ext uri="{28A0092B-C50C-407E-A947-70E740481C1C}">
                          <a14:useLocalDpi xmlns:a14="http://schemas.microsoft.com/office/drawing/2010/main" val="0"/>
                        </a:ext>
                      </a:extLst>
                    </a:blip>
                    <a:stretch>
                      <a:fillRect/>
                    </a:stretch>
                  </pic:blipFill>
                  <pic:spPr>
                    <a:xfrm>
                      <a:off x="0" y="0"/>
                      <a:ext cx="6148799" cy="4866198"/>
                    </a:xfrm>
                    <a:prstGeom prst="rect">
                      <a:avLst/>
                    </a:prstGeom>
                  </pic:spPr>
                </pic:pic>
              </a:graphicData>
            </a:graphic>
            <wp14:sizeRelH relativeFrom="margin">
              <wp14:pctWidth>0</wp14:pctWidth>
            </wp14:sizeRelH>
            <wp14:sizeRelV relativeFrom="margin">
              <wp14:pctHeight>0</wp14:pctHeight>
            </wp14:sizeRelV>
          </wp:anchor>
        </w:drawing>
      </w:r>
    </w:p>
    <w:p w14:paraId="2604BEFD" w14:textId="507581CA" w:rsidR="008275EA" w:rsidRPr="0070260D" w:rsidRDefault="008275EA" w:rsidP="001D4AFD">
      <w:pPr>
        <w:pStyle w:val="a"/>
        <w:tabs>
          <w:tab w:val="left" w:pos="520"/>
          <w:tab w:val="left" w:pos="680"/>
        </w:tabs>
        <w:suppressAutoHyphens/>
        <w:snapToGrid w:val="0"/>
        <w:spacing w:line="192" w:lineRule="auto"/>
        <w:rPr>
          <w:color w:val="FFFFFF"/>
          <w:sz w:val="100"/>
          <w:szCs w:val="100"/>
        </w:rPr>
      </w:pPr>
    </w:p>
    <w:p w14:paraId="763F0E9F" w14:textId="14A14305" w:rsidR="008269FB" w:rsidRDefault="001D2764" w:rsidP="0070260D">
      <w:pPr>
        <w:spacing w:after="120" w:line="240" w:lineRule="auto"/>
        <w:ind w:leftChars="-64" w:left="-141" w:right="278"/>
        <w:rPr>
          <w:rFonts w:cs="Arial"/>
          <w:color w:val="808080"/>
          <w:sz w:val="24"/>
          <w:szCs w:val="24"/>
        </w:rPr>
      </w:pPr>
      <w:r>
        <w:rPr>
          <w:noProof/>
        </w:rPr>
        <mc:AlternateContent>
          <mc:Choice Requires="wps">
            <w:drawing>
              <wp:anchor distT="0" distB="0" distL="114300" distR="114300" simplePos="0" relativeHeight="251638783" behindDoc="0" locked="0" layoutInCell="1" allowOverlap="1" wp14:anchorId="39890933" wp14:editId="3D9FFF9B">
                <wp:simplePos x="0" y="0"/>
                <wp:positionH relativeFrom="page">
                  <wp:align>right</wp:align>
                </wp:positionH>
                <wp:positionV relativeFrom="paragraph">
                  <wp:posOffset>6260465</wp:posOffset>
                </wp:positionV>
                <wp:extent cx="7549286" cy="420579"/>
                <wp:effectExtent l="0" t="0" r="0" b="0"/>
                <wp:wrapNone/>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9286" cy="420579"/>
                        </a:xfrm>
                        <a:prstGeom prst="rect">
                          <a:avLst/>
                        </a:prstGeom>
                        <a:solidFill>
                          <a:srgbClr val="FFFFFF"/>
                        </a:solidFill>
                        <a:ln w="9525">
                          <a:noFill/>
                          <a:miter lim="800000"/>
                          <a:headEnd/>
                          <a:tailEnd/>
                        </a:ln>
                      </wps:spPr>
                      <wps:txbx>
                        <w:txbxContent>
                          <w:p w14:paraId="47E05937" w14:textId="35323544" w:rsidR="00141FC9" w:rsidRPr="00A963A9" w:rsidRDefault="00141FC9" w:rsidP="00141FC9">
                            <w:pPr>
                              <w:spacing w:afterLines="30" w:after="72"/>
                              <w:rPr>
                                <w:rFonts w:ascii="Acer Foco Light" w:hAnsi="Acer Foco Light"/>
                                <w:sz w:val="40"/>
                                <w:szCs w:val="40"/>
                              </w:rPr>
                            </w:pPr>
                            <w:r>
                              <w:rPr>
                                <w:rFonts w:ascii="Acer Foco Semibold" w:hAnsi="Acer Foco Semibold"/>
                                <w:i/>
                                <w:sz w:val="40"/>
                                <w:szCs w:val="40"/>
                              </w:rPr>
                              <w:t>Acer Swift</w:t>
                            </w:r>
                            <w:r w:rsidRPr="009F54B1">
                              <w:rPr>
                                <w:rFonts w:ascii="Acer Foco Semibold" w:hAnsi="Acer Foco Semibold"/>
                                <w:sz w:val="40"/>
                                <w:szCs w:val="40"/>
                              </w:rPr>
                              <w:t xml:space="preserve"> </w:t>
                            </w:r>
                            <w:r>
                              <w:rPr>
                                <w:rFonts w:ascii="Acer Foco Semibold" w:hAnsi="Acer Foco Semibold"/>
                                <w:sz w:val="40"/>
                                <w:szCs w:val="40"/>
                              </w:rPr>
                              <w:t>Go</w:t>
                            </w:r>
                            <w:r w:rsidRPr="00B87016">
                              <w:rPr>
                                <w:rFonts w:ascii="Acer Foco Light" w:hAnsi="Acer Foco Light"/>
                                <w:i/>
                                <w:sz w:val="40"/>
                                <w:szCs w:val="40"/>
                              </w:rPr>
                              <w:t>1</w:t>
                            </w:r>
                            <w:r>
                              <w:rPr>
                                <w:rFonts w:ascii="Acer Foco Light" w:hAnsi="Acer Foco Light"/>
                                <w:i/>
                                <w:sz w:val="40"/>
                                <w:szCs w:val="40"/>
                              </w:rPr>
                              <w:t>4 AI</w:t>
                            </w:r>
                          </w:p>
                          <w:p w14:paraId="57C12AA3" w14:textId="04CB78BD" w:rsidR="00431721" w:rsidRPr="00A963A9" w:rsidRDefault="00E506A7" w:rsidP="00A963A9">
                            <w:pPr>
                              <w:spacing w:afterLines="30" w:after="72"/>
                              <w:rPr>
                                <w:rFonts w:ascii="Acer Foco Light" w:hAnsi="Acer Foco Light"/>
                                <w:sz w:val="40"/>
                                <w:szCs w:val="40"/>
                              </w:rPr>
                            </w:pPr>
                            <w:r>
                              <w:rPr>
                                <w:rFonts w:ascii="Acer Foco Light" w:hAnsi="Acer Foco Light"/>
                                <w:i/>
                                <w:sz w:val="40"/>
                                <w:szCs w:val="40"/>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890933" id="_x0000_t202" coordsize="21600,21600" o:spt="202" path="m,l,21600r21600,l21600,xe">
                <v:stroke joinstyle="miter"/>
                <v:path gradientshapeok="t" o:connecttype="rect"/>
              </v:shapetype>
              <v:shape id="文字方塊 2" o:spid="_x0000_s1026" type="#_x0000_t202" style="position:absolute;left:0;text-align:left;margin-left:543.25pt;margin-top:492.95pt;width:594.45pt;height:33.1pt;z-index:251638783;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" stroked="f">
                <v:textbox>
                  <w:txbxContent>
                    <w:p w14:paraId="47E05937" w14:textId="35323544" w:rsidR="00141FC9" w:rsidRPr="00A963A9" w:rsidRDefault="00141FC9" w:rsidP="00141FC9">
                      <w:pPr>
                        <w:spacing w:afterLines="30" w:after="72"/>
                        <w:rPr>
                          <w:rFonts w:ascii="Acer Foco Light" w:hAnsi="Acer Foco Light"/>
                          <w:sz w:val="40"/>
                          <w:szCs w:val="40"/>
                        </w:rPr>
                      </w:pPr>
                      <w:r>
                        <w:rPr>
                          <w:rFonts w:ascii="Acer Foco Semibold" w:hAnsi="Acer Foco Semibold"/>
                          <w:i/>
                          <w:sz w:val="40"/>
                          <w:szCs w:val="40"/>
                        </w:rPr>
                        <w:t>Acer Swift</w:t>
                      </w:r>
                      <w:r w:rsidRPr="009F54B1">
                        <w:rPr>
                          <w:rFonts w:ascii="Acer Foco Semibold" w:hAnsi="Acer Foco Semibold"/>
                          <w:sz w:val="40"/>
                          <w:szCs w:val="40"/>
                        </w:rPr>
                        <w:t xml:space="preserve"> </w:t>
                      </w:r>
                      <w:r>
                        <w:rPr>
                          <w:rFonts w:ascii="Acer Foco Semibold" w:hAnsi="Acer Foco Semibold"/>
                          <w:sz w:val="40"/>
                          <w:szCs w:val="40"/>
                        </w:rPr>
                        <w:t>Go</w:t>
                      </w:r>
                      <w:r w:rsidRPr="00B87016">
                        <w:rPr>
                          <w:rFonts w:ascii="Acer Foco Light" w:hAnsi="Acer Foco Light"/>
                          <w:i/>
                          <w:sz w:val="40"/>
                          <w:szCs w:val="40"/>
                        </w:rPr>
                        <w:t>1</w:t>
                      </w:r>
                      <w:r>
                        <w:rPr>
                          <w:rFonts w:ascii="Acer Foco Light" w:hAnsi="Acer Foco Light"/>
                          <w:i/>
                          <w:sz w:val="40"/>
                          <w:szCs w:val="40"/>
                        </w:rPr>
                        <w:t>4 AI</w:t>
                      </w:r>
                    </w:p>
                    <w:p w14:paraId="57C12AA3" w14:textId="04CB78BD" w:rsidR="00431721" w:rsidRPr="00A963A9" w:rsidRDefault="00E506A7" w:rsidP="00A963A9">
                      <w:pPr>
                        <w:spacing w:afterLines="30" w:after="72"/>
                        <w:rPr>
                          <w:rFonts w:ascii="Acer Foco Light" w:hAnsi="Acer Foco Light"/>
                          <w:sz w:val="40"/>
                          <w:szCs w:val="40"/>
                        </w:rPr>
                      </w:pPr>
                      <w:r>
                        <w:rPr>
                          <w:rFonts w:ascii="Acer Foco Light" w:hAnsi="Acer Foco Light"/>
                          <w:i/>
                          <w:sz w:val="40"/>
                          <w:szCs w:val="40"/>
                        </w:rPr>
                        <w:t>I</w:t>
                      </w:r>
                    </w:p>
                  </w:txbxContent>
                </v:textbox>
                <w10:wrap anchorx="page"/>
              </v:shape>
            </w:pict>
          </mc:Fallback>
        </mc:AlternateContent>
      </w:r>
      <w:r w:rsidR="00F019D5">
        <w:br w:type="page"/>
      </w:r>
      <w:r w:rsidR="001C1537">
        <w:rPr>
          <w:noProof/>
        </w:rPr>
        <w:lastRenderedPageBreak/>
        <w:drawing>
          <wp:anchor distT="0" distB="0" distL="114300" distR="114300" simplePos="0" relativeHeight="251830272" behindDoc="1" locked="0" layoutInCell="1" allowOverlap="1" wp14:anchorId="531E8E8F" wp14:editId="38763DEB">
            <wp:simplePos x="0" y="0"/>
            <wp:positionH relativeFrom="column">
              <wp:posOffset>259715</wp:posOffset>
            </wp:positionH>
            <wp:positionV relativeFrom="paragraph">
              <wp:posOffset>149648</wp:posOffset>
            </wp:positionV>
            <wp:extent cx="3153599" cy="2495778"/>
            <wp:effectExtent l="0" t="0" r="0" b="0"/>
            <wp:wrapNone/>
            <wp:docPr id="57365005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50050" name="圖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53599" cy="2495778"/>
                    </a:xfrm>
                    <a:prstGeom prst="rect">
                      <a:avLst/>
                    </a:prstGeom>
                  </pic:spPr>
                </pic:pic>
              </a:graphicData>
            </a:graphic>
            <wp14:sizeRelH relativeFrom="margin">
              <wp14:pctWidth>0</wp14:pctWidth>
            </wp14:sizeRelH>
            <wp14:sizeRelV relativeFrom="margin">
              <wp14:pctHeight>0</wp14:pctHeight>
            </wp14:sizeRelV>
          </wp:anchor>
        </w:drawing>
      </w:r>
      <w:r w:rsidR="00DE5354">
        <w:rPr>
          <w:noProof/>
        </w:rPr>
        <mc:AlternateContent>
          <mc:Choice Requires="wps">
            <w:drawing>
              <wp:anchor distT="0" distB="0" distL="114300" distR="114300" simplePos="0" relativeHeight="251639808" behindDoc="0" locked="0" layoutInCell="1" allowOverlap="1" wp14:anchorId="47E0171C" wp14:editId="08221343">
                <wp:simplePos x="0" y="0"/>
                <wp:positionH relativeFrom="column">
                  <wp:posOffset>304</wp:posOffset>
                </wp:positionH>
                <wp:positionV relativeFrom="paragraph">
                  <wp:posOffset>8255</wp:posOffset>
                </wp:positionV>
                <wp:extent cx="6575728" cy="262255"/>
                <wp:effectExtent l="0" t="0" r="0" b="4445"/>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75728" cy="262255"/>
                        </a:xfrm>
                        <a:prstGeom prst="rect">
                          <a:avLst/>
                        </a:prstGeom>
                        <a:solidFill>
                          <a:srgbClr val="80C342"/>
                        </a:solidFill>
                        <a:ln>
                          <a:noFill/>
                        </a:ln>
                        <a:extLst>
                          <a:ext uri="{91240B29-F687-4F45-9708-019B960494DF}">
                            <a14:hiddenLine xmlns:a14="http://schemas.microsoft.com/office/drawing/2010/main" w="6350">
                              <a:solidFill>
                                <a:srgbClr val="80C342"/>
                              </a:solidFill>
                              <a:miter lim="800000"/>
                              <a:headEnd/>
                              <a:tailEnd/>
                            </a14:hiddenLine>
                          </a:ext>
                        </a:extLst>
                      </wps:spPr>
                      <wps:txbx>
                        <w:txbxContent>
                          <w:p w14:paraId="15EFC569" w14:textId="5D0B88F0" w:rsidR="00F7455E" w:rsidRPr="008275EA" w:rsidRDefault="00794953" w:rsidP="00794953">
                            <w:pPr>
                              <w:tabs>
                                <w:tab w:val="center" w:pos="4820"/>
                                <w:tab w:val="right" w:pos="9781"/>
                              </w:tabs>
                              <w:ind w:right="480"/>
                              <w:rPr>
                                <w:b/>
                                <w:color w:val="FFFFFF"/>
                                <w:sz w:val="24"/>
                                <w:szCs w:val="24"/>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1C1537">
                              <w:rPr>
                                <w:b/>
                                <w:color w:val="FFFFFF"/>
                                <w:sz w:val="24"/>
                                <w:szCs w:val="24"/>
                                <w:shd w:val="clear" w:color="auto" w:fill="80C342"/>
                              </w:rPr>
                              <w:t>Swift Go</w:t>
                            </w:r>
                            <w:r w:rsidR="00EE0AAB">
                              <w:rPr>
                                <w:b/>
                                <w:color w:val="FFFFFF"/>
                                <w:sz w:val="24"/>
                                <w:szCs w:val="24"/>
                                <w:shd w:val="clear" w:color="auto" w:fill="80C342"/>
                              </w:rPr>
                              <w:t xml:space="preserve"> </w:t>
                            </w:r>
                            <w:r w:rsidR="00BA034A">
                              <w:rPr>
                                <w:b/>
                                <w:color w:val="FFFFFF"/>
                                <w:sz w:val="24"/>
                                <w:szCs w:val="24"/>
                                <w:shd w:val="clear" w:color="auto" w:fill="80C342"/>
                              </w:rPr>
                              <w:t>1</w:t>
                            </w:r>
                            <w:r w:rsidR="007B510E">
                              <w:rPr>
                                <w:b/>
                                <w:color w:val="FFFFFF"/>
                                <w:sz w:val="24"/>
                                <w:szCs w:val="24"/>
                                <w:shd w:val="clear" w:color="auto" w:fill="80C342"/>
                              </w:rPr>
                              <w:t>4</w:t>
                            </w:r>
                            <w:r w:rsidR="00E506A7">
                              <w:rPr>
                                <w:rFonts w:hint="eastAsia"/>
                                <w:b/>
                                <w:color w:val="FFFFFF"/>
                                <w:sz w:val="24"/>
                                <w:szCs w:val="24"/>
                                <w:shd w:val="clear" w:color="auto" w:fill="80C342"/>
                              </w:rPr>
                              <w:t xml:space="preserve"> AI</w:t>
                            </w:r>
                            <w:r>
                              <w:rPr>
                                <w:b/>
                                <w:color w:val="FFFFFF"/>
                                <w:sz w:val="24"/>
                                <w:szCs w:val="24"/>
                                <w:shd w:val="clear" w:color="auto" w:fill="80C342"/>
                              </w:rPr>
                              <w:tab/>
                            </w:r>
                            <w:r w:rsidR="001C1537">
                              <w:rPr>
                                <w:b/>
                                <w:color w:val="FFFFFF"/>
                                <w:sz w:val="24"/>
                                <w:szCs w:val="24"/>
                                <w:shd w:val="clear" w:color="auto" w:fill="80C342"/>
                              </w:rPr>
                              <w:t>SFG</w:t>
                            </w:r>
                            <w:r w:rsidR="007B510E">
                              <w:rPr>
                                <w:b/>
                                <w:color w:val="FFFFFF"/>
                                <w:sz w:val="24"/>
                                <w:szCs w:val="24"/>
                                <w:shd w:val="clear" w:color="auto" w:fill="80C342"/>
                              </w:rPr>
                              <w:t>14-</w:t>
                            </w:r>
                            <w:r w:rsidR="00F26BDB">
                              <w:rPr>
                                <w:b/>
                                <w:color w:val="FFFFFF"/>
                                <w:sz w:val="24"/>
                                <w:szCs w:val="24"/>
                                <w:shd w:val="clear" w:color="auto" w:fill="80C342"/>
                              </w:rPr>
                              <w:t>I</w:t>
                            </w:r>
                            <w:r w:rsidR="001C1537">
                              <w:rPr>
                                <w:b/>
                                <w:color w:val="FFFFFF"/>
                                <w:sz w:val="24"/>
                                <w:szCs w:val="24"/>
                                <w:shd w:val="clear" w:color="auto" w:fill="80C342"/>
                              </w:rPr>
                              <w:t>7</w:t>
                            </w:r>
                            <w:r w:rsidR="00F26BDB">
                              <w:rPr>
                                <w:b/>
                                <w:color w:val="FFFFFF"/>
                                <w:sz w:val="24"/>
                                <w:szCs w:val="24"/>
                                <w:shd w:val="clear" w:color="auto" w:fill="80C342"/>
                              </w:rPr>
                              <w:t xml:space="preserve">1 | </w:t>
                            </w:r>
                            <w:r w:rsidR="00F26BDB" w:rsidRPr="00F26BDB">
                              <w:rPr>
                                <w:b/>
                                <w:color w:val="FFFFFF"/>
                                <w:sz w:val="24"/>
                                <w:szCs w:val="24"/>
                                <w:shd w:val="clear" w:color="auto" w:fill="80C342"/>
                              </w:rPr>
                              <w:t>SFG14-I71T</w:t>
                            </w:r>
                            <w:r w:rsidR="00F7455E" w:rsidRPr="008275EA">
                              <w:rPr>
                                <w:b/>
                                <w:color w:val="FFFFFF"/>
                                <w:sz w:val="24"/>
                                <w:szCs w:val="24"/>
                                <w:shd w:val="clear" w:color="auto" w:fill="80C342"/>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E0171C" id="Text Box 6" o:spid="_x0000_s1027" type="#_x0000_t202" style="position:absolute;left:0;text-align:left;margin-left:0;margin-top:.65pt;width:517.75pt;height:20.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" fillcolor="#80c342" stroked="f" strokecolor="#80c342" strokeweight=".5pt">
                <v:path arrowok="t"/>
                <v:textbox>
                  <w:txbxContent>
                    <w:p w14:paraId="15EFC569" w14:textId="5D0B88F0" w:rsidR="00F7455E" w:rsidRPr="008275EA" w:rsidRDefault="00794953" w:rsidP="00794953">
                      <w:pPr>
                        <w:tabs>
                          <w:tab w:val="center" w:pos="4820"/>
                          <w:tab w:val="right" w:pos="9781"/>
                        </w:tabs>
                        <w:ind w:right="480"/>
                        <w:rPr>
                          <w:b/>
                          <w:color w:val="FFFFFF"/>
                          <w:sz w:val="24"/>
                          <w:szCs w:val="24"/>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1C1537">
                        <w:rPr>
                          <w:b/>
                          <w:color w:val="FFFFFF"/>
                          <w:sz w:val="24"/>
                          <w:szCs w:val="24"/>
                          <w:shd w:val="clear" w:color="auto" w:fill="80C342"/>
                        </w:rPr>
                        <w:t>Swift Go</w:t>
                      </w:r>
                      <w:r w:rsidR="00EE0AAB">
                        <w:rPr>
                          <w:b/>
                          <w:color w:val="FFFFFF"/>
                          <w:sz w:val="24"/>
                          <w:szCs w:val="24"/>
                          <w:shd w:val="clear" w:color="auto" w:fill="80C342"/>
                        </w:rPr>
                        <w:t xml:space="preserve"> </w:t>
                      </w:r>
                      <w:r w:rsidR="00BA034A">
                        <w:rPr>
                          <w:b/>
                          <w:color w:val="FFFFFF"/>
                          <w:sz w:val="24"/>
                          <w:szCs w:val="24"/>
                          <w:shd w:val="clear" w:color="auto" w:fill="80C342"/>
                        </w:rPr>
                        <w:t>1</w:t>
                      </w:r>
                      <w:r w:rsidR="007B510E">
                        <w:rPr>
                          <w:b/>
                          <w:color w:val="FFFFFF"/>
                          <w:sz w:val="24"/>
                          <w:szCs w:val="24"/>
                          <w:shd w:val="clear" w:color="auto" w:fill="80C342"/>
                        </w:rPr>
                        <w:t>4</w:t>
                      </w:r>
                      <w:r w:rsidR="00E506A7">
                        <w:rPr>
                          <w:rFonts w:hint="eastAsia"/>
                          <w:b/>
                          <w:color w:val="FFFFFF"/>
                          <w:sz w:val="24"/>
                          <w:szCs w:val="24"/>
                          <w:shd w:val="clear" w:color="auto" w:fill="80C342"/>
                        </w:rPr>
                        <w:t xml:space="preserve"> AI</w:t>
                      </w:r>
                      <w:r>
                        <w:rPr>
                          <w:b/>
                          <w:color w:val="FFFFFF"/>
                          <w:sz w:val="24"/>
                          <w:szCs w:val="24"/>
                          <w:shd w:val="clear" w:color="auto" w:fill="80C342"/>
                        </w:rPr>
                        <w:tab/>
                      </w:r>
                      <w:r w:rsidR="001C1537">
                        <w:rPr>
                          <w:b/>
                          <w:color w:val="FFFFFF"/>
                          <w:sz w:val="24"/>
                          <w:szCs w:val="24"/>
                          <w:shd w:val="clear" w:color="auto" w:fill="80C342"/>
                        </w:rPr>
                        <w:t>SFG</w:t>
                      </w:r>
                      <w:r w:rsidR="007B510E">
                        <w:rPr>
                          <w:b/>
                          <w:color w:val="FFFFFF"/>
                          <w:sz w:val="24"/>
                          <w:szCs w:val="24"/>
                          <w:shd w:val="clear" w:color="auto" w:fill="80C342"/>
                        </w:rPr>
                        <w:t>14-</w:t>
                      </w:r>
                      <w:r w:rsidR="00F26BDB">
                        <w:rPr>
                          <w:b/>
                          <w:color w:val="FFFFFF"/>
                          <w:sz w:val="24"/>
                          <w:szCs w:val="24"/>
                          <w:shd w:val="clear" w:color="auto" w:fill="80C342"/>
                        </w:rPr>
                        <w:t>I</w:t>
                      </w:r>
                      <w:r w:rsidR="001C1537">
                        <w:rPr>
                          <w:b/>
                          <w:color w:val="FFFFFF"/>
                          <w:sz w:val="24"/>
                          <w:szCs w:val="24"/>
                          <w:shd w:val="clear" w:color="auto" w:fill="80C342"/>
                        </w:rPr>
                        <w:t>7</w:t>
                      </w:r>
                      <w:r w:rsidR="00F26BDB">
                        <w:rPr>
                          <w:b/>
                          <w:color w:val="FFFFFF"/>
                          <w:sz w:val="24"/>
                          <w:szCs w:val="24"/>
                          <w:shd w:val="clear" w:color="auto" w:fill="80C342"/>
                        </w:rPr>
                        <w:t xml:space="preserve">1 | </w:t>
                      </w:r>
                      <w:r w:rsidR="00F26BDB" w:rsidRPr="00F26BDB">
                        <w:rPr>
                          <w:b/>
                          <w:color w:val="FFFFFF"/>
                          <w:sz w:val="24"/>
                          <w:szCs w:val="24"/>
                          <w:shd w:val="clear" w:color="auto" w:fill="80C342"/>
                        </w:rPr>
                        <w:t>SFG14-I71T</w:t>
                      </w:r>
                      <w:r w:rsidR="00F7455E" w:rsidRPr="008275EA">
                        <w:rPr>
                          <w:b/>
                          <w:color w:val="FFFFFF"/>
                          <w:sz w:val="24"/>
                          <w:szCs w:val="24"/>
                          <w:shd w:val="clear" w:color="auto" w:fill="80C342"/>
                        </w:rPr>
                        <w:tab/>
                      </w:r>
                    </w:p>
                  </w:txbxContent>
                </v:textbox>
              </v:shape>
            </w:pict>
          </mc:Fallback>
        </mc:AlternateContent>
      </w:r>
      <w:r w:rsidR="00ED1DA1">
        <w:rPr>
          <w:rFonts w:hint="eastAsia"/>
          <w:noProof/>
        </w:rPr>
        <w:t xml:space="preserve"> </w:t>
      </w:r>
    </w:p>
    <w:p w14:paraId="6C20E9E3" w14:textId="464AC880" w:rsidR="008269FB" w:rsidRPr="008269FB" w:rsidRDefault="004F7798" w:rsidP="008269FB">
      <w:pPr>
        <w:rPr>
          <w:rFonts w:cs="Arial"/>
          <w:sz w:val="24"/>
          <w:szCs w:val="24"/>
        </w:rPr>
      </w:pPr>
      <w:r>
        <w:rPr>
          <w:noProof/>
        </w:rPr>
        <w:drawing>
          <wp:anchor distT="0" distB="0" distL="114300" distR="114300" simplePos="0" relativeHeight="251831296" behindDoc="1" locked="0" layoutInCell="1" allowOverlap="1" wp14:anchorId="6A7F41CF" wp14:editId="1715C012">
            <wp:simplePos x="0" y="0"/>
            <wp:positionH relativeFrom="margin">
              <wp:align>right</wp:align>
            </wp:positionH>
            <wp:positionV relativeFrom="paragraph">
              <wp:posOffset>80442</wp:posOffset>
            </wp:positionV>
            <wp:extent cx="2653199" cy="2099759"/>
            <wp:effectExtent l="0" t="0" r="0" b="0"/>
            <wp:wrapNone/>
            <wp:docPr id="177569626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96269" name="圖片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3199" cy="2099759"/>
                    </a:xfrm>
                    <a:prstGeom prst="rect">
                      <a:avLst/>
                    </a:prstGeom>
                  </pic:spPr>
                </pic:pic>
              </a:graphicData>
            </a:graphic>
            <wp14:sizeRelH relativeFrom="margin">
              <wp14:pctWidth>0</wp14:pctWidth>
            </wp14:sizeRelH>
            <wp14:sizeRelV relativeFrom="margin">
              <wp14:pctHeight>0</wp14:pctHeight>
            </wp14:sizeRelV>
          </wp:anchor>
        </w:drawing>
      </w:r>
      <w:r w:rsidR="00E14F16">
        <w:rPr>
          <w:noProof/>
        </w:rPr>
        <mc:AlternateContent>
          <mc:Choice Requires="wps">
            <w:drawing>
              <wp:anchor distT="0" distB="0" distL="114300" distR="114300" simplePos="0" relativeHeight="251641856" behindDoc="0" locked="0" layoutInCell="1" allowOverlap="1" wp14:anchorId="7FA91EA1" wp14:editId="30A0B048">
                <wp:simplePos x="0" y="0"/>
                <wp:positionH relativeFrom="column">
                  <wp:posOffset>998073</wp:posOffset>
                </wp:positionH>
                <wp:positionV relativeFrom="paragraph">
                  <wp:posOffset>34646</wp:posOffset>
                </wp:positionV>
                <wp:extent cx="264795" cy="256540"/>
                <wp:effectExtent l="0" t="0" r="0" b="0"/>
                <wp:wrapNone/>
                <wp:docPr id="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683507F2" w14:textId="77777777" w:rsidR="008B75DF" w:rsidRPr="008B75DF" w:rsidRDefault="008B75DF" w:rsidP="008B75DF">
                            <w:pPr>
                              <w:rPr>
                                <w:b/>
                                <w:sz w:val="18"/>
                                <w:szCs w:val="16"/>
                              </w:rPr>
                            </w:pPr>
                            <w:r>
                              <w:rPr>
                                <w:b/>
                                <w:sz w:val="18"/>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91EA1" id="Text Box 2" o:spid="_x0000_s1028" type="#_x0000_t202" style="position:absolute;margin-left:78.6pt;margin-top:2.75pt;width:20.85pt;height:20.2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XM+wEAANM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" filled="f" stroked="f">
                <v:textbox>
                  <w:txbxContent>
                    <w:p w14:paraId="683507F2" w14:textId="77777777" w:rsidR="008B75DF" w:rsidRPr="008B75DF" w:rsidRDefault="008B75DF" w:rsidP="008B75DF">
                      <w:pPr>
                        <w:rPr>
                          <w:b/>
                          <w:sz w:val="18"/>
                          <w:szCs w:val="16"/>
                        </w:rPr>
                      </w:pPr>
                      <w:r>
                        <w:rPr>
                          <w:b/>
                          <w:sz w:val="18"/>
                          <w:szCs w:val="16"/>
                        </w:rPr>
                        <w:t>2</w:t>
                      </w:r>
                    </w:p>
                  </w:txbxContent>
                </v:textbox>
              </v:shape>
            </w:pict>
          </mc:Fallback>
        </mc:AlternateContent>
      </w:r>
      <w:r w:rsidR="00E14F16">
        <w:rPr>
          <w:noProof/>
        </w:rPr>
        <mc:AlternateContent>
          <mc:Choice Requires="wps">
            <w:drawing>
              <wp:anchor distT="0" distB="0" distL="114300" distR="114300" simplePos="0" relativeHeight="251642880" behindDoc="0" locked="0" layoutInCell="1" allowOverlap="1" wp14:anchorId="0889C0D6" wp14:editId="45776D58">
                <wp:simplePos x="0" y="0"/>
                <wp:positionH relativeFrom="column">
                  <wp:posOffset>922334</wp:posOffset>
                </wp:positionH>
                <wp:positionV relativeFrom="paragraph">
                  <wp:posOffset>44094</wp:posOffset>
                </wp:positionV>
                <wp:extent cx="264795" cy="256540"/>
                <wp:effectExtent l="0" t="0" r="0" b="0"/>
                <wp:wrapNone/>
                <wp:docPr id="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7BBBC2C" w14:textId="77777777" w:rsidR="008B75DF" w:rsidRPr="008B75DF" w:rsidRDefault="008B75DF" w:rsidP="008B75DF">
                            <w:pPr>
                              <w:rPr>
                                <w:b/>
                                <w:sz w:val="18"/>
                                <w:szCs w:val="16"/>
                              </w:rPr>
                            </w:pPr>
                            <w:r w:rsidRPr="008B75DF">
                              <w:rPr>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9C0D6" id="_x0000_s1029" type="#_x0000_t202" style="position:absolute;margin-left:72.6pt;margin-top:3.45pt;width:20.85pt;height:20.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" filled="f" stroked="f">
                <v:textbox>
                  <w:txbxContent>
                    <w:p w14:paraId="57BBBC2C" w14:textId="77777777" w:rsidR="008B75DF" w:rsidRPr="008B75DF" w:rsidRDefault="008B75DF" w:rsidP="008B75DF">
                      <w:pPr>
                        <w:rPr>
                          <w:b/>
                          <w:sz w:val="18"/>
                          <w:szCs w:val="16"/>
                        </w:rPr>
                      </w:pPr>
                      <w:r w:rsidRPr="008B75DF">
                        <w:rPr>
                          <w:b/>
                          <w:sz w:val="18"/>
                          <w:szCs w:val="16"/>
                        </w:rPr>
                        <w:t>1</w:t>
                      </w:r>
                    </w:p>
                  </w:txbxContent>
                </v:textbox>
              </v:shape>
            </w:pict>
          </mc:Fallback>
        </mc:AlternateContent>
      </w:r>
      <w:r w:rsidR="00E14F16" w:rsidRPr="00334D1E">
        <w:rPr>
          <w:noProof/>
        </w:rPr>
        <mc:AlternateContent>
          <mc:Choice Requires="wps">
            <w:drawing>
              <wp:anchor distT="0" distB="0" distL="114300" distR="114300" simplePos="0" relativeHeight="251758592" behindDoc="0" locked="0" layoutInCell="1" allowOverlap="1" wp14:anchorId="48B34553" wp14:editId="0C909316">
                <wp:simplePos x="0" y="0"/>
                <wp:positionH relativeFrom="margin">
                  <wp:posOffset>1113957</wp:posOffset>
                </wp:positionH>
                <wp:positionV relativeFrom="paragraph">
                  <wp:posOffset>41686</wp:posOffset>
                </wp:positionV>
                <wp:extent cx="264795" cy="256540"/>
                <wp:effectExtent l="0" t="0" r="0" b="0"/>
                <wp:wrapNone/>
                <wp:docPr id="2107376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46AE8E07" w14:textId="066FF594" w:rsidR="00B42388" w:rsidRPr="008B75DF" w:rsidRDefault="00B42388" w:rsidP="00B42388">
                            <w:pPr>
                              <w:rPr>
                                <w:b/>
                                <w:sz w:val="18"/>
                                <w:szCs w:val="16"/>
                              </w:rPr>
                            </w:pPr>
                            <w:r>
                              <w:rPr>
                                <w:b/>
                                <w:sz w:val="18"/>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34553" id="_x0000_s1030" type="#_x0000_t202" style="position:absolute;margin-left:87.7pt;margin-top:3.3pt;width:20.85pt;height:20.2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" filled="f" stroked="f">
                <v:textbox>
                  <w:txbxContent>
                    <w:p w14:paraId="46AE8E07" w14:textId="066FF594" w:rsidR="00B42388" w:rsidRPr="008B75DF" w:rsidRDefault="00B42388" w:rsidP="00B42388">
                      <w:pPr>
                        <w:rPr>
                          <w:b/>
                          <w:sz w:val="18"/>
                          <w:szCs w:val="16"/>
                        </w:rPr>
                      </w:pPr>
                      <w:r>
                        <w:rPr>
                          <w:b/>
                          <w:sz w:val="18"/>
                          <w:szCs w:val="16"/>
                        </w:rPr>
                        <w:t>3</w:t>
                      </w:r>
                    </w:p>
                  </w:txbxContent>
                </v:textbox>
                <w10:wrap anchorx="margin"/>
              </v:shape>
            </w:pict>
          </mc:Fallback>
        </mc:AlternateContent>
      </w:r>
      <w:r w:rsidR="00E14F16">
        <w:rPr>
          <w:noProof/>
        </w:rPr>
        <mc:AlternateContent>
          <mc:Choice Requires="wps">
            <w:drawing>
              <wp:anchor distT="0" distB="0" distL="114300" distR="114300" simplePos="0" relativeHeight="251644928" behindDoc="0" locked="0" layoutInCell="1" allowOverlap="1" wp14:anchorId="50EB1D8E" wp14:editId="7C2A69B0">
                <wp:simplePos x="0" y="0"/>
                <wp:positionH relativeFrom="column">
                  <wp:posOffset>1207756</wp:posOffset>
                </wp:positionH>
                <wp:positionV relativeFrom="paragraph">
                  <wp:posOffset>43850</wp:posOffset>
                </wp:positionV>
                <wp:extent cx="264795" cy="256540"/>
                <wp:effectExtent l="0" t="0" r="0" b="0"/>
                <wp:wrapNone/>
                <wp:docPr id="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4775D40" w14:textId="77777777" w:rsidR="008B75DF" w:rsidRPr="008B75DF" w:rsidRDefault="008B75DF" w:rsidP="008B75DF">
                            <w:pPr>
                              <w:rPr>
                                <w:b/>
                                <w:sz w:val="18"/>
                                <w:szCs w:val="16"/>
                              </w:rPr>
                            </w:pPr>
                            <w:r>
                              <w:rPr>
                                <w:b/>
                                <w:sz w:val="18"/>
                                <w:szCs w:val="16"/>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B1D8E" id="_x0000_s1031" type="#_x0000_t202" style="position:absolute;margin-left:95.1pt;margin-top:3.45pt;width:20.85pt;height:20.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" filled="f" stroked="f">
                <v:textbox>
                  <w:txbxContent>
                    <w:p w14:paraId="54775D40" w14:textId="77777777" w:rsidR="008B75DF" w:rsidRPr="008B75DF" w:rsidRDefault="008B75DF" w:rsidP="008B75DF">
                      <w:pPr>
                        <w:rPr>
                          <w:b/>
                          <w:sz w:val="18"/>
                          <w:szCs w:val="16"/>
                        </w:rPr>
                      </w:pPr>
                      <w:r>
                        <w:rPr>
                          <w:b/>
                          <w:sz w:val="18"/>
                          <w:szCs w:val="16"/>
                        </w:rPr>
                        <w:t>4</w:t>
                      </w:r>
                    </w:p>
                  </w:txbxContent>
                </v:textbox>
              </v:shape>
            </w:pict>
          </mc:Fallback>
        </mc:AlternateContent>
      </w:r>
      <w:r w:rsidR="00E14F16">
        <w:rPr>
          <w:noProof/>
        </w:rPr>
        <mc:AlternateContent>
          <mc:Choice Requires="wps">
            <w:drawing>
              <wp:anchor distT="0" distB="0" distL="114300" distR="114300" simplePos="0" relativeHeight="251790336" behindDoc="0" locked="0" layoutInCell="1" allowOverlap="1" wp14:anchorId="5BFFC598" wp14:editId="4EE4E533">
                <wp:simplePos x="0" y="0"/>
                <wp:positionH relativeFrom="column">
                  <wp:posOffset>1289573</wp:posOffset>
                </wp:positionH>
                <wp:positionV relativeFrom="paragraph">
                  <wp:posOffset>42335</wp:posOffset>
                </wp:positionV>
                <wp:extent cx="239395" cy="256540"/>
                <wp:effectExtent l="0" t="0" r="0" b="0"/>
                <wp:wrapNone/>
                <wp:docPr id="710604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 cy="256540"/>
                        </a:xfrm>
                        <a:prstGeom prst="rect">
                          <a:avLst/>
                        </a:prstGeom>
                        <a:noFill/>
                        <a:ln w="9525">
                          <a:noFill/>
                          <a:miter lim="800000"/>
                          <a:headEnd/>
                          <a:tailEnd/>
                        </a:ln>
                      </wps:spPr>
                      <wps:txbx>
                        <w:txbxContent>
                          <w:p w14:paraId="0BB8AEA8" w14:textId="07237307" w:rsidR="002923EB" w:rsidRPr="008B75DF" w:rsidRDefault="002923EB" w:rsidP="002923EB">
                            <w:pPr>
                              <w:rPr>
                                <w:b/>
                                <w:sz w:val="18"/>
                                <w:szCs w:val="16"/>
                              </w:rPr>
                            </w:pPr>
                            <w:r>
                              <w:rPr>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FC598" id="_x0000_s1032" type="#_x0000_t202" style="position:absolute;margin-left:101.55pt;margin-top:3.35pt;width:18.85pt;height:20.2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" filled="f" stroked="f">
                <v:textbox>
                  <w:txbxContent>
                    <w:p w14:paraId="0BB8AEA8" w14:textId="07237307" w:rsidR="002923EB" w:rsidRPr="008B75DF" w:rsidRDefault="002923EB" w:rsidP="002923EB">
                      <w:pPr>
                        <w:rPr>
                          <w:b/>
                          <w:sz w:val="18"/>
                          <w:szCs w:val="16"/>
                        </w:rPr>
                      </w:pPr>
                      <w:r>
                        <w:rPr>
                          <w:b/>
                          <w:sz w:val="18"/>
                          <w:szCs w:val="16"/>
                        </w:rPr>
                        <w:t>1</w:t>
                      </w:r>
                    </w:p>
                  </w:txbxContent>
                </v:textbox>
              </v:shape>
            </w:pict>
          </mc:Fallback>
        </mc:AlternateContent>
      </w:r>
      <w:r w:rsidR="00E14F16">
        <w:rPr>
          <w:noProof/>
        </w:rPr>
        <mc:AlternateContent>
          <mc:Choice Requires="wps">
            <w:drawing>
              <wp:anchor distT="0" distB="0" distL="114300" distR="114300" simplePos="0" relativeHeight="251661312" behindDoc="0" locked="0" layoutInCell="1" allowOverlap="1" wp14:anchorId="5C6758C3" wp14:editId="7312F371">
                <wp:simplePos x="0" y="0"/>
                <wp:positionH relativeFrom="column">
                  <wp:posOffset>1049718</wp:posOffset>
                </wp:positionH>
                <wp:positionV relativeFrom="paragraph">
                  <wp:posOffset>205775</wp:posOffset>
                </wp:positionV>
                <wp:extent cx="0" cy="119380"/>
                <wp:effectExtent l="19050" t="0" r="38100" b="52070"/>
                <wp:wrapNone/>
                <wp:docPr id="19"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6DD08C6" id="_x0000_t32" coordsize="21600,21600" o:spt="32" o:oned="t" path="m,l21600,21600e" filled="f">
                <v:path arrowok="t" fillok="f" o:connecttype="none"/>
                <o:lock v:ext="edit" shapetype="t"/>
              </v:shapetype>
              <v:shape id="AutoShape 95" o:spid="_x0000_s1026" type="#_x0000_t32" style="position:absolute;margin-left:82.65pt;margin-top:16.2pt;width:0;height:9.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" strokecolor="#83b81a" strokeweight="1pt">
                <v:stroke startarrow="oval" startarrowwidth="narrow" startarrowlength="short"/>
              </v:shape>
            </w:pict>
          </mc:Fallback>
        </mc:AlternateContent>
      </w:r>
      <w:r w:rsidR="00E14F16">
        <w:rPr>
          <w:noProof/>
        </w:rPr>
        <mc:AlternateContent>
          <mc:Choice Requires="wps">
            <w:drawing>
              <wp:anchor distT="0" distB="0" distL="114300" distR="114300" simplePos="0" relativeHeight="251813888" behindDoc="0" locked="0" layoutInCell="1" allowOverlap="1" wp14:anchorId="609FC264" wp14:editId="78312AF0">
                <wp:simplePos x="0" y="0"/>
                <wp:positionH relativeFrom="column">
                  <wp:posOffset>1410984</wp:posOffset>
                </wp:positionH>
                <wp:positionV relativeFrom="paragraph">
                  <wp:posOffset>202321</wp:posOffset>
                </wp:positionV>
                <wp:extent cx="0" cy="119380"/>
                <wp:effectExtent l="19050" t="0" r="38100" b="52070"/>
                <wp:wrapNone/>
                <wp:docPr id="513526131"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DCAEE63" id="AutoShape 95" o:spid="_x0000_s1026" type="#_x0000_t32" style="position:absolute;margin-left:111.1pt;margin-top:15.95pt;width:0;height:9.4pt;flip:y;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" strokecolor="#83b81a" strokeweight="1pt">
                <v:stroke startarrow="oval" startarrowwidth="narrow" startarrowlength="short"/>
              </v:shape>
            </w:pict>
          </mc:Fallback>
        </mc:AlternateContent>
      </w:r>
      <w:r w:rsidR="00E14F16">
        <w:rPr>
          <w:noProof/>
        </w:rPr>
        <mc:AlternateContent>
          <mc:Choice Requires="wps">
            <w:drawing>
              <wp:anchor distT="0" distB="0" distL="114300" distR="114300" simplePos="0" relativeHeight="251817984" behindDoc="0" locked="0" layoutInCell="1" allowOverlap="1" wp14:anchorId="6D3223B5" wp14:editId="7164DF13">
                <wp:simplePos x="0" y="0"/>
                <wp:positionH relativeFrom="column">
                  <wp:posOffset>1331665</wp:posOffset>
                </wp:positionH>
                <wp:positionV relativeFrom="paragraph">
                  <wp:posOffset>193019</wp:posOffset>
                </wp:positionV>
                <wp:extent cx="0" cy="119380"/>
                <wp:effectExtent l="19050" t="0" r="38100" b="52070"/>
                <wp:wrapNone/>
                <wp:docPr id="347495510"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53B192D" id="AutoShape 95" o:spid="_x0000_s1026" type="#_x0000_t32" style="position:absolute;margin-left:104.85pt;margin-top:15.2pt;width:0;height:9.4pt;flip: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" strokecolor="#83b81a" strokeweight="1pt">
                <v:stroke startarrow="oval" startarrowwidth="narrow" startarrowlength="short"/>
              </v:shape>
            </w:pict>
          </mc:Fallback>
        </mc:AlternateContent>
      </w:r>
      <w:r w:rsidR="00E14F16">
        <w:rPr>
          <w:noProof/>
        </w:rPr>
        <mc:AlternateContent>
          <mc:Choice Requires="wps">
            <w:drawing>
              <wp:anchor distT="0" distB="0" distL="114300" distR="114300" simplePos="0" relativeHeight="251815936" behindDoc="0" locked="0" layoutInCell="1" allowOverlap="1" wp14:anchorId="121EA2D6" wp14:editId="61A4F0DF">
                <wp:simplePos x="0" y="0"/>
                <wp:positionH relativeFrom="column">
                  <wp:posOffset>1236533</wp:posOffset>
                </wp:positionH>
                <wp:positionV relativeFrom="paragraph">
                  <wp:posOffset>199481</wp:posOffset>
                </wp:positionV>
                <wp:extent cx="0" cy="119380"/>
                <wp:effectExtent l="19050" t="0" r="38100" b="52070"/>
                <wp:wrapNone/>
                <wp:docPr id="488477219"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F71122B" id="AutoShape 95" o:spid="_x0000_s1026" type="#_x0000_t32" style="position:absolute;margin-left:97.35pt;margin-top:15.7pt;width:0;height:9.4pt;flip: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" strokecolor="#83b81a" strokeweight="1pt">
                <v:stroke startarrow="oval" startarrowwidth="narrow" startarrowlength="short"/>
              </v:shape>
            </w:pict>
          </mc:Fallback>
        </mc:AlternateContent>
      </w:r>
      <w:r w:rsidR="00E14F16">
        <w:rPr>
          <w:noProof/>
        </w:rPr>
        <mc:AlternateContent>
          <mc:Choice Requires="wps">
            <w:drawing>
              <wp:anchor distT="0" distB="0" distL="114300" distR="114300" simplePos="0" relativeHeight="251811840" behindDoc="0" locked="0" layoutInCell="1" allowOverlap="1" wp14:anchorId="29AEFAE9" wp14:editId="3DFAA972">
                <wp:simplePos x="0" y="0"/>
                <wp:positionH relativeFrom="column">
                  <wp:posOffset>1127034</wp:posOffset>
                </wp:positionH>
                <wp:positionV relativeFrom="paragraph">
                  <wp:posOffset>195726</wp:posOffset>
                </wp:positionV>
                <wp:extent cx="0" cy="119380"/>
                <wp:effectExtent l="19050" t="0" r="38100" b="52070"/>
                <wp:wrapNone/>
                <wp:docPr id="1273284373"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48BC3517" id="_x0000_t32" coordsize="21600,21600" o:spt="32" o:oned="t" path="m,l21600,21600e" filled="f">
                <v:path arrowok="t" fillok="f" o:connecttype="none"/>
                <o:lock v:ext="edit" shapetype="t"/>
              </v:shapetype>
              <v:shape id="AutoShape 95" o:spid="_x0000_s1026" type="#_x0000_t32" style="position:absolute;margin-left:88.75pt;margin-top:15.4pt;width:0;height:9.4pt;flip: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" strokecolor="#83b81a" strokeweight="1pt">
                <v:stroke startarrow="oval" startarrowwidth="narrow" startarrowlength="short"/>
              </v:shape>
            </w:pict>
          </mc:Fallback>
        </mc:AlternateContent>
      </w:r>
    </w:p>
    <w:p w14:paraId="45B99AAE" w14:textId="19906619" w:rsidR="008269FB" w:rsidRPr="008269FB" w:rsidRDefault="008269FB" w:rsidP="008269FB">
      <w:pPr>
        <w:rPr>
          <w:rFonts w:cs="Arial"/>
          <w:sz w:val="24"/>
          <w:szCs w:val="24"/>
        </w:rPr>
      </w:pPr>
    </w:p>
    <w:p w14:paraId="7C6FF0BB" w14:textId="2AB4C1D8" w:rsidR="008269FB" w:rsidRPr="008269FB" w:rsidRDefault="00E14F16" w:rsidP="008269FB">
      <w:pPr>
        <w:rPr>
          <w:rFonts w:cs="Arial"/>
          <w:sz w:val="24"/>
          <w:szCs w:val="24"/>
        </w:rPr>
      </w:pPr>
      <w:r>
        <w:rPr>
          <w:noProof/>
        </w:rPr>
        <mc:AlternateContent>
          <mc:Choice Requires="wps">
            <w:drawing>
              <wp:anchor distT="0" distB="0" distL="114300" distR="114300" simplePos="0" relativeHeight="251645952" behindDoc="0" locked="0" layoutInCell="1" allowOverlap="1" wp14:anchorId="2680C818" wp14:editId="19A7BA0D">
                <wp:simplePos x="0" y="0"/>
                <wp:positionH relativeFrom="column">
                  <wp:posOffset>215105</wp:posOffset>
                </wp:positionH>
                <wp:positionV relativeFrom="paragraph">
                  <wp:posOffset>246080</wp:posOffset>
                </wp:positionV>
                <wp:extent cx="264795" cy="256540"/>
                <wp:effectExtent l="0" t="0" r="0" b="0"/>
                <wp:wrapNone/>
                <wp:docPr id="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0EAF8DA4" w14:textId="77777777" w:rsidR="008B75DF" w:rsidRPr="008B75DF" w:rsidRDefault="008B75DF" w:rsidP="008B75DF">
                            <w:pPr>
                              <w:rPr>
                                <w:b/>
                                <w:sz w:val="18"/>
                                <w:szCs w:val="16"/>
                              </w:rPr>
                            </w:pPr>
                            <w:r>
                              <w:rPr>
                                <w:b/>
                                <w:sz w:val="18"/>
                                <w:szCs w:val="16"/>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0C818" id="_x0000_s1033" type="#_x0000_t202" style="position:absolute;margin-left:16.95pt;margin-top:19.4pt;width:20.85pt;height:20.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" filled="f" stroked="f">
                <v:textbox>
                  <w:txbxContent>
                    <w:p w14:paraId="0EAF8DA4" w14:textId="77777777" w:rsidR="008B75DF" w:rsidRPr="008B75DF" w:rsidRDefault="008B75DF" w:rsidP="008B75DF">
                      <w:pPr>
                        <w:rPr>
                          <w:b/>
                          <w:sz w:val="18"/>
                          <w:szCs w:val="16"/>
                        </w:rPr>
                      </w:pPr>
                      <w:r>
                        <w:rPr>
                          <w:b/>
                          <w:sz w:val="18"/>
                          <w:szCs w:val="16"/>
                        </w:rPr>
                        <w:t>5</w:t>
                      </w:r>
                    </w:p>
                  </w:txbxContent>
                </v:textbox>
              </v:shape>
            </w:pict>
          </mc:Fallback>
        </mc:AlternateContent>
      </w:r>
      <w:r>
        <w:rPr>
          <w:noProof/>
        </w:rPr>
        <mc:AlternateContent>
          <mc:Choice Requires="wps">
            <w:drawing>
              <wp:anchor distT="0" distB="0" distL="114300" distR="114300" simplePos="0" relativeHeight="251781120" behindDoc="0" locked="0" layoutInCell="1" allowOverlap="1" wp14:anchorId="2A645336" wp14:editId="7C24A3CB">
                <wp:simplePos x="0" y="0"/>
                <wp:positionH relativeFrom="column">
                  <wp:posOffset>379038</wp:posOffset>
                </wp:positionH>
                <wp:positionV relativeFrom="paragraph">
                  <wp:posOffset>303209</wp:posOffset>
                </wp:positionV>
                <wp:extent cx="1027709" cy="51288"/>
                <wp:effectExtent l="0" t="19050" r="39370" b="25400"/>
                <wp:wrapNone/>
                <wp:docPr id="299" name="直線接點 299"/>
                <wp:cNvGraphicFramePr/>
                <a:graphic xmlns:a="http://schemas.openxmlformats.org/drawingml/2006/main">
                  <a:graphicData uri="http://schemas.microsoft.com/office/word/2010/wordprocessingShape">
                    <wps:wsp>
                      <wps:cNvCnPr/>
                      <wps:spPr>
                        <a:xfrm flipH="1">
                          <a:off x="0" y="0"/>
                          <a:ext cx="1027709" cy="51288"/>
                        </a:xfrm>
                        <a:prstGeom prst="line">
                          <a:avLst/>
                        </a:prstGeom>
                        <a:ln w="12700">
                          <a:solidFill>
                            <a:srgbClr val="83B81A"/>
                          </a:solidFill>
                          <a:headEnd type="oval" w="sm" len="sm"/>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F7056C" id="直線接點 299" o:spid="_x0000_s1026" style="position:absolute;flip:x;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5pt,23.85pt" to="110.7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" strokecolor="#83b81a" strokeweight="1pt">
                <v:stroke startarrow="oval" startarrowwidth="narrow" startarrowlength="short" endarrowwidth="narrow" endarrowlength="short"/>
              </v:line>
            </w:pict>
          </mc:Fallback>
        </mc:AlternateContent>
      </w:r>
    </w:p>
    <w:p w14:paraId="6D7328DF" w14:textId="04555E70" w:rsidR="008269FB" w:rsidRPr="008269FB" w:rsidRDefault="00443E27" w:rsidP="008269FB">
      <w:pPr>
        <w:rPr>
          <w:rFonts w:cs="Arial"/>
          <w:sz w:val="24"/>
          <w:szCs w:val="24"/>
        </w:rPr>
      </w:pPr>
      <w:r>
        <w:rPr>
          <w:noProof/>
        </w:rPr>
        <mc:AlternateContent>
          <mc:Choice Requires="wps">
            <w:drawing>
              <wp:anchor distT="0" distB="0" distL="114300" distR="114300" simplePos="0" relativeHeight="251764736" behindDoc="0" locked="0" layoutInCell="1" allowOverlap="1" wp14:anchorId="5EE7E556" wp14:editId="3FC7ACFE">
                <wp:simplePos x="0" y="0"/>
                <wp:positionH relativeFrom="margin">
                  <wp:posOffset>2236938</wp:posOffset>
                </wp:positionH>
                <wp:positionV relativeFrom="paragraph">
                  <wp:posOffset>242820</wp:posOffset>
                </wp:positionV>
                <wp:extent cx="397956" cy="234315"/>
                <wp:effectExtent l="19050" t="0" r="21590" b="51435"/>
                <wp:wrapNone/>
                <wp:docPr id="444259953" name="肘形接點 277"/>
                <wp:cNvGraphicFramePr/>
                <a:graphic xmlns:a="http://schemas.openxmlformats.org/drawingml/2006/main">
                  <a:graphicData uri="http://schemas.microsoft.com/office/word/2010/wordprocessingShape">
                    <wps:wsp>
                      <wps:cNvCnPr/>
                      <wps:spPr>
                        <a:xfrm flipV="1">
                          <a:off x="0" y="0"/>
                          <a:ext cx="397956" cy="234315"/>
                        </a:xfrm>
                        <a:prstGeom prst="bentConnector3">
                          <a:avLst>
                            <a:gd name="adj1" fmla="val -13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8BFE2A7"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277" o:spid="_x0000_s1026" type="#_x0000_t34" style="position:absolute;margin-left:176.15pt;margin-top:19.1pt;width:31.35pt;height:18.45pt;flip:y;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" adj="-28" strokecolor="#80c342" strokeweight="1pt">
                <v:stroke startarrow="oval" startarrowwidth="narrow" startarrowlength="short" endarrowwidth="narrow" endarrowlength="short" joinstyle="round"/>
                <w10:wrap anchorx="margin"/>
              </v:shape>
            </w:pict>
          </mc:Fallback>
        </mc:AlternateContent>
      </w:r>
      <w:r>
        <w:rPr>
          <w:noProof/>
        </w:rPr>
        <mc:AlternateContent>
          <mc:Choice Requires="wps">
            <w:drawing>
              <wp:anchor distT="0" distB="0" distL="114300" distR="114300" simplePos="0" relativeHeight="251649024" behindDoc="0" locked="0" layoutInCell="1" allowOverlap="1" wp14:anchorId="78192723" wp14:editId="5245293E">
                <wp:simplePos x="0" y="0"/>
                <wp:positionH relativeFrom="column">
                  <wp:posOffset>2584345</wp:posOffset>
                </wp:positionH>
                <wp:positionV relativeFrom="paragraph">
                  <wp:posOffset>141940</wp:posOffset>
                </wp:positionV>
                <wp:extent cx="331470" cy="256540"/>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3D15FE13" w14:textId="77777777" w:rsidR="008B75DF" w:rsidRPr="008B75DF" w:rsidRDefault="007C5443" w:rsidP="008B75DF">
                            <w:pPr>
                              <w:rPr>
                                <w:b/>
                                <w:sz w:val="18"/>
                                <w:szCs w:val="16"/>
                              </w:rPr>
                            </w:pPr>
                            <w:r>
                              <w:rPr>
                                <w:b/>
                                <w:sz w:val="18"/>
                                <w:szCs w:val="16"/>
                              </w:rPr>
                              <w:t>1</w:t>
                            </w:r>
                            <w:r w:rsidR="00601EC8">
                              <w:rPr>
                                <w:rFonts w:hint="eastAsia"/>
                                <w:b/>
                                <w:sz w:val="18"/>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192723" id="_x0000_s1034" type="#_x0000_t202" style="position:absolute;margin-left:203.5pt;margin-top:11.2pt;width:26.1pt;height:20.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" filled="f" stroked="f">
                <v:textbox>
                  <w:txbxContent>
                    <w:p w14:paraId="3D15FE13" w14:textId="77777777" w:rsidR="008B75DF" w:rsidRPr="008B75DF" w:rsidRDefault="007C5443" w:rsidP="008B75DF">
                      <w:pPr>
                        <w:rPr>
                          <w:b/>
                          <w:sz w:val="18"/>
                          <w:szCs w:val="16"/>
                        </w:rPr>
                      </w:pPr>
                      <w:r>
                        <w:rPr>
                          <w:b/>
                          <w:sz w:val="18"/>
                          <w:szCs w:val="16"/>
                        </w:rPr>
                        <w:t>1</w:t>
                      </w:r>
                      <w:r w:rsidR="00601EC8">
                        <w:rPr>
                          <w:rFonts w:hint="eastAsia"/>
                          <w:b/>
                          <w:sz w:val="18"/>
                          <w:szCs w:val="16"/>
                        </w:rPr>
                        <w:t>2</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B307DE6" wp14:editId="508AEFCD">
                <wp:simplePos x="0" y="0"/>
                <wp:positionH relativeFrom="column">
                  <wp:posOffset>2591910</wp:posOffset>
                </wp:positionH>
                <wp:positionV relativeFrom="paragraph">
                  <wp:posOffset>278360</wp:posOffset>
                </wp:positionV>
                <wp:extent cx="372693" cy="230538"/>
                <wp:effectExtent l="0" t="0" r="0" b="0"/>
                <wp:wrapNone/>
                <wp:docPr id="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693" cy="230538"/>
                        </a:xfrm>
                        <a:prstGeom prst="rect">
                          <a:avLst/>
                        </a:prstGeom>
                        <a:noFill/>
                        <a:ln w="9525">
                          <a:noFill/>
                          <a:miter lim="800000"/>
                          <a:headEnd/>
                          <a:tailEnd/>
                        </a:ln>
                      </wps:spPr>
                      <wps:txbx>
                        <w:txbxContent>
                          <w:p w14:paraId="7A5DF3D2" w14:textId="77777777" w:rsidR="003A064A" w:rsidRPr="008B75DF" w:rsidRDefault="003A064A" w:rsidP="003A064A">
                            <w:pPr>
                              <w:rPr>
                                <w:b/>
                                <w:sz w:val="18"/>
                                <w:szCs w:val="16"/>
                              </w:rPr>
                            </w:pPr>
                            <w:r>
                              <w:rPr>
                                <w:b/>
                                <w:sz w:val="18"/>
                                <w:szCs w:val="16"/>
                              </w:rPr>
                              <w:t>1</w:t>
                            </w:r>
                            <w:r w:rsidR="00601EC8">
                              <w:rPr>
                                <w:rFonts w:hint="eastAsia"/>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07DE6" id="_x0000_s1035" type="#_x0000_t202" style="position:absolute;margin-left:204.1pt;margin-top:21.9pt;width:29.35pt;height:18.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" filled="f" stroked="f">
                <v:textbox>
                  <w:txbxContent>
                    <w:p w14:paraId="7A5DF3D2" w14:textId="77777777" w:rsidR="003A064A" w:rsidRPr="008B75DF" w:rsidRDefault="003A064A" w:rsidP="003A064A">
                      <w:pPr>
                        <w:rPr>
                          <w:b/>
                          <w:sz w:val="18"/>
                          <w:szCs w:val="16"/>
                        </w:rPr>
                      </w:pPr>
                      <w:r>
                        <w:rPr>
                          <w:b/>
                          <w:sz w:val="18"/>
                          <w:szCs w:val="16"/>
                        </w:rPr>
                        <w:t>1</w:t>
                      </w:r>
                      <w:r w:rsidR="00601EC8">
                        <w:rPr>
                          <w:rFonts w:hint="eastAsia"/>
                          <w:b/>
                          <w:sz w:val="18"/>
                          <w:szCs w:val="16"/>
                        </w:rPr>
                        <w:t>1</w:t>
                      </w:r>
                    </w:p>
                  </w:txbxContent>
                </v:textbox>
              </v:shape>
            </w:pict>
          </mc:Fallback>
        </mc:AlternateContent>
      </w:r>
    </w:p>
    <w:p w14:paraId="75F3E56D" w14:textId="34026AA5" w:rsidR="008269FB" w:rsidRPr="008269FB" w:rsidRDefault="00443E27" w:rsidP="008269FB">
      <w:pPr>
        <w:rPr>
          <w:rFonts w:cs="Arial"/>
          <w:sz w:val="24"/>
          <w:szCs w:val="24"/>
        </w:rPr>
      </w:pPr>
      <w:r>
        <w:rPr>
          <w:noProof/>
        </w:rPr>
        <mc:AlternateContent>
          <mc:Choice Requires="wps">
            <w:drawing>
              <wp:anchor distT="0" distB="0" distL="114300" distR="114300" simplePos="0" relativeHeight="251766784" behindDoc="0" locked="0" layoutInCell="1" allowOverlap="1" wp14:anchorId="163793C0" wp14:editId="7ADB5E2D">
                <wp:simplePos x="0" y="0"/>
                <wp:positionH relativeFrom="column">
                  <wp:posOffset>2277130</wp:posOffset>
                </wp:positionH>
                <wp:positionV relativeFrom="paragraph">
                  <wp:posOffset>66465</wp:posOffset>
                </wp:positionV>
                <wp:extent cx="408005" cy="206319"/>
                <wp:effectExtent l="19050" t="0" r="11430" b="41910"/>
                <wp:wrapNone/>
                <wp:docPr id="277" name="肘形接點 277"/>
                <wp:cNvGraphicFramePr/>
                <a:graphic xmlns:a="http://schemas.openxmlformats.org/drawingml/2006/main">
                  <a:graphicData uri="http://schemas.microsoft.com/office/word/2010/wordprocessingShape">
                    <wps:wsp>
                      <wps:cNvCnPr/>
                      <wps:spPr>
                        <a:xfrm flipV="1">
                          <a:off x="0" y="0"/>
                          <a:ext cx="408005" cy="206319"/>
                        </a:xfrm>
                        <a:prstGeom prst="bentConnector3">
                          <a:avLst>
                            <a:gd name="adj1" fmla="val 143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E857FC6" id="肘形接點 277" o:spid="_x0000_s1026" type="#_x0000_t34" style="position:absolute;margin-left:179.3pt;margin-top:5.25pt;width:32.15pt;height:16.25pt;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" adj="309" strokecolor="#80c342" strokeweight="1pt">
                <v:stroke startarrow="oval" startarrowwidth="narrow" startarrowlength="short" endarrowwidth="narrow" endarrowlength="short" joinstyle="round"/>
              </v:shape>
            </w:pict>
          </mc:Fallback>
        </mc:AlternateContent>
      </w:r>
    </w:p>
    <w:p w14:paraId="28B56E86" w14:textId="652E869C" w:rsidR="00002E12" w:rsidRPr="008269FB" w:rsidRDefault="00FF1052" w:rsidP="003B6AB9">
      <w:pPr>
        <w:tabs>
          <w:tab w:val="left" w:pos="2140"/>
        </w:tabs>
        <w:rPr>
          <w:rFonts w:cs="Arial"/>
          <w:sz w:val="24"/>
          <w:szCs w:val="24"/>
        </w:rPr>
      </w:pPr>
      <w:r>
        <w:rPr>
          <w:rFonts w:cs="Arial"/>
          <w:noProof/>
          <w:sz w:val="24"/>
          <w:szCs w:val="24"/>
        </w:rPr>
        <mc:AlternateContent>
          <mc:Choice Requires="wps">
            <w:drawing>
              <wp:anchor distT="0" distB="0" distL="114300" distR="114300" simplePos="0" relativeHeight="251825152" behindDoc="0" locked="0" layoutInCell="1" allowOverlap="1" wp14:anchorId="146A70F0" wp14:editId="5E45737F">
                <wp:simplePos x="0" y="0"/>
                <wp:positionH relativeFrom="column">
                  <wp:posOffset>4543315</wp:posOffset>
                </wp:positionH>
                <wp:positionV relativeFrom="paragraph">
                  <wp:posOffset>234989</wp:posOffset>
                </wp:positionV>
                <wp:extent cx="381837" cy="291402"/>
                <wp:effectExtent l="0" t="0" r="0" b="0"/>
                <wp:wrapNone/>
                <wp:docPr id="2017185611" name="文字方塊 2"/>
                <wp:cNvGraphicFramePr/>
                <a:graphic xmlns:a="http://schemas.openxmlformats.org/drawingml/2006/main">
                  <a:graphicData uri="http://schemas.microsoft.com/office/word/2010/wordprocessingShape">
                    <wps:wsp>
                      <wps:cNvSpPr txBox="1"/>
                      <wps:spPr>
                        <a:xfrm>
                          <a:off x="0" y="0"/>
                          <a:ext cx="381837" cy="291402"/>
                        </a:xfrm>
                        <a:prstGeom prst="rect">
                          <a:avLst/>
                        </a:prstGeom>
                        <a:noFill/>
                        <a:ln w="6350">
                          <a:noFill/>
                        </a:ln>
                      </wps:spPr>
                      <wps:txbx>
                        <w:txbxContent>
                          <w:p w14:paraId="4FC0F302" w14:textId="73DC166F" w:rsidR="00E42BF6" w:rsidRPr="00E42BF6" w:rsidRDefault="00E42BF6" w:rsidP="00E42BF6">
                            <w:pPr>
                              <w:rPr>
                                <w:b/>
                                <w:bCs/>
                                <w:sz w:val="18"/>
                                <w:szCs w:val="18"/>
                              </w:rPr>
                            </w:pPr>
                            <w:r w:rsidRPr="00E42BF6">
                              <w:rPr>
                                <w:rFonts w:hint="eastAsia"/>
                                <w:b/>
                                <w:bCs/>
                                <w:sz w:val="18"/>
                                <w:szCs w:val="18"/>
                              </w:rPr>
                              <w:t>1</w:t>
                            </w:r>
                            <w:r w:rsidR="00FF1052">
                              <w:rPr>
                                <w:b/>
                                <w:bCs/>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6A70F0" id="_x0000_s1036" type="#_x0000_t202" style="position:absolute;margin-left:357.75pt;margin-top:18.5pt;width:30.05pt;height:22.95pt;z-index:251825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" filled="f" stroked="f" strokeweight=".5pt">
                <v:textbox>
                  <w:txbxContent>
                    <w:p w14:paraId="4FC0F302" w14:textId="73DC166F" w:rsidR="00E42BF6" w:rsidRPr="00E42BF6" w:rsidRDefault="00E42BF6" w:rsidP="00E42BF6">
                      <w:pPr>
                        <w:rPr>
                          <w:b/>
                          <w:bCs/>
                          <w:sz w:val="18"/>
                          <w:szCs w:val="18"/>
                        </w:rPr>
                      </w:pPr>
                      <w:r w:rsidRPr="00E42BF6">
                        <w:rPr>
                          <w:rFonts w:hint="eastAsia"/>
                          <w:b/>
                          <w:bCs/>
                          <w:sz w:val="18"/>
                          <w:szCs w:val="18"/>
                        </w:rPr>
                        <w:t>1</w:t>
                      </w:r>
                      <w:r w:rsidR="00FF1052">
                        <w:rPr>
                          <w:b/>
                          <w:bCs/>
                          <w:sz w:val="18"/>
                          <w:szCs w:val="18"/>
                        </w:rPr>
                        <w:t>6</w:t>
                      </w:r>
                    </w:p>
                  </w:txbxContent>
                </v:textbox>
              </v:shape>
            </w:pict>
          </mc:Fallback>
        </mc:AlternateContent>
      </w:r>
      <w:r>
        <w:rPr>
          <w:rFonts w:cs="Arial"/>
          <w:noProof/>
          <w:sz w:val="24"/>
          <w:szCs w:val="24"/>
        </w:rPr>
        <mc:AlternateContent>
          <mc:Choice Requires="wps">
            <w:drawing>
              <wp:anchor distT="0" distB="0" distL="114300" distR="114300" simplePos="0" relativeHeight="251823104" behindDoc="0" locked="0" layoutInCell="1" allowOverlap="1" wp14:anchorId="5F497A60" wp14:editId="1CE8428A">
                <wp:simplePos x="0" y="0"/>
                <wp:positionH relativeFrom="column">
                  <wp:posOffset>4487635</wp:posOffset>
                </wp:positionH>
                <wp:positionV relativeFrom="paragraph">
                  <wp:posOffset>146599</wp:posOffset>
                </wp:positionV>
                <wp:extent cx="381837" cy="291402"/>
                <wp:effectExtent l="0" t="0" r="0" b="0"/>
                <wp:wrapNone/>
                <wp:docPr id="438540366" name="文字方塊 2"/>
                <wp:cNvGraphicFramePr/>
                <a:graphic xmlns:a="http://schemas.openxmlformats.org/drawingml/2006/main">
                  <a:graphicData uri="http://schemas.microsoft.com/office/word/2010/wordprocessingShape">
                    <wps:wsp>
                      <wps:cNvSpPr txBox="1"/>
                      <wps:spPr>
                        <a:xfrm>
                          <a:off x="0" y="0"/>
                          <a:ext cx="381837" cy="291402"/>
                        </a:xfrm>
                        <a:prstGeom prst="rect">
                          <a:avLst/>
                        </a:prstGeom>
                        <a:noFill/>
                        <a:ln w="6350">
                          <a:noFill/>
                        </a:ln>
                      </wps:spPr>
                      <wps:txbx>
                        <w:txbxContent>
                          <w:p w14:paraId="1BE7DE8B" w14:textId="3730417C" w:rsidR="00E42BF6" w:rsidRPr="00E42BF6" w:rsidRDefault="00E42BF6" w:rsidP="00E42BF6">
                            <w:pPr>
                              <w:rPr>
                                <w:b/>
                                <w:bCs/>
                                <w:sz w:val="18"/>
                                <w:szCs w:val="18"/>
                              </w:rPr>
                            </w:pPr>
                            <w:r w:rsidRPr="00E42BF6">
                              <w:rPr>
                                <w:rFonts w:hint="eastAsia"/>
                                <w:b/>
                                <w:bCs/>
                                <w:sz w:val="18"/>
                                <w:szCs w:val="18"/>
                              </w:rPr>
                              <w:t>1</w:t>
                            </w:r>
                            <w:r w:rsidR="00FF1052">
                              <w:rPr>
                                <w:b/>
                                <w:bCs/>
                                <w:sz w:val="18"/>
                                <w:szCs w:val="1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497A60" id="_x0000_s1037" type="#_x0000_t202" style="position:absolute;margin-left:353.35pt;margin-top:11.55pt;width:30.05pt;height:22.95pt;z-index:251823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" filled="f" stroked="f" strokeweight=".5pt">
                <v:textbox>
                  <w:txbxContent>
                    <w:p w14:paraId="1BE7DE8B" w14:textId="3730417C" w:rsidR="00E42BF6" w:rsidRPr="00E42BF6" w:rsidRDefault="00E42BF6" w:rsidP="00E42BF6">
                      <w:pPr>
                        <w:rPr>
                          <w:b/>
                          <w:bCs/>
                          <w:sz w:val="18"/>
                          <w:szCs w:val="18"/>
                        </w:rPr>
                      </w:pPr>
                      <w:r w:rsidRPr="00E42BF6">
                        <w:rPr>
                          <w:rFonts w:hint="eastAsia"/>
                          <w:b/>
                          <w:bCs/>
                          <w:sz w:val="18"/>
                          <w:szCs w:val="18"/>
                        </w:rPr>
                        <w:t>1</w:t>
                      </w:r>
                      <w:r w:rsidR="00FF1052">
                        <w:rPr>
                          <w:b/>
                          <w:bCs/>
                          <w:sz w:val="18"/>
                          <w:szCs w:val="18"/>
                        </w:rPr>
                        <w:t>5</w:t>
                      </w:r>
                    </w:p>
                  </w:txbxContent>
                </v:textbox>
              </v:shape>
            </w:pict>
          </mc:Fallback>
        </mc:AlternateContent>
      </w:r>
      <w:r>
        <w:rPr>
          <w:noProof/>
        </w:rPr>
        <mc:AlternateContent>
          <mc:Choice Requires="wps">
            <w:drawing>
              <wp:anchor distT="0" distB="0" distL="114300" distR="114300" simplePos="0" relativeHeight="251740160" behindDoc="0" locked="0" layoutInCell="1" allowOverlap="1" wp14:anchorId="6AAD3D5F" wp14:editId="39A094FE">
                <wp:simplePos x="0" y="0"/>
                <wp:positionH relativeFrom="column">
                  <wp:posOffset>4717221</wp:posOffset>
                </wp:positionH>
                <wp:positionV relativeFrom="paragraph">
                  <wp:posOffset>101041</wp:posOffset>
                </wp:positionV>
                <wp:extent cx="0" cy="205740"/>
                <wp:effectExtent l="19050" t="19050" r="38100" b="22860"/>
                <wp:wrapNone/>
                <wp:docPr id="42"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740"/>
                        </a:xfrm>
                        <a:prstGeom prst="straightConnector1">
                          <a:avLst/>
                        </a:prstGeom>
                        <a:noFill/>
                        <a:ln w="12700">
                          <a:solidFill>
                            <a:srgbClr val="80C342"/>
                          </a:solidFill>
                          <a:round/>
                          <a:headEnd/>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DA2585" id="_x0000_t32" coordsize="21600,21600" o:spt="32" o:oned="t" path="m,l21600,21600e" filled="f">
                <v:path arrowok="t" fillok="f" o:connecttype="none"/>
                <o:lock v:ext="edit" shapetype="t"/>
              </v:shapetype>
              <v:shape id="AutoShape 98" o:spid="_x0000_s1026" type="#_x0000_t32" style="position:absolute;margin-left:371.45pt;margin-top:7.95pt;width:0;height:16.2pt;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" strokecolor="#80c342" strokeweight="1pt">
                <v:stroke endarrow="oval" endarrowwidth="narrow" endarrowlength="short"/>
              </v:shape>
            </w:pict>
          </mc:Fallback>
        </mc:AlternateContent>
      </w:r>
      <w:r>
        <w:rPr>
          <w:noProof/>
        </w:rPr>
        <mc:AlternateContent>
          <mc:Choice Requires="wps">
            <w:drawing>
              <wp:anchor distT="0" distB="0" distL="114300" distR="114300" simplePos="0" relativeHeight="251650048" behindDoc="0" locked="0" layoutInCell="1" allowOverlap="1" wp14:anchorId="1C60D662" wp14:editId="6D9FFB6A">
                <wp:simplePos x="0" y="0"/>
                <wp:positionH relativeFrom="column">
                  <wp:posOffset>4296057</wp:posOffset>
                </wp:positionH>
                <wp:positionV relativeFrom="paragraph">
                  <wp:posOffset>106209</wp:posOffset>
                </wp:positionV>
                <wp:extent cx="331470" cy="256540"/>
                <wp:effectExtent l="0" t="0" r="0" b="0"/>
                <wp:wrapNone/>
                <wp:docPr id="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7F76B7CE" w14:textId="77777777" w:rsidR="008B75DF" w:rsidRPr="008B75DF" w:rsidRDefault="008B75DF" w:rsidP="008B75DF">
                            <w:pPr>
                              <w:rPr>
                                <w:b/>
                                <w:sz w:val="18"/>
                                <w:szCs w:val="16"/>
                              </w:rPr>
                            </w:pPr>
                            <w:r w:rsidRPr="008B75DF">
                              <w:rPr>
                                <w:b/>
                                <w:sz w:val="18"/>
                                <w:szCs w:val="16"/>
                              </w:rPr>
                              <w:t>1</w:t>
                            </w:r>
                            <w:r w:rsidR="00601EC8">
                              <w:rPr>
                                <w:rFonts w:hint="eastAsia"/>
                                <w:b/>
                                <w:sz w:val="18"/>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0D662" id="_x0000_s1038" type="#_x0000_t202" style="position:absolute;margin-left:338.25pt;margin-top:8.35pt;width:26.1pt;height:20.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" filled="f" stroked="f">
                <v:textbox>
                  <w:txbxContent>
                    <w:p w14:paraId="7F76B7CE" w14:textId="77777777" w:rsidR="008B75DF" w:rsidRPr="008B75DF" w:rsidRDefault="008B75DF" w:rsidP="008B75DF">
                      <w:pPr>
                        <w:rPr>
                          <w:b/>
                          <w:sz w:val="18"/>
                          <w:szCs w:val="16"/>
                        </w:rPr>
                      </w:pPr>
                      <w:r w:rsidRPr="008B75DF">
                        <w:rPr>
                          <w:b/>
                          <w:sz w:val="18"/>
                          <w:szCs w:val="16"/>
                        </w:rPr>
                        <w:t>1</w:t>
                      </w:r>
                      <w:r w:rsidR="00601EC8">
                        <w:rPr>
                          <w:rFonts w:hint="eastAsia"/>
                          <w:b/>
                          <w:sz w:val="18"/>
                          <w:szCs w:val="16"/>
                        </w:rPr>
                        <w:t>3</w:t>
                      </w:r>
                    </w:p>
                  </w:txbxContent>
                </v:textbox>
              </v:shape>
            </w:pict>
          </mc:Fallback>
        </mc:AlternateContent>
      </w:r>
      <w:r>
        <w:rPr>
          <w:noProof/>
        </w:rPr>
        <mc:AlternateContent>
          <mc:Choice Requires="wps">
            <w:drawing>
              <wp:anchor distT="0" distB="0" distL="114300" distR="114300" simplePos="0" relativeHeight="251742208" behindDoc="0" locked="0" layoutInCell="1" allowOverlap="1" wp14:anchorId="5F0E9DD4" wp14:editId="30DD274F">
                <wp:simplePos x="0" y="0"/>
                <wp:positionH relativeFrom="column">
                  <wp:posOffset>4392128</wp:posOffset>
                </wp:positionH>
                <wp:positionV relativeFrom="paragraph">
                  <wp:posOffset>186060</wp:posOffset>
                </wp:positionV>
                <wp:extent cx="331470" cy="256540"/>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40033438" w14:textId="40A0C812" w:rsidR="00D456D4" w:rsidRPr="008B75DF" w:rsidRDefault="00D456D4" w:rsidP="00D456D4">
                            <w:pPr>
                              <w:rPr>
                                <w:b/>
                                <w:sz w:val="18"/>
                                <w:szCs w:val="16"/>
                              </w:rPr>
                            </w:pPr>
                            <w:r>
                              <w:rPr>
                                <w:b/>
                                <w:sz w:val="18"/>
                                <w:szCs w:val="16"/>
                              </w:rPr>
                              <w:t>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E9DD4" id="_x0000_s1039" type="#_x0000_t202" style="position:absolute;margin-left:345.85pt;margin-top:14.65pt;width:26.1pt;height:20.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" filled="f" stroked="f">
                <v:textbox>
                  <w:txbxContent>
                    <w:p w14:paraId="40033438" w14:textId="40A0C812" w:rsidR="00D456D4" w:rsidRPr="008B75DF" w:rsidRDefault="00D456D4" w:rsidP="00D456D4">
                      <w:pPr>
                        <w:rPr>
                          <w:b/>
                          <w:sz w:val="18"/>
                          <w:szCs w:val="16"/>
                        </w:rPr>
                      </w:pPr>
                      <w:r>
                        <w:rPr>
                          <w:b/>
                          <w:sz w:val="18"/>
                          <w:szCs w:val="16"/>
                        </w:rPr>
                        <w:t>14</w:t>
                      </w:r>
                    </w:p>
                  </w:txbxContent>
                </v:textbox>
              </v:shape>
            </w:pict>
          </mc:Fallback>
        </mc:AlternateContent>
      </w:r>
      <w:r>
        <w:rPr>
          <w:noProof/>
        </w:rPr>
        <mc:AlternateContent>
          <mc:Choice Requires="wps">
            <w:drawing>
              <wp:anchor distT="0" distB="0" distL="114300" distR="114300" simplePos="0" relativeHeight="251772928" behindDoc="0" locked="0" layoutInCell="1" allowOverlap="1" wp14:anchorId="2DE05BD5" wp14:editId="1372F7E5">
                <wp:simplePos x="0" y="0"/>
                <wp:positionH relativeFrom="column">
                  <wp:posOffset>4511102</wp:posOffset>
                </wp:positionH>
                <wp:positionV relativeFrom="paragraph">
                  <wp:posOffset>35724</wp:posOffset>
                </wp:positionV>
                <wp:extent cx="2540" cy="147955"/>
                <wp:effectExtent l="19050" t="19050" r="35560" b="23495"/>
                <wp:wrapNone/>
                <wp:docPr id="1545430823" name="直線接點 289"/>
                <wp:cNvGraphicFramePr/>
                <a:graphic xmlns:a="http://schemas.openxmlformats.org/drawingml/2006/main">
                  <a:graphicData uri="http://schemas.microsoft.com/office/word/2010/wordprocessingShape">
                    <wps:wsp>
                      <wps:cNvCnPr/>
                      <wps:spPr>
                        <a:xfrm>
                          <a:off x="0" y="0"/>
                          <a:ext cx="2540" cy="147955"/>
                        </a:xfrm>
                        <a:prstGeom prst="line">
                          <a:avLst/>
                        </a:prstGeom>
                        <a:ln w="12700">
                          <a:solidFill>
                            <a:srgbClr val="83B81A"/>
                          </a:solidFill>
                          <a:miter lim="800000"/>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7576CD" id="直線接點 289"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2pt,2.8pt" to="355.4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" strokecolor="#83b81a" strokeweight="1pt">
                <v:stroke startarrow="oval" startarrowwidth="narrow" startarrowlength="short" joinstyle="miter"/>
              </v:line>
            </w:pict>
          </mc:Fallback>
        </mc:AlternateContent>
      </w:r>
      <w:r>
        <w:rPr>
          <w:noProof/>
        </w:rPr>
        <mc:AlternateContent>
          <mc:Choice Requires="wps">
            <w:drawing>
              <wp:anchor distT="0" distB="0" distL="114300" distR="114300" simplePos="0" relativeHeight="251656192" behindDoc="0" locked="0" layoutInCell="1" allowOverlap="1" wp14:anchorId="454B08E2" wp14:editId="61959015">
                <wp:simplePos x="0" y="0"/>
                <wp:positionH relativeFrom="column">
                  <wp:posOffset>4562613</wp:posOffset>
                </wp:positionH>
                <wp:positionV relativeFrom="paragraph">
                  <wp:posOffset>69735</wp:posOffset>
                </wp:positionV>
                <wp:extent cx="0" cy="175260"/>
                <wp:effectExtent l="19050" t="19050" r="38100" b="15240"/>
                <wp:wrapNone/>
                <wp:docPr id="14"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75260"/>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B9BEC6" id="AutoShape 92" o:spid="_x0000_s1026" type="#_x0000_t32" style="position:absolute;margin-left:359.25pt;margin-top:5.5pt;width:0;height:13.8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" strokecolor="#80c342" strokeweight="1pt">
                <v:stroke startarrowwidth="narrow" startarrowlength="short" endarrow="oval" endarrowwidth="narrow" endarrowlength="short"/>
              </v:shape>
            </w:pict>
          </mc:Fallback>
        </mc:AlternateContent>
      </w:r>
      <w:r w:rsidR="003A0EF8">
        <w:rPr>
          <w:noProof/>
        </w:rPr>
        <mc:AlternateContent>
          <mc:Choice Requires="wps">
            <w:drawing>
              <wp:anchor distT="0" distB="0" distL="114300" distR="114300" simplePos="0" relativeHeight="251640832" behindDoc="0" locked="0" layoutInCell="1" allowOverlap="1" wp14:anchorId="3B8D6BFC" wp14:editId="25B218C7">
                <wp:simplePos x="0" y="0"/>
                <wp:positionH relativeFrom="margin">
                  <wp:align>right</wp:align>
                </wp:positionH>
                <wp:positionV relativeFrom="paragraph">
                  <wp:posOffset>374738</wp:posOffset>
                </wp:positionV>
                <wp:extent cx="6489700" cy="7611533"/>
                <wp:effectExtent l="0" t="0" r="0" b="0"/>
                <wp:wrapNone/>
                <wp:docPr id="1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0" cy="7611533"/>
                        </a:xfrm>
                        <a:prstGeom prst="rect">
                          <a:avLst/>
                        </a:prstGeom>
                        <a:noFill/>
                        <a:ln w="6350">
                          <a:noFill/>
                        </a:ln>
                        <a:effectLst/>
                      </wps:spPr>
                      <wps:txbx>
                        <w:txbxContent>
                          <w:tbl>
                            <w:tblPr>
                              <w:tblW w:w="10004" w:type="dxa"/>
                              <w:tblBorders>
                                <w:top w:val="single" w:sz="4" w:space="0" w:color="auto"/>
                                <w:bottom w:val="single" w:sz="4" w:space="0" w:color="auto"/>
                                <w:insideH w:val="single" w:sz="4" w:space="0" w:color="auto"/>
                              </w:tblBorders>
                              <w:tblLook w:val="04A0" w:firstRow="1" w:lastRow="0" w:firstColumn="1" w:lastColumn="0" w:noHBand="0" w:noVBand="1"/>
                            </w:tblPr>
                            <w:tblGrid>
                              <w:gridCol w:w="1512"/>
                              <w:gridCol w:w="2830"/>
                              <w:gridCol w:w="1409"/>
                              <w:gridCol w:w="7"/>
                              <w:gridCol w:w="1415"/>
                              <w:gridCol w:w="2831"/>
                            </w:tblGrid>
                            <w:tr w:rsidR="00A90526" w:rsidRPr="00AA6406" w14:paraId="6878472A" w14:textId="77777777" w:rsidTr="006B0FC7">
                              <w:trPr>
                                <w:trHeight w:val="572"/>
                              </w:trPr>
                              <w:tc>
                                <w:tcPr>
                                  <w:tcW w:w="1512" w:type="dxa"/>
                                </w:tcPr>
                                <w:p w14:paraId="5361A7E4" w14:textId="77777777" w:rsidR="00A90526" w:rsidRPr="00AA6406" w:rsidRDefault="00A90526" w:rsidP="0060709E">
                                  <w:pPr>
                                    <w:spacing w:after="0" w:line="240" w:lineRule="auto"/>
                                    <w:rPr>
                                      <w:b/>
                                      <w:color w:val="80C342"/>
                                      <w:sz w:val="8"/>
                                      <w:szCs w:val="8"/>
                                    </w:rPr>
                                  </w:pPr>
                                  <w:r w:rsidRPr="00AA6406">
                                    <w:rPr>
                                      <w:b/>
                                      <w:color w:val="80C342"/>
                                      <w:sz w:val="8"/>
                                      <w:szCs w:val="8"/>
                                    </w:rPr>
                                    <w:t>Product views</w:t>
                                  </w:r>
                                </w:p>
                              </w:tc>
                              <w:tc>
                                <w:tcPr>
                                  <w:tcW w:w="2830" w:type="dxa"/>
                                </w:tcPr>
                                <w:p w14:paraId="46D71B2D" w14:textId="77777777" w:rsidR="00A90526" w:rsidRPr="00AA6406" w:rsidRDefault="00A90526" w:rsidP="00A46627">
                                  <w:pPr>
                                    <w:numPr>
                                      <w:ilvl w:val="0"/>
                                      <w:numId w:val="7"/>
                                    </w:numPr>
                                    <w:spacing w:after="0" w:line="240" w:lineRule="auto"/>
                                    <w:ind w:left="317" w:hanging="261"/>
                                    <w:contextualSpacing/>
                                    <w:rPr>
                                      <w:sz w:val="8"/>
                                      <w:szCs w:val="8"/>
                                    </w:rPr>
                                  </w:pPr>
                                  <w:r w:rsidRPr="00AA6406">
                                    <w:rPr>
                                      <w:sz w:val="8"/>
                                      <w:szCs w:val="8"/>
                                    </w:rPr>
                                    <w:t>Microphones</w:t>
                                  </w:r>
                                </w:p>
                                <w:p w14:paraId="453A690F"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sz w:val="8"/>
                                      <w:szCs w:val="8"/>
                                    </w:rPr>
                                    <w:t>Camera</w:t>
                                  </w:r>
                                  <w:r w:rsidRPr="00AA6406">
                                    <w:rPr>
                                      <w:rFonts w:hint="eastAsia"/>
                                      <w:sz w:val="8"/>
                                      <w:szCs w:val="8"/>
                                    </w:rPr>
                                    <w:t xml:space="preserve"> shutter</w:t>
                                  </w:r>
                                </w:p>
                                <w:p w14:paraId="6CDD4AE0"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rFonts w:hint="eastAsia"/>
                                      <w:sz w:val="8"/>
                                      <w:szCs w:val="8"/>
                                    </w:rPr>
                                    <w:t>Camera</w:t>
                                  </w:r>
                                </w:p>
                                <w:p w14:paraId="008E58D5"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color w:val="000000" w:themeColor="text1"/>
                                      <w:sz w:val="8"/>
                                      <w:szCs w:val="8"/>
                                    </w:rPr>
                                    <w:t>IR Camera</w:t>
                                  </w:r>
                                </w:p>
                                <w:p w14:paraId="6FF294C1"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rFonts w:cs="Arial"/>
                                      <w:sz w:val="8"/>
                                      <w:szCs w:val="8"/>
                                    </w:rPr>
                                    <w:t>14" display</w:t>
                                  </w:r>
                                </w:p>
                                <w:p w14:paraId="5B5E4479"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sz w:val="8"/>
                                      <w:szCs w:val="8"/>
                                    </w:rPr>
                                    <w:t>HDMI port</w:t>
                                  </w:r>
                                </w:p>
                              </w:tc>
                              <w:tc>
                                <w:tcPr>
                                  <w:tcW w:w="2831" w:type="dxa"/>
                                  <w:gridSpan w:val="3"/>
                                </w:tcPr>
                                <w:p w14:paraId="195E246D" w14:textId="0FA8D774" w:rsidR="00A90526" w:rsidRPr="00AA6406" w:rsidRDefault="00A90526" w:rsidP="003A064A">
                                  <w:pPr>
                                    <w:pStyle w:val="ListParagraph"/>
                                    <w:numPr>
                                      <w:ilvl w:val="0"/>
                                      <w:numId w:val="7"/>
                                    </w:numPr>
                                    <w:spacing w:after="0" w:line="240" w:lineRule="auto"/>
                                    <w:ind w:left="317" w:hanging="261"/>
                                    <w:rPr>
                                      <w:sz w:val="8"/>
                                      <w:szCs w:val="8"/>
                                    </w:rPr>
                                  </w:pPr>
                                  <w:r w:rsidRPr="00AA6406">
                                    <w:rPr>
                                      <w:rFonts w:hint="eastAsia"/>
                                      <w:sz w:val="8"/>
                                      <w:szCs w:val="8"/>
                                    </w:rPr>
                                    <w:t xml:space="preserve">USB 3.2 </w:t>
                                  </w:r>
                                  <w:r w:rsidRPr="00AA6406">
                                    <w:rPr>
                                      <w:sz w:val="8"/>
                                      <w:szCs w:val="8"/>
                                    </w:rPr>
                                    <w:t>Gen</w:t>
                                  </w:r>
                                  <w:r w:rsidRPr="00AA6406">
                                    <w:rPr>
                                      <w:rFonts w:hint="eastAsia"/>
                                      <w:sz w:val="8"/>
                                      <w:szCs w:val="8"/>
                                    </w:rPr>
                                    <w:t xml:space="preserve"> 1 port with power-off charging</w:t>
                                  </w:r>
                                </w:p>
                                <w:p w14:paraId="4BA82C49" w14:textId="77777777" w:rsidR="00A90526" w:rsidRPr="00AA6406" w:rsidRDefault="00A90526" w:rsidP="00A23E73">
                                  <w:pPr>
                                    <w:pStyle w:val="ListParagraph"/>
                                    <w:numPr>
                                      <w:ilvl w:val="0"/>
                                      <w:numId w:val="7"/>
                                    </w:numPr>
                                    <w:spacing w:after="0" w:line="240" w:lineRule="auto"/>
                                    <w:ind w:left="317" w:hanging="261"/>
                                    <w:rPr>
                                      <w:sz w:val="8"/>
                                      <w:szCs w:val="8"/>
                                    </w:rPr>
                                  </w:pPr>
                                  <w:r w:rsidRPr="00AA6406">
                                    <w:rPr>
                                      <w:sz w:val="8"/>
                                      <w:szCs w:val="8"/>
                                    </w:rPr>
                                    <w:t>USB Type-C / Thunderbolt™ 4 port</w:t>
                                  </w:r>
                                </w:p>
                                <w:p w14:paraId="5C4D5F98" w14:textId="77777777" w:rsidR="00A90526" w:rsidRPr="00AA6406" w:rsidRDefault="00A90526" w:rsidP="00A23E73">
                                  <w:pPr>
                                    <w:pStyle w:val="ListParagraph"/>
                                    <w:numPr>
                                      <w:ilvl w:val="0"/>
                                      <w:numId w:val="7"/>
                                    </w:numPr>
                                    <w:spacing w:after="0" w:line="240" w:lineRule="auto"/>
                                    <w:ind w:left="317" w:hanging="261"/>
                                    <w:rPr>
                                      <w:sz w:val="8"/>
                                      <w:szCs w:val="8"/>
                                    </w:rPr>
                                  </w:pPr>
                                  <w:r w:rsidRPr="00AA6406">
                                    <w:rPr>
                                      <w:sz w:val="8"/>
                                      <w:szCs w:val="8"/>
                                    </w:rPr>
                                    <w:t>USB Type-C / Thunderbolt™ 4 port</w:t>
                                  </w:r>
                                </w:p>
                                <w:p w14:paraId="453BFAA0" w14:textId="0DB7B953" w:rsidR="00A90526" w:rsidRPr="00AA6406" w:rsidRDefault="00A90526" w:rsidP="00DE349E">
                                  <w:pPr>
                                    <w:pStyle w:val="ListParagraph"/>
                                    <w:numPr>
                                      <w:ilvl w:val="0"/>
                                      <w:numId w:val="7"/>
                                    </w:numPr>
                                    <w:spacing w:after="0" w:line="240" w:lineRule="auto"/>
                                    <w:ind w:left="317" w:hanging="261"/>
                                    <w:rPr>
                                      <w:sz w:val="8"/>
                                      <w:szCs w:val="8"/>
                                    </w:rPr>
                                  </w:pPr>
                                  <w:r w:rsidRPr="00AA6406">
                                    <w:rPr>
                                      <w:rFonts w:hint="eastAsia"/>
                                      <w:sz w:val="8"/>
                                      <w:szCs w:val="8"/>
                                    </w:rPr>
                                    <w:t>Touchpad</w:t>
                                  </w:r>
                                </w:p>
                                <w:p w14:paraId="72F05A24" w14:textId="39B3E3EE" w:rsidR="00A90526" w:rsidRPr="00AA6406" w:rsidRDefault="00A90526" w:rsidP="003E5BA0">
                                  <w:pPr>
                                    <w:pStyle w:val="ListParagraph"/>
                                    <w:numPr>
                                      <w:ilvl w:val="0"/>
                                      <w:numId w:val="7"/>
                                    </w:numPr>
                                    <w:spacing w:after="0" w:line="240" w:lineRule="auto"/>
                                    <w:ind w:left="317" w:hanging="261"/>
                                    <w:rPr>
                                      <w:sz w:val="8"/>
                                      <w:szCs w:val="8"/>
                                    </w:rPr>
                                  </w:pPr>
                                  <w:r w:rsidRPr="00AA6406">
                                    <w:rPr>
                                      <w:rFonts w:hint="eastAsia"/>
                                      <w:sz w:val="8"/>
                                      <w:szCs w:val="8"/>
                                    </w:rPr>
                                    <w:t>Keyboard</w:t>
                                  </w:r>
                                </w:p>
                                <w:p w14:paraId="1C9B5F6F" w14:textId="77777777" w:rsidR="00A90526" w:rsidRPr="00AA6406" w:rsidRDefault="00A90526" w:rsidP="003E5BA0">
                                  <w:pPr>
                                    <w:pStyle w:val="ListParagraph"/>
                                    <w:numPr>
                                      <w:ilvl w:val="0"/>
                                      <w:numId w:val="7"/>
                                    </w:numPr>
                                    <w:spacing w:after="0" w:line="240" w:lineRule="auto"/>
                                    <w:ind w:left="317" w:hanging="261"/>
                                    <w:rPr>
                                      <w:sz w:val="8"/>
                                      <w:szCs w:val="8"/>
                                    </w:rPr>
                                  </w:pPr>
                                  <w:r w:rsidRPr="00AA6406">
                                    <w:rPr>
                                      <w:sz w:val="8"/>
                                      <w:szCs w:val="8"/>
                                    </w:rPr>
                                    <w:t>Power button</w:t>
                                  </w:r>
                                  <w:r w:rsidRPr="00AA6406">
                                    <w:rPr>
                                      <w:rFonts w:hint="eastAsia"/>
                                      <w:sz w:val="8"/>
                                      <w:szCs w:val="8"/>
                                    </w:rPr>
                                    <w:t xml:space="preserve"> </w:t>
                                  </w:r>
                                </w:p>
                              </w:tc>
                              <w:tc>
                                <w:tcPr>
                                  <w:tcW w:w="2831" w:type="dxa"/>
                                </w:tcPr>
                                <w:p w14:paraId="23762E06" w14:textId="5CE53FAD" w:rsidR="00FD20E8" w:rsidRPr="00AA6406" w:rsidRDefault="00FD20E8" w:rsidP="00FD20E8">
                                  <w:pPr>
                                    <w:pStyle w:val="ListParagraph"/>
                                    <w:numPr>
                                      <w:ilvl w:val="0"/>
                                      <w:numId w:val="7"/>
                                    </w:numPr>
                                    <w:spacing w:after="0" w:line="240" w:lineRule="auto"/>
                                    <w:ind w:left="317" w:hanging="261"/>
                                    <w:rPr>
                                      <w:sz w:val="8"/>
                                      <w:szCs w:val="8"/>
                                    </w:rPr>
                                  </w:pPr>
                                  <w:r w:rsidRPr="00AA6406">
                                    <w:rPr>
                                      <w:rFonts w:hint="eastAsia"/>
                                      <w:sz w:val="8"/>
                                      <w:szCs w:val="8"/>
                                    </w:rPr>
                                    <w:t>Battery</w:t>
                                  </w:r>
                                  <w:r w:rsidRPr="00AA6406">
                                    <w:rPr>
                                      <w:sz w:val="8"/>
                                      <w:szCs w:val="8"/>
                                    </w:rPr>
                                    <w:t xml:space="preserve"> indicator</w:t>
                                  </w:r>
                                </w:p>
                                <w:p w14:paraId="13EA8D56" w14:textId="64E0E9CC" w:rsidR="00A90526" w:rsidRPr="00AA6406" w:rsidRDefault="00A90526" w:rsidP="00C93190">
                                  <w:pPr>
                                    <w:pStyle w:val="ListParagraph"/>
                                    <w:numPr>
                                      <w:ilvl w:val="0"/>
                                      <w:numId w:val="7"/>
                                    </w:numPr>
                                    <w:spacing w:after="0" w:line="240" w:lineRule="auto"/>
                                    <w:ind w:left="317" w:hanging="261"/>
                                    <w:rPr>
                                      <w:sz w:val="8"/>
                                      <w:szCs w:val="8"/>
                                    </w:rPr>
                                  </w:pPr>
                                  <w:r w:rsidRPr="00AA6406">
                                    <w:rPr>
                                      <w:sz w:val="8"/>
                                      <w:szCs w:val="8"/>
                                    </w:rPr>
                                    <w:t>Power indicator</w:t>
                                  </w:r>
                                </w:p>
                                <w:p w14:paraId="1B55CE3D" w14:textId="452E150E" w:rsidR="00A90526" w:rsidRPr="00AA6406" w:rsidRDefault="00A90526" w:rsidP="00C93190">
                                  <w:pPr>
                                    <w:pStyle w:val="ListParagraph"/>
                                    <w:numPr>
                                      <w:ilvl w:val="0"/>
                                      <w:numId w:val="7"/>
                                    </w:numPr>
                                    <w:spacing w:after="0" w:line="240" w:lineRule="auto"/>
                                    <w:ind w:left="317" w:hanging="261"/>
                                    <w:rPr>
                                      <w:sz w:val="8"/>
                                      <w:szCs w:val="8"/>
                                    </w:rPr>
                                  </w:pPr>
                                  <w:r w:rsidRPr="00AA6406">
                                    <w:rPr>
                                      <w:rFonts w:hint="eastAsia"/>
                                      <w:sz w:val="8"/>
                                      <w:szCs w:val="8"/>
                                    </w:rPr>
                                    <w:t>Headset / Speaker jack</w:t>
                                  </w:r>
                                </w:p>
                                <w:p w14:paraId="342218FB" w14:textId="77777777" w:rsidR="00A90526" w:rsidRPr="00AA6406" w:rsidRDefault="00A90526" w:rsidP="00C93190">
                                  <w:pPr>
                                    <w:pStyle w:val="ListParagraph"/>
                                    <w:numPr>
                                      <w:ilvl w:val="0"/>
                                      <w:numId w:val="7"/>
                                    </w:numPr>
                                    <w:spacing w:after="0" w:line="240" w:lineRule="auto"/>
                                    <w:ind w:left="317" w:hanging="261"/>
                                    <w:rPr>
                                      <w:sz w:val="8"/>
                                      <w:szCs w:val="8"/>
                                    </w:rPr>
                                  </w:pPr>
                                  <w:r w:rsidRPr="00AA6406">
                                    <w:rPr>
                                      <w:rFonts w:hint="eastAsia"/>
                                      <w:sz w:val="8"/>
                                      <w:szCs w:val="8"/>
                                    </w:rPr>
                                    <w:t>USB 3.2 port</w:t>
                                  </w:r>
                                </w:p>
                                <w:p w14:paraId="630C4321" w14:textId="12C24B42" w:rsidR="00A90526" w:rsidRPr="00AA6406" w:rsidRDefault="00A90526" w:rsidP="00FF1052">
                                  <w:pPr>
                                    <w:spacing w:after="0" w:line="240" w:lineRule="auto"/>
                                    <w:ind w:left="56"/>
                                    <w:rPr>
                                      <w:sz w:val="8"/>
                                      <w:szCs w:val="8"/>
                                    </w:rPr>
                                  </w:pPr>
                                </w:p>
                              </w:tc>
                            </w:tr>
                            <w:tr w:rsidR="009A3F18" w:rsidRPr="00AA6406" w14:paraId="200B7C16" w14:textId="77777777" w:rsidTr="00177176">
                              <w:trPr>
                                <w:trHeight w:val="163"/>
                              </w:trPr>
                              <w:tc>
                                <w:tcPr>
                                  <w:tcW w:w="1512" w:type="dxa"/>
                                </w:tcPr>
                                <w:p w14:paraId="694F11F6" w14:textId="6A4CA9A1" w:rsidR="00F57576" w:rsidRPr="00AA6406" w:rsidRDefault="00F57576" w:rsidP="0060709E">
                                  <w:pPr>
                                    <w:spacing w:after="0" w:line="240" w:lineRule="auto"/>
                                    <w:rPr>
                                      <w:b/>
                                      <w:color w:val="80C342"/>
                                      <w:sz w:val="8"/>
                                      <w:szCs w:val="8"/>
                                    </w:rPr>
                                  </w:pPr>
                                  <w:r w:rsidRPr="00AA6406">
                                    <w:rPr>
                                      <w:b/>
                                      <w:color w:val="80C342"/>
                                      <w:sz w:val="8"/>
                                      <w:szCs w:val="8"/>
                                    </w:rPr>
                                    <w:t>Operating system</w:t>
                                  </w:r>
                                  <w:r w:rsidRPr="00AA6406">
                                    <w:rPr>
                                      <w:b/>
                                      <w:color w:val="80C342"/>
                                      <w:sz w:val="8"/>
                                      <w:szCs w:val="8"/>
                                      <w:vertAlign w:val="superscript"/>
                                    </w:rPr>
                                    <w:t>1</w:t>
                                  </w:r>
                                </w:p>
                              </w:tc>
                              <w:tc>
                                <w:tcPr>
                                  <w:tcW w:w="8492" w:type="dxa"/>
                                  <w:gridSpan w:val="5"/>
                                  <w:tcBorders>
                                    <w:bottom w:val="single" w:sz="4" w:space="0" w:color="auto"/>
                                  </w:tcBorders>
                                </w:tcPr>
                                <w:p w14:paraId="1971064D" w14:textId="06B6A191" w:rsidR="00F57576" w:rsidRPr="00AA6406" w:rsidRDefault="00916347" w:rsidP="00326435">
                                  <w:pPr>
                                    <w:spacing w:after="0" w:line="240" w:lineRule="auto"/>
                                    <w:rPr>
                                      <w:b/>
                                      <w:sz w:val="8"/>
                                      <w:szCs w:val="8"/>
                                    </w:rPr>
                                  </w:pPr>
                                  <w:r w:rsidRPr="00AA6406">
                                    <w:rPr>
                                      <w:b/>
                                      <w:sz w:val="8"/>
                                      <w:szCs w:val="8"/>
                                    </w:rPr>
                                    <w:t xml:space="preserve">Windows 11 </w:t>
                                  </w:r>
                                  <w:r w:rsidR="00726472" w:rsidRPr="00AA6406">
                                    <w:rPr>
                                      <w:b/>
                                      <w:sz w:val="8"/>
                                      <w:szCs w:val="8"/>
                                    </w:rPr>
                                    <w:t>Home</w:t>
                                  </w:r>
                                </w:p>
                              </w:tc>
                            </w:tr>
                            <w:tr w:rsidR="00E14F16" w:rsidRPr="00AA6406" w14:paraId="113FF073" w14:textId="77777777" w:rsidTr="00BF63B9">
                              <w:trPr>
                                <w:trHeight w:val="225"/>
                              </w:trPr>
                              <w:tc>
                                <w:tcPr>
                                  <w:tcW w:w="1512" w:type="dxa"/>
                                </w:tcPr>
                                <w:p w14:paraId="73A40FBC" w14:textId="77777777" w:rsidR="00E14F16" w:rsidRPr="00AA6406" w:rsidRDefault="00E14F16" w:rsidP="0060709E">
                                  <w:pPr>
                                    <w:spacing w:after="0" w:line="240" w:lineRule="auto"/>
                                    <w:rPr>
                                      <w:b/>
                                      <w:color w:val="80C342"/>
                                      <w:sz w:val="8"/>
                                      <w:szCs w:val="8"/>
                                    </w:rPr>
                                  </w:pPr>
                                  <w:r w:rsidRPr="00AA6406">
                                    <w:rPr>
                                      <w:b/>
                                      <w:color w:val="80C342"/>
                                      <w:sz w:val="8"/>
                                      <w:szCs w:val="8"/>
                                    </w:rPr>
                                    <w:t>CPU and chipset</w:t>
                                  </w:r>
                                  <w:r w:rsidRPr="00AA6406">
                                    <w:rPr>
                                      <w:b/>
                                      <w:color w:val="80C342"/>
                                      <w:sz w:val="8"/>
                                      <w:szCs w:val="8"/>
                                      <w:vertAlign w:val="superscript"/>
                                    </w:rPr>
                                    <w:t>1</w:t>
                                  </w:r>
                                </w:p>
                              </w:tc>
                              <w:tc>
                                <w:tcPr>
                                  <w:tcW w:w="4246" w:type="dxa"/>
                                  <w:gridSpan w:val="3"/>
                                </w:tcPr>
                                <w:p w14:paraId="57A7306C"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 xml:space="preserve">Intel® Core™ Ultra X7 processor 358H </w:t>
                                  </w:r>
                                </w:p>
                                <w:p w14:paraId="43F9879C"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 xml:space="preserve">Intel® Core™ Ultra 7 processor 356H </w:t>
                                  </w:r>
                                </w:p>
                                <w:p w14:paraId="56D4467C"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Intel® Core™ Ultra 5 processor 338H</w:t>
                                  </w:r>
                                </w:p>
                                <w:p w14:paraId="0B9583DA" w14:textId="4CC3BF8A" w:rsidR="00E14F16"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Intel® Core™ Ultra X9 processor 388H</w:t>
                                  </w:r>
                                  <w:r w:rsidRPr="00AA6406">
                                    <w:rPr>
                                      <w:rFonts w:ascii="Acer Foco" w:hAnsi="Acer Foco" w:cs="Arial"/>
                                      <w:b/>
                                      <w:bCs/>
                                      <w:sz w:val="8"/>
                                      <w:szCs w:val="8"/>
                                      <w:lang w:val="it-IT"/>
                                    </w:rPr>
                                    <w:br/>
                                    <w:t>Intel® Core™ Ultra 9 processor 386H</w:t>
                                  </w:r>
                                </w:p>
                              </w:tc>
                              <w:tc>
                                <w:tcPr>
                                  <w:tcW w:w="4246" w:type="dxa"/>
                                  <w:gridSpan w:val="2"/>
                                </w:tcPr>
                                <w:p w14:paraId="5BFCEB28"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 xml:space="preserve">Intel® Core™ Ultra 5 processor 322 </w:t>
                                  </w:r>
                                </w:p>
                                <w:p w14:paraId="10D6410A"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 xml:space="preserve">Intel® Core™ Ultra 5 processor 325 </w:t>
                                  </w:r>
                                </w:p>
                                <w:p w14:paraId="324EB9F0" w14:textId="0689D881" w:rsidR="00E14F16" w:rsidRPr="00AA6406" w:rsidRDefault="004F7798" w:rsidP="004F7798">
                                  <w:pPr>
                                    <w:pStyle w:val="Body2"/>
                                    <w:spacing w:line="240" w:lineRule="auto"/>
                                    <w:rPr>
                                      <w:rFonts w:ascii="Acer Foco" w:hAnsi="Acer Foco" w:cs="Arial"/>
                                      <w:b/>
                                      <w:bCs/>
                                      <w:sz w:val="8"/>
                                      <w:szCs w:val="8"/>
                                      <w:lang w:val="en-US"/>
                                    </w:rPr>
                                  </w:pPr>
                                  <w:r w:rsidRPr="00AA6406">
                                    <w:rPr>
                                      <w:rFonts w:ascii="Acer Foco" w:hAnsi="Acer Foco" w:cs="Arial"/>
                                      <w:b/>
                                      <w:bCs/>
                                      <w:sz w:val="8"/>
                                      <w:szCs w:val="8"/>
                                      <w:lang w:val="en-US"/>
                                    </w:rPr>
                                    <w:t>Intel® Core™ Ultra 7 processor 355</w:t>
                                  </w:r>
                                </w:p>
                              </w:tc>
                            </w:tr>
                            <w:tr w:rsidR="00916347" w:rsidRPr="00AA6406" w14:paraId="46C5686E" w14:textId="77777777" w:rsidTr="00D33C85">
                              <w:trPr>
                                <w:trHeight w:val="293"/>
                              </w:trPr>
                              <w:tc>
                                <w:tcPr>
                                  <w:tcW w:w="1512" w:type="dxa"/>
                                </w:tcPr>
                                <w:p w14:paraId="5CF83176" w14:textId="77777777" w:rsidR="00916347" w:rsidRPr="00AA6406" w:rsidRDefault="00916347" w:rsidP="00916347">
                                  <w:pPr>
                                    <w:spacing w:after="0" w:line="240" w:lineRule="auto"/>
                                    <w:rPr>
                                      <w:b/>
                                      <w:color w:val="80C342"/>
                                      <w:sz w:val="8"/>
                                      <w:szCs w:val="8"/>
                                      <w:vertAlign w:val="superscript"/>
                                    </w:rPr>
                                  </w:pPr>
                                  <w:r w:rsidRPr="00AA6406">
                                    <w:rPr>
                                      <w:b/>
                                      <w:color w:val="80C342"/>
                                      <w:sz w:val="8"/>
                                      <w:szCs w:val="8"/>
                                    </w:rPr>
                                    <w:t>Memory</w:t>
                                  </w:r>
                                  <w:r w:rsidRPr="00AA6406">
                                    <w:rPr>
                                      <w:b/>
                                      <w:color w:val="80C342"/>
                                      <w:sz w:val="8"/>
                                      <w:szCs w:val="8"/>
                                      <w:vertAlign w:val="superscript"/>
                                    </w:rPr>
                                    <w:t>1, 2, 3</w:t>
                                  </w:r>
                                </w:p>
                              </w:tc>
                              <w:tc>
                                <w:tcPr>
                                  <w:tcW w:w="4246" w:type="dxa"/>
                                  <w:gridSpan w:val="3"/>
                                  <w:tcBorders>
                                    <w:bottom w:val="single" w:sz="4" w:space="0" w:color="auto"/>
                                  </w:tcBorders>
                                </w:tcPr>
                                <w:p w14:paraId="44A8243C" w14:textId="77777777" w:rsidR="00916347" w:rsidRPr="00AA6406" w:rsidRDefault="00916347" w:rsidP="00916347">
                                  <w:pPr>
                                    <w:pStyle w:val="ListParagraph"/>
                                    <w:spacing w:after="0" w:line="240" w:lineRule="auto"/>
                                    <w:ind w:left="0"/>
                                    <w:rPr>
                                      <w:sz w:val="8"/>
                                      <w:szCs w:val="8"/>
                                    </w:rPr>
                                  </w:pPr>
                                  <w:r w:rsidRPr="00AA6406">
                                    <w:rPr>
                                      <w:sz w:val="8"/>
                                      <w:szCs w:val="8"/>
                                    </w:rPr>
                                    <w:t>Dual-channel LPDDR5X SDRAM support</w:t>
                                  </w:r>
                                </w:p>
                                <w:p w14:paraId="32E73454" w14:textId="77777777" w:rsidR="00916347" w:rsidRPr="00AA6406" w:rsidRDefault="004F7798" w:rsidP="00916347">
                                  <w:pPr>
                                    <w:pStyle w:val="ListParagraph"/>
                                    <w:numPr>
                                      <w:ilvl w:val="0"/>
                                      <w:numId w:val="15"/>
                                    </w:numPr>
                                    <w:spacing w:after="0" w:line="240" w:lineRule="auto"/>
                                    <w:ind w:left="142" w:hanging="108"/>
                                    <w:rPr>
                                      <w:sz w:val="8"/>
                                      <w:szCs w:val="8"/>
                                    </w:rPr>
                                  </w:pPr>
                                  <w:r w:rsidRPr="00AA6406">
                                    <w:rPr>
                                      <w:sz w:val="8"/>
                                      <w:szCs w:val="8"/>
                                    </w:rPr>
                                    <w:t>16/24/32</w:t>
                                  </w:r>
                                  <w:r w:rsidR="00916347" w:rsidRPr="00AA6406">
                                    <w:rPr>
                                      <w:sz w:val="8"/>
                                      <w:szCs w:val="8"/>
                                    </w:rPr>
                                    <w:t xml:space="preserve"> GB of onboard LPDDR5X system memory</w:t>
                                  </w:r>
                                </w:p>
                                <w:p w14:paraId="2FA54C05" w14:textId="6ACF4119" w:rsidR="004F7798" w:rsidRPr="00AA6406" w:rsidRDefault="004F7798" w:rsidP="00916347">
                                  <w:pPr>
                                    <w:pStyle w:val="ListParagraph"/>
                                    <w:numPr>
                                      <w:ilvl w:val="0"/>
                                      <w:numId w:val="15"/>
                                    </w:numPr>
                                    <w:spacing w:after="0" w:line="240" w:lineRule="auto"/>
                                    <w:ind w:left="142" w:hanging="108"/>
                                    <w:rPr>
                                      <w:sz w:val="8"/>
                                      <w:szCs w:val="8"/>
                                    </w:rPr>
                                  </w:pPr>
                                  <w:r w:rsidRPr="00AA6406">
                                    <w:rPr>
                                      <w:sz w:val="8"/>
                                      <w:szCs w:val="8"/>
                                    </w:rPr>
                                    <w:t>Up to 7467 MT/s</w:t>
                                  </w:r>
                                </w:p>
                              </w:tc>
                              <w:tc>
                                <w:tcPr>
                                  <w:tcW w:w="4246" w:type="dxa"/>
                                  <w:gridSpan w:val="2"/>
                                  <w:tcBorders>
                                    <w:bottom w:val="single" w:sz="4" w:space="0" w:color="auto"/>
                                  </w:tcBorders>
                                </w:tcPr>
                                <w:p w14:paraId="6F73C124" w14:textId="264DB8B8" w:rsidR="00916347" w:rsidRPr="00AA6406" w:rsidRDefault="00916347" w:rsidP="004F7798">
                                  <w:pPr>
                                    <w:spacing w:after="0" w:line="240" w:lineRule="auto"/>
                                    <w:ind w:left="34"/>
                                    <w:rPr>
                                      <w:sz w:val="8"/>
                                      <w:szCs w:val="8"/>
                                    </w:rPr>
                                  </w:pPr>
                                </w:p>
                              </w:tc>
                            </w:tr>
                            <w:tr w:rsidR="006A11E3" w:rsidRPr="00AA6406" w14:paraId="5034D1CD" w14:textId="77777777" w:rsidTr="00471A0A">
                              <w:trPr>
                                <w:trHeight w:val="505"/>
                              </w:trPr>
                              <w:tc>
                                <w:tcPr>
                                  <w:tcW w:w="1512" w:type="dxa"/>
                                </w:tcPr>
                                <w:p w14:paraId="1E442299" w14:textId="77777777" w:rsidR="006A11E3" w:rsidRPr="00AA6406" w:rsidRDefault="006A11E3" w:rsidP="0069600D">
                                  <w:pPr>
                                    <w:spacing w:after="0" w:line="240" w:lineRule="auto"/>
                                    <w:rPr>
                                      <w:b/>
                                      <w:color w:val="80C342"/>
                                      <w:sz w:val="8"/>
                                      <w:szCs w:val="8"/>
                                    </w:rPr>
                                  </w:pPr>
                                  <w:r w:rsidRPr="00AA6406">
                                    <w:rPr>
                                      <w:b/>
                                      <w:color w:val="80C342"/>
                                      <w:sz w:val="8"/>
                                      <w:szCs w:val="8"/>
                                    </w:rPr>
                                    <w:t>Display</w:t>
                                  </w:r>
                                  <w:r w:rsidRPr="00AA6406">
                                    <w:rPr>
                                      <w:rFonts w:hint="eastAsia"/>
                                      <w:b/>
                                      <w:color w:val="80C342"/>
                                      <w:sz w:val="8"/>
                                      <w:szCs w:val="8"/>
                                      <w:vertAlign w:val="superscript"/>
                                    </w:rPr>
                                    <w:t>4</w:t>
                                  </w:r>
                                </w:p>
                              </w:tc>
                              <w:tc>
                                <w:tcPr>
                                  <w:tcW w:w="4246" w:type="dxa"/>
                                  <w:gridSpan w:val="3"/>
                                </w:tcPr>
                                <w:p w14:paraId="448137C0" w14:textId="7322D514" w:rsidR="004F7798" w:rsidRPr="00AA6406" w:rsidRDefault="004F7798" w:rsidP="008C5311">
                                  <w:pPr>
                                    <w:spacing w:after="0" w:line="240" w:lineRule="auto"/>
                                    <w:rPr>
                                      <w:rFonts w:cs="Arial"/>
                                      <w:sz w:val="8"/>
                                      <w:szCs w:val="8"/>
                                    </w:rPr>
                                  </w:pPr>
                                  <w:r w:rsidRPr="00AA6406">
                                    <w:rPr>
                                      <w:rFonts w:cs="Arial"/>
                                      <w:sz w:val="8"/>
                                      <w:szCs w:val="8"/>
                                    </w:rPr>
                                    <w:t>SFG14-I71</w:t>
                                  </w:r>
                                </w:p>
                                <w:p w14:paraId="16DFA612" w14:textId="0ABDB0DD" w:rsidR="00FD20E8" w:rsidRPr="00AA6406" w:rsidRDefault="00FD20E8" w:rsidP="00FD20E8">
                                  <w:pPr>
                                    <w:spacing w:after="0" w:line="240" w:lineRule="auto"/>
                                    <w:rPr>
                                      <w:rFonts w:cs="Arial"/>
                                      <w:sz w:val="8"/>
                                      <w:szCs w:val="8"/>
                                    </w:rPr>
                                  </w:pPr>
                                  <w:r w:rsidRPr="00AA6406">
                                    <w:rPr>
                                      <w:rFonts w:cs="Arial"/>
                                      <w:sz w:val="8"/>
                                      <w:szCs w:val="8"/>
                                    </w:rPr>
                                    <w:t xml:space="preserve">14.0" display with OLED (Organic Light-Emitting Diode) technology, WQXGA+ 2880 x 1800, high-brightness (400 nits) Acer </w:t>
                                  </w:r>
                                  <w:proofErr w:type="spellStart"/>
                                  <w:r w:rsidRPr="00AA6406">
                                    <w:rPr>
                                      <w:rFonts w:cs="Arial"/>
                                      <w:sz w:val="8"/>
                                      <w:szCs w:val="8"/>
                                    </w:rPr>
                                    <w:t>CineCrystal</w:t>
                                  </w:r>
                                  <w:proofErr w:type="spellEnd"/>
                                  <w:r w:rsidRPr="00AA6406">
                                    <w:rPr>
                                      <w:rFonts w:cs="Arial"/>
                                      <w:sz w:val="8"/>
                                      <w:szCs w:val="8"/>
                                    </w:rPr>
                                    <w:t>™</w:t>
                                  </w:r>
                                </w:p>
                                <w:p w14:paraId="1CF2AD80" w14:textId="77777777" w:rsidR="00FD20E8" w:rsidRPr="00AA6406" w:rsidRDefault="00FD20E8" w:rsidP="00FD20E8">
                                  <w:pPr>
                                    <w:pStyle w:val="ListParagraph"/>
                                    <w:numPr>
                                      <w:ilvl w:val="0"/>
                                      <w:numId w:val="31"/>
                                    </w:numPr>
                                    <w:spacing w:after="0" w:line="240" w:lineRule="auto"/>
                                    <w:rPr>
                                      <w:rFonts w:cs="Arial"/>
                                      <w:sz w:val="8"/>
                                      <w:szCs w:val="8"/>
                                    </w:rPr>
                                  </w:pPr>
                                  <w:r w:rsidRPr="00AA6406">
                                    <w:rPr>
                                      <w:rFonts w:cs="Arial"/>
                                      <w:sz w:val="8"/>
                                      <w:szCs w:val="8"/>
                                    </w:rPr>
                                    <w:t xml:space="preserve">16:10 aspect ratio, color gamut DCI-P3 100%, certified by True Black HDR 500(@HDR 500, brightness </w:t>
                                  </w:r>
                                  <w:proofErr w:type="gramStart"/>
                                  <w:r w:rsidRPr="00AA6406">
                                    <w:rPr>
                                      <w:rFonts w:cs="Arial"/>
                                      <w:sz w:val="8"/>
                                      <w:szCs w:val="8"/>
                                    </w:rPr>
                                    <w:t>reach</w:t>
                                  </w:r>
                                  <w:proofErr w:type="gramEnd"/>
                                  <w:r w:rsidRPr="00AA6406">
                                    <w:rPr>
                                      <w:rFonts w:cs="Arial"/>
                                      <w:sz w:val="8"/>
                                      <w:szCs w:val="8"/>
                                    </w:rPr>
                                    <w:t xml:space="preserve"> 500 nits)</w:t>
                                  </w:r>
                                </w:p>
                                <w:p w14:paraId="6977E9B7" w14:textId="77777777" w:rsidR="004F7798" w:rsidRPr="00AA6406" w:rsidRDefault="004F7798" w:rsidP="004F7798">
                                  <w:pPr>
                                    <w:pStyle w:val="ListParagraph"/>
                                    <w:numPr>
                                      <w:ilvl w:val="0"/>
                                      <w:numId w:val="22"/>
                                    </w:numPr>
                                    <w:spacing w:after="0" w:line="240" w:lineRule="auto"/>
                                    <w:rPr>
                                      <w:rFonts w:cs="Arial"/>
                                      <w:sz w:val="8"/>
                                      <w:szCs w:val="8"/>
                                    </w:rPr>
                                  </w:pPr>
                                  <w:r w:rsidRPr="00AA6406">
                                    <w:rPr>
                                      <w:rFonts w:cs="Arial"/>
                                      <w:sz w:val="8"/>
                                      <w:szCs w:val="8"/>
                                    </w:rPr>
                                    <w:t>Wide viewing angle up to 170 degrees</w:t>
                                  </w:r>
                                </w:p>
                                <w:p w14:paraId="384E0D30" w14:textId="77777777" w:rsidR="004F7798" w:rsidRPr="00AA6406" w:rsidRDefault="004F7798" w:rsidP="004F7798">
                                  <w:pPr>
                                    <w:pStyle w:val="ListParagraph"/>
                                    <w:numPr>
                                      <w:ilvl w:val="0"/>
                                      <w:numId w:val="22"/>
                                    </w:numPr>
                                    <w:spacing w:after="0" w:line="240" w:lineRule="auto"/>
                                    <w:rPr>
                                      <w:rFonts w:cs="Arial"/>
                                      <w:sz w:val="8"/>
                                      <w:szCs w:val="8"/>
                                    </w:rPr>
                                  </w:pPr>
                                  <w:r w:rsidRPr="00AA6406">
                                    <w:rPr>
                                      <w:rFonts w:cs="Arial"/>
                                      <w:sz w:val="8"/>
                                      <w:szCs w:val="8"/>
                                    </w:rPr>
                                    <w:t>Mercury free, environment friendly</w:t>
                                  </w:r>
                                </w:p>
                                <w:p w14:paraId="382A657C" w14:textId="77777777" w:rsidR="00BB7F6C" w:rsidRDefault="00FD20E8" w:rsidP="00BB7F6C">
                                  <w:pPr>
                                    <w:spacing w:after="0" w:line="240" w:lineRule="auto"/>
                                    <w:rPr>
                                      <w:rFonts w:cs="Arial"/>
                                      <w:sz w:val="8"/>
                                      <w:szCs w:val="8"/>
                                      <w:vertAlign w:val="superscript"/>
                                    </w:rPr>
                                  </w:pPr>
                                  <w:r w:rsidRPr="00BB7F6C">
                                    <w:rPr>
                                      <w:rFonts w:cs="Arial"/>
                                      <w:sz w:val="8"/>
                                      <w:szCs w:val="8"/>
                                    </w:rPr>
                                    <w:t xml:space="preserve">14.0" display with OLED (Organic Light-Emitting Diode) technology, WUXGA 1920 x 1200, high-brightness (400 nits, typical value) Acer </w:t>
                                  </w:r>
                                  <w:proofErr w:type="spellStart"/>
                                  <w:r w:rsidRPr="00BB7F6C">
                                    <w:rPr>
                                      <w:rFonts w:cs="Arial"/>
                                      <w:sz w:val="8"/>
                                      <w:szCs w:val="8"/>
                                    </w:rPr>
                                    <w:t>CineCrystal</w:t>
                                  </w:r>
                                  <w:proofErr w:type="spellEnd"/>
                                  <w:r w:rsidRPr="00BB7F6C">
                                    <w:rPr>
                                      <w:rFonts w:cs="Arial"/>
                                      <w:sz w:val="8"/>
                                      <w:szCs w:val="8"/>
                                      <w:vertAlign w:val="superscript"/>
                                    </w:rPr>
                                    <w:t>™</w:t>
                                  </w:r>
                                </w:p>
                                <w:p w14:paraId="26E9E060" w14:textId="2CE4DD05" w:rsidR="00BB7F6C" w:rsidRPr="00AA6406" w:rsidRDefault="00BB7F6C" w:rsidP="00BB7F6C">
                                  <w:pPr>
                                    <w:pStyle w:val="ListParagraph"/>
                                    <w:numPr>
                                      <w:ilvl w:val="0"/>
                                      <w:numId w:val="31"/>
                                    </w:numPr>
                                    <w:spacing w:after="0" w:line="240" w:lineRule="auto"/>
                                    <w:rPr>
                                      <w:rFonts w:cs="Arial"/>
                                      <w:sz w:val="8"/>
                                      <w:szCs w:val="8"/>
                                    </w:rPr>
                                  </w:pPr>
                                  <w:r w:rsidRPr="00AA6406">
                                    <w:rPr>
                                      <w:rFonts w:cs="Arial"/>
                                      <w:sz w:val="8"/>
                                      <w:szCs w:val="8"/>
                                    </w:rPr>
                                    <w:t xml:space="preserve">16:10 aspect ratio, color gamut DCI-P3 100%, certified by True Black HDR 500(@HDR 500, brightness </w:t>
                                  </w:r>
                                  <w:proofErr w:type="gramStart"/>
                                  <w:r w:rsidRPr="00AA6406">
                                    <w:rPr>
                                      <w:rFonts w:cs="Arial"/>
                                      <w:sz w:val="8"/>
                                      <w:szCs w:val="8"/>
                                    </w:rPr>
                                    <w:t>reach</w:t>
                                  </w:r>
                                  <w:proofErr w:type="gramEnd"/>
                                  <w:r w:rsidRPr="00AA6406">
                                    <w:rPr>
                                      <w:rFonts w:cs="Arial"/>
                                      <w:sz w:val="8"/>
                                      <w:szCs w:val="8"/>
                                    </w:rPr>
                                    <w:t xml:space="preserve"> 500 nits)</w:t>
                                  </w:r>
                                </w:p>
                                <w:p w14:paraId="755182C9" w14:textId="77777777" w:rsidR="00BB7F6C" w:rsidRPr="00AA6406" w:rsidRDefault="00BB7F6C" w:rsidP="00BB7F6C">
                                  <w:pPr>
                                    <w:pStyle w:val="ListParagraph"/>
                                    <w:numPr>
                                      <w:ilvl w:val="0"/>
                                      <w:numId w:val="22"/>
                                    </w:numPr>
                                    <w:spacing w:after="0" w:line="240" w:lineRule="auto"/>
                                    <w:rPr>
                                      <w:rFonts w:cs="Arial"/>
                                      <w:sz w:val="8"/>
                                      <w:szCs w:val="8"/>
                                    </w:rPr>
                                  </w:pPr>
                                  <w:r w:rsidRPr="00AA6406">
                                    <w:rPr>
                                      <w:rFonts w:cs="Arial"/>
                                      <w:sz w:val="8"/>
                                      <w:szCs w:val="8"/>
                                    </w:rPr>
                                    <w:t>Wide viewing angle up to 170 degrees</w:t>
                                  </w:r>
                                </w:p>
                                <w:p w14:paraId="531356E6" w14:textId="77777777" w:rsidR="00BB7F6C" w:rsidRPr="00AA6406" w:rsidRDefault="00BB7F6C" w:rsidP="00BB7F6C">
                                  <w:pPr>
                                    <w:pStyle w:val="ListParagraph"/>
                                    <w:numPr>
                                      <w:ilvl w:val="0"/>
                                      <w:numId w:val="22"/>
                                    </w:numPr>
                                    <w:spacing w:after="0" w:line="240" w:lineRule="auto"/>
                                    <w:rPr>
                                      <w:rFonts w:cs="Arial"/>
                                      <w:sz w:val="8"/>
                                      <w:szCs w:val="8"/>
                                    </w:rPr>
                                  </w:pPr>
                                  <w:r w:rsidRPr="00AA6406">
                                    <w:rPr>
                                      <w:rFonts w:cs="Arial"/>
                                      <w:sz w:val="8"/>
                                      <w:szCs w:val="8"/>
                                    </w:rPr>
                                    <w:t>Mercury free, environment friendly</w:t>
                                  </w:r>
                                </w:p>
                                <w:p w14:paraId="0FC19E7D" w14:textId="27F99564" w:rsidR="006A11E3" w:rsidRPr="00BB7F6C" w:rsidRDefault="006A11E3" w:rsidP="00BB7F6C">
                                  <w:pPr>
                                    <w:spacing w:after="0" w:line="240" w:lineRule="auto"/>
                                    <w:rPr>
                                      <w:rFonts w:cs="Arial"/>
                                      <w:sz w:val="8"/>
                                      <w:szCs w:val="8"/>
                                    </w:rPr>
                                  </w:pPr>
                                </w:p>
                              </w:tc>
                              <w:tc>
                                <w:tcPr>
                                  <w:tcW w:w="4246" w:type="dxa"/>
                                  <w:gridSpan w:val="2"/>
                                </w:tcPr>
                                <w:p w14:paraId="036C9470" w14:textId="775BA5F1" w:rsidR="004F7798" w:rsidRPr="00AA6406" w:rsidRDefault="004F7798" w:rsidP="008C5311">
                                  <w:pPr>
                                    <w:spacing w:after="0" w:line="240" w:lineRule="auto"/>
                                    <w:rPr>
                                      <w:rFonts w:cs="Arial"/>
                                      <w:sz w:val="8"/>
                                      <w:szCs w:val="8"/>
                                    </w:rPr>
                                  </w:pPr>
                                  <w:r w:rsidRPr="00AA6406">
                                    <w:rPr>
                                      <w:rFonts w:cs="Arial"/>
                                      <w:sz w:val="8"/>
                                      <w:szCs w:val="8"/>
                                    </w:rPr>
                                    <w:t>SFG14-I71T</w:t>
                                  </w:r>
                                </w:p>
                                <w:p w14:paraId="30C24DE7" w14:textId="77777777" w:rsidR="004F7798" w:rsidRPr="00AA6406" w:rsidRDefault="004F7798" w:rsidP="004F7798">
                                  <w:pPr>
                                    <w:spacing w:after="0" w:line="240" w:lineRule="auto"/>
                                    <w:rPr>
                                      <w:rFonts w:cs="Arial"/>
                                      <w:sz w:val="8"/>
                                      <w:szCs w:val="8"/>
                                    </w:rPr>
                                  </w:pPr>
                                  <w:r w:rsidRPr="00AA6406">
                                    <w:rPr>
                                      <w:rFonts w:cs="Arial"/>
                                      <w:sz w:val="8"/>
                                      <w:szCs w:val="8"/>
                                    </w:rPr>
                                    <w:t>14" display with OLED (Organic Light-Emitting Diode) technology, WUXGA 1920 x 1200, Brightness (250 nits)</w:t>
                                  </w:r>
                                </w:p>
                                <w:p w14:paraId="29335EED" w14:textId="77777777" w:rsidR="004F7798" w:rsidRPr="00AA6406" w:rsidRDefault="004F7798" w:rsidP="004F7798">
                                  <w:pPr>
                                    <w:pStyle w:val="ListParagraph"/>
                                    <w:numPr>
                                      <w:ilvl w:val="0"/>
                                      <w:numId w:val="24"/>
                                    </w:numPr>
                                    <w:spacing w:after="0" w:line="240" w:lineRule="auto"/>
                                    <w:rPr>
                                      <w:rFonts w:cs="Arial"/>
                                      <w:sz w:val="8"/>
                                      <w:szCs w:val="8"/>
                                    </w:rPr>
                                  </w:pPr>
                                  <w:r w:rsidRPr="00AA6406">
                                    <w:rPr>
                                      <w:rFonts w:cs="Arial"/>
                                      <w:sz w:val="8"/>
                                      <w:szCs w:val="8"/>
                                    </w:rPr>
                                    <w:t>16:10 aspect ratio, color gamut DCI-P3 95% with integrated multi-touch</w:t>
                                  </w:r>
                                </w:p>
                                <w:p w14:paraId="32CD72EE" w14:textId="77777777" w:rsidR="004F7798" w:rsidRPr="00AA6406" w:rsidRDefault="004F7798" w:rsidP="004F7798">
                                  <w:pPr>
                                    <w:pStyle w:val="ListParagraph"/>
                                    <w:numPr>
                                      <w:ilvl w:val="0"/>
                                      <w:numId w:val="24"/>
                                    </w:numPr>
                                    <w:spacing w:after="0" w:line="240" w:lineRule="auto"/>
                                    <w:rPr>
                                      <w:rFonts w:cs="Arial"/>
                                      <w:sz w:val="8"/>
                                      <w:szCs w:val="8"/>
                                    </w:rPr>
                                  </w:pPr>
                                  <w:r w:rsidRPr="00AA6406">
                                    <w:rPr>
                                      <w:rFonts w:cs="Arial"/>
                                      <w:sz w:val="8"/>
                                      <w:szCs w:val="8"/>
                                    </w:rPr>
                                    <w:t>Wide viewing angle up to 85 degrees</w:t>
                                  </w:r>
                                </w:p>
                                <w:p w14:paraId="3E43F5AD" w14:textId="0EBEDD38" w:rsidR="006A11E3" w:rsidRPr="00AA6406" w:rsidRDefault="004F7798" w:rsidP="004F7798">
                                  <w:pPr>
                                    <w:pStyle w:val="ListParagraph"/>
                                    <w:numPr>
                                      <w:ilvl w:val="0"/>
                                      <w:numId w:val="24"/>
                                    </w:numPr>
                                    <w:spacing w:after="0" w:line="240" w:lineRule="auto"/>
                                    <w:rPr>
                                      <w:rFonts w:cs="Arial"/>
                                      <w:sz w:val="8"/>
                                      <w:szCs w:val="8"/>
                                    </w:rPr>
                                  </w:pPr>
                                  <w:r w:rsidRPr="00AA6406">
                                    <w:rPr>
                                      <w:rFonts w:cs="Arial"/>
                                      <w:sz w:val="8"/>
                                      <w:szCs w:val="8"/>
                                    </w:rPr>
                                    <w:t>Mercury free, environment friendly</w:t>
                                  </w:r>
                                </w:p>
                              </w:tc>
                            </w:tr>
                            <w:tr w:rsidR="00E14F16" w:rsidRPr="00AA6406" w14:paraId="7439583F" w14:textId="77777777" w:rsidTr="00CF188B">
                              <w:trPr>
                                <w:trHeight w:val="255"/>
                              </w:trPr>
                              <w:tc>
                                <w:tcPr>
                                  <w:tcW w:w="1512" w:type="dxa"/>
                                </w:tcPr>
                                <w:p w14:paraId="463687B2" w14:textId="755333BD" w:rsidR="00E14F16" w:rsidRPr="00AA6406" w:rsidRDefault="00E14F16" w:rsidP="00461B61">
                                  <w:pPr>
                                    <w:spacing w:after="0" w:line="240" w:lineRule="auto"/>
                                    <w:rPr>
                                      <w:b/>
                                      <w:color w:val="80C342"/>
                                      <w:sz w:val="8"/>
                                      <w:szCs w:val="8"/>
                                    </w:rPr>
                                  </w:pPr>
                                  <w:r w:rsidRPr="00AA6406">
                                    <w:rPr>
                                      <w:b/>
                                      <w:color w:val="80C342"/>
                                      <w:sz w:val="8"/>
                                      <w:szCs w:val="8"/>
                                    </w:rPr>
                                    <w:t>Graphics</w:t>
                                  </w:r>
                                  <w:r w:rsidRPr="00AA6406">
                                    <w:rPr>
                                      <w:b/>
                                      <w:color w:val="80C342"/>
                                      <w:sz w:val="8"/>
                                      <w:szCs w:val="8"/>
                                      <w:vertAlign w:val="superscript"/>
                                    </w:rPr>
                                    <w:t>1.5</w:t>
                                  </w:r>
                                </w:p>
                              </w:tc>
                              <w:tc>
                                <w:tcPr>
                                  <w:tcW w:w="4246" w:type="dxa"/>
                                  <w:gridSpan w:val="3"/>
                                </w:tcPr>
                                <w:p w14:paraId="15E1E79D" w14:textId="3085F182" w:rsidR="00E14F16" w:rsidRPr="00AA6406" w:rsidRDefault="004F7798" w:rsidP="00461B61">
                                  <w:pPr>
                                    <w:pStyle w:val="ListParagraph"/>
                                    <w:numPr>
                                      <w:ilvl w:val="0"/>
                                      <w:numId w:val="8"/>
                                    </w:numPr>
                                    <w:spacing w:after="0" w:line="240" w:lineRule="auto"/>
                                    <w:ind w:left="142" w:hanging="108"/>
                                    <w:rPr>
                                      <w:sz w:val="8"/>
                                      <w:szCs w:val="8"/>
                                    </w:rPr>
                                  </w:pPr>
                                  <w:r w:rsidRPr="00AA6406">
                                    <w:rPr>
                                      <w:sz w:val="8"/>
                                      <w:szCs w:val="8"/>
                                    </w:rPr>
                                    <w:t>Intel® Arc™ B390 GPU eligible</w:t>
                                  </w:r>
                                </w:p>
                              </w:tc>
                              <w:tc>
                                <w:tcPr>
                                  <w:tcW w:w="4246" w:type="dxa"/>
                                  <w:gridSpan w:val="2"/>
                                </w:tcPr>
                                <w:p w14:paraId="3500A150" w14:textId="62FFCB6D" w:rsidR="00E14F16" w:rsidRPr="00BB7F6C" w:rsidRDefault="00E14F16" w:rsidP="00BB7F6C">
                                  <w:pPr>
                                    <w:spacing w:after="0" w:line="240" w:lineRule="auto"/>
                                    <w:ind w:left="34"/>
                                    <w:rPr>
                                      <w:sz w:val="8"/>
                                      <w:szCs w:val="8"/>
                                    </w:rPr>
                                  </w:pPr>
                                </w:p>
                              </w:tc>
                            </w:tr>
                            <w:tr w:rsidR="00461B61" w:rsidRPr="00AA6406" w14:paraId="686931ED" w14:textId="77777777" w:rsidTr="00177176">
                              <w:trPr>
                                <w:trHeight w:val="702"/>
                              </w:trPr>
                              <w:tc>
                                <w:tcPr>
                                  <w:tcW w:w="1512" w:type="dxa"/>
                                </w:tcPr>
                                <w:p w14:paraId="499ADD49" w14:textId="77777777" w:rsidR="00461B61" w:rsidRPr="00AA6406" w:rsidRDefault="00461B61" w:rsidP="00461B61">
                                  <w:pPr>
                                    <w:spacing w:after="0" w:line="240" w:lineRule="auto"/>
                                    <w:rPr>
                                      <w:b/>
                                      <w:color w:val="80C342"/>
                                      <w:sz w:val="8"/>
                                      <w:szCs w:val="8"/>
                                    </w:rPr>
                                  </w:pPr>
                                  <w:r w:rsidRPr="00AA6406">
                                    <w:rPr>
                                      <w:b/>
                                      <w:color w:val="80C342"/>
                                      <w:sz w:val="8"/>
                                      <w:szCs w:val="8"/>
                                    </w:rPr>
                                    <w:t>Audio</w:t>
                                  </w:r>
                                </w:p>
                              </w:tc>
                              <w:tc>
                                <w:tcPr>
                                  <w:tcW w:w="8492" w:type="dxa"/>
                                  <w:gridSpan w:val="5"/>
                                </w:tcPr>
                                <w:p w14:paraId="2F723062" w14:textId="4DD1D126" w:rsidR="006A11E3" w:rsidRPr="00AA6406" w:rsidRDefault="006A11E3" w:rsidP="003A0EF8">
                                  <w:pPr>
                                    <w:pStyle w:val="ListParagraph"/>
                                    <w:numPr>
                                      <w:ilvl w:val="0"/>
                                      <w:numId w:val="30"/>
                                    </w:numPr>
                                    <w:spacing w:after="0" w:line="240" w:lineRule="auto"/>
                                    <w:rPr>
                                      <w:sz w:val="8"/>
                                      <w:szCs w:val="8"/>
                                    </w:rPr>
                                  </w:pPr>
                                  <w:r w:rsidRPr="00AA6406">
                                    <w:rPr>
                                      <w:sz w:val="8"/>
                                      <w:szCs w:val="8"/>
                                    </w:rPr>
                                    <w:t xml:space="preserve">DTS® </w:t>
                                  </w:r>
                                  <w:proofErr w:type="gramStart"/>
                                  <w:r w:rsidRPr="00AA6406">
                                    <w:rPr>
                                      <w:sz w:val="8"/>
                                      <w:szCs w:val="8"/>
                                    </w:rPr>
                                    <w:t>X:Ultra</w:t>
                                  </w:r>
                                  <w:proofErr w:type="gramEnd"/>
                                  <w:r w:rsidRPr="00AA6406">
                                    <w:rPr>
                                      <w:sz w:val="8"/>
                                      <w:szCs w:val="8"/>
                                    </w:rPr>
                                    <w:t xml:space="preserve"> Audio, featuring optimized Bass, Loudness, Speaker Protection with up to 6 custom content modes via smart amplifier</w:t>
                                  </w:r>
                                </w:p>
                                <w:p w14:paraId="4AB6E1D6" w14:textId="140BB6A3" w:rsidR="006A11E3" w:rsidRPr="00AA6406" w:rsidRDefault="006A11E3" w:rsidP="003A0EF8">
                                  <w:pPr>
                                    <w:pStyle w:val="ListParagraph"/>
                                    <w:numPr>
                                      <w:ilvl w:val="0"/>
                                      <w:numId w:val="30"/>
                                    </w:numPr>
                                    <w:spacing w:after="0" w:line="240" w:lineRule="auto"/>
                                    <w:rPr>
                                      <w:sz w:val="8"/>
                                      <w:szCs w:val="8"/>
                                    </w:rPr>
                                  </w:pPr>
                                  <w:r w:rsidRPr="00AA6406">
                                    <w:rPr>
                                      <w:sz w:val="8"/>
                                      <w:szCs w:val="8"/>
                                    </w:rPr>
                                    <w:t>Supported in Windows Spatial Sound for PC Gaming with DTS Sound Unbound license integrated</w:t>
                                  </w:r>
                                </w:p>
                                <w:p w14:paraId="6502BE75" w14:textId="359F318A" w:rsidR="006A11E3" w:rsidRPr="00AA6406" w:rsidRDefault="006A11E3" w:rsidP="003A0EF8">
                                  <w:pPr>
                                    <w:pStyle w:val="ListParagraph"/>
                                    <w:numPr>
                                      <w:ilvl w:val="0"/>
                                      <w:numId w:val="30"/>
                                    </w:numPr>
                                    <w:spacing w:after="0" w:line="240" w:lineRule="auto"/>
                                    <w:rPr>
                                      <w:sz w:val="8"/>
                                      <w:szCs w:val="8"/>
                                    </w:rPr>
                                  </w:pPr>
                                  <w:r w:rsidRPr="00AA6406">
                                    <w:rPr>
                                      <w:sz w:val="8"/>
                                      <w:szCs w:val="8"/>
                                    </w:rPr>
                                    <w:t>Immersive audio rendering over headphones and internal speakers</w:t>
                                  </w:r>
                                </w:p>
                                <w:p w14:paraId="3551880A" w14:textId="141C5D52" w:rsidR="006A11E3" w:rsidRPr="00AA6406" w:rsidRDefault="006A11E3" w:rsidP="003A0EF8">
                                  <w:pPr>
                                    <w:pStyle w:val="ListParagraph"/>
                                    <w:numPr>
                                      <w:ilvl w:val="0"/>
                                      <w:numId w:val="30"/>
                                    </w:numPr>
                                    <w:spacing w:after="0" w:line="240" w:lineRule="auto"/>
                                    <w:rPr>
                                      <w:sz w:val="8"/>
                                      <w:szCs w:val="8"/>
                                    </w:rPr>
                                  </w:pPr>
                                  <w:r w:rsidRPr="00AA6406">
                                    <w:rPr>
                                      <w:sz w:val="8"/>
                                      <w:szCs w:val="8"/>
                                    </w:rPr>
                                    <w:t xml:space="preserve">High SNR DAC with 2.1 </w:t>
                                  </w:r>
                                  <w:proofErr w:type="spellStart"/>
                                  <w:r w:rsidRPr="00AA6406">
                                    <w:rPr>
                                      <w:sz w:val="8"/>
                                      <w:szCs w:val="8"/>
                                    </w:rPr>
                                    <w:t>Vrms</w:t>
                                  </w:r>
                                  <w:proofErr w:type="spellEnd"/>
                                  <w:r w:rsidRPr="00AA6406">
                                    <w:rPr>
                                      <w:sz w:val="8"/>
                                      <w:szCs w:val="8"/>
                                    </w:rPr>
                                    <w:t xml:space="preserve"> out capability and can driver high impedance headphone (up to 600 ohm)</w:t>
                                  </w:r>
                                </w:p>
                                <w:p w14:paraId="13DCB2F0" w14:textId="517D0BD4" w:rsidR="006A11E3" w:rsidRPr="00AA6406" w:rsidRDefault="006A11E3" w:rsidP="003A0EF8">
                                  <w:pPr>
                                    <w:pStyle w:val="ListParagraph"/>
                                    <w:numPr>
                                      <w:ilvl w:val="0"/>
                                      <w:numId w:val="30"/>
                                    </w:numPr>
                                    <w:spacing w:after="0" w:line="240" w:lineRule="auto"/>
                                    <w:rPr>
                                      <w:sz w:val="8"/>
                                      <w:szCs w:val="8"/>
                                    </w:rPr>
                                  </w:pPr>
                                  <w:r w:rsidRPr="00AA6406">
                                    <w:rPr>
                                      <w:sz w:val="8"/>
                                      <w:szCs w:val="8"/>
                                    </w:rPr>
                                    <w:t xml:space="preserve">Acer </w:t>
                                  </w:r>
                                  <w:proofErr w:type="spellStart"/>
                                  <w:r w:rsidRPr="00AA6406">
                                    <w:rPr>
                                      <w:sz w:val="8"/>
                                      <w:szCs w:val="8"/>
                                    </w:rPr>
                                    <w:t>Purified.Voice</w:t>
                                  </w:r>
                                  <w:proofErr w:type="spellEnd"/>
                                  <w:r w:rsidRPr="00AA6406">
                                    <w:rPr>
                                      <w:sz w:val="8"/>
                                      <w:szCs w:val="8"/>
                                    </w:rPr>
                                    <w:t xml:space="preserve"> technology with AI noise reduction in 3 mics array built-in microphones to support Advanced Privacy Mode. Features include far-field pickup, dynamic noise reduction through neural network, adaptive beam forming, and pre-defined personal and conference call modes.</w:t>
                                  </w:r>
                                </w:p>
                                <w:p w14:paraId="14C969B9" w14:textId="0E57298F" w:rsidR="006A11E3" w:rsidRPr="00AA6406" w:rsidRDefault="006A11E3" w:rsidP="003A0EF8">
                                  <w:pPr>
                                    <w:pStyle w:val="ListParagraph"/>
                                    <w:numPr>
                                      <w:ilvl w:val="0"/>
                                      <w:numId w:val="30"/>
                                    </w:numPr>
                                    <w:spacing w:after="0" w:line="240" w:lineRule="auto"/>
                                    <w:rPr>
                                      <w:sz w:val="8"/>
                                      <w:szCs w:val="8"/>
                                    </w:rPr>
                                  </w:pPr>
                                  <w:r w:rsidRPr="00AA6406">
                                    <w:rPr>
                                      <w:sz w:val="8"/>
                                      <w:szCs w:val="8"/>
                                    </w:rPr>
                                    <w:t>Compatible with Cortana with Voice</w:t>
                                  </w:r>
                                </w:p>
                                <w:p w14:paraId="0DE98B18" w14:textId="0A6257D8" w:rsidR="006A11E3" w:rsidRPr="00AA6406" w:rsidRDefault="006A11E3" w:rsidP="003A0EF8">
                                  <w:pPr>
                                    <w:pStyle w:val="ListParagraph"/>
                                    <w:numPr>
                                      <w:ilvl w:val="0"/>
                                      <w:numId w:val="30"/>
                                    </w:numPr>
                                    <w:spacing w:after="0" w:line="240" w:lineRule="auto"/>
                                    <w:rPr>
                                      <w:sz w:val="8"/>
                                      <w:szCs w:val="8"/>
                                    </w:rPr>
                                  </w:pPr>
                                  <w:r w:rsidRPr="00AA6406">
                                    <w:rPr>
                                      <w:sz w:val="8"/>
                                      <w:szCs w:val="8"/>
                                    </w:rPr>
                                    <w:t>Acer TrueHarmony Technology for lower distortion, wider frequency range, headphone-like audio and powerful sound</w:t>
                                  </w:r>
                                </w:p>
                                <w:p w14:paraId="4722186F" w14:textId="77777777" w:rsidR="003A0EF8" w:rsidRPr="00AA6406" w:rsidRDefault="006A11E3" w:rsidP="003A0EF8">
                                  <w:pPr>
                                    <w:pStyle w:val="ListParagraph"/>
                                    <w:numPr>
                                      <w:ilvl w:val="0"/>
                                      <w:numId w:val="30"/>
                                    </w:numPr>
                                    <w:spacing w:after="0" w:line="240" w:lineRule="auto"/>
                                    <w:rPr>
                                      <w:sz w:val="8"/>
                                      <w:szCs w:val="8"/>
                                    </w:rPr>
                                  </w:pPr>
                                  <w:r w:rsidRPr="00AA6406">
                                    <w:rPr>
                                      <w:sz w:val="8"/>
                                      <w:szCs w:val="8"/>
                                    </w:rPr>
                                    <w:t xml:space="preserve">Hi-Res Audio Certification by JAS </w:t>
                                  </w:r>
                                  <w:proofErr w:type="gramStart"/>
                                  <w:r w:rsidRPr="00AA6406">
                                    <w:rPr>
                                      <w:sz w:val="8"/>
                                      <w:szCs w:val="8"/>
                                    </w:rPr>
                                    <w:t>( Headphone</w:t>
                                  </w:r>
                                  <w:proofErr w:type="gramEnd"/>
                                  <w:r w:rsidRPr="00AA6406">
                                    <w:rPr>
                                      <w:sz w:val="8"/>
                                      <w:szCs w:val="8"/>
                                    </w:rPr>
                                    <w:t xml:space="preserve"> Output setting supported up to 24bit /192KHz)</w:t>
                                  </w:r>
                                </w:p>
                                <w:p w14:paraId="1FED29CC" w14:textId="1E99643D" w:rsidR="00461B61" w:rsidRPr="00AA6406" w:rsidRDefault="003A0EF8" w:rsidP="003A0EF8">
                                  <w:pPr>
                                    <w:pStyle w:val="ListParagraph"/>
                                    <w:numPr>
                                      <w:ilvl w:val="0"/>
                                      <w:numId w:val="30"/>
                                    </w:numPr>
                                    <w:spacing w:after="0" w:line="240" w:lineRule="auto"/>
                                    <w:rPr>
                                      <w:sz w:val="8"/>
                                      <w:szCs w:val="8"/>
                                    </w:rPr>
                                  </w:pPr>
                                  <w:proofErr w:type="spellStart"/>
                                  <w:r w:rsidRPr="00AA6406">
                                    <w:rPr>
                                      <w:sz w:val="8"/>
                                      <w:szCs w:val="8"/>
                                    </w:rPr>
                                    <w:t>Soundwire</w:t>
                                  </w:r>
                                  <w:proofErr w:type="spellEnd"/>
                                  <w:r w:rsidRPr="00AA6406">
                                    <w:rPr>
                                      <w:sz w:val="8"/>
                                      <w:szCs w:val="8"/>
                                    </w:rPr>
                                    <w:t xml:space="preserve"> Codec with MSFT SDCA 1.0 driver supported</w:t>
                                  </w:r>
                                </w:p>
                              </w:tc>
                            </w:tr>
                            <w:tr w:rsidR="006A11E3" w:rsidRPr="00AA6406" w14:paraId="65A4DF52" w14:textId="77777777" w:rsidTr="00485464">
                              <w:trPr>
                                <w:trHeight w:val="153"/>
                              </w:trPr>
                              <w:tc>
                                <w:tcPr>
                                  <w:tcW w:w="1512" w:type="dxa"/>
                                </w:tcPr>
                                <w:p w14:paraId="26AD417E" w14:textId="52EB586A" w:rsidR="006A11E3" w:rsidRPr="00AA6406" w:rsidRDefault="006A11E3" w:rsidP="00461B61">
                                  <w:pPr>
                                    <w:spacing w:after="0" w:line="240" w:lineRule="auto"/>
                                    <w:rPr>
                                      <w:b/>
                                      <w:color w:val="80C342"/>
                                      <w:sz w:val="8"/>
                                      <w:szCs w:val="8"/>
                                      <w:vertAlign w:val="superscript"/>
                                    </w:rPr>
                                  </w:pPr>
                                  <w:r w:rsidRPr="00AA6406">
                                    <w:rPr>
                                      <w:b/>
                                      <w:color w:val="80C342"/>
                                      <w:sz w:val="8"/>
                                      <w:szCs w:val="8"/>
                                    </w:rPr>
                                    <w:t>Storage</w:t>
                                  </w:r>
                                  <w:r w:rsidRPr="00AA6406">
                                    <w:rPr>
                                      <w:b/>
                                      <w:color w:val="80C342"/>
                                      <w:sz w:val="8"/>
                                      <w:szCs w:val="8"/>
                                      <w:vertAlign w:val="superscript"/>
                                    </w:rPr>
                                    <w:t>1, 6</w:t>
                                  </w:r>
                                </w:p>
                              </w:tc>
                              <w:tc>
                                <w:tcPr>
                                  <w:tcW w:w="8492" w:type="dxa"/>
                                  <w:gridSpan w:val="5"/>
                                </w:tcPr>
                                <w:p w14:paraId="59AE59D2" w14:textId="77777777" w:rsidR="006A11E3" w:rsidRPr="00AA6406" w:rsidRDefault="006A11E3" w:rsidP="00461B61">
                                  <w:pPr>
                                    <w:spacing w:after="0" w:line="240" w:lineRule="auto"/>
                                    <w:ind w:left="34"/>
                                    <w:rPr>
                                      <w:b/>
                                      <w:sz w:val="8"/>
                                      <w:szCs w:val="8"/>
                                    </w:rPr>
                                  </w:pPr>
                                  <w:r w:rsidRPr="00AA6406">
                                    <w:rPr>
                                      <w:rFonts w:hint="eastAsia"/>
                                      <w:b/>
                                      <w:sz w:val="8"/>
                                      <w:szCs w:val="8"/>
                                    </w:rPr>
                                    <w:t>Solid state drive</w:t>
                                  </w:r>
                                </w:p>
                                <w:p w14:paraId="15834CE0" w14:textId="77777777" w:rsidR="006A11E3" w:rsidRPr="00AA6406" w:rsidRDefault="006A11E3" w:rsidP="006A11E3">
                                  <w:pPr>
                                    <w:pStyle w:val="ListParagraph"/>
                                    <w:numPr>
                                      <w:ilvl w:val="0"/>
                                      <w:numId w:val="8"/>
                                    </w:numPr>
                                    <w:spacing w:after="0" w:line="240" w:lineRule="auto"/>
                                    <w:ind w:left="142" w:hanging="108"/>
                                    <w:rPr>
                                      <w:sz w:val="8"/>
                                      <w:szCs w:val="8"/>
                                    </w:rPr>
                                  </w:pPr>
                                  <w:r w:rsidRPr="00AA6406">
                                    <w:rPr>
                                      <w:sz w:val="8"/>
                                      <w:szCs w:val="8"/>
                                    </w:rPr>
                                    <w:t>512 GB / 1 TB, PCIe Gen4, 16 Gb/s, NVMe</w:t>
                                  </w:r>
                                </w:p>
                                <w:p w14:paraId="6E58F466" w14:textId="1BA14334" w:rsidR="003A0EF8" w:rsidRPr="00AA6406" w:rsidRDefault="003A0EF8" w:rsidP="006A11E3">
                                  <w:pPr>
                                    <w:pStyle w:val="ListParagraph"/>
                                    <w:numPr>
                                      <w:ilvl w:val="0"/>
                                      <w:numId w:val="8"/>
                                    </w:numPr>
                                    <w:spacing w:after="0" w:line="240" w:lineRule="auto"/>
                                    <w:ind w:left="142" w:hanging="108"/>
                                    <w:rPr>
                                      <w:sz w:val="8"/>
                                      <w:szCs w:val="8"/>
                                    </w:rPr>
                                  </w:pPr>
                                  <w:r w:rsidRPr="00AA6406">
                                    <w:rPr>
                                      <w:sz w:val="8"/>
                                      <w:szCs w:val="8"/>
                                    </w:rPr>
                                    <w:t>SSD Slot: 1</w:t>
                                  </w:r>
                                </w:p>
                              </w:tc>
                            </w:tr>
                            <w:tr w:rsidR="00461B61" w:rsidRPr="00AA6406" w14:paraId="4C415CA6" w14:textId="77777777" w:rsidTr="00177176">
                              <w:trPr>
                                <w:trHeight w:val="456"/>
                              </w:trPr>
                              <w:tc>
                                <w:tcPr>
                                  <w:tcW w:w="1512" w:type="dxa"/>
                                </w:tcPr>
                                <w:p w14:paraId="011826C8" w14:textId="77777777" w:rsidR="00461B61" w:rsidRPr="00AA6406" w:rsidRDefault="00461B61" w:rsidP="00461B61">
                                  <w:pPr>
                                    <w:spacing w:after="0" w:line="240" w:lineRule="auto"/>
                                    <w:rPr>
                                      <w:b/>
                                      <w:color w:val="80C342"/>
                                      <w:sz w:val="8"/>
                                      <w:szCs w:val="8"/>
                                    </w:rPr>
                                  </w:pPr>
                                  <w:r w:rsidRPr="00AA6406">
                                    <w:rPr>
                                      <w:b/>
                                      <w:color w:val="80C342"/>
                                      <w:sz w:val="8"/>
                                      <w:szCs w:val="8"/>
                                    </w:rPr>
                                    <w:t>Webcam</w:t>
                                  </w:r>
                                  <w:r w:rsidRPr="00AA6406">
                                    <w:rPr>
                                      <w:b/>
                                      <w:color w:val="80C342"/>
                                      <w:sz w:val="8"/>
                                      <w:szCs w:val="8"/>
                                      <w:vertAlign w:val="superscript"/>
                                    </w:rPr>
                                    <w:t>1</w:t>
                                  </w:r>
                                </w:p>
                              </w:tc>
                              <w:tc>
                                <w:tcPr>
                                  <w:tcW w:w="4239" w:type="dxa"/>
                                  <w:gridSpan w:val="2"/>
                                  <w:tcBorders>
                                    <w:bottom w:val="single" w:sz="4" w:space="0" w:color="auto"/>
                                  </w:tcBorders>
                                </w:tcPr>
                                <w:p w14:paraId="70DAA9FD" w14:textId="77777777" w:rsidR="00461B61" w:rsidRPr="00AA6406" w:rsidRDefault="00461B61" w:rsidP="00461B61">
                                  <w:pPr>
                                    <w:pStyle w:val="ListParagraph"/>
                                    <w:spacing w:after="0" w:line="240" w:lineRule="auto"/>
                                    <w:ind w:left="0"/>
                                    <w:rPr>
                                      <w:b/>
                                      <w:bCs/>
                                      <w:sz w:val="8"/>
                                      <w:szCs w:val="8"/>
                                    </w:rPr>
                                  </w:pPr>
                                  <w:r w:rsidRPr="00AA6406">
                                    <w:rPr>
                                      <w:b/>
                                      <w:bCs/>
                                      <w:sz w:val="8"/>
                                      <w:szCs w:val="8"/>
                                    </w:rPr>
                                    <w:t>Video conferencing</w:t>
                                  </w:r>
                                </w:p>
                                <w:p w14:paraId="0FB83B2F" w14:textId="77777777" w:rsidR="00461B61" w:rsidRPr="00AA6406" w:rsidRDefault="00461B61" w:rsidP="00461B61">
                                  <w:pPr>
                                    <w:pStyle w:val="ListParagraph"/>
                                    <w:spacing w:after="0" w:line="240" w:lineRule="auto"/>
                                    <w:ind w:left="0"/>
                                    <w:rPr>
                                      <w:bCs/>
                                      <w:sz w:val="8"/>
                                      <w:szCs w:val="8"/>
                                    </w:rPr>
                                  </w:pPr>
                                  <w:r w:rsidRPr="00AA6406">
                                    <w:rPr>
                                      <w:bCs/>
                                      <w:sz w:val="8"/>
                                      <w:szCs w:val="8"/>
                                    </w:rPr>
                                    <w:t>UFC with:</w:t>
                                  </w:r>
                                </w:p>
                                <w:p w14:paraId="6703E112" w14:textId="77777777" w:rsidR="003A0EF8" w:rsidRPr="00AA6406" w:rsidRDefault="003A0EF8" w:rsidP="003A0EF8">
                                  <w:pPr>
                                    <w:pStyle w:val="ListParagraph"/>
                                    <w:numPr>
                                      <w:ilvl w:val="0"/>
                                      <w:numId w:val="8"/>
                                    </w:numPr>
                                    <w:spacing w:after="0" w:line="240" w:lineRule="auto"/>
                                    <w:rPr>
                                      <w:sz w:val="8"/>
                                      <w:szCs w:val="8"/>
                                    </w:rPr>
                                  </w:pPr>
                                  <w:r w:rsidRPr="00AA6406">
                                    <w:rPr>
                                      <w:sz w:val="8"/>
                                      <w:szCs w:val="8"/>
                                    </w:rPr>
                                    <w:t>Double T-Type USB 5M +IR Camera</w:t>
                                  </w:r>
                                </w:p>
                                <w:p w14:paraId="1ADE5A77"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Compatible with Windows only</w:t>
                                  </w:r>
                                </w:p>
                                <w:p w14:paraId="5F41426C"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2880 x 1800 Resolution</w:t>
                                  </w:r>
                                </w:p>
                                <w:p w14:paraId="659E161A"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1800p 5M Video at 30 FPS with Temporal Noise Reduction</w:t>
                                  </w:r>
                                </w:p>
                                <w:p w14:paraId="6AB4CBE9" w14:textId="7CC2E0B9" w:rsidR="00461B61"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Staggered High Dynamic Range (SHDR)</w:t>
                                  </w:r>
                                </w:p>
                              </w:tc>
                              <w:tc>
                                <w:tcPr>
                                  <w:tcW w:w="4253" w:type="dxa"/>
                                  <w:gridSpan w:val="3"/>
                                  <w:tcBorders>
                                    <w:bottom w:val="single" w:sz="4" w:space="0" w:color="auto"/>
                                  </w:tcBorders>
                                </w:tcPr>
                                <w:p w14:paraId="5F6E4C6B"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Dual Mic (33 mm + 33 mm)</w:t>
                                  </w:r>
                                </w:p>
                                <w:p w14:paraId="25769976"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86 x 3.2 (4.2) x 3 mm</w:t>
                                  </w:r>
                                </w:p>
                                <w:p w14:paraId="51EA0F9E"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Blue glass lens</w:t>
                                  </w:r>
                                </w:p>
                                <w:p w14:paraId="3D7F0075" w14:textId="1B6612BE" w:rsidR="00461B61"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IR 940nm</w:t>
                                  </w:r>
                                </w:p>
                              </w:tc>
                            </w:tr>
                            <w:tr w:rsidR="00E14F16" w:rsidRPr="00AA6406" w14:paraId="0C50554F" w14:textId="77777777" w:rsidTr="00B8090A">
                              <w:trPr>
                                <w:trHeight w:val="386"/>
                              </w:trPr>
                              <w:tc>
                                <w:tcPr>
                                  <w:tcW w:w="1512" w:type="dxa"/>
                                </w:tcPr>
                                <w:p w14:paraId="028C2579" w14:textId="77777777" w:rsidR="00E14F16" w:rsidRPr="00AA6406" w:rsidRDefault="00E14F16" w:rsidP="00461B61">
                                  <w:pPr>
                                    <w:spacing w:after="0" w:line="240" w:lineRule="auto"/>
                                    <w:rPr>
                                      <w:b/>
                                      <w:color w:val="80C342"/>
                                      <w:sz w:val="8"/>
                                      <w:szCs w:val="8"/>
                                    </w:rPr>
                                  </w:pPr>
                                  <w:r w:rsidRPr="00AA6406">
                                    <w:rPr>
                                      <w:b/>
                                      <w:color w:val="80C342"/>
                                      <w:sz w:val="8"/>
                                      <w:szCs w:val="8"/>
                                    </w:rPr>
                                    <w:t>Wireless and networking</w:t>
                                  </w:r>
                                  <w:r w:rsidRPr="00AA6406">
                                    <w:rPr>
                                      <w:b/>
                                      <w:color w:val="80C342"/>
                                      <w:sz w:val="8"/>
                                      <w:szCs w:val="8"/>
                                      <w:vertAlign w:val="superscript"/>
                                    </w:rPr>
                                    <w:t>1</w:t>
                                  </w:r>
                                </w:p>
                              </w:tc>
                              <w:tc>
                                <w:tcPr>
                                  <w:tcW w:w="4246" w:type="dxa"/>
                                  <w:gridSpan w:val="3"/>
                                  <w:tcBorders>
                                    <w:bottom w:val="single" w:sz="4" w:space="0" w:color="auto"/>
                                  </w:tcBorders>
                                </w:tcPr>
                                <w:p w14:paraId="5823D156" w14:textId="77777777" w:rsidR="00E14F16" w:rsidRPr="00AA6406" w:rsidRDefault="00E14F16" w:rsidP="00461B61">
                                  <w:pPr>
                                    <w:spacing w:after="0" w:line="240" w:lineRule="auto"/>
                                    <w:rPr>
                                      <w:b/>
                                      <w:sz w:val="8"/>
                                      <w:szCs w:val="8"/>
                                    </w:rPr>
                                  </w:pPr>
                                  <w:r w:rsidRPr="00AA6406">
                                    <w:rPr>
                                      <w:b/>
                                      <w:sz w:val="8"/>
                                      <w:szCs w:val="8"/>
                                    </w:rPr>
                                    <w:t>WLAN</w:t>
                                  </w:r>
                                </w:p>
                                <w:p w14:paraId="7122A2F6" w14:textId="77777777"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Intel</w:t>
                                  </w:r>
                                  <w:r w:rsidRPr="00AA6406">
                                    <w:rPr>
                                      <w:sz w:val="8"/>
                                      <w:szCs w:val="8"/>
                                      <w:vertAlign w:val="superscript"/>
                                    </w:rPr>
                                    <w:t>®</w:t>
                                  </w:r>
                                  <w:r w:rsidRPr="00AA6406">
                                    <w:rPr>
                                      <w:sz w:val="8"/>
                                      <w:szCs w:val="8"/>
                                    </w:rPr>
                                    <w:t xml:space="preserve"> Wi-Fi </w:t>
                                  </w:r>
                                  <w:proofErr w:type="gramStart"/>
                                  <w:r w:rsidRPr="00AA6406">
                                    <w:rPr>
                                      <w:sz w:val="8"/>
                                      <w:szCs w:val="8"/>
                                    </w:rPr>
                                    <w:t>7  Wireless</w:t>
                                  </w:r>
                                  <w:proofErr w:type="gramEnd"/>
                                  <w:r w:rsidRPr="00AA6406">
                                    <w:rPr>
                                      <w:sz w:val="8"/>
                                      <w:szCs w:val="8"/>
                                    </w:rPr>
                                    <w:t xml:space="preserve"> LAN</w:t>
                                  </w:r>
                                </w:p>
                                <w:p w14:paraId="24274CD3" w14:textId="77777777"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802.11 a/b/g/n/</w:t>
                                  </w:r>
                                  <w:proofErr w:type="spellStart"/>
                                  <w:r w:rsidRPr="00AA6406">
                                    <w:rPr>
                                      <w:sz w:val="8"/>
                                      <w:szCs w:val="8"/>
                                    </w:rPr>
                                    <w:t>ac</w:t>
                                  </w:r>
                                  <w:proofErr w:type="spellEnd"/>
                                  <w:r w:rsidRPr="00AA6406">
                                    <w:rPr>
                                      <w:sz w:val="8"/>
                                      <w:szCs w:val="8"/>
                                    </w:rPr>
                                    <w:t>/ax/be</w:t>
                                  </w:r>
                                </w:p>
                                <w:p w14:paraId="027AB422" w14:textId="77777777"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Band: 2.4 GHz, 5 GHz, and 6 GHz</w:t>
                                  </w:r>
                                </w:p>
                              </w:tc>
                              <w:tc>
                                <w:tcPr>
                                  <w:tcW w:w="4246" w:type="dxa"/>
                                  <w:gridSpan w:val="2"/>
                                  <w:tcBorders>
                                    <w:bottom w:val="single" w:sz="4" w:space="0" w:color="auto"/>
                                  </w:tcBorders>
                                </w:tcPr>
                                <w:p w14:paraId="72387FAD" w14:textId="7A9D600C"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2x2 MIMO technology</w:t>
                                  </w:r>
                                </w:p>
                                <w:p w14:paraId="64F0270B" w14:textId="3CEF620D"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Intel</w:t>
                                  </w:r>
                                  <w:r w:rsidRPr="00AA6406">
                                    <w:rPr>
                                      <w:sz w:val="8"/>
                                      <w:szCs w:val="8"/>
                                      <w:vertAlign w:val="superscript"/>
                                    </w:rPr>
                                    <w:t>®</w:t>
                                  </w:r>
                                  <w:r w:rsidRPr="00AA6406">
                                    <w:rPr>
                                      <w:sz w:val="8"/>
                                      <w:szCs w:val="8"/>
                                    </w:rPr>
                                    <w:t xml:space="preserve"> Connectivity Performance Suite (ICPS)</w:t>
                                  </w:r>
                                </w:p>
                                <w:p w14:paraId="602E9AC6" w14:textId="77777777" w:rsidR="00E14F16" w:rsidRPr="00AA6406" w:rsidRDefault="00E14F16" w:rsidP="00FE329A">
                                  <w:pPr>
                                    <w:spacing w:after="0" w:line="240" w:lineRule="auto"/>
                                    <w:rPr>
                                      <w:b/>
                                      <w:bCs/>
                                      <w:sz w:val="8"/>
                                      <w:szCs w:val="8"/>
                                    </w:rPr>
                                  </w:pPr>
                                  <w:r w:rsidRPr="00AA6406">
                                    <w:rPr>
                                      <w:b/>
                                      <w:bCs/>
                                      <w:sz w:val="8"/>
                                      <w:szCs w:val="8"/>
                                    </w:rPr>
                                    <w:t>WPAN</w:t>
                                  </w:r>
                                </w:p>
                                <w:p w14:paraId="38861E97" w14:textId="76F4973C" w:rsidR="00E14F16" w:rsidRPr="00AA6406" w:rsidRDefault="00E14F16" w:rsidP="00A90526">
                                  <w:pPr>
                                    <w:pStyle w:val="ListParagraph"/>
                                    <w:numPr>
                                      <w:ilvl w:val="0"/>
                                      <w:numId w:val="8"/>
                                    </w:numPr>
                                    <w:spacing w:after="0" w:line="240" w:lineRule="auto"/>
                                    <w:ind w:left="142" w:hanging="108"/>
                                    <w:rPr>
                                      <w:sz w:val="8"/>
                                      <w:szCs w:val="8"/>
                                    </w:rPr>
                                  </w:pPr>
                                  <w:r w:rsidRPr="00AA6406">
                                    <w:rPr>
                                      <w:sz w:val="8"/>
                                      <w:szCs w:val="8"/>
                                    </w:rPr>
                                    <w:t>Supports Bluetooth® 5.4 or above</w:t>
                                  </w:r>
                                </w:p>
                              </w:tc>
                            </w:tr>
                            <w:tr w:rsidR="00E14F16" w:rsidRPr="00AA6406" w14:paraId="32F53221" w14:textId="77777777" w:rsidTr="00CF6850">
                              <w:trPr>
                                <w:trHeight w:val="291"/>
                              </w:trPr>
                              <w:tc>
                                <w:tcPr>
                                  <w:tcW w:w="1512" w:type="dxa"/>
                                </w:tcPr>
                                <w:p w14:paraId="3AC7242D" w14:textId="3C0A5189" w:rsidR="00E14F16" w:rsidRPr="00AA6406" w:rsidRDefault="00E14F16" w:rsidP="00461B61">
                                  <w:pPr>
                                    <w:spacing w:after="0" w:line="240" w:lineRule="auto"/>
                                    <w:rPr>
                                      <w:b/>
                                      <w:color w:val="80C342"/>
                                      <w:sz w:val="8"/>
                                      <w:szCs w:val="8"/>
                                    </w:rPr>
                                  </w:pPr>
                                  <w:r w:rsidRPr="00AA6406">
                                    <w:rPr>
                                      <w:b/>
                                      <w:color w:val="80C342"/>
                                      <w:sz w:val="8"/>
                                      <w:szCs w:val="8"/>
                                    </w:rPr>
                                    <w:t>Dimensions and weight</w:t>
                                  </w:r>
                                  <w:r w:rsidRPr="00AA6406">
                                    <w:rPr>
                                      <w:b/>
                                      <w:color w:val="80C342"/>
                                      <w:sz w:val="8"/>
                                      <w:szCs w:val="8"/>
                                      <w:vertAlign w:val="superscript"/>
                                    </w:rPr>
                                    <w:t>7,8</w:t>
                                  </w:r>
                                </w:p>
                              </w:tc>
                              <w:tc>
                                <w:tcPr>
                                  <w:tcW w:w="4246" w:type="dxa"/>
                                  <w:gridSpan w:val="3"/>
                                </w:tcPr>
                                <w:p w14:paraId="530CF0D1" w14:textId="137845FD" w:rsidR="00E14F16" w:rsidRPr="00AA6406" w:rsidRDefault="00E14F16" w:rsidP="00461B61">
                                  <w:pPr>
                                    <w:spacing w:after="0" w:line="240" w:lineRule="auto"/>
                                    <w:rPr>
                                      <w:sz w:val="8"/>
                                      <w:szCs w:val="8"/>
                                    </w:rPr>
                                  </w:pPr>
                                  <w:r w:rsidRPr="00AA6406">
                                    <w:rPr>
                                      <w:b/>
                                      <w:sz w:val="8"/>
                                      <w:szCs w:val="8"/>
                                    </w:rPr>
                                    <w:t>Dimensions:</w:t>
                                  </w:r>
                                  <w:r w:rsidRPr="00AA6406">
                                    <w:rPr>
                                      <w:sz w:val="8"/>
                                      <w:szCs w:val="8"/>
                                    </w:rPr>
                                    <w:t xml:space="preserve"> </w:t>
                                  </w:r>
                                  <w:r w:rsidR="003A0EF8" w:rsidRPr="00AA6406">
                                    <w:rPr>
                                      <w:sz w:val="8"/>
                                      <w:szCs w:val="8"/>
                                    </w:rPr>
                                    <w:t>310.5 (W) x 218.9 (D) x 10.4/15.6 (H) mm (12.22 x 8.62 x 0.41/0.61 inches)</w:t>
                                  </w:r>
                                </w:p>
                              </w:tc>
                              <w:tc>
                                <w:tcPr>
                                  <w:tcW w:w="4246" w:type="dxa"/>
                                  <w:gridSpan w:val="2"/>
                                </w:tcPr>
                                <w:p w14:paraId="5E3F06D0" w14:textId="6013CB2D" w:rsidR="00E14F16" w:rsidRPr="00AA6406" w:rsidRDefault="00E14F16" w:rsidP="00396E9C">
                                  <w:pPr>
                                    <w:spacing w:after="0" w:line="240" w:lineRule="auto"/>
                                    <w:rPr>
                                      <w:sz w:val="8"/>
                                      <w:szCs w:val="8"/>
                                    </w:rPr>
                                  </w:pPr>
                                  <w:bookmarkStart w:id="0" w:name="_Hlk195192899"/>
                                  <w:r w:rsidRPr="00AA6406">
                                    <w:rPr>
                                      <w:b/>
                                      <w:bCs/>
                                      <w:sz w:val="8"/>
                                      <w:szCs w:val="8"/>
                                    </w:rPr>
                                    <w:t>Weight:</w:t>
                                  </w:r>
                                  <w:bookmarkEnd w:id="0"/>
                                  <w:r w:rsidRPr="00AA6406">
                                    <w:rPr>
                                      <w:b/>
                                      <w:bCs/>
                                      <w:sz w:val="8"/>
                                      <w:szCs w:val="8"/>
                                    </w:rPr>
                                    <w:t xml:space="preserve"> </w:t>
                                  </w:r>
                                  <w:r w:rsidR="003A0EF8" w:rsidRPr="00AA6406">
                                    <w:rPr>
                                      <w:sz w:val="8"/>
                                      <w:szCs w:val="8"/>
                                    </w:rPr>
                                    <w:t>1.12 kg (2.47 lbs.) with 4-cell battery pack</w:t>
                                  </w:r>
                                </w:p>
                              </w:tc>
                            </w:tr>
                            <w:tr w:rsidR="00E14F16" w:rsidRPr="00AA6406" w14:paraId="5CB9201F" w14:textId="77777777" w:rsidTr="00BA26CA">
                              <w:trPr>
                                <w:trHeight w:val="293"/>
                              </w:trPr>
                              <w:tc>
                                <w:tcPr>
                                  <w:tcW w:w="1512" w:type="dxa"/>
                                </w:tcPr>
                                <w:p w14:paraId="0390EA4B" w14:textId="689486FC" w:rsidR="00E14F16" w:rsidRPr="00AA6406" w:rsidRDefault="00E14F16" w:rsidP="00461B61">
                                  <w:pPr>
                                    <w:spacing w:after="0" w:line="240" w:lineRule="auto"/>
                                    <w:rPr>
                                      <w:b/>
                                      <w:color w:val="80C342"/>
                                      <w:sz w:val="8"/>
                                      <w:szCs w:val="8"/>
                                    </w:rPr>
                                  </w:pPr>
                                  <w:r w:rsidRPr="00AA6406">
                                    <w:rPr>
                                      <w:b/>
                                      <w:color w:val="80C342"/>
                                      <w:sz w:val="8"/>
                                      <w:szCs w:val="8"/>
                                    </w:rPr>
                                    <w:t>Power adapter and battery</w:t>
                                  </w:r>
                                  <w:r w:rsidRPr="00AA6406">
                                    <w:rPr>
                                      <w:b/>
                                      <w:color w:val="80C342"/>
                                      <w:sz w:val="8"/>
                                      <w:szCs w:val="8"/>
                                      <w:vertAlign w:val="superscript"/>
                                    </w:rPr>
                                    <w:t>9.10</w:t>
                                  </w:r>
                                </w:p>
                              </w:tc>
                              <w:tc>
                                <w:tcPr>
                                  <w:tcW w:w="4246" w:type="dxa"/>
                                  <w:gridSpan w:val="3"/>
                                </w:tcPr>
                                <w:p w14:paraId="47B6D21D" w14:textId="6AE3F5D3" w:rsidR="003A0EF8" w:rsidRPr="00AA6406" w:rsidRDefault="003A0EF8" w:rsidP="00461B61">
                                  <w:pPr>
                                    <w:spacing w:after="0" w:line="240" w:lineRule="auto"/>
                                    <w:rPr>
                                      <w:bCs/>
                                      <w:sz w:val="8"/>
                                      <w:szCs w:val="8"/>
                                    </w:rPr>
                                  </w:pPr>
                                  <w:r w:rsidRPr="00AA6406">
                                    <w:rPr>
                                      <w:bCs/>
                                      <w:sz w:val="8"/>
                                      <w:szCs w:val="8"/>
                                    </w:rPr>
                                    <w:t>SFG14-I71</w:t>
                                  </w:r>
                                </w:p>
                                <w:p w14:paraId="59F150C5" w14:textId="36F09CA9" w:rsidR="00E14F16" w:rsidRPr="00AA6406" w:rsidRDefault="00E14F16" w:rsidP="00461B61">
                                  <w:pPr>
                                    <w:spacing w:after="0" w:line="240" w:lineRule="auto"/>
                                    <w:rPr>
                                      <w:b/>
                                      <w:sz w:val="8"/>
                                      <w:szCs w:val="8"/>
                                    </w:rPr>
                                  </w:pPr>
                                  <w:r w:rsidRPr="00AA6406">
                                    <w:rPr>
                                      <w:b/>
                                      <w:sz w:val="8"/>
                                      <w:szCs w:val="8"/>
                                    </w:rPr>
                                    <w:t>Power adapter</w:t>
                                  </w:r>
                                </w:p>
                                <w:p w14:paraId="5AFF791C" w14:textId="77777777" w:rsidR="003A0EF8" w:rsidRPr="00AA6406" w:rsidRDefault="003A0EF8" w:rsidP="00461B61">
                                  <w:pPr>
                                    <w:spacing w:after="0" w:line="240" w:lineRule="auto"/>
                                    <w:rPr>
                                      <w:bCs/>
                                      <w:sz w:val="8"/>
                                      <w:szCs w:val="8"/>
                                    </w:rPr>
                                  </w:pPr>
                                  <w:r w:rsidRPr="00AA6406">
                                    <w:rPr>
                                      <w:bCs/>
                                      <w:sz w:val="8"/>
                                      <w:szCs w:val="8"/>
                                    </w:rPr>
                                    <w:t>3-pin 100 W PD PCR 50%, TCO 9.0 AC adapter</w:t>
                                  </w:r>
                                </w:p>
                                <w:p w14:paraId="46F14888" w14:textId="349B5FAD" w:rsidR="00DF69D3" w:rsidRPr="00AA6406" w:rsidRDefault="00E14F16" w:rsidP="00DF69D3">
                                  <w:pPr>
                                    <w:spacing w:after="0" w:line="240" w:lineRule="auto"/>
                                    <w:rPr>
                                      <w:sz w:val="8"/>
                                      <w:szCs w:val="8"/>
                                    </w:rPr>
                                  </w:pPr>
                                  <w:r w:rsidRPr="00AA6406">
                                    <w:rPr>
                                      <w:b/>
                                      <w:bCs/>
                                      <w:sz w:val="8"/>
                                      <w:szCs w:val="8"/>
                                    </w:rPr>
                                    <w:t xml:space="preserve">Battery: </w:t>
                                  </w:r>
                                  <w:r w:rsidRPr="00AA6406">
                                    <w:rPr>
                                      <w:b/>
                                      <w:bCs/>
                                      <w:sz w:val="8"/>
                                      <w:szCs w:val="8"/>
                                    </w:rPr>
                                    <w:br/>
                                  </w:r>
                                  <w:r w:rsidR="00DF69D3" w:rsidRPr="00AA6406">
                                    <w:rPr>
                                      <w:sz w:val="8"/>
                                      <w:szCs w:val="8"/>
                                    </w:rPr>
                                    <w:t xml:space="preserve">•71 </w:t>
                                  </w:r>
                                  <w:proofErr w:type="spellStart"/>
                                  <w:r w:rsidR="00DF69D3" w:rsidRPr="00AA6406">
                                    <w:rPr>
                                      <w:sz w:val="8"/>
                                      <w:szCs w:val="8"/>
                                    </w:rPr>
                                    <w:t>Wh</w:t>
                                  </w:r>
                                  <w:proofErr w:type="spellEnd"/>
                                  <w:r w:rsidR="00DF69D3" w:rsidRPr="00AA6406">
                                    <w:rPr>
                                      <w:sz w:val="8"/>
                                      <w:szCs w:val="8"/>
                                    </w:rPr>
                                    <w:t xml:space="preserve"> 4-cell Li-ion battery</w:t>
                                  </w:r>
                                </w:p>
                                <w:p w14:paraId="749521C2" w14:textId="47B23BE6" w:rsidR="00DF69D3" w:rsidRPr="00AA6406" w:rsidRDefault="00DF69D3" w:rsidP="00DF69D3">
                                  <w:pPr>
                                    <w:spacing w:after="0" w:line="240" w:lineRule="auto"/>
                                    <w:rPr>
                                      <w:sz w:val="8"/>
                                      <w:szCs w:val="8"/>
                                    </w:rPr>
                                  </w:pPr>
                                  <w:r w:rsidRPr="00AA6406">
                                    <w:rPr>
                                      <w:sz w:val="8"/>
                                      <w:szCs w:val="8"/>
                                    </w:rPr>
                                    <w:t>•Supports Fast Charging technology</w:t>
                                  </w:r>
                                </w:p>
                                <w:p w14:paraId="268959E6" w14:textId="1BB0CE68" w:rsidR="00DF69D3" w:rsidRPr="00AA6406" w:rsidRDefault="00DF69D3" w:rsidP="00DF69D3">
                                  <w:pPr>
                                    <w:spacing w:after="0" w:line="240" w:lineRule="auto"/>
                                    <w:rPr>
                                      <w:b/>
                                      <w:bCs/>
                                      <w:sz w:val="8"/>
                                      <w:szCs w:val="8"/>
                                    </w:rPr>
                                  </w:pPr>
                                  <w:r w:rsidRPr="00AA6406">
                                    <w:rPr>
                                      <w:b/>
                                      <w:bCs/>
                                      <w:sz w:val="8"/>
                                      <w:szCs w:val="8"/>
                                    </w:rPr>
                                    <w:t>For models with WUXGA OLED + SSD</w:t>
                                  </w:r>
                                </w:p>
                                <w:p w14:paraId="7E4A9B00" w14:textId="77777777" w:rsidR="00DF69D3" w:rsidRPr="00AA6406" w:rsidRDefault="00DF69D3" w:rsidP="00DF69D3">
                                  <w:pPr>
                                    <w:spacing w:after="0" w:line="240" w:lineRule="auto"/>
                                    <w:rPr>
                                      <w:sz w:val="8"/>
                                      <w:szCs w:val="8"/>
                                    </w:rPr>
                                  </w:pPr>
                                  <w:r w:rsidRPr="00AA6406">
                                    <w:rPr>
                                      <w:sz w:val="8"/>
                                      <w:szCs w:val="8"/>
                                    </w:rPr>
                                    <w:t>Battery life:</w:t>
                                  </w:r>
                                </w:p>
                                <w:p w14:paraId="0F295606" w14:textId="77777777" w:rsidR="00DF69D3" w:rsidRPr="00AA6406" w:rsidRDefault="00DF69D3" w:rsidP="00DF69D3">
                                  <w:pPr>
                                    <w:spacing w:after="0" w:line="240" w:lineRule="auto"/>
                                    <w:rPr>
                                      <w:sz w:val="8"/>
                                      <w:szCs w:val="8"/>
                                    </w:rPr>
                                  </w:pPr>
                                  <w:r w:rsidRPr="00AA6406">
                                    <w:rPr>
                                      <w:sz w:val="8"/>
                                      <w:szCs w:val="8"/>
                                    </w:rPr>
                                    <w:t>Up to 15 hours (based on MobileMark® 2030 test results)</w:t>
                                  </w:r>
                                </w:p>
                                <w:p w14:paraId="3FD5E3F2" w14:textId="77777777" w:rsidR="00DF69D3" w:rsidRPr="00AA6406" w:rsidRDefault="00DF69D3" w:rsidP="00DF69D3">
                                  <w:pPr>
                                    <w:spacing w:after="0" w:line="240" w:lineRule="auto"/>
                                    <w:rPr>
                                      <w:sz w:val="8"/>
                                      <w:szCs w:val="8"/>
                                    </w:rPr>
                                  </w:pPr>
                                  <w:r w:rsidRPr="00AA6406">
                                    <w:rPr>
                                      <w:sz w:val="8"/>
                                      <w:szCs w:val="8"/>
                                    </w:rPr>
                                    <w:t>Up to 22 hours (based on video playback test results)</w:t>
                                  </w:r>
                                </w:p>
                                <w:p w14:paraId="144F2E44" w14:textId="0B96847F" w:rsidR="00E14F16" w:rsidRPr="00AA6406" w:rsidRDefault="00DF69D3" w:rsidP="00DF69D3">
                                  <w:pPr>
                                    <w:spacing w:after="0" w:line="240" w:lineRule="auto"/>
                                    <w:rPr>
                                      <w:sz w:val="8"/>
                                      <w:szCs w:val="8"/>
                                    </w:rPr>
                                  </w:pPr>
                                  <w:r w:rsidRPr="00AA6406">
                                    <w:rPr>
                                      <w:sz w:val="8"/>
                                      <w:szCs w:val="8"/>
                                    </w:rPr>
                                    <w:t>Up to 15.5 hours (based on web browsing test results)</w:t>
                                  </w:r>
                                </w:p>
                              </w:tc>
                              <w:tc>
                                <w:tcPr>
                                  <w:tcW w:w="4246" w:type="dxa"/>
                                  <w:gridSpan w:val="2"/>
                                </w:tcPr>
                                <w:p w14:paraId="4DA5575B" w14:textId="77777777" w:rsidR="003A0EF8" w:rsidRPr="00AA6406" w:rsidRDefault="003A0EF8" w:rsidP="006A11E3">
                                  <w:pPr>
                                    <w:spacing w:after="0" w:line="240" w:lineRule="auto"/>
                                    <w:rPr>
                                      <w:sz w:val="8"/>
                                      <w:szCs w:val="8"/>
                                    </w:rPr>
                                  </w:pPr>
                                  <w:r w:rsidRPr="00AA6406">
                                    <w:rPr>
                                      <w:sz w:val="8"/>
                                      <w:szCs w:val="8"/>
                                    </w:rPr>
                                    <w:t>SFG14-I71T</w:t>
                                  </w:r>
                                </w:p>
                                <w:p w14:paraId="5B152742" w14:textId="77777777" w:rsidR="003A0EF8" w:rsidRPr="00AA6406" w:rsidRDefault="003A0EF8" w:rsidP="003A0EF8">
                                  <w:pPr>
                                    <w:spacing w:after="0" w:line="240" w:lineRule="auto"/>
                                    <w:rPr>
                                      <w:b/>
                                      <w:sz w:val="8"/>
                                      <w:szCs w:val="8"/>
                                    </w:rPr>
                                  </w:pPr>
                                  <w:r w:rsidRPr="00AA6406">
                                    <w:rPr>
                                      <w:b/>
                                      <w:sz w:val="8"/>
                                      <w:szCs w:val="8"/>
                                    </w:rPr>
                                    <w:t>Power adapter</w:t>
                                  </w:r>
                                </w:p>
                                <w:p w14:paraId="20071233" w14:textId="2775A010" w:rsidR="00DF69D3" w:rsidRPr="00AA6406" w:rsidRDefault="003A0EF8" w:rsidP="00DF69D3">
                                  <w:pPr>
                                    <w:spacing w:after="0" w:line="240" w:lineRule="auto"/>
                                    <w:rPr>
                                      <w:sz w:val="8"/>
                                      <w:szCs w:val="8"/>
                                    </w:rPr>
                                  </w:pPr>
                                  <w:r w:rsidRPr="00AA6406">
                                    <w:rPr>
                                      <w:sz w:val="8"/>
                                      <w:szCs w:val="8"/>
                                    </w:rPr>
                                    <w:t>3-pin 100 W PD PCR 50%, TCO 9.0 AC adapter</w:t>
                                  </w:r>
                                  <w:r w:rsidRPr="00AA6406">
                                    <w:rPr>
                                      <w:sz w:val="8"/>
                                      <w:szCs w:val="8"/>
                                    </w:rPr>
                                    <w:br/>
                                  </w:r>
                                  <w:r w:rsidRPr="00AA6406">
                                    <w:rPr>
                                      <w:b/>
                                      <w:bCs/>
                                      <w:sz w:val="8"/>
                                      <w:szCs w:val="8"/>
                                    </w:rPr>
                                    <w:t xml:space="preserve">Battery: </w:t>
                                  </w:r>
                                  <w:r w:rsidRPr="00AA6406">
                                    <w:rPr>
                                      <w:b/>
                                      <w:bCs/>
                                      <w:sz w:val="8"/>
                                      <w:szCs w:val="8"/>
                                    </w:rPr>
                                    <w:br/>
                                  </w:r>
                                  <w:r w:rsidR="00DF69D3" w:rsidRPr="00AA6406">
                                    <w:rPr>
                                      <w:sz w:val="8"/>
                                      <w:szCs w:val="8"/>
                                    </w:rPr>
                                    <w:t xml:space="preserve">•71 </w:t>
                                  </w:r>
                                  <w:proofErr w:type="spellStart"/>
                                  <w:r w:rsidR="00DF69D3" w:rsidRPr="00AA6406">
                                    <w:rPr>
                                      <w:sz w:val="8"/>
                                      <w:szCs w:val="8"/>
                                    </w:rPr>
                                    <w:t>Wh</w:t>
                                  </w:r>
                                  <w:proofErr w:type="spellEnd"/>
                                  <w:r w:rsidR="00DF69D3" w:rsidRPr="00AA6406">
                                    <w:rPr>
                                      <w:sz w:val="8"/>
                                      <w:szCs w:val="8"/>
                                    </w:rPr>
                                    <w:t xml:space="preserve"> 4-cell Li-ion battery</w:t>
                                  </w:r>
                                </w:p>
                                <w:p w14:paraId="421E949F" w14:textId="30BCC088" w:rsidR="00DF69D3" w:rsidRPr="00AA6406" w:rsidRDefault="00DF69D3" w:rsidP="00DF69D3">
                                  <w:pPr>
                                    <w:spacing w:after="0" w:line="240" w:lineRule="auto"/>
                                    <w:rPr>
                                      <w:sz w:val="8"/>
                                      <w:szCs w:val="8"/>
                                    </w:rPr>
                                  </w:pPr>
                                  <w:r w:rsidRPr="00AA6406">
                                    <w:rPr>
                                      <w:sz w:val="8"/>
                                      <w:szCs w:val="8"/>
                                    </w:rPr>
                                    <w:t>•Supports Fast Charging technology</w:t>
                                  </w:r>
                                </w:p>
                                <w:p w14:paraId="132B6523" w14:textId="75FBADB6" w:rsidR="00DF69D3" w:rsidRPr="00AA6406" w:rsidRDefault="00DF69D3" w:rsidP="00DF69D3">
                                  <w:pPr>
                                    <w:spacing w:after="0" w:line="240" w:lineRule="auto"/>
                                    <w:rPr>
                                      <w:b/>
                                      <w:bCs/>
                                      <w:sz w:val="8"/>
                                      <w:szCs w:val="8"/>
                                    </w:rPr>
                                  </w:pPr>
                                  <w:r w:rsidRPr="00AA6406">
                                    <w:rPr>
                                      <w:b/>
                                      <w:bCs/>
                                      <w:sz w:val="8"/>
                                      <w:szCs w:val="8"/>
                                    </w:rPr>
                                    <w:t>For models with WQXGA PLUS OLED + SSD</w:t>
                                  </w:r>
                                </w:p>
                                <w:p w14:paraId="02D3B1CE" w14:textId="77777777" w:rsidR="00DF69D3" w:rsidRPr="00AA6406" w:rsidRDefault="00DF69D3" w:rsidP="00DF69D3">
                                  <w:pPr>
                                    <w:spacing w:after="0" w:line="240" w:lineRule="auto"/>
                                    <w:rPr>
                                      <w:sz w:val="8"/>
                                      <w:szCs w:val="8"/>
                                    </w:rPr>
                                  </w:pPr>
                                  <w:r w:rsidRPr="00AA6406">
                                    <w:rPr>
                                      <w:sz w:val="8"/>
                                      <w:szCs w:val="8"/>
                                    </w:rPr>
                                    <w:t>Battery life:</w:t>
                                  </w:r>
                                </w:p>
                                <w:p w14:paraId="0E58E742" w14:textId="77777777" w:rsidR="00DF69D3" w:rsidRPr="00AA6406" w:rsidRDefault="00DF69D3" w:rsidP="00DF69D3">
                                  <w:pPr>
                                    <w:spacing w:after="0" w:line="240" w:lineRule="auto"/>
                                    <w:rPr>
                                      <w:sz w:val="8"/>
                                      <w:szCs w:val="8"/>
                                    </w:rPr>
                                  </w:pPr>
                                  <w:r w:rsidRPr="00AA6406">
                                    <w:rPr>
                                      <w:sz w:val="8"/>
                                      <w:szCs w:val="8"/>
                                    </w:rPr>
                                    <w:t>Up to 13.5 hours (based on MobileMark® 2030 test results)</w:t>
                                  </w:r>
                                </w:p>
                                <w:p w14:paraId="03AC8408" w14:textId="77777777" w:rsidR="00DF69D3" w:rsidRPr="00AA6406" w:rsidRDefault="00DF69D3" w:rsidP="00DF69D3">
                                  <w:pPr>
                                    <w:spacing w:after="0" w:line="240" w:lineRule="auto"/>
                                    <w:rPr>
                                      <w:sz w:val="8"/>
                                      <w:szCs w:val="8"/>
                                    </w:rPr>
                                  </w:pPr>
                                  <w:r w:rsidRPr="00AA6406">
                                    <w:rPr>
                                      <w:sz w:val="8"/>
                                      <w:szCs w:val="8"/>
                                    </w:rPr>
                                    <w:t>Up to 17.5 hours (based on video playback test results)</w:t>
                                  </w:r>
                                </w:p>
                                <w:p w14:paraId="7D05A5DE" w14:textId="0C51E21A" w:rsidR="00E14F16" w:rsidRPr="00AA6406" w:rsidRDefault="00DF69D3" w:rsidP="00DF69D3">
                                  <w:pPr>
                                    <w:spacing w:after="0" w:line="240" w:lineRule="auto"/>
                                    <w:rPr>
                                      <w:sz w:val="8"/>
                                      <w:szCs w:val="8"/>
                                    </w:rPr>
                                  </w:pPr>
                                  <w:r w:rsidRPr="00AA6406">
                                    <w:rPr>
                                      <w:sz w:val="8"/>
                                      <w:szCs w:val="8"/>
                                    </w:rPr>
                                    <w:t>Up to 13.5 hours (based on web browsing test results)</w:t>
                                  </w:r>
                                </w:p>
                              </w:tc>
                            </w:tr>
                            <w:tr w:rsidR="00396E9C" w:rsidRPr="00AA6406" w14:paraId="42D957F8" w14:textId="77777777" w:rsidTr="002D2D18">
                              <w:trPr>
                                <w:trHeight w:val="858"/>
                              </w:trPr>
                              <w:tc>
                                <w:tcPr>
                                  <w:tcW w:w="1512" w:type="dxa"/>
                                </w:tcPr>
                                <w:p w14:paraId="45122372" w14:textId="77777777" w:rsidR="00396E9C" w:rsidRPr="00AA6406" w:rsidRDefault="00396E9C" w:rsidP="00461B61">
                                  <w:pPr>
                                    <w:spacing w:after="0" w:line="240" w:lineRule="auto"/>
                                    <w:rPr>
                                      <w:b/>
                                      <w:color w:val="80C342"/>
                                      <w:sz w:val="8"/>
                                      <w:szCs w:val="8"/>
                                    </w:rPr>
                                  </w:pPr>
                                  <w:r w:rsidRPr="00AA6406">
                                    <w:rPr>
                                      <w:b/>
                                      <w:color w:val="80C342"/>
                                      <w:sz w:val="8"/>
                                      <w:szCs w:val="8"/>
                                    </w:rPr>
                                    <w:t>Input and control</w:t>
                                  </w:r>
                                </w:p>
                              </w:tc>
                              <w:tc>
                                <w:tcPr>
                                  <w:tcW w:w="4246" w:type="dxa"/>
                                  <w:gridSpan w:val="3"/>
                                </w:tcPr>
                                <w:p w14:paraId="1193E85F" w14:textId="77777777" w:rsidR="00396E9C" w:rsidRPr="00AA6406" w:rsidRDefault="00396E9C" w:rsidP="00461B61">
                                  <w:pPr>
                                    <w:spacing w:after="0" w:line="240" w:lineRule="auto"/>
                                    <w:rPr>
                                      <w:sz w:val="8"/>
                                      <w:szCs w:val="8"/>
                                    </w:rPr>
                                  </w:pPr>
                                  <w:r w:rsidRPr="00AA6406">
                                    <w:rPr>
                                      <w:b/>
                                      <w:sz w:val="8"/>
                                      <w:szCs w:val="8"/>
                                    </w:rPr>
                                    <w:t>Keyboard</w:t>
                                  </w:r>
                                </w:p>
                                <w:p w14:paraId="1B9C0D02" w14:textId="77777777" w:rsidR="008563C7" w:rsidRPr="00AA6406" w:rsidRDefault="008563C7" w:rsidP="00BA5ABC">
                                  <w:pPr>
                                    <w:spacing w:after="0" w:line="240" w:lineRule="auto"/>
                                    <w:rPr>
                                      <w:sz w:val="8"/>
                                      <w:szCs w:val="8"/>
                                    </w:rPr>
                                  </w:pPr>
                                  <w:r w:rsidRPr="00AA6406">
                                    <w:rPr>
                                      <w:sz w:val="8"/>
                                      <w:szCs w:val="8"/>
                                    </w:rPr>
                                    <w:t>81 (UI)-/82 (UK)-key Acer backlight keyboard layout with multiple international language support, SR03P</w:t>
                                  </w:r>
                                </w:p>
                                <w:p w14:paraId="737419F2" w14:textId="77777777" w:rsidR="008563C7" w:rsidRPr="00AA6406" w:rsidRDefault="008563C7" w:rsidP="008563C7">
                                  <w:pPr>
                                    <w:spacing w:after="0" w:line="240" w:lineRule="auto"/>
                                    <w:rPr>
                                      <w:sz w:val="8"/>
                                      <w:szCs w:val="8"/>
                                    </w:rPr>
                                  </w:pPr>
                                  <w:r w:rsidRPr="00AA6406">
                                    <w:rPr>
                                      <w:sz w:val="8"/>
                                      <w:szCs w:val="8"/>
                                    </w:rPr>
                                    <w:t>Slim design with 1.3 mm key travel</w:t>
                                  </w:r>
                                </w:p>
                                <w:p w14:paraId="48144170" w14:textId="77777777" w:rsidR="008563C7" w:rsidRPr="00AA6406" w:rsidRDefault="008563C7" w:rsidP="008563C7">
                                  <w:pPr>
                                    <w:spacing w:after="0" w:line="240" w:lineRule="auto"/>
                                    <w:rPr>
                                      <w:sz w:val="8"/>
                                      <w:szCs w:val="8"/>
                                    </w:rPr>
                                  </w:pPr>
                                  <w:proofErr w:type="spellStart"/>
                                  <w:r w:rsidRPr="00AA6406">
                                    <w:rPr>
                                      <w:sz w:val="8"/>
                                      <w:szCs w:val="8"/>
                                    </w:rPr>
                                    <w:t>AcerSense</w:t>
                                  </w:r>
                                  <w:proofErr w:type="spellEnd"/>
                                  <w:r w:rsidRPr="00AA6406">
                                    <w:rPr>
                                      <w:sz w:val="8"/>
                                      <w:szCs w:val="8"/>
                                    </w:rPr>
                                    <w:t xml:space="preserve"> app support</w:t>
                                  </w:r>
                                </w:p>
                                <w:p w14:paraId="4C1F4E83" w14:textId="77777777" w:rsidR="008563C7" w:rsidRPr="00AA6406" w:rsidRDefault="008563C7" w:rsidP="008563C7">
                                  <w:pPr>
                                    <w:spacing w:after="0" w:line="240" w:lineRule="auto"/>
                                    <w:rPr>
                                      <w:sz w:val="8"/>
                                      <w:szCs w:val="8"/>
                                    </w:rPr>
                                  </w:pPr>
                                  <w:r w:rsidRPr="00AA6406">
                                    <w:rPr>
                                      <w:sz w:val="8"/>
                                      <w:szCs w:val="8"/>
                                    </w:rPr>
                                    <w:t>Programmable “My” key</w:t>
                                  </w:r>
                                </w:p>
                                <w:p w14:paraId="6813D5D9" w14:textId="77777777" w:rsidR="008563C7" w:rsidRPr="00AA6406" w:rsidRDefault="008563C7" w:rsidP="008563C7">
                                  <w:pPr>
                                    <w:spacing w:after="0" w:line="240" w:lineRule="auto"/>
                                    <w:rPr>
                                      <w:sz w:val="8"/>
                                      <w:szCs w:val="8"/>
                                    </w:rPr>
                                  </w:pPr>
                                  <w:r w:rsidRPr="00AA6406">
                                    <w:rPr>
                                      <w:sz w:val="8"/>
                                      <w:szCs w:val="8"/>
                                    </w:rPr>
                                    <w:t>AI function activation indicator (Copilot)</w:t>
                                  </w:r>
                                </w:p>
                                <w:p w14:paraId="5BFFD300" w14:textId="77777777" w:rsidR="008563C7" w:rsidRPr="00AA6406" w:rsidRDefault="008563C7" w:rsidP="008563C7">
                                  <w:pPr>
                                    <w:spacing w:after="0" w:line="240" w:lineRule="auto"/>
                                    <w:rPr>
                                      <w:sz w:val="8"/>
                                      <w:szCs w:val="8"/>
                                    </w:rPr>
                                  </w:pPr>
                                  <w:r w:rsidRPr="00AA6406">
                                    <w:rPr>
                                      <w:sz w:val="8"/>
                                      <w:szCs w:val="8"/>
                                    </w:rPr>
                                    <w:t>Enlarged keycaps for improved typing comfort</w:t>
                                  </w:r>
                                </w:p>
                                <w:p w14:paraId="004E99CB" w14:textId="77777777" w:rsidR="008563C7" w:rsidRPr="00AA6406" w:rsidRDefault="008563C7" w:rsidP="008563C7">
                                  <w:pPr>
                                    <w:spacing w:after="0" w:line="240" w:lineRule="auto"/>
                                    <w:rPr>
                                      <w:sz w:val="8"/>
                                      <w:szCs w:val="8"/>
                                    </w:rPr>
                                  </w:pPr>
                                  <w:r w:rsidRPr="00AA6406">
                                    <w:rPr>
                                      <w:sz w:val="8"/>
                                      <w:szCs w:val="8"/>
                                    </w:rPr>
                                    <w:t>Optimized backlight brightness for better legibility</w:t>
                                  </w:r>
                                </w:p>
                                <w:p w14:paraId="626EBEB6" w14:textId="77777777" w:rsidR="008563C7" w:rsidRPr="00AA6406" w:rsidRDefault="008563C7" w:rsidP="008563C7">
                                  <w:pPr>
                                    <w:spacing w:after="0" w:line="240" w:lineRule="auto"/>
                                    <w:rPr>
                                      <w:sz w:val="8"/>
                                      <w:szCs w:val="8"/>
                                    </w:rPr>
                                  </w:pPr>
                                  <w:r w:rsidRPr="00AA6406">
                                    <w:rPr>
                                      <w:sz w:val="8"/>
                                      <w:szCs w:val="8"/>
                                    </w:rPr>
                                    <w:t>Quiet, low-noise design</w:t>
                                  </w:r>
                                </w:p>
                                <w:p w14:paraId="28AF2D53" w14:textId="03E4EE3C" w:rsidR="00396E9C" w:rsidRPr="00AA6406" w:rsidRDefault="008563C7" w:rsidP="008563C7">
                                  <w:pPr>
                                    <w:spacing w:after="0" w:line="240" w:lineRule="auto"/>
                                    <w:rPr>
                                      <w:sz w:val="8"/>
                                      <w:szCs w:val="8"/>
                                    </w:rPr>
                                  </w:pPr>
                                  <w:r w:rsidRPr="00AA6406">
                                    <w:rPr>
                                      <w:sz w:val="8"/>
                                      <w:szCs w:val="8"/>
                                    </w:rPr>
                                    <w:t>Titanium metal frame support</w:t>
                                  </w:r>
                                </w:p>
                              </w:tc>
                              <w:tc>
                                <w:tcPr>
                                  <w:tcW w:w="4246" w:type="dxa"/>
                                  <w:gridSpan w:val="2"/>
                                </w:tcPr>
                                <w:p w14:paraId="104E7D41" w14:textId="77777777" w:rsidR="008563C7" w:rsidRPr="00AA6406" w:rsidRDefault="008563C7" w:rsidP="008563C7">
                                  <w:pPr>
                                    <w:spacing w:after="0" w:line="240" w:lineRule="auto"/>
                                    <w:rPr>
                                      <w:sz w:val="8"/>
                                      <w:szCs w:val="8"/>
                                    </w:rPr>
                                  </w:pPr>
                                  <w:r w:rsidRPr="00AA6406">
                                    <w:rPr>
                                      <w:sz w:val="8"/>
                                      <w:szCs w:val="8"/>
                                    </w:rPr>
                                    <w:t>Caps Lock and Microphone Mute indicator lights</w:t>
                                  </w:r>
                                </w:p>
                                <w:p w14:paraId="78E5EA78" w14:textId="4B4AE5FE" w:rsidR="008563C7" w:rsidRPr="00AA6406" w:rsidRDefault="008563C7" w:rsidP="008563C7">
                                  <w:pPr>
                                    <w:spacing w:after="0" w:line="240" w:lineRule="auto"/>
                                    <w:rPr>
                                      <w:sz w:val="8"/>
                                      <w:szCs w:val="8"/>
                                    </w:rPr>
                                  </w:pPr>
                                  <w:r w:rsidRPr="00AA6406">
                                    <w:rPr>
                                      <w:sz w:val="8"/>
                                      <w:szCs w:val="8"/>
                                    </w:rPr>
                                    <w:t>Function lock for user-defined hotkey preferences</w:t>
                                  </w:r>
                                </w:p>
                                <w:p w14:paraId="1CA8E3DB" w14:textId="40578714" w:rsidR="008563C7" w:rsidRPr="00AA6406" w:rsidRDefault="008563C7" w:rsidP="008563C7">
                                  <w:pPr>
                                    <w:spacing w:after="0" w:line="240" w:lineRule="auto"/>
                                    <w:rPr>
                                      <w:b/>
                                      <w:bCs/>
                                      <w:sz w:val="8"/>
                                      <w:szCs w:val="8"/>
                                    </w:rPr>
                                  </w:pPr>
                                  <w:proofErr w:type="spellStart"/>
                                  <w:r w:rsidRPr="00AA6406">
                                    <w:rPr>
                                      <w:b/>
                                      <w:bCs/>
                                      <w:sz w:val="8"/>
                                      <w:szCs w:val="8"/>
                                    </w:rPr>
                                    <w:t>TouchPad</w:t>
                                  </w:r>
                                  <w:proofErr w:type="spellEnd"/>
                                </w:p>
                                <w:p w14:paraId="13AE98EE" w14:textId="77777777" w:rsidR="008563C7" w:rsidRPr="00AA6406" w:rsidRDefault="008563C7" w:rsidP="008563C7">
                                  <w:pPr>
                                    <w:spacing w:after="0" w:line="240" w:lineRule="auto"/>
                                    <w:rPr>
                                      <w:sz w:val="8"/>
                                      <w:szCs w:val="8"/>
                                    </w:rPr>
                                  </w:pPr>
                                  <w:r w:rsidRPr="00AA6406">
                                    <w:rPr>
                                      <w:sz w:val="8"/>
                                      <w:szCs w:val="8"/>
                                    </w:rPr>
                                    <w:t>Multi-gesture Lighting touchpad, supporting two-finger scroll; pinch; gestures to open Cortana, Action Center, multitasking; application commands</w:t>
                                  </w:r>
                                </w:p>
                                <w:p w14:paraId="2C2D933E" w14:textId="77777777" w:rsidR="008563C7" w:rsidRPr="00AA6406" w:rsidRDefault="008563C7" w:rsidP="008563C7">
                                  <w:pPr>
                                    <w:spacing w:after="0" w:line="240" w:lineRule="auto"/>
                                    <w:rPr>
                                      <w:sz w:val="8"/>
                                      <w:szCs w:val="8"/>
                                    </w:rPr>
                                  </w:pPr>
                                  <w:r w:rsidRPr="00AA6406">
                                    <w:rPr>
                                      <w:sz w:val="8"/>
                                      <w:szCs w:val="8"/>
                                    </w:rPr>
                                    <w:t>Multi-control Lighting touchpad</w:t>
                                  </w:r>
                                </w:p>
                                <w:p w14:paraId="6B766E83" w14:textId="77777777" w:rsidR="008563C7" w:rsidRPr="00AA6406" w:rsidRDefault="008563C7" w:rsidP="008563C7">
                                  <w:pPr>
                                    <w:spacing w:after="0" w:line="240" w:lineRule="auto"/>
                                    <w:rPr>
                                      <w:sz w:val="8"/>
                                      <w:szCs w:val="8"/>
                                    </w:rPr>
                                  </w:pPr>
                                  <w:r w:rsidRPr="00AA6406">
                                    <w:rPr>
                                      <w:sz w:val="8"/>
                                      <w:szCs w:val="8"/>
                                    </w:rPr>
                                    <w:t>Microsoft Precision Touchpad certification</w:t>
                                  </w:r>
                                </w:p>
                                <w:p w14:paraId="397A9240" w14:textId="77777777" w:rsidR="008563C7" w:rsidRPr="00AA6406" w:rsidRDefault="008563C7" w:rsidP="008563C7">
                                  <w:pPr>
                                    <w:spacing w:after="0" w:line="240" w:lineRule="auto"/>
                                    <w:rPr>
                                      <w:sz w:val="8"/>
                                      <w:szCs w:val="8"/>
                                    </w:rPr>
                                  </w:pPr>
                                  <w:r w:rsidRPr="00AA6406">
                                    <w:rPr>
                                      <w:sz w:val="8"/>
                                      <w:szCs w:val="8"/>
                                    </w:rPr>
                                    <w:t>Moisture resistant</w:t>
                                  </w:r>
                                </w:p>
                                <w:p w14:paraId="67159A9D" w14:textId="2E496210" w:rsidR="00396E9C" w:rsidRPr="00AA6406" w:rsidRDefault="008563C7" w:rsidP="008563C7">
                                  <w:pPr>
                                    <w:spacing w:after="0" w:line="240" w:lineRule="auto"/>
                                    <w:rPr>
                                      <w:sz w:val="8"/>
                                      <w:szCs w:val="8"/>
                                    </w:rPr>
                                  </w:pPr>
                                  <w:r w:rsidRPr="00AA6406">
                                    <w:rPr>
                                      <w:sz w:val="8"/>
                                      <w:szCs w:val="8"/>
                                    </w:rPr>
                                    <w:t>Corning® Gorilla® Glass</w:t>
                                  </w:r>
                                </w:p>
                              </w:tc>
                            </w:tr>
                            <w:tr w:rsidR="00E14F16" w:rsidRPr="00AA6406" w14:paraId="56E9B125" w14:textId="77777777" w:rsidTr="00990BBC">
                              <w:trPr>
                                <w:trHeight w:val="444"/>
                              </w:trPr>
                              <w:tc>
                                <w:tcPr>
                                  <w:tcW w:w="1512" w:type="dxa"/>
                                </w:tcPr>
                                <w:p w14:paraId="0FAAEE75" w14:textId="7C6EF9AA" w:rsidR="00E14F16" w:rsidRPr="00AA6406" w:rsidRDefault="00E14F16" w:rsidP="004B796C">
                                  <w:pPr>
                                    <w:spacing w:after="0" w:line="240" w:lineRule="auto"/>
                                    <w:rPr>
                                      <w:b/>
                                      <w:color w:val="80C342"/>
                                      <w:sz w:val="8"/>
                                      <w:szCs w:val="8"/>
                                    </w:rPr>
                                  </w:pPr>
                                  <w:r w:rsidRPr="00AA6406">
                                    <w:rPr>
                                      <w:rFonts w:hint="eastAsia"/>
                                      <w:b/>
                                      <w:color w:val="80C342"/>
                                      <w:sz w:val="8"/>
                                      <w:szCs w:val="8"/>
                                    </w:rPr>
                                    <w:t>Windows Desktop Apps</w:t>
                                  </w:r>
                                  <w:r w:rsidRPr="00AA6406">
                                    <w:rPr>
                                      <w:b/>
                                      <w:color w:val="80C342"/>
                                      <w:sz w:val="8"/>
                                      <w:szCs w:val="8"/>
                                      <w:vertAlign w:val="superscript"/>
                                    </w:rPr>
                                    <w:t>11</w:t>
                                  </w:r>
                                </w:p>
                              </w:tc>
                              <w:tc>
                                <w:tcPr>
                                  <w:tcW w:w="4246" w:type="dxa"/>
                                  <w:gridSpan w:val="3"/>
                                </w:tcPr>
                                <w:p w14:paraId="6076D26A" w14:textId="1C77CCCC" w:rsidR="00DF69D3" w:rsidRPr="00AA6406" w:rsidRDefault="00DF69D3" w:rsidP="00DF69D3">
                                  <w:pPr>
                                    <w:spacing w:after="0" w:line="240" w:lineRule="auto"/>
                                    <w:rPr>
                                      <w:b/>
                                      <w:sz w:val="8"/>
                                      <w:szCs w:val="8"/>
                                    </w:rPr>
                                  </w:pPr>
                                  <w:r w:rsidRPr="00AA6406">
                                    <w:rPr>
                                      <w:b/>
                                      <w:sz w:val="8"/>
                                      <w:szCs w:val="8"/>
                                    </w:rPr>
                                    <w:t>In-House</w:t>
                                  </w:r>
                                </w:p>
                                <w:p w14:paraId="49731F99" w14:textId="77777777" w:rsidR="00DF69D3" w:rsidRPr="00AA6406" w:rsidRDefault="00DF69D3" w:rsidP="00DF69D3">
                                  <w:pPr>
                                    <w:spacing w:after="0" w:line="240" w:lineRule="auto"/>
                                    <w:rPr>
                                      <w:bCs/>
                                      <w:sz w:val="8"/>
                                      <w:szCs w:val="8"/>
                                    </w:rPr>
                                  </w:pPr>
                                  <w:r w:rsidRPr="00AA6406">
                                    <w:rPr>
                                      <w:bCs/>
                                      <w:sz w:val="8"/>
                                      <w:szCs w:val="8"/>
                                    </w:rPr>
                                    <w:t>Acer AI Image Generator</w:t>
                                  </w:r>
                                </w:p>
                                <w:p w14:paraId="60900A6B" w14:textId="77777777" w:rsidR="00DF69D3" w:rsidRPr="00AA6406" w:rsidRDefault="00DF69D3" w:rsidP="00DF69D3">
                                  <w:pPr>
                                    <w:spacing w:after="0" w:line="240" w:lineRule="auto"/>
                                    <w:rPr>
                                      <w:bCs/>
                                      <w:sz w:val="8"/>
                                      <w:szCs w:val="8"/>
                                    </w:rPr>
                                  </w:pPr>
                                  <w:r w:rsidRPr="00AA6406">
                                    <w:rPr>
                                      <w:bCs/>
                                      <w:sz w:val="8"/>
                                      <w:szCs w:val="8"/>
                                    </w:rPr>
                                    <w:t xml:space="preserve">Acer </w:t>
                                  </w:r>
                                  <w:proofErr w:type="spellStart"/>
                                  <w:r w:rsidRPr="00AA6406">
                                    <w:rPr>
                                      <w:bCs/>
                                      <w:sz w:val="8"/>
                                      <w:szCs w:val="8"/>
                                    </w:rPr>
                                    <w:t>AlterView</w:t>
                                  </w:r>
                                  <w:proofErr w:type="spellEnd"/>
                                </w:p>
                                <w:p w14:paraId="10ECA2E9" w14:textId="77777777" w:rsidR="00DF69D3" w:rsidRPr="00AA6406" w:rsidRDefault="00DF69D3" w:rsidP="00DF69D3">
                                  <w:pPr>
                                    <w:spacing w:after="0" w:line="240" w:lineRule="auto"/>
                                    <w:rPr>
                                      <w:bCs/>
                                      <w:sz w:val="8"/>
                                      <w:szCs w:val="8"/>
                                    </w:rPr>
                                  </w:pPr>
                                  <w:r w:rsidRPr="00AA6406">
                                    <w:rPr>
                                      <w:bCs/>
                                      <w:sz w:val="8"/>
                                      <w:szCs w:val="8"/>
                                    </w:rPr>
                                    <w:t xml:space="preserve">Acer </w:t>
                                  </w:r>
                                  <w:proofErr w:type="spellStart"/>
                                  <w:r w:rsidRPr="00AA6406">
                                    <w:rPr>
                                      <w:bCs/>
                                      <w:sz w:val="8"/>
                                      <w:szCs w:val="8"/>
                                    </w:rPr>
                                    <w:t>LiveArt</w:t>
                                  </w:r>
                                  <w:proofErr w:type="spellEnd"/>
                                </w:p>
                                <w:p w14:paraId="613277AB" w14:textId="77777777" w:rsidR="00DF69D3" w:rsidRPr="00AA6406" w:rsidRDefault="00DF69D3" w:rsidP="00DF69D3">
                                  <w:pPr>
                                    <w:spacing w:after="0" w:line="240" w:lineRule="auto"/>
                                    <w:rPr>
                                      <w:bCs/>
                                      <w:sz w:val="8"/>
                                      <w:szCs w:val="8"/>
                                    </w:rPr>
                                  </w:pPr>
                                  <w:r w:rsidRPr="00AA6406">
                                    <w:rPr>
                                      <w:bCs/>
                                      <w:sz w:val="8"/>
                                      <w:szCs w:val="8"/>
                                    </w:rPr>
                                    <w:t>Acer ORD Service</w:t>
                                  </w:r>
                                </w:p>
                                <w:p w14:paraId="6825CFB5" w14:textId="77777777" w:rsidR="00DF69D3" w:rsidRPr="00AA6406" w:rsidRDefault="00DF69D3" w:rsidP="00DF69D3">
                                  <w:pPr>
                                    <w:spacing w:after="0" w:line="240" w:lineRule="auto"/>
                                    <w:rPr>
                                      <w:bCs/>
                                      <w:sz w:val="8"/>
                                      <w:szCs w:val="8"/>
                                    </w:rPr>
                                  </w:pPr>
                                  <w:r w:rsidRPr="00AA6406">
                                    <w:rPr>
                                      <w:bCs/>
                                      <w:sz w:val="8"/>
                                      <w:szCs w:val="8"/>
                                    </w:rPr>
                                    <w:t xml:space="preserve">Acer </w:t>
                                  </w:r>
                                  <w:proofErr w:type="spellStart"/>
                                  <w:r w:rsidRPr="00AA6406">
                                    <w:rPr>
                                      <w:bCs/>
                                      <w:sz w:val="8"/>
                                      <w:szCs w:val="8"/>
                                    </w:rPr>
                                    <w:t>QuickPanel</w:t>
                                  </w:r>
                                  <w:proofErr w:type="spellEnd"/>
                                </w:p>
                                <w:p w14:paraId="7C5C4D0A" w14:textId="0D9E44E0" w:rsidR="00E14F16" w:rsidRPr="00AA6406" w:rsidRDefault="00DF69D3" w:rsidP="00DF69D3">
                                  <w:pPr>
                                    <w:spacing w:after="0" w:line="240" w:lineRule="auto"/>
                                    <w:rPr>
                                      <w:bCs/>
                                      <w:sz w:val="8"/>
                                      <w:szCs w:val="8"/>
                                    </w:rPr>
                                  </w:pPr>
                                  <w:r w:rsidRPr="00AA6406">
                                    <w:rPr>
                                      <w:bCs/>
                                      <w:sz w:val="8"/>
                                      <w:szCs w:val="8"/>
                                    </w:rPr>
                                    <w:t xml:space="preserve">Acer </w:t>
                                  </w:r>
                                  <w:proofErr w:type="spellStart"/>
                                  <w:r w:rsidRPr="00AA6406">
                                    <w:rPr>
                                      <w:bCs/>
                                      <w:sz w:val="8"/>
                                      <w:szCs w:val="8"/>
                                    </w:rPr>
                                    <w:t>VisionArt</w:t>
                                  </w:r>
                                  <w:proofErr w:type="spellEnd"/>
                                </w:p>
                              </w:tc>
                              <w:tc>
                                <w:tcPr>
                                  <w:tcW w:w="4246" w:type="dxa"/>
                                  <w:gridSpan w:val="2"/>
                                </w:tcPr>
                                <w:p w14:paraId="4D5C4651" w14:textId="77777777" w:rsidR="008563C7" w:rsidRPr="00AA6406" w:rsidRDefault="008563C7" w:rsidP="008563C7">
                                  <w:pPr>
                                    <w:spacing w:after="0" w:line="240" w:lineRule="auto"/>
                                    <w:rPr>
                                      <w:bCs/>
                                      <w:sz w:val="8"/>
                                      <w:szCs w:val="8"/>
                                    </w:rPr>
                                  </w:pPr>
                                  <w:r w:rsidRPr="00AA6406">
                                    <w:rPr>
                                      <w:bCs/>
                                      <w:sz w:val="8"/>
                                      <w:szCs w:val="8"/>
                                    </w:rPr>
                                    <w:t xml:space="preserve">Acer </w:t>
                                  </w:r>
                                  <w:proofErr w:type="spellStart"/>
                                  <w:r w:rsidRPr="00AA6406">
                                    <w:rPr>
                                      <w:bCs/>
                                      <w:sz w:val="8"/>
                                      <w:szCs w:val="8"/>
                                    </w:rPr>
                                    <w:t>VisionArt</w:t>
                                  </w:r>
                                  <w:proofErr w:type="spellEnd"/>
                                </w:p>
                                <w:p w14:paraId="68026C76" w14:textId="77777777" w:rsidR="008563C7" w:rsidRPr="00AA6406" w:rsidRDefault="008563C7" w:rsidP="008563C7">
                                  <w:pPr>
                                    <w:spacing w:after="0" w:line="240" w:lineRule="auto"/>
                                    <w:rPr>
                                      <w:b/>
                                      <w:sz w:val="8"/>
                                      <w:szCs w:val="8"/>
                                    </w:rPr>
                                  </w:pPr>
                                  <w:r w:rsidRPr="00AA6406">
                                    <w:rPr>
                                      <w:b/>
                                      <w:sz w:val="8"/>
                                      <w:szCs w:val="8"/>
                                    </w:rPr>
                                    <w:t>Search</w:t>
                                  </w:r>
                                </w:p>
                                <w:p w14:paraId="4007DF4E" w14:textId="77777777" w:rsidR="008563C7" w:rsidRPr="00AA6406" w:rsidRDefault="008563C7" w:rsidP="008563C7">
                                  <w:pPr>
                                    <w:spacing w:after="0" w:line="240" w:lineRule="auto"/>
                                    <w:rPr>
                                      <w:bCs/>
                                      <w:sz w:val="8"/>
                                      <w:szCs w:val="8"/>
                                    </w:rPr>
                                  </w:pPr>
                                  <w:proofErr w:type="spellStart"/>
                                  <w:r w:rsidRPr="00AA6406">
                                    <w:rPr>
                                      <w:bCs/>
                                      <w:sz w:val="8"/>
                                      <w:szCs w:val="8"/>
                                    </w:rPr>
                                    <w:t>AcerSense</w:t>
                                  </w:r>
                                  <w:proofErr w:type="spellEnd"/>
                                </w:p>
                                <w:p w14:paraId="090E9785" w14:textId="77777777" w:rsidR="008563C7" w:rsidRPr="00AA6406" w:rsidRDefault="008563C7" w:rsidP="008563C7">
                                  <w:pPr>
                                    <w:spacing w:after="0" w:line="240" w:lineRule="auto"/>
                                    <w:rPr>
                                      <w:b/>
                                      <w:sz w:val="8"/>
                                      <w:szCs w:val="8"/>
                                    </w:rPr>
                                  </w:pPr>
                                  <w:r w:rsidRPr="00AA6406">
                                    <w:rPr>
                                      <w:b/>
                                      <w:sz w:val="8"/>
                                      <w:szCs w:val="8"/>
                                    </w:rPr>
                                    <w:t>Tools</w:t>
                                  </w:r>
                                </w:p>
                                <w:p w14:paraId="06391510" w14:textId="0FD7772D" w:rsidR="00E14F16" w:rsidRPr="00AA6406" w:rsidRDefault="008563C7" w:rsidP="008563C7">
                                  <w:pPr>
                                    <w:spacing w:after="0" w:line="240" w:lineRule="auto"/>
                                    <w:rPr>
                                      <w:sz w:val="8"/>
                                      <w:szCs w:val="8"/>
                                    </w:rPr>
                                  </w:pPr>
                                  <w:r w:rsidRPr="00AA6406">
                                    <w:rPr>
                                      <w:bCs/>
                                      <w:sz w:val="8"/>
                                      <w:szCs w:val="8"/>
                                    </w:rPr>
                                    <w:t>Acer My Key Application</w:t>
                                  </w:r>
                                </w:p>
                              </w:tc>
                            </w:tr>
                            <w:tr w:rsidR="004B796C" w:rsidRPr="00AA6406" w14:paraId="79731C60" w14:textId="77777777" w:rsidTr="00177176">
                              <w:trPr>
                                <w:trHeight w:val="163"/>
                              </w:trPr>
                              <w:tc>
                                <w:tcPr>
                                  <w:tcW w:w="1512" w:type="dxa"/>
                                </w:tcPr>
                                <w:p w14:paraId="2681088E" w14:textId="77777777" w:rsidR="004B796C" w:rsidRPr="00AA6406" w:rsidRDefault="004B796C" w:rsidP="004B796C">
                                  <w:pPr>
                                    <w:spacing w:after="0" w:line="240" w:lineRule="auto"/>
                                    <w:rPr>
                                      <w:b/>
                                      <w:color w:val="80C342"/>
                                      <w:sz w:val="8"/>
                                      <w:szCs w:val="8"/>
                                    </w:rPr>
                                  </w:pPr>
                                  <w:r w:rsidRPr="00AA6406">
                                    <w:rPr>
                                      <w:b/>
                                      <w:color w:val="80C342"/>
                                      <w:sz w:val="8"/>
                                      <w:szCs w:val="8"/>
                                    </w:rPr>
                                    <w:t>Warranty</w:t>
                                  </w:r>
                                </w:p>
                              </w:tc>
                              <w:tc>
                                <w:tcPr>
                                  <w:tcW w:w="8492" w:type="dxa"/>
                                  <w:gridSpan w:val="5"/>
                                </w:tcPr>
                                <w:p w14:paraId="3F31ED8D" w14:textId="77777777" w:rsidR="004B796C" w:rsidRPr="00AA6406" w:rsidRDefault="004B796C" w:rsidP="004B796C">
                                  <w:pPr>
                                    <w:spacing w:after="0" w:line="240" w:lineRule="auto"/>
                                    <w:rPr>
                                      <w:sz w:val="8"/>
                                      <w:szCs w:val="8"/>
                                    </w:rPr>
                                  </w:pPr>
                                  <w:r w:rsidRPr="00AA6406">
                                    <w:rPr>
                                      <w:sz w:val="8"/>
                                      <w:szCs w:val="8"/>
                                    </w:rPr>
                                    <w:t>One-year International Travelers Warranty (ITW)</w:t>
                                  </w:r>
                                </w:p>
                              </w:tc>
                            </w:tr>
                            <w:tr w:rsidR="004B796C" w:rsidRPr="00AA6406" w14:paraId="72E4D44E" w14:textId="77777777" w:rsidTr="00E14F16">
                              <w:trPr>
                                <w:trHeight w:val="1671"/>
                              </w:trPr>
                              <w:tc>
                                <w:tcPr>
                                  <w:tcW w:w="10004" w:type="dxa"/>
                                  <w:gridSpan w:val="6"/>
                                </w:tcPr>
                                <w:p w14:paraId="04FB2AD9"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Specifications vary depending on model.</w:t>
                                  </w:r>
                                </w:p>
                                <w:p w14:paraId="32A780AE"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p w14:paraId="5F004F60"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Memory speed may vary, depending on the CPU, chipset or memory fitted.</w:t>
                                  </w:r>
                                </w:p>
                                <w:p w14:paraId="29F2109C"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All brands and product names mentioned herein include trademarks of their respective companies and are used solely to describe or identify the products.</w:t>
                                  </w:r>
                                </w:p>
                                <w:p w14:paraId="6F93D2E6" w14:textId="35FF4B98" w:rsidR="00A90526" w:rsidRPr="00AA6406" w:rsidRDefault="00A90526" w:rsidP="004B796C">
                                  <w:pPr>
                                    <w:pStyle w:val="ListParagraph"/>
                                    <w:numPr>
                                      <w:ilvl w:val="0"/>
                                      <w:numId w:val="9"/>
                                    </w:numPr>
                                    <w:spacing w:after="0" w:line="240" w:lineRule="auto"/>
                                    <w:ind w:left="426" w:hanging="426"/>
                                    <w:jc w:val="both"/>
                                    <w:rPr>
                                      <w:sz w:val="8"/>
                                      <w:szCs w:val="8"/>
                                    </w:rPr>
                                  </w:pPr>
                                  <w:r w:rsidRPr="00AA6406">
                                    <w:rPr>
                                      <w:sz w:val="8"/>
                                      <w:szCs w:val="8"/>
                                    </w:rPr>
                                    <w:t>Not all features indicated are supported on all SKUs</w:t>
                                  </w:r>
                                </w:p>
                                <w:p w14:paraId="6A0C748E"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1 GB is 1 billion bytes. Actual formatted capacity is less and may vary depending on preloaded materials and operating environment. Acer Recovery Management uses a portion of the stated hard disk capacity as dedicated backup space.</w:t>
                                  </w:r>
                                </w:p>
                                <w:p w14:paraId="7AE06B2F"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Minor variations in system dimensions are possible due to the manufacturing process</w:t>
                                  </w:r>
                                  <w:r w:rsidRPr="00AA6406">
                                    <w:rPr>
                                      <w:rFonts w:hint="eastAsia"/>
                                      <w:sz w:val="8"/>
                                      <w:szCs w:val="8"/>
                                    </w:rPr>
                                    <w:t>.</w:t>
                                  </w:r>
                                </w:p>
                                <w:p w14:paraId="0E7CF718"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Weight may vary depending on product configuration, vendor components, manufacturing variability, and selected options.</w:t>
                                  </w:r>
                                </w:p>
                                <w:p w14:paraId="138EE268" w14:textId="4CAC2C1E" w:rsidR="00E14F16" w:rsidRPr="00AA6406" w:rsidRDefault="00E14F16" w:rsidP="004B796C">
                                  <w:pPr>
                                    <w:pStyle w:val="ListParagraph"/>
                                    <w:numPr>
                                      <w:ilvl w:val="0"/>
                                      <w:numId w:val="9"/>
                                    </w:numPr>
                                    <w:spacing w:after="0" w:line="240" w:lineRule="auto"/>
                                    <w:ind w:left="426" w:hanging="426"/>
                                    <w:jc w:val="both"/>
                                    <w:rPr>
                                      <w:sz w:val="8"/>
                                      <w:szCs w:val="8"/>
                                    </w:rPr>
                                  </w:pPr>
                                  <w:r w:rsidRPr="00AA6406">
                                    <w:rPr>
                                      <w:sz w:val="8"/>
                                      <w:szCs w:val="8"/>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ULTRA 7 (Series 1), FHD, SSD only, 16GB of LPDDR5X memory. Battery life test condition: 100 nits LCD brightness, 50% speaker volume, WLAN on, Bluetooth on, no WW direct Internet connection.</w:t>
                                  </w:r>
                                </w:p>
                                <w:p w14:paraId="3E90AD2E" w14:textId="3EE66E8B" w:rsidR="00A90526" w:rsidRPr="00AA6406" w:rsidRDefault="00A90526" w:rsidP="004B796C">
                                  <w:pPr>
                                    <w:pStyle w:val="ListParagraph"/>
                                    <w:numPr>
                                      <w:ilvl w:val="0"/>
                                      <w:numId w:val="9"/>
                                    </w:numPr>
                                    <w:spacing w:after="0" w:line="240" w:lineRule="auto"/>
                                    <w:ind w:left="426" w:hanging="426"/>
                                    <w:jc w:val="both"/>
                                    <w:rPr>
                                      <w:sz w:val="8"/>
                                      <w:szCs w:val="8"/>
                                    </w:rPr>
                                  </w:pPr>
                                  <w:r w:rsidRPr="00AA6406">
                                    <w:rPr>
                                      <w:sz w:val="8"/>
                                      <w:szCs w:val="8"/>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p w14:paraId="783CCC8D"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Bundled software may vary depending on hardware configuration, OS and regional availability.</w:t>
                                  </w:r>
                                </w:p>
                                <w:p w14:paraId="1374A601" w14:textId="77777777" w:rsidR="00FD20E8" w:rsidRPr="00AA6406" w:rsidRDefault="00FD20E8" w:rsidP="004B796C">
                                  <w:pPr>
                                    <w:pStyle w:val="ListParagraph"/>
                                    <w:numPr>
                                      <w:ilvl w:val="0"/>
                                      <w:numId w:val="9"/>
                                    </w:numPr>
                                    <w:spacing w:after="0" w:line="240" w:lineRule="auto"/>
                                    <w:ind w:left="426" w:hanging="426"/>
                                    <w:jc w:val="both"/>
                                    <w:rPr>
                                      <w:sz w:val="8"/>
                                      <w:szCs w:val="8"/>
                                    </w:rPr>
                                  </w:pPr>
                                </w:p>
                                <w:p w14:paraId="32333E2B" w14:textId="0FDDE2AC" w:rsidR="008563C7" w:rsidRPr="00502D0B" w:rsidRDefault="008563C7" w:rsidP="00502D0B">
                                  <w:pPr>
                                    <w:jc w:val="center"/>
                                    <w:rPr>
                                      <w:b/>
                                      <w:bCs/>
                                      <w:sz w:val="8"/>
                                      <w:szCs w:val="8"/>
                                    </w:rPr>
                                  </w:pPr>
                                  <w:r w:rsidRPr="00AA6406">
                                    <w:rPr>
                                      <w:b/>
                                      <w:bCs/>
                                      <w:sz w:val="8"/>
                                      <w:szCs w:val="8"/>
                                    </w:rPr>
                                    <w:t>No</w:t>
                                  </w:r>
                                  <w:r w:rsidRPr="00AA6406">
                                    <w:rPr>
                                      <w:rFonts w:hint="eastAsia"/>
                                      <w:b/>
                                      <w:bCs/>
                                      <w:sz w:val="8"/>
                                      <w:szCs w:val="8"/>
                                    </w:rPr>
                                    <w:t>t</w:t>
                                  </w:r>
                                  <w:r w:rsidRPr="00AA6406">
                                    <w:rPr>
                                      <w:b/>
                                      <w:bCs/>
                                      <w:sz w:val="8"/>
                                      <w:szCs w:val="8"/>
                                    </w:rPr>
                                    <w:t xml:space="preserve">e: This specification is based on </w:t>
                                  </w:r>
                                  <w:r w:rsidR="00502D0B" w:rsidRPr="00502D0B">
                                    <w:rPr>
                                      <w:b/>
                                      <w:bCs/>
                                      <w:sz w:val="8"/>
                                      <w:szCs w:val="8"/>
                                    </w:rPr>
                                    <w:t>Swift SFG14-I71 (Win11) Specifications (v2-0-1) (Preview)</w:t>
                                  </w:r>
                                  <w:r w:rsidR="008A70E7" w:rsidRPr="00AA6406">
                                    <w:rPr>
                                      <w:b/>
                                      <w:bCs/>
                                      <w:sz w:val="8"/>
                                      <w:szCs w:val="8"/>
                                    </w:rPr>
                                    <w:t>| Swift SFG14-I71T (Win11) Specifications (v1-0-0) (Preview),</w:t>
                                  </w:r>
                                </w:p>
                              </w:tc>
                            </w:tr>
                          </w:tbl>
                          <w:p w14:paraId="4FB1A8A0" w14:textId="56DE8B55" w:rsidR="00F7455E" w:rsidRPr="00AA6406" w:rsidRDefault="00F7455E" w:rsidP="008563C7">
                            <w:pPr>
                              <w:rPr>
                                <w:sz w:val="8"/>
                                <w:szCs w:val="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B8D6BFC" id="Text Box 9" o:spid="_x0000_s1040" type="#_x0000_t202" style="position:absolute;margin-left:459.8pt;margin-top:29.5pt;width:511pt;height:599.35pt;z-index:2516408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" filled="f" stroked="f" strokeweight=".5pt">
                <v:textbox>
                  <w:txbxContent>
                    <w:tbl>
                      <w:tblPr>
                        <w:tblW w:w="10004" w:type="dxa"/>
                        <w:tblBorders>
                          <w:top w:val="single" w:sz="4" w:space="0" w:color="auto"/>
                          <w:bottom w:val="single" w:sz="4" w:space="0" w:color="auto"/>
                          <w:insideH w:val="single" w:sz="4" w:space="0" w:color="auto"/>
                        </w:tblBorders>
                        <w:tblLook w:val="04A0" w:firstRow="1" w:lastRow="0" w:firstColumn="1" w:lastColumn="0" w:noHBand="0" w:noVBand="1"/>
                      </w:tblPr>
                      <w:tblGrid>
                        <w:gridCol w:w="1512"/>
                        <w:gridCol w:w="2830"/>
                        <w:gridCol w:w="1409"/>
                        <w:gridCol w:w="7"/>
                        <w:gridCol w:w="1415"/>
                        <w:gridCol w:w="2831"/>
                      </w:tblGrid>
                      <w:tr w:rsidR="00A90526" w:rsidRPr="00AA6406" w14:paraId="6878472A" w14:textId="77777777" w:rsidTr="006B0FC7">
                        <w:trPr>
                          <w:trHeight w:val="572"/>
                        </w:trPr>
                        <w:tc>
                          <w:tcPr>
                            <w:tcW w:w="1512" w:type="dxa"/>
                          </w:tcPr>
                          <w:p w14:paraId="5361A7E4" w14:textId="77777777" w:rsidR="00A90526" w:rsidRPr="00AA6406" w:rsidRDefault="00A90526" w:rsidP="0060709E">
                            <w:pPr>
                              <w:spacing w:after="0" w:line="240" w:lineRule="auto"/>
                              <w:rPr>
                                <w:b/>
                                <w:color w:val="80C342"/>
                                <w:sz w:val="8"/>
                                <w:szCs w:val="8"/>
                              </w:rPr>
                            </w:pPr>
                            <w:r w:rsidRPr="00AA6406">
                              <w:rPr>
                                <w:b/>
                                <w:color w:val="80C342"/>
                                <w:sz w:val="8"/>
                                <w:szCs w:val="8"/>
                              </w:rPr>
                              <w:t>Product views</w:t>
                            </w:r>
                          </w:p>
                        </w:tc>
                        <w:tc>
                          <w:tcPr>
                            <w:tcW w:w="2830" w:type="dxa"/>
                          </w:tcPr>
                          <w:p w14:paraId="46D71B2D" w14:textId="77777777" w:rsidR="00A90526" w:rsidRPr="00AA6406" w:rsidRDefault="00A90526" w:rsidP="00A46627">
                            <w:pPr>
                              <w:numPr>
                                <w:ilvl w:val="0"/>
                                <w:numId w:val="7"/>
                              </w:numPr>
                              <w:spacing w:after="0" w:line="240" w:lineRule="auto"/>
                              <w:ind w:left="317" w:hanging="261"/>
                              <w:contextualSpacing/>
                              <w:rPr>
                                <w:sz w:val="8"/>
                                <w:szCs w:val="8"/>
                              </w:rPr>
                            </w:pPr>
                            <w:r w:rsidRPr="00AA6406">
                              <w:rPr>
                                <w:sz w:val="8"/>
                                <w:szCs w:val="8"/>
                              </w:rPr>
                              <w:t>Microphones</w:t>
                            </w:r>
                          </w:p>
                          <w:p w14:paraId="453A690F"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sz w:val="8"/>
                                <w:szCs w:val="8"/>
                              </w:rPr>
                              <w:t>Camera</w:t>
                            </w:r>
                            <w:r w:rsidRPr="00AA6406">
                              <w:rPr>
                                <w:rFonts w:hint="eastAsia"/>
                                <w:sz w:val="8"/>
                                <w:szCs w:val="8"/>
                              </w:rPr>
                              <w:t xml:space="preserve"> shutter</w:t>
                            </w:r>
                          </w:p>
                          <w:p w14:paraId="6CDD4AE0"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rFonts w:hint="eastAsia"/>
                                <w:sz w:val="8"/>
                                <w:szCs w:val="8"/>
                              </w:rPr>
                              <w:t>Camera</w:t>
                            </w:r>
                          </w:p>
                          <w:p w14:paraId="008E58D5"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color w:val="000000" w:themeColor="text1"/>
                                <w:sz w:val="8"/>
                                <w:szCs w:val="8"/>
                              </w:rPr>
                              <w:t>IR Camera</w:t>
                            </w:r>
                          </w:p>
                          <w:p w14:paraId="6FF294C1"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rFonts w:cs="Arial"/>
                                <w:sz w:val="8"/>
                                <w:szCs w:val="8"/>
                              </w:rPr>
                              <w:t>14" display</w:t>
                            </w:r>
                          </w:p>
                          <w:p w14:paraId="5B5E4479" w14:textId="77777777" w:rsidR="00A90526" w:rsidRPr="00AA6406" w:rsidRDefault="00A90526" w:rsidP="003A064A">
                            <w:pPr>
                              <w:pStyle w:val="ListParagraph"/>
                              <w:numPr>
                                <w:ilvl w:val="0"/>
                                <w:numId w:val="7"/>
                              </w:numPr>
                              <w:spacing w:after="0" w:line="240" w:lineRule="auto"/>
                              <w:ind w:left="317" w:hanging="261"/>
                              <w:rPr>
                                <w:sz w:val="8"/>
                                <w:szCs w:val="8"/>
                              </w:rPr>
                            </w:pPr>
                            <w:r w:rsidRPr="00AA6406">
                              <w:rPr>
                                <w:sz w:val="8"/>
                                <w:szCs w:val="8"/>
                              </w:rPr>
                              <w:t>HDMI port</w:t>
                            </w:r>
                          </w:p>
                        </w:tc>
                        <w:tc>
                          <w:tcPr>
                            <w:tcW w:w="2831" w:type="dxa"/>
                            <w:gridSpan w:val="3"/>
                          </w:tcPr>
                          <w:p w14:paraId="195E246D" w14:textId="0FA8D774" w:rsidR="00A90526" w:rsidRPr="00AA6406" w:rsidRDefault="00A90526" w:rsidP="003A064A">
                            <w:pPr>
                              <w:pStyle w:val="ListParagraph"/>
                              <w:numPr>
                                <w:ilvl w:val="0"/>
                                <w:numId w:val="7"/>
                              </w:numPr>
                              <w:spacing w:after="0" w:line="240" w:lineRule="auto"/>
                              <w:ind w:left="317" w:hanging="261"/>
                              <w:rPr>
                                <w:sz w:val="8"/>
                                <w:szCs w:val="8"/>
                              </w:rPr>
                            </w:pPr>
                            <w:r w:rsidRPr="00AA6406">
                              <w:rPr>
                                <w:rFonts w:hint="eastAsia"/>
                                <w:sz w:val="8"/>
                                <w:szCs w:val="8"/>
                              </w:rPr>
                              <w:t xml:space="preserve">USB 3.2 </w:t>
                            </w:r>
                            <w:r w:rsidRPr="00AA6406">
                              <w:rPr>
                                <w:sz w:val="8"/>
                                <w:szCs w:val="8"/>
                              </w:rPr>
                              <w:t>Gen</w:t>
                            </w:r>
                            <w:r w:rsidRPr="00AA6406">
                              <w:rPr>
                                <w:rFonts w:hint="eastAsia"/>
                                <w:sz w:val="8"/>
                                <w:szCs w:val="8"/>
                              </w:rPr>
                              <w:t xml:space="preserve"> 1 port with power-off charging</w:t>
                            </w:r>
                          </w:p>
                          <w:p w14:paraId="4BA82C49" w14:textId="77777777" w:rsidR="00A90526" w:rsidRPr="00AA6406" w:rsidRDefault="00A90526" w:rsidP="00A23E73">
                            <w:pPr>
                              <w:pStyle w:val="ListParagraph"/>
                              <w:numPr>
                                <w:ilvl w:val="0"/>
                                <w:numId w:val="7"/>
                              </w:numPr>
                              <w:spacing w:after="0" w:line="240" w:lineRule="auto"/>
                              <w:ind w:left="317" w:hanging="261"/>
                              <w:rPr>
                                <w:sz w:val="8"/>
                                <w:szCs w:val="8"/>
                              </w:rPr>
                            </w:pPr>
                            <w:r w:rsidRPr="00AA6406">
                              <w:rPr>
                                <w:sz w:val="8"/>
                                <w:szCs w:val="8"/>
                              </w:rPr>
                              <w:t>USB Type-C / Thunderbolt™ 4 port</w:t>
                            </w:r>
                          </w:p>
                          <w:p w14:paraId="5C4D5F98" w14:textId="77777777" w:rsidR="00A90526" w:rsidRPr="00AA6406" w:rsidRDefault="00A90526" w:rsidP="00A23E73">
                            <w:pPr>
                              <w:pStyle w:val="ListParagraph"/>
                              <w:numPr>
                                <w:ilvl w:val="0"/>
                                <w:numId w:val="7"/>
                              </w:numPr>
                              <w:spacing w:after="0" w:line="240" w:lineRule="auto"/>
                              <w:ind w:left="317" w:hanging="261"/>
                              <w:rPr>
                                <w:sz w:val="8"/>
                                <w:szCs w:val="8"/>
                              </w:rPr>
                            </w:pPr>
                            <w:r w:rsidRPr="00AA6406">
                              <w:rPr>
                                <w:sz w:val="8"/>
                                <w:szCs w:val="8"/>
                              </w:rPr>
                              <w:t>USB Type-C / Thunderbolt™ 4 port</w:t>
                            </w:r>
                          </w:p>
                          <w:p w14:paraId="453BFAA0" w14:textId="0DB7B953" w:rsidR="00A90526" w:rsidRPr="00AA6406" w:rsidRDefault="00A90526" w:rsidP="00DE349E">
                            <w:pPr>
                              <w:pStyle w:val="ListParagraph"/>
                              <w:numPr>
                                <w:ilvl w:val="0"/>
                                <w:numId w:val="7"/>
                              </w:numPr>
                              <w:spacing w:after="0" w:line="240" w:lineRule="auto"/>
                              <w:ind w:left="317" w:hanging="261"/>
                              <w:rPr>
                                <w:sz w:val="8"/>
                                <w:szCs w:val="8"/>
                              </w:rPr>
                            </w:pPr>
                            <w:r w:rsidRPr="00AA6406">
                              <w:rPr>
                                <w:rFonts w:hint="eastAsia"/>
                                <w:sz w:val="8"/>
                                <w:szCs w:val="8"/>
                              </w:rPr>
                              <w:t>Touchpad</w:t>
                            </w:r>
                          </w:p>
                          <w:p w14:paraId="72F05A24" w14:textId="39B3E3EE" w:rsidR="00A90526" w:rsidRPr="00AA6406" w:rsidRDefault="00A90526" w:rsidP="003E5BA0">
                            <w:pPr>
                              <w:pStyle w:val="ListParagraph"/>
                              <w:numPr>
                                <w:ilvl w:val="0"/>
                                <w:numId w:val="7"/>
                              </w:numPr>
                              <w:spacing w:after="0" w:line="240" w:lineRule="auto"/>
                              <w:ind w:left="317" w:hanging="261"/>
                              <w:rPr>
                                <w:sz w:val="8"/>
                                <w:szCs w:val="8"/>
                              </w:rPr>
                            </w:pPr>
                            <w:r w:rsidRPr="00AA6406">
                              <w:rPr>
                                <w:rFonts w:hint="eastAsia"/>
                                <w:sz w:val="8"/>
                                <w:szCs w:val="8"/>
                              </w:rPr>
                              <w:t>Keyboard</w:t>
                            </w:r>
                          </w:p>
                          <w:p w14:paraId="1C9B5F6F" w14:textId="77777777" w:rsidR="00A90526" w:rsidRPr="00AA6406" w:rsidRDefault="00A90526" w:rsidP="003E5BA0">
                            <w:pPr>
                              <w:pStyle w:val="ListParagraph"/>
                              <w:numPr>
                                <w:ilvl w:val="0"/>
                                <w:numId w:val="7"/>
                              </w:numPr>
                              <w:spacing w:after="0" w:line="240" w:lineRule="auto"/>
                              <w:ind w:left="317" w:hanging="261"/>
                              <w:rPr>
                                <w:sz w:val="8"/>
                                <w:szCs w:val="8"/>
                              </w:rPr>
                            </w:pPr>
                            <w:r w:rsidRPr="00AA6406">
                              <w:rPr>
                                <w:sz w:val="8"/>
                                <w:szCs w:val="8"/>
                              </w:rPr>
                              <w:t>Power button</w:t>
                            </w:r>
                            <w:r w:rsidRPr="00AA6406">
                              <w:rPr>
                                <w:rFonts w:hint="eastAsia"/>
                                <w:sz w:val="8"/>
                                <w:szCs w:val="8"/>
                              </w:rPr>
                              <w:t xml:space="preserve"> </w:t>
                            </w:r>
                          </w:p>
                        </w:tc>
                        <w:tc>
                          <w:tcPr>
                            <w:tcW w:w="2831" w:type="dxa"/>
                          </w:tcPr>
                          <w:p w14:paraId="23762E06" w14:textId="5CE53FAD" w:rsidR="00FD20E8" w:rsidRPr="00AA6406" w:rsidRDefault="00FD20E8" w:rsidP="00FD20E8">
                            <w:pPr>
                              <w:pStyle w:val="ListParagraph"/>
                              <w:numPr>
                                <w:ilvl w:val="0"/>
                                <w:numId w:val="7"/>
                              </w:numPr>
                              <w:spacing w:after="0" w:line="240" w:lineRule="auto"/>
                              <w:ind w:left="317" w:hanging="261"/>
                              <w:rPr>
                                <w:sz w:val="8"/>
                                <w:szCs w:val="8"/>
                              </w:rPr>
                            </w:pPr>
                            <w:r w:rsidRPr="00AA6406">
                              <w:rPr>
                                <w:rFonts w:hint="eastAsia"/>
                                <w:sz w:val="8"/>
                                <w:szCs w:val="8"/>
                              </w:rPr>
                              <w:t>Battery</w:t>
                            </w:r>
                            <w:r w:rsidRPr="00AA6406">
                              <w:rPr>
                                <w:sz w:val="8"/>
                                <w:szCs w:val="8"/>
                              </w:rPr>
                              <w:t xml:space="preserve"> indicator</w:t>
                            </w:r>
                          </w:p>
                          <w:p w14:paraId="13EA8D56" w14:textId="64E0E9CC" w:rsidR="00A90526" w:rsidRPr="00AA6406" w:rsidRDefault="00A90526" w:rsidP="00C93190">
                            <w:pPr>
                              <w:pStyle w:val="ListParagraph"/>
                              <w:numPr>
                                <w:ilvl w:val="0"/>
                                <w:numId w:val="7"/>
                              </w:numPr>
                              <w:spacing w:after="0" w:line="240" w:lineRule="auto"/>
                              <w:ind w:left="317" w:hanging="261"/>
                              <w:rPr>
                                <w:sz w:val="8"/>
                                <w:szCs w:val="8"/>
                              </w:rPr>
                            </w:pPr>
                            <w:r w:rsidRPr="00AA6406">
                              <w:rPr>
                                <w:sz w:val="8"/>
                                <w:szCs w:val="8"/>
                              </w:rPr>
                              <w:t>Power indicator</w:t>
                            </w:r>
                          </w:p>
                          <w:p w14:paraId="1B55CE3D" w14:textId="452E150E" w:rsidR="00A90526" w:rsidRPr="00AA6406" w:rsidRDefault="00A90526" w:rsidP="00C93190">
                            <w:pPr>
                              <w:pStyle w:val="ListParagraph"/>
                              <w:numPr>
                                <w:ilvl w:val="0"/>
                                <w:numId w:val="7"/>
                              </w:numPr>
                              <w:spacing w:after="0" w:line="240" w:lineRule="auto"/>
                              <w:ind w:left="317" w:hanging="261"/>
                              <w:rPr>
                                <w:sz w:val="8"/>
                                <w:szCs w:val="8"/>
                              </w:rPr>
                            </w:pPr>
                            <w:r w:rsidRPr="00AA6406">
                              <w:rPr>
                                <w:rFonts w:hint="eastAsia"/>
                                <w:sz w:val="8"/>
                                <w:szCs w:val="8"/>
                              </w:rPr>
                              <w:t>Headset / Speaker jack</w:t>
                            </w:r>
                          </w:p>
                          <w:p w14:paraId="342218FB" w14:textId="77777777" w:rsidR="00A90526" w:rsidRPr="00AA6406" w:rsidRDefault="00A90526" w:rsidP="00C93190">
                            <w:pPr>
                              <w:pStyle w:val="ListParagraph"/>
                              <w:numPr>
                                <w:ilvl w:val="0"/>
                                <w:numId w:val="7"/>
                              </w:numPr>
                              <w:spacing w:after="0" w:line="240" w:lineRule="auto"/>
                              <w:ind w:left="317" w:hanging="261"/>
                              <w:rPr>
                                <w:sz w:val="8"/>
                                <w:szCs w:val="8"/>
                              </w:rPr>
                            </w:pPr>
                            <w:r w:rsidRPr="00AA6406">
                              <w:rPr>
                                <w:rFonts w:hint="eastAsia"/>
                                <w:sz w:val="8"/>
                                <w:szCs w:val="8"/>
                              </w:rPr>
                              <w:t>USB 3.2 port</w:t>
                            </w:r>
                          </w:p>
                          <w:p w14:paraId="630C4321" w14:textId="12C24B42" w:rsidR="00A90526" w:rsidRPr="00AA6406" w:rsidRDefault="00A90526" w:rsidP="00FF1052">
                            <w:pPr>
                              <w:spacing w:after="0" w:line="240" w:lineRule="auto"/>
                              <w:ind w:left="56"/>
                              <w:rPr>
                                <w:sz w:val="8"/>
                                <w:szCs w:val="8"/>
                              </w:rPr>
                            </w:pPr>
                          </w:p>
                        </w:tc>
                      </w:tr>
                      <w:tr w:rsidR="009A3F18" w:rsidRPr="00AA6406" w14:paraId="200B7C16" w14:textId="77777777" w:rsidTr="00177176">
                        <w:trPr>
                          <w:trHeight w:val="163"/>
                        </w:trPr>
                        <w:tc>
                          <w:tcPr>
                            <w:tcW w:w="1512" w:type="dxa"/>
                          </w:tcPr>
                          <w:p w14:paraId="694F11F6" w14:textId="6A4CA9A1" w:rsidR="00F57576" w:rsidRPr="00AA6406" w:rsidRDefault="00F57576" w:rsidP="0060709E">
                            <w:pPr>
                              <w:spacing w:after="0" w:line="240" w:lineRule="auto"/>
                              <w:rPr>
                                <w:b/>
                                <w:color w:val="80C342"/>
                                <w:sz w:val="8"/>
                                <w:szCs w:val="8"/>
                              </w:rPr>
                            </w:pPr>
                            <w:r w:rsidRPr="00AA6406">
                              <w:rPr>
                                <w:b/>
                                <w:color w:val="80C342"/>
                                <w:sz w:val="8"/>
                                <w:szCs w:val="8"/>
                              </w:rPr>
                              <w:t>Operating system</w:t>
                            </w:r>
                            <w:r w:rsidRPr="00AA6406">
                              <w:rPr>
                                <w:b/>
                                <w:color w:val="80C342"/>
                                <w:sz w:val="8"/>
                                <w:szCs w:val="8"/>
                                <w:vertAlign w:val="superscript"/>
                              </w:rPr>
                              <w:t>1</w:t>
                            </w:r>
                          </w:p>
                        </w:tc>
                        <w:tc>
                          <w:tcPr>
                            <w:tcW w:w="8492" w:type="dxa"/>
                            <w:gridSpan w:val="5"/>
                            <w:tcBorders>
                              <w:bottom w:val="single" w:sz="4" w:space="0" w:color="auto"/>
                            </w:tcBorders>
                          </w:tcPr>
                          <w:p w14:paraId="1971064D" w14:textId="06B6A191" w:rsidR="00F57576" w:rsidRPr="00AA6406" w:rsidRDefault="00916347" w:rsidP="00326435">
                            <w:pPr>
                              <w:spacing w:after="0" w:line="240" w:lineRule="auto"/>
                              <w:rPr>
                                <w:b/>
                                <w:sz w:val="8"/>
                                <w:szCs w:val="8"/>
                              </w:rPr>
                            </w:pPr>
                            <w:r w:rsidRPr="00AA6406">
                              <w:rPr>
                                <w:b/>
                                <w:sz w:val="8"/>
                                <w:szCs w:val="8"/>
                              </w:rPr>
                              <w:t xml:space="preserve">Windows 11 </w:t>
                            </w:r>
                            <w:r w:rsidR="00726472" w:rsidRPr="00AA6406">
                              <w:rPr>
                                <w:b/>
                                <w:sz w:val="8"/>
                                <w:szCs w:val="8"/>
                              </w:rPr>
                              <w:t>Home</w:t>
                            </w:r>
                          </w:p>
                        </w:tc>
                      </w:tr>
                      <w:tr w:rsidR="00E14F16" w:rsidRPr="00AA6406" w14:paraId="113FF073" w14:textId="77777777" w:rsidTr="00BF63B9">
                        <w:trPr>
                          <w:trHeight w:val="225"/>
                        </w:trPr>
                        <w:tc>
                          <w:tcPr>
                            <w:tcW w:w="1512" w:type="dxa"/>
                          </w:tcPr>
                          <w:p w14:paraId="73A40FBC" w14:textId="77777777" w:rsidR="00E14F16" w:rsidRPr="00AA6406" w:rsidRDefault="00E14F16" w:rsidP="0060709E">
                            <w:pPr>
                              <w:spacing w:after="0" w:line="240" w:lineRule="auto"/>
                              <w:rPr>
                                <w:b/>
                                <w:color w:val="80C342"/>
                                <w:sz w:val="8"/>
                                <w:szCs w:val="8"/>
                              </w:rPr>
                            </w:pPr>
                            <w:r w:rsidRPr="00AA6406">
                              <w:rPr>
                                <w:b/>
                                <w:color w:val="80C342"/>
                                <w:sz w:val="8"/>
                                <w:szCs w:val="8"/>
                              </w:rPr>
                              <w:t>CPU and chipset</w:t>
                            </w:r>
                            <w:r w:rsidRPr="00AA6406">
                              <w:rPr>
                                <w:b/>
                                <w:color w:val="80C342"/>
                                <w:sz w:val="8"/>
                                <w:szCs w:val="8"/>
                                <w:vertAlign w:val="superscript"/>
                              </w:rPr>
                              <w:t>1</w:t>
                            </w:r>
                          </w:p>
                        </w:tc>
                        <w:tc>
                          <w:tcPr>
                            <w:tcW w:w="4246" w:type="dxa"/>
                            <w:gridSpan w:val="3"/>
                          </w:tcPr>
                          <w:p w14:paraId="57A7306C"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 xml:space="preserve">Intel® Core™ Ultra X7 processor 358H </w:t>
                            </w:r>
                          </w:p>
                          <w:p w14:paraId="43F9879C"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 xml:space="preserve">Intel® Core™ Ultra 7 processor 356H </w:t>
                            </w:r>
                          </w:p>
                          <w:p w14:paraId="56D4467C"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Intel® Core™ Ultra 5 processor 338H</w:t>
                            </w:r>
                          </w:p>
                          <w:p w14:paraId="0B9583DA" w14:textId="4CC3BF8A" w:rsidR="00E14F16"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Intel® Core™ Ultra X9 processor 388H</w:t>
                            </w:r>
                            <w:r w:rsidRPr="00AA6406">
                              <w:rPr>
                                <w:rFonts w:ascii="Acer Foco" w:hAnsi="Acer Foco" w:cs="Arial"/>
                                <w:b/>
                                <w:bCs/>
                                <w:sz w:val="8"/>
                                <w:szCs w:val="8"/>
                                <w:lang w:val="it-IT"/>
                              </w:rPr>
                              <w:br/>
                              <w:t>Intel® Core™ Ultra 9 processor 386H</w:t>
                            </w:r>
                          </w:p>
                        </w:tc>
                        <w:tc>
                          <w:tcPr>
                            <w:tcW w:w="4246" w:type="dxa"/>
                            <w:gridSpan w:val="2"/>
                          </w:tcPr>
                          <w:p w14:paraId="5BFCEB28"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 xml:space="preserve">Intel® Core™ Ultra 5 processor 322 </w:t>
                            </w:r>
                          </w:p>
                          <w:p w14:paraId="10D6410A" w14:textId="77777777" w:rsidR="004F7798" w:rsidRPr="00AA6406" w:rsidRDefault="004F7798" w:rsidP="004F7798">
                            <w:pPr>
                              <w:pStyle w:val="Body2"/>
                              <w:spacing w:line="240" w:lineRule="auto"/>
                              <w:rPr>
                                <w:rFonts w:ascii="Acer Foco" w:hAnsi="Acer Foco" w:cs="Arial"/>
                                <w:b/>
                                <w:bCs/>
                                <w:sz w:val="8"/>
                                <w:szCs w:val="8"/>
                                <w:lang w:val="it-IT"/>
                              </w:rPr>
                            </w:pPr>
                            <w:r w:rsidRPr="00AA6406">
                              <w:rPr>
                                <w:rFonts w:ascii="Acer Foco" w:hAnsi="Acer Foco" w:cs="Arial"/>
                                <w:b/>
                                <w:bCs/>
                                <w:sz w:val="8"/>
                                <w:szCs w:val="8"/>
                                <w:lang w:val="it-IT"/>
                              </w:rPr>
                              <w:t xml:space="preserve">Intel® Core™ Ultra 5 processor 325 </w:t>
                            </w:r>
                          </w:p>
                          <w:p w14:paraId="324EB9F0" w14:textId="0689D881" w:rsidR="00E14F16" w:rsidRPr="00AA6406" w:rsidRDefault="004F7798" w:rsidP="004F7798">
                            <w:pPr>
                              <w:pStyle w:val="Body2"/>
                              <w:spacing w:line="240" w:lineRule="auto"/>
                              <w:rPr>
                                <w:rFonts w:ascii="Acer Foco" w:hAnsi="Acer Foco" w:cs="Arial"/>
                                <w:b/>
                                <w:bCs/>
                                <w:sz w:val="8"/>
                                <w:szCs w:val="8"/>
                                <w:lang w:val="en-US"/>
                              </w:rPr>
                            </w:pPr>
                            <w:r w:rsidRPr="00AA6406">
                              <w:rPr>
                                <w:rFonts w:ascii="Acer Foco" w:hAnsi="Acer Foco" w:cs="Arial"/>
                                <w:b/>
                                <w:bCs/>
                                <w:sz w:val="8"/>
                                <w:szCs w:val="8"/>
                                <w:lang w:val="en-US"/>
                              </w:rPr>
                              <w:t>Intel® Core™ Ultra 7 processor 355</w:t>
                            </w:r>
                          </w:p>
                        </w:tc>
                      </w:tr>
                      <w:tr w:rsidR="00916347" w:rsidRPr="00AA6406" w14:paraId="46C5686E" w14:textId="77777777" w:rsidTr="00D33C85">
                        <w:trPr>
                          <w:trHeight w:val="293"/>
                        </w:trPr>
                        <w:tc>
                          <w:tcPr>
                            <w:tcW w:w="1512" w:type="dxa"/>
                          </w:tcPr>
                          <w:p w14:paraId="5CF83176" w14:textId="77777777" w:rsidR="00916347" w:rsidRPr="00AA6406" w:rsidRDefault="00916347" w:rsidP="00916347">
                            <w:pPr>
                              <w:spacing w:after="0" w:line="240" w:lineRule="auto"/>
                              <w:rPr>
                                <w:b/>
                                <w:color w:val="80C342"/>
                                <w:sz w:val="8"/>
                                <w:szCs w:val="8"/>
                                <w:vertAlign w:val="superscript"/>
                              </w:rPr>
                            </w:pPr>
                            <w:r w:rsidRPr="00AA6406">
                              <w:rPr>
                                <w:b/>
                                <w:color w:val="80C342"/>
                                <w:sz w:val="8"/>
                                <w:szCs w:val="8"/>
                              </w:rPr>
                              <w:t>Memory</w:t>
                            </w:r>
                            <w:r w:rsidRPr="00AA6406">
                              <w:rPr>
                                <w:b/>
                                <w:color w:val="80C342"/>
                                <w:sz w:val="8"/>
                                <w:szCs w:val="8"/>
                                <w:vertAlign w:val="superscript"/>
                              </w:rPr>
                              <w:t>1, 2, 3</w:t>
                            </w:r>
                          </w:p>
                        </w:tc>
                        <w:tc>
                          <w:tcPr>
                            <w:tcW w:w="4246" w:type="dxa"/>
                            <w:gridSpan w:val="3"/>
                            <w:tcBorders>
                              <w:bottom w:val="single" w:sz="4" w:space="0" w:color="auto"/>
                            </w:tcBorders>
                          </w:tcPr>
                          <w:p w14:paraId="44A8243C" w14:textId="77777777" w:rsidR="00916347" w:rsidRPr="00AA6406" w:rsidRDefault="00916347" w:rsidP="00916347">
                            <w:pPr>
                              <w:pStyle w:val="ListParagraph"/>
                              <w:spacing w:after="0" w:line="240" w:lineRule="auto"/>
                              <w:ind w:left="0"/>
                              <w:rPr>
                                <w:sz w:val="8"/>
                                <w:szCs w:val="8"/>
                              </w:rPr>
                            </w:pPr>
                            <w:r w:rsidRPr="00AA6406">
                              <w:rPr>
                                <w:sz w:val="8"/>
                                <w:szCs w:val="8"/>
                              </w:rPr>
                              <w:t>Dual-channel LPDDR5X SDRAM support</w:t>
                            </w:r>
                          </w:p>
                          <w:p w14:paraId="32E73454" w14:textId="77777777" w:rsidR="00916347" w:rsidRPr="00AA6406" w:rsidRDefault="004F7798" w:rsidP="00916347">
                            <w:pPr>
                              <w:pStyle w:val="ListParagraph"/>
                              <w:numPr>
                                <w:ilvl w:val="0"/>
                                <w:numId w:val="15"/>
                              </w:numPr>
                              <w:spacing w:after="0" w:line="240" w:lineRule="auto"/>
                              <w:ind w:left="142" w:hanging="108"/>
                              <w:rPr>
                                <w:sz w:val="8"/>
                                <w:szCs w:val="8"/>
                              </w:rPr>
                            </w:pPr>
                            <w:r w:rsidRPr="00AA6406">
                              <w:rPr>
                                <w:sz w:val="8"/>
                                <w:szCs w:val="8"/>
                              </w:rPr>
                              <w:t>16/24/32</w:t>
                            </w:r>
                            <w:r w:rsidR="00916347" w:rsidRPr="00AA6406">
                              <w:rPr>
                                <w:sz w:val="8"/>
                                <w:szCs w:val="8"/>
                              </w:rPr>
                              <w:t xml:space="preserve"> GB of onboard LPDDR5X system memory</w:t>
                            </w:r>
                          </w:p>
                          <w:p w14:paraId="2FA54C05" w14:textId="6ACF4119" w:rsidR="004F7798" w:rsidRPr="00AA6406" w:rsidRDefault="004F7798" w:rsidP="00916347">
                            <w:pPr>
                              <w:pStyle w:val="ListParagraph"/>
                              <w:numPr>
                                <w:ilvl w:val="0"/>
                                <w:numId w:val="15"/>
                              </w:numPr>
                              <w:spacing w:after="0" w:line="240" w:lineRule="auto"/>
                              <w:ind w:left="142" w:hanging="108"/>
                              <w:rPr>
                                <w:sz w:val="8"/>
                                <w:szCs w:val="8"/>
                              </w:rPr>
                            </w:pPr>
                            <w:r w:rsidRPr="00AA6406">
                              <w:rPr>
                                <w:sz w:val="8"/>
                                <w:szCs w:val="8"/>
                              </w:rPr>
                              <w:t>Up to 7467 MT/s</w:t>
                            </w:r>
                          </w:p>
                        </w:tc>
                        <w:tc>
                          <w:tcPr>
                            <w:tcW w:w="4246" w:type="dxa"/>
                            <w:gridSpan w:val="2"/>
                            <w:tcBorders>
                              <w:bottom w:val="single" w:sz="4" w:space="0" w:color="auto"/>
                            </w:tcBorders>
                          </w:tcPr>
                          <w:p w14:paraId="6F73C124" w14:textId="264DB8B8" w:rsidR="00916347" w:rsidRPr="00AA6406" w:rsidRDefault="00916347" w:rsidP="004F7798">
                            <w:pPr>
                              <w:spacing w:after="0" w:line="240" w:lineRule="auto"/>
                              <w:ind w:left="34"/>
                              <w:rPr>
                                <w:sz w:val="8"/>
                                <w:szCs w:val="8"/>
                              </w:rPr>
                            </w:pPr>
                          </w:p>
                        </w:tc>
                      </w:tr>
                      <w:tr w:rsidR="006A11E3" w:rsidRPr="00AA6406" w14:paraId="5034D1CD" w14:textId="77777777" w:rsidTr="00471A0A">
                        <w:trPr>
                          <w:trHeight w:val="505"/>
                        </w:trPr>
                        <w:tc>
                          <w:tcPr>
                            <w:tcW w:w="1512" w:type="dxa"/>
                          </w:tcPr>
                          <w:p w14:paraId="1E442299" w14:textId="77777777" w:rsidR="006A11E3" w:rsidRPr="00AA6406" w:rsidRDefault="006A11E3" w:rsidP="0069600D">
                            <w:pPr>
                              <w:spacing w:after="0" w:line="240" w:lineRule="auto"/>
                              <w:rPr>
                                <w:b/>
                                <w:color w:val="80C342"/>
                                <w:sz w:val="8"/>
                                <w:szCs w:val="8"/>
                              </w:rPr>
                            </w:pPr>
                            <w:r w:rsidRPr="00AA6406">
                              <w:rPr>
                                <w:b/>
                                <w:color w:val="80C342"/>
                                <w:sz w:val="8"/>
                                <w:szCs w:val="8"/>
                              </w:rPr>
                              <w:t>Display</w:t>
                            </w:r>
                            <w:r w:rsidRPr="00AA6406">
                              <w:rPr>
                                <w:rFonts w:hint="eastAsia"/>
                                <w:b/>
                                <w:color w:val="80C342"/>
                                <w:sz w:val="8"/>
                                <w:szCs w:val="8"/>
                                <w:vertAlign w:val="superscript"/>
                              </w:rPr>
                              <w:t>4</w:t>
                            </w:r>
                          </w:p>
                        </w:tc>
                        <w:tc>
                          <w:tcPr>
                            <w:tcW w:w="4246" w:type="dxa"/>
                            <w:gridSpan w:val="3"/>
                          </w:tcPr>
                          <w:p w14:paraId="448137C0" w14:textId="7322D514" w:rsidR="004F7798" w:rsidRPr="00AA6406" w:rsidRDefault="004F7798" w:rsidP="008C5311">
                            <w:pPr>
                              <w:spacing w:after="0" w:line="240" w:lineRule="auto"/>
                              <w:rPr>
                                <w:rFonts w:cs="Arial"/>
                                <w:sz w:val="8"/>
                                <w:szCs w:val="8"/>
                              </w:rPr>
                            </w:pPr>
                            <w:r w:rsidRPr="00AA6406">
                              <w:rPr>
                                <w:rFonts w:cs="Arial"/>
                                <w:sz w:val="8"/>
                                <w:szCs w:val="8"/>
                              </w:rPr>
                              <w:t>SFG14-I71</w:t>
                            </w:r>
                          </w:p>
                          <w:p w14:paraId="16DFA612" w14:textId="0ABDB0DD" w:rsidR="00FD20E8" w:rsidRPr="00AA6406" w:rsidRDefault="00FD20E8" w:rsidP="00FD20E8">
                            <w:pPr>
                              <w:spacing w:after="0" w:line="240" w:lineRule="auto"/>
                              <w:rPr>
                                <w:rFonts w:cs="Arial"/>
                                <w:sz w:val="8"/>
                                <w:szCs w:val="8"/>
                              </w:rPr>
                            </w:pPr>
                            <w:r w:rsidRPr="00AA6406">
                              <w:rPr>
                                <w:rFonts w:cs="Arial"/>
                                <w:sz w:val="8"/>
                                <w:szCs w:val="8"/>
                              </w:rPr>
                              <w:t xml:space="preserve">14.0" display with OLED (Organic Light-Emitting Diode) technology, WQXGA+ 2880 x 1800, high-brightness (400 nits) Acer </w:t>
                            </w:r>
                            <w:proofErr w:type="spellStart"/>
                            <w:r w:rsidRPr="00AA6406">
                              <w:rPr>
                                <w:rFonts w:cs="Arial"/>
                                <w:sz w:val="8"/>
                                <w:szCs w:val="8"/>
                              </w:rPr>
                              <w:t>CineCrystal</w:t>
                            </w:r>
                            <w:proofErr w:type="spellEnd"/>
                            <w:r w:rsidRPr="00AA6406">
                              <w:rPr>
                                <w:rFonts w:cs="Arial"/>
                                <w:sz w:val="8"/>
                                <w:szCs w:val="8"/>
                              </w:rPr>
                              <w:t>™</w:t>
                            </w:r>
                          </w:p>
                          <w:p w14:paraId="1CF2AD80" w14:textId="77777777" w:rsidR="00FD20E8" w:rsidRPr="00AA6406" w:rsidRDefault="00FD20E8" w:rsidP="00FD20E8">
                            <w:pPr>
                              <w:pStyle w:val="ListParagraph"/>
                              <w:numPr>
                                <w:ilvl w:val="0"/>
                                <w:numId w:val="31"/>
                              </w:numPr>
                              <w:spacing w:after="0" w:line="240" w:lineRule="auto"/>
                              <w:rPr>
                                <w:rFonts w:cs="Arial"/>
                                <w:sz w:val="8"/>
                                <w:szCs w:val="8"/>
                              </w:rPr>
                            </w:pPr>
                            <w:r w:rsidRPr="00AA6406">
                              <w:rPr>
                                <w:rFonts w:cs="Arial"/>
                                <w:sz w:val="8"/>
                                <w:szCs w:val="8"/>
                              </w:rPr>
                              <w:t xml:space="preserve">16:10 aspect ratio, color gamut DCI-P3 100%, certified by True Black HDR 500(@HDR 500, brightness </w:t>
                            </w:r>
                            <w:proofErr w:type="gramStart"/>
                            <w:r w:rsidRPr="00AA6406">
                              <w:rPr>
                                <w:rFonts w:cs="Arial"/>
                                <w:sz w:val="8"/>
                                <w:szCs w:val="8"/>
                              </w:rPr>
                              <w:t>reach</w:t>
                            </w:r>
                            <w:proofErr w:type="gramEnd"/>
                            <w:r w:rsidRPr="00AA6406">
                              <w:rPr>
                                <w:rFonts w:cs="Arial"/>
                                <w:sz w:val="8"/>
                                <w:szCs w:val="8"/>
                              </w:rPr>
                              <w:t xml:space="preserve"> 500 nits)</w:t>
                            </w:r>
                          </w:p>
                          <w:p w14:paraId="6977E9B7" w14:textId="77777777" w:rsidR="004F7798" w:rsidRPr="00AA6406" w:rsidRDefault="004F7798" w:rsidP="004F7798">
                            <w:pPr>
                              <w:pStyle w:val="ListParagraph"/>
                              <w:numPr>
                                <w:ilvl w:val="0"/>
                                <w:numId w:val="22"/>
                              </w:numPr>
                              <w:spacing w:after="0" w:line="240" w:lineRule="auto"/>
                              <w:rPr>
                                <w:rFonts w:cs="Arial"/>
                                <w:sz w:val="8"/>
                                <w:szCs w:val="8"/>
                              </w:rPr>
                            </w:pPr>
                            <w:r w:rsidRPr="00AA6406">
                              <w:rPr>
                                <w:rFonts w:cs="Arial"/>
                                <w:sz w:val="8"/>
                                <w:szCs w:val="8"/>
                              </w:rPr>
                              <w:t>Wide viewing angle up to 170 degrees</w:t>
                            </w:r>
                          </w:p>
                          <w:p w14:paraId="384E0D30" w14:textId="77777777" w:rsidR="004F7798" w:rsidRPr="00AA6406" w:rsidRDefault="004F7798" w:rsidP="004F7798">
                            <w:pPr>
                              <w:pStyle w:val="ListParagraph"/>
                              <w:numPr>
                                <w:ilvl w:val="0"/>
                                <w:numId w:val="22"/>
                              </w:numPr>
                              <w:spacing w:after="0" w:line="240" w:lineRule="auto"/>
                              <w:rPr>
                                <w:rFonts w:cs="Arial"/>
                                <w:sz w:val="8"/>
                                <w:szCs w:val="8"/>
                              </w:rPr>
                            </w:pPr>
                            <w:r w:rsidRPr="00AA6406">
                              <w:rPr>
                                <w:rFonts w:cs="Arial"/>
                                <w:sz w:val="8"/>
                                <w:szCs w:val="8"/>
                              </w:rPr>
                              <w:t>Mercury free, environment friendly</w:t>
                            </w:r>
                          </w:p>
                          <w:p w14:paraId="382A657C" w14:textId="77777777" w:rsidR="00BB7F6C" w:rsidRDefault="00FD20E8" w:rsidP="00BB7F6C">
                            <w:pPr>
                              <w:spacing w:after="0" w:line="240" w:lineRule="auto"/>
                              <w:rPr>
                                <w:rFonts w:cs="Arial"/>
                                <w:sz w:val="8"/>
                                <w:szCs w:val="8"/>
                                <w:vertAlign w:val="superscript"/>
                              </w:rPr>
                            </w:pPr>
                            <w:r w:rsidRPr="00BB7F6C">
                              <w:rPr>
                                <w:rFonts w:cs="Arial"/>
                                <w:sz w:val="8"/>
                                <w:szCs w:val="8"/>
                              </w:rPr>
                              <w:t xml:space="preserve">14.0" display with OLED (Organic Light-Emitting Diode) technology, WUXGA 1920 x 1200, high-brightness (400 nits, typical value) Acer </w:t>
                            </w:r>
                            <w:proofErr w:type="spellStart"/>
                            <w:r w:rsidRPr="00BB7F6C">
                              <w:rPr>
                                <w:rFonts w:cs="Arial"/>
                                <w:sz w:val="8"/>
                                <w:szCs w:val="8"/>
                              </w:rPr>
                              <w:t>CineCrystal</w:t>
                            </w:r>
                            <w:proofErr w:type="spellEnd"/>
                            <w:r w:rsidRPr="00BB7F6C">
                              <w:rPr>
                                <w:rFonts w:cs="Arial"/>
                                <w:sz w:val="8"/>
                                <w:szCs w:val="8"/>
                                <w:vertAlign w:val="superscript"/>
                              </w:rPr>
                              <w:t>™</w:t>
                            </w:r>
                          </w:p>
                          <w:p w14:paraId="26E9E060" w14:textId="2CE4DD05" w:rsidR="00BB7F6C" w:rsidRPr="00AA6406" w:rsidRDefault="00BB7F6C" w:rsidP="00BB7F6C">
                            <w:pPr>
                              <w:pStyle w:val="ListParagraph"/>
                              <w:numPr>
                                <w:ilvl w:val="0"/>
                                <w:numId w:val="31"/>
                              </w:numPr>
                              <w:spacing w:after="0" w:line="240" w:lineRule="auto"/>
                              <w:rPr>
                                <w:rFonts w:cs="Arial"/>
                                <w:sz w:val="8"/>
                                <w:szCs w:val="8"/>
                              </w:rPr>
                            </w:pPr>
                            <w:r w:rsidRPr="00AA6406">
                              <w:rPr>
                                <w:rFonts w:cs="Arial"/>
                                <w:sz w:val="8"/>
                                <w:szCs w:val="8"/>
                              </w:rPr>
                              <w:t xml:space="preserve">16:10 aspect ratio, color gamut DCI-P3 100%, certified by True Black HDR 500(@HDR 500, brightness </w:t>
                            </w:r>
                            <w:proofErr w:type="gramStart"/>
                            <w:r w:rsidRPr="00AA6406">
                              <w:rPr>
                                <w:rFonts w:cs="Arial"/>
                                <w:sz w:val="8"/>
                                <w:szCs w:val="8"/>
                              </w:rPr>
                              <w:t>reach</w:t>
                            </w:r>
                            <w:proofErr w:type="gramEnd"/>
                            <w:r w:rsidRPr="00AA6406">
                              <w:rPr>
                                <w:rFonts w:cs="Arial"/>
                                <w:sz w:val="8"/>
                                <w:szCs w:val="8"/>
                              </w:rPr>
                              <w:t xml:space="preserve"> 500 nits)</w:t>
                            </w:r>
                          </w:p>
                          <w:p w14:paraId="755182C9" w14:textId="77777777" w:rsidR="00BB7F6C" w:rsidRPr="00AA6406" w:rsidRDefault="00BB7F6C" w:rsidP="00BB7F6C">
                            <w:pPr>
                              <w:pStyle w:val="ListParagraph"/>
                              <w:numPr>
                                <w:ilvl w:val="0"/>
                                <w:numId w:val="22"/>
                              </w:numPr>
                              <w:spacing w:after="0" w:line="240" w:lineRule="auto"/>
                              <w:rPr>
                                <w:rFonts w:cs="Arial"/>
                                <w:sz w:val="8"/>
                                <w:szCs w:val="8"/>
                              </w:rPr>
                            </w:pPr>
                            <w:r w:rsidRPr="00AA6406">
                              <w:rPr>
                                <w:rFonts w:cs="Arial"/>
                                <w:sz w:val="8"/>
                                <w:szCs w:val="8"/>
                              </w:rPr>
                              <w:t>Wide viewing angle up to 170 degrees</w:t>
                            </w:r>
                          </w:p>
                          <w:p w14:paraId="531356E6" w14:textId="77777777" w:rsidR="00BB7F6C" w:rsidRPr="00AA6406" w:rsidRDefault="00BB7F6C" w:rsidP="00BB7F6C">
                            <w:pPr>
                              <w:pStyle w:val="ListParagraph"/>
                              <w:numPr>
                                <w:ilvl w:val="0"/>
                                <w:numId w:val="22"/>
                              </w:numPr>
                              <w:spacing w:after="0" w:line="240" w:lineRule="auto"/>
                              <w:rPr>
                                <w:rFonts w:cs="Arial"/>
                                <w:sz w:val="8"/>
                                <w:szCs w:val="8"/>
                              </w:rPr>
                            </w:pPr>
                            <w:r w:rsidRPr="00AA6406">
                              <w:rPr>
                                <w:rFonts w:cs="Arial"/>
                                <w:sz w:val="8"/>
                                <w:szCs w:val="8"/>
                              </w:rPr>
                              <w:t>Mercury free, environment friendly</w:t>
                            </w:r>
                          </w:p>
                          <w:p w14:paraId="0FC19E7D" w14:textId="27F99564" w:rsidR="006A11E3" w:rsidRPr="00BB7F6C" w:rsidRDefault="006A11E3" w:rsidP="00BB7F6C">
                            <w:pPr>
                              <w:spacing w:after="0" w:line="240" w:lineRule="auto"/>
                              <w:rPr>
                                <w:rFonts w:cs="Arial"/>
                                <w:sz w:val="8"/>
                                <w:szCs w:val="8"/>
                              </w:rPr>
                            </w:pPr>
                          </w:p>
                        </w:tc>
                        <w:tc>
                          <w:tcPr>
                            <w:tcW w:w="4246" w:type="dxa"/>
                            <w:gridSpan w:val="2"/>
                          </w:tcPr>
                          <w:p w14:paraId="036C9470" w14:textId="775BA5F1" w:rsidR="004F7798" w:rsidRPr="00AA6406" w:rsidRDefault="004F7798" w:rsidP="008C5311">
                            <w:pPr>
                              <w:spacing w:after="0" w:line="240" w:lineRule="auto"/>
                              <w:rPr>
                                <w:rFonts w:cs="Arial"/>
                                <w:sz w:val="8"/>
                                <w:szCs w:val="8"/>
                              </w:rPr>
                            </w:pPr>
                            <w:r w:rsidRPr="00AA6406">
                              <w:rPr>
                                <w:rFonts w:cs="Arial"/>
                                <w:sz w:val="8"/>
                                <w:szCs w:val="8"/>
                              </w:rPr>
                              <w:t>SFG14-I71T</w:t>
                            </w:r>
                          </w:p>
                          <w:p w14:paraId="30C24DE7" w14:textId="77777777" w:rsidR="004F7798" w:rsidRPr="00AA6406" w:rsidRDefault="004F7798" w:rsidP="004F7798">
                            <w:pPr>
                              <w:spacing w:after="0" w:line="240" w:lineRule="auto"/>
                              <w:rPr>
                                <w:rFonts w:cs="Arial"/>
                                <w:sz w:val="8"/>
                                <w:szCs w:val="8"/>
                              </w:rPr>
                            </w:pPr>
                            <w:r w:rsidRPr="00AA6406">
                              <w:rPr>
                                <w:rFonts w:cs="Arial"/>
                                <w:sz w:val="8"/>
                                <w:szCs w:val="8"/>
                              </w:rPr>
                              <w:t>14" display with OLED (Organic Light-Emitting Diode) technology, WUXGA 1920 x 1200, Brightness (250 nits)</w:t>
                            </w:r>
                          </w:p>
                          <w:p w14:paraId="29335EED" w14:textId="77777777" w:rsidR="004F7798" w:rsidRPr="00AA6406" w:rsidRDefault="004F7798" w:rsidP="004F7798">
                            <w:pPr>
                              <w:pStyle w:val="ListParagraph"/>
                              <w:numPr>
                                <w:ilvl w:val="0"/>
                                <w:numId w:val="24"/>
                              </w:numPr>
                              <w:spacing w:after="0" w:line="240" w:lineRule="auto"/>
                              <w:rPr>
                                <w:rFonts w:cs="Arial"/>
                                <w:sz w:val="8"/>
                                <w:szCs w:val="8"/>
                              </w:rPr>
                            </w:pPr>
                            <w:r w:rsidRPr="00AA6406">
                              <w:rPr>
                                <w:rFonts w:cs="Arial"/>
                                <w:sz w:val="8"/>
                                <w:szCs w:val="8"/>
                              </w:rPr>
                              <w:t>16:10 aspect ratio, color gamut DCI-P3 95% with integrated multi-touch</w:t>
                            </w:r>
                          </w:p>
                          <w:p w14:paraId="32CD72EE" w14:textId="77777777" w:rsidR="004F7798" w:rsidRPr="00AA6406" w:rsidRDefault="004F7798" w:rsidP="004F7798">
                            <w:pPr>
                              <w:pStyle w:val="ListParagraph"/>
                              <w:numPr>
                                <w:ilvl w:val="0"/>
                                <w:numId w:val="24"/>
                              </w:numPr>
                              <w:spacing w:after="0" w:line="240" w:lineRule="auto"/>
                              <w:rPr>
                                <w:rFonts w:cs="Arial"/>
                                <w:sz w:val="8"/>
                                <w:szCs w:val="8"/>
                              </w:rPr>
                            </w:pPr>
                            <w:r w:rsidRPr="00AA6406">
                              <w:rPr>
                                <w:rFonts w:cs="Arial"/>
                                <w:sz w:val="8"/>
                                <w:szCs w:val="8"/>
                              </w:rPr>
                              <w:t>Wide viewing angle up to 85 degrees</w:t>
                            </w:r>
                          </w:p>
                          <w:p w14:paraId="3E43F5AD" w14:textId="0EBEDD38" w:rsidR="006A11E3" w:rsidRPr="00AA6406" w:rsidRDefault="004F7798" w:rsidP="004F7798">
                            <w:pPr>
                              <w:pStyle w:val="ListParagraph"/>
                              <w:numPr>
                                <w:ilvl w:val="0"/>
                                <w:numId w:val="24"/>
                              </w:numPr>
                              <w:spacing w:after="0" w:line="240" w:lineRule="auto"/>
                              <w:rPr>
                                <w:rFonts w:cs="Arial"/>
                                <w:sz w:val="8"/>
                                <w:szCs w:val="8"/>
                              </w:rPr>
                            </w:pPr>
                            <w:r w:rsidRPr="00AA6406">
                              <w:rPr>
                                <w:rFonts w:cs="Arial"/>
                                <w:sz w:val="8"/>
                                <w:szCs w:val="8"/>
                              </w:rPr>
                              <w:t>Mercury free, environment friendly</w:t>
                            </w:r>
                          </w:p>
                        </w:tc>
                      </w:tr>
                      <w:tr w:rsidR="00E14F16" w:rsidRPr="00AA6406" w14:paraId="7439583F" w14:textId="77777777" w:rsidTr="00CF188B">
                        <w:trPr>
                          <w:trHeight w:val="255"/>
                        </w:trPr>
                        <w:tc>
                          <w:tcPr>
                            <w:tcW w:w="1512" w:type="dxa"/>
                          </w:tcPr>
                          <w:p w14:paraId="463687B2" w14:textId="755333BD" w:rsidR="00E14F16" w:rsidRPr="00AA6406" w:rsidRDefault="00E14F16" w:rsidP="00461B61">
                            <w:pPr>
                              <w:spacing w:after="0" w:line="240" w:lineRule="auto"/>
                              <w:rPr>
                                <w:b/>
                                <w:color w:val="80C342"/>
                                <w:sz w:val="8"/>
                                <w:szCs w:val="8"/>
                              </w:rPr>
                            </w:pPr>
                            <w:r w:rsidRPr="00AA6406">
                              <w:rPr>
                                <w:b/>
                                <w:color w:val="80C342"/>
                                <w:sz w:val="8"/>
                                <w:szCs w:val="8"/>
                              </w:rPr>
                              <w:t>Graphics</w:t>
                            </w:r>
                            <w:r w:rsidRPr="00AA6406">
                              <w:rPr>
                                <w:b/>
                                <w:color w:val="80C342"/>
                                <w:sz w:val="8"/>
                                <w:szCs w:val="8"/>
                                <w:vertAlign w:val="superscript"/>
                              </w:rPr>
                              <w:t>1.5</w:t>
                            </w:r>
                          </w:p>
                        </w:tc>
                        <w:tc>
                          <w:tcPr>
                            <w:tcW w:w="4246" w:type="dxa"/>
                            <w:gridSpan w:val="3"/>
                          </w:tcPr>
                          <w:p w14:paraId="15E1E79D" w14:textId="3085F182" w:rsidR="00E14F16" w:rsidRPr="00AA6406" w:rsidRDefault="004F7798" w:rsidP="00461B61">
                            <w:pPr>
                              <w:pStyle w:val="ListParagraph"/>
                              <w:numPr>
                                <w:ilvl w:val="0"/>
                                <w:numId w:val="8"/>
                              </w:numPr>
                              <w:spacing w:after="0" w:line="240" w:lineRule="auto"/>
                              <w:ind w:left="142" w:hanging="108"/>
                              <w:rPr>
                                <w:sz w:val="8"/>
                                <w:szCs w:val="8"/>
                              </w:rPr>
                            </w:pPr>
                            <w:r w:rsidRPr="00AA6406">
                              <w:rPr>
                                <w:sz w:val="8"/>
                                <w:szCs w:val="8"/>
                              </w:rPr>
                              <w:t>Intel® Arc™ B390 GPU eligible</w:t>
                            </w:r>
                          </w:p>
                        </w:tc>
                        <w:tc>
                          <w:tcPr>
                            <w:tcW w:w="4246" w:type="dxa"/>
                            <w:gridSpan w:val="2"/>
                          </w:tcPr>
                          <w:p w14:paraId="3500A150" w14:textId="62FFCB6D" w:rsidR="00E14F16" w:rsidRPr="00BB7F6C" w:rsidRDefault="00E14F16" w:rsidP="00BB7F6C">
                            <w:pPr>
                              <w:spacing w:after="0" w:line="240" w:lineRule="auto"/>
                              <w:ind w:left="34"/>
                              <w:rPr>
                                <w:sz w:val="8"/>
                                <w:szCs w:val="8"/>
                              </w:rPr>
                            </w:pPr>
                          </w:p>
                        </w:tc>
                      </w:tr>
                      <w:tr w:rsidR="00461B61" w:rsidRPr="00AA6406" w14:paraId="686931ED" w14:textId="77777777" w:rsidTr="00177176">
                        <w:trPr>
                          <w:trHeight w:val="702"/>
                        </w:trPr>
                        <w:tc>
                          <w:tcPr>
                            <w:tcW w:w="1512" w:type="dxa"/>
                          </w:tcPr>
                          <w:p w14:paraId="499ADD49" w14:textId="77777777" w:rsidR="00461B61" w:rsidRPr="00AA6406" w:rsidRDefault="00461B61" w:rsidP="00461B61">
                            <w:pPr>
                              <w:spacing w:after="0" w:line="240" w:lineRule="auto"/>
                              <w:rPr>
                                <w:b/>
                                <w:color w:val="80C342"/>
                                <w:sz w:val="8"/>
                                <w:szCs w:val="8"/>
                              </w:rPr>
                            </w:pPr>
                            <w:r w:rsidRPr="00AA6406">
                              <w:rPr>
                                <w:b/>
                                <w:color w:val="80C342"/>
                                <w:sz w:val="8"/>
                                <w:szCs w:val="8"/>
                              </w:rPr>
                              <w:t>Audio</w:t>
                            </w:r>
                          </w:p>
                        </w:tc>
                        <w:tc>
                          <w:tcPr>
                            <w:tcW w:w="8492" w:type="dxa"/>
                            <w:gridSpan w:val="5"/>
                          </w:tcPr>
                          <w:p w14:paraId="2F723062" w14:textId="4DD1D126" w:rsidR="006A11E3" w:rsidRPr="00AA6406" w:rsidRDefault="006A11E3" w:rsidP="003A0EF8">
                            <w:pPr>
                              <w:pStyle w:val="ListParagraph"/>
                              <w:numPr>
                                <w:ilvl w:val="0"/>
                                <w:numId w:val="30"/>
                              </w:numPr>
                              <w:spacing w:after="0" w:line="240" w:lineRule="auto"/>
                              <w:rPr>
                                <w:sz w:val="8"/>
                                <w:szCs w:val="8"/>
                              </w:rPr>
                            </w:pPr>
                            <w:r w:rsidRPr="00AA6406">
                              <w:rPr>
                                <w:sz w:val="8"/>
                                <w:szCs w:val="8"/>
                              </w:rPr>
                              <w:t xml:space="preserve">DTS® </w:t>
                            </w:r>
                            <w:proofErr w:type="gramStart"/>
                            <w:r w:rsidRPr="00AA6406">
                              <w:rPr>
                                <w:sz w:val="8"/>
                                <w:szCs w:val="8"/>
                              </w:rPr>
                              <w:t>X:Ultra</w:t>
                            </w:r>
                            <w:proofErr w:type="gramEnd"/>
                            <w:r w:rsidRPr="00AA6406">
                              <w:rPr>
                                <w:sz w:val="8"/>
                                <w:szCs w:val="8"/>
                              </w:rPr>
                              <w:t xml:space="preserve"> Audio, featuring optimized Bass, Loudness, Speaker Protection with up to 6 custom content modes via smart amplifier</w:t>
                            </w:r>
                          </w:p>
                          <w:p w14:paraId="4AB6E1D6" w14:textId="140BB6A3" w:rsidR="006A11E3" w:rsidRPr="00AA6406" w:rsidRDefault="006A11E3" w:rsidP="003A0EF8">
                            <w:pPr>
                              <w:pStyle w:val="ListParagraph"/>
                              <w:numPr>
                                <w:ilvl w:val="0"/>
                                <w:numId w:val="30"/>
                              </w:numPr>
                              <w:spacing w:after="0" w:line="240" w:lineRule="auto"/>
                              <w:rPr>
                                <w:sz w:val="8"/>
                                <w:szCs w:val="8"/>
                              </w:rPr>
                            </w:pPr>
                            <w:r w:rsidRPr="00AA6406">
                              <w:rPr>
                                <w:sz w:val="8"/>
                                <w:szCs w:val="8"/>
                              </w:rPr>
                              <w:t>Supported in Windows Spatial Sound for PC Gaming with DTS Sound Unbound license integrated</w:t>
                            </w:r>
                          </w:p>
                          <w:p w14:paraId="6502BE75" w14:textId="359F318A" w:rsidR="006A11E3" w:rsidRPr="00AA6406" w:rsidRDefault="006A11E3" w:rsidP="003A0EF8">
                            <w:pPr>
                              <w:pStyle w:val="ListParagraph"/>
                              <w:numPr>
                                <w:ilvl w:val="0"/>
                                <w:numId w:val="30"/>
                              </w:numPr>
                              <w:spacing w:after="0" w:line="240" w:lineRule="auto"/>
                              <w:rPr>
                                <w:sz w:val="8"/>
                                <w:szCs w:val="8"/>
                              </w:rPr>
                            </w:pPr>
                            <w:r w:rsidRPr="00AA6406">
                              <w:rPr>
                                <w:sz w:val="8"/>
                                <w:szCs w:val="8"/>
                              </w:rPr>
                              <w:t>Immersive audio rendering over headphones and internal speakers</w:t>
                            </w:r>
                          </w:p>
                          <w:p w14:paraId="3551880A" w14:textId="141C5D52" w:rsidR="006A11E3" w:rsidRPr="00AA6406" w:rsidRDefault="006A11E3" w:rsidP="003A0EF8">
                            <w:pPr>
                              <w:pStyle w:val="ListParagraph"/>
                              <w:numPr>
                                <w:ilvl w:val="0"/>
                                <w:numId w:val="30"/>
                              </w:numPr>
                              <w:spacing w:after="0" w:line="240" w:lineRule="auto"/>
                              <w:rPr>
                                <w:sz w:val="8"/>
                                <w:szCs w:val="8"/>
                              </w:rPr>
                            </w:pPr>
                            <w:r w:rsidRPr="00AA6406">
                              <w:rPr>
                                <w:sz w:val="8"/>
                                <w:szCs w:val="8"/>
                              </w:rPr>
                              <w:t xml:space="preserve">High SNR DAC with 2.1 </w:t>
                            </w:r>
                            <w:proofErr w:type="spellStart"/>
                            <w:r w:rsidRPr="00AA6406">
                              <w:rPr>
                                <w:sz w:val="8"/>
                                <w:szCs w:val="8"/>
                              </w:rPr>
                              <w:t>Vrms</w:t>
                            </w:r>
                            <w:proofErr w:type="spellEnd"/>
                            <w:r w:rsidRPr="00AA6406">
                              <w:rPr>
                                <w:sz w:val="8"/>
                                <w:szCs w:val="8"/>
                              </w:rPr>
                              <w:t xml:space="preserve"> out capability and can driver high impedance headphone (up to 600 ohm)</w:t>
                            </w:r>
                          </w:p>
                          <w:p w14:paraId="13DCB2F0" w14:textId="517D0BD4" w:rsidR="006A11E3" w:rsidRPr="00AA6406" w:rsidRDefault="006A11E3" w:rsidP="003A0EF8">
                            <w:pPr>
                              <w:pStyle w:val="ListParagraph"/>
                              <w:numPr>
                                <w:ilvl w:val="0"/>
                                <w:numId w:val="30"/>
                              </w:numPr>
                              <w:spacing w:after="0" w:line="240" w:lineRule="auto"/>
                              <w:rPr>
                                <w:sz w:val="8"/>
                                <w:szCs w:val="8"/>
                              </w:rPr>
                            </w:pPr>
                            <w:r w:rsidRPr="00AA6406">
                              <w:rPr>
                                <w:sz w:val="8"/>
                                <w:szCs w:val="8"/>
                              </w:rPr>
                              <w:t xml:space="preserve">Acer </w:t>
                            </w:r>
                            <w:proofErr w:type="spellStart"/>
                            <w:r w:rsidRPr="00AA6406">
                              <w:rPr>
                                <w:sz w:val="8"/>
                                <w:szCs w:val="8"/>
                              </w:rPr>
                              <w:t>Purified.Voice</w:t>
                            </w:r>
                            <w:proofErr w:type="spellEnd"/>
                            <w:r w:rsidRPr="00AA6406">
                              <w:rPr>
                                <w:sz w:val="8"/>
                                <w:szCs w:val="8"/>
                              </w:rPr>
                              <w:t xml:space="preserve"> technology with AI noise reduction in 3 mics array built-in microphones to support Advanced Privacy Mode. Features include far-field pickup, dynamic noise reduction through neural network, adaptive beam forming, and pre-defined personal and conference call modes.</w:t>
                            </w:r>
                          </w:p>
                          <w:p w14:paraId="14C969B9" w14:textId="0E57298F" w:rsidR="006A11E3" w:rsidRPr="00AA6406" w:rsidRDefault="006A11E3" w:rsidP="003A0EF8">
                            <w:pPr>
                              <w:pStyle w:val="ListParagraph"/>
                              <w:numPr>
                                <w:ilvl w:val="0"/>
                                <w:numId w:val="30"/>
                              </w:numPr>
                              <w:spacing w:after="0" w:line="240" w:lineRule="auto"/>
                              <w:rPr>
                                <w:sz w:val="8"/>
                                <w:szCs w:val="8"/>
                              </w:rPr>
                            </w:pPr>
                            <w:r w:rsidRPr="00AA6406">
                              <w:rPr>
                                <w:sz w:val="8"/>
                                <w:szCs w:val="8"/>
                              </w:rPr>
                              <w:t>Compatible with Cortana with Voice</w:t>
                            </w:r>
                          </w:p>
                          <w:p w14:paraId="0DE98B18" w14:textId="0A6257D8" w:rsidR="006A11E3" w:rsidRPr="00AA6406" w:rsidRDefault="006A11E3" w:rsidP="003A0EF8">
                            <w:pPr>
                              <w:pStyle w:val="ListParagraph"/>
                              <w:numPr>
                                <w:ilvl w:val="0"/>
                                <w:numId w:val="30"/>
                              </w:numPr>
                              <w:spacing w:after="0" w:line="240" w:lineRule="auto"/>
                              <w:rPr>
                                <w:sz w:val="8"/>
                                <w:szCs w:val="8"/>
                              </w:rPr>
                            </w:pPr>
                            <w:r w:rsidRPr="00AA6406">
                              <w:rPr>
                                <w:sz w:val="8"/>
                                <w:szCs w:val="8"/>
                              </w:rPr>
                              <w:t>Acer TrueHarmony Technology for lower distortion, wider frequency range, headphone-like audio and powerful sound</w:t>
                            </w:r>
                          </w:p>
                          <w:p w14:paraId="4722186F" w14:textId="77777777" w:rsidR="003A0EF8" w:rsidRPr="00AA6406" w:rsidRDefault="006A11E3" w:rsidP="003A0EF8">
                            <w:pPr>
                              <w:pStyle w:val="ListParagraph"/>
                              <w:numPr>
                                <w:ilvl w:val="0"/>
                                <w:numId w:val="30"/>
                              </w:numPr>
                              <w:spacing w:after="0" w:line="240" w:lineRule="auto"/>
                              <w:rPr>
                                <w:sz w:val="8"/>
                                <w:szCs w:val="8"/>
                              </w:rPr>
                            </w:pPr>
                            <w:r w:rsidRPr="00AA6406">
                              <w:rPr>
                                <w:sz w:val="8"/>
                                <w:szCs w:val="8"/>
                              </w:rPr>
                              <w:t xml:space="preserve">Hi-Res Audio Certification by JAS </w:t>
                            </w:r>
                            <w:proofErr w:type="gramStart"/>
                            <w:r w:rsidRPr="00AA6406">
                              <w:rPr>
                                <w:sz w:val="8"/>
                                <w:szCs w:val="8"/>
                              </w:rPr>
                              <w:t>( Headphone</w:t>
                            </w:r>
                            <w:proofErr w:type="gramEnd"/>
                            <w:r w:rsidRPr="00AA6406">
                              <w:rPr>
                                <w:sz w:val="8"/>
                                <w:szCs w:val="8"/>
                              </w:rPr>
                              <w:t xml:space="preserve"> Output setting supported up to 24bit /192KHz)</w:t>
                            </w:r>
                          </w:p>
                          <w:p w14:paraId="1FED29CC" w14:textId="1E99643D" w:rsidR="00461B61" w:rsidRPr="00AA6406" w:rsidRDefault="003A0EF8" w:rsidP="003A0EF8">
                            <w:pPr>
                              <w:pStyle w:val="ListParagraph"/>
                              <w:numPr>
                                <w:ilvl w:val="0"/>
                                <w:numId w:val="30"/>
                              </w:numPr>
                              <w:spacing w:after="0" w:line="240" w:lineRule="auto"/>
                              <w:rPr>
                                <w:sz w:val="8"/>
                                <w:szCs w:val="8"/>
                              </w:rPr>
                            </w:pPr>
                            <w:proofErr w:type="spellStart"/>
                            <w:r w:rsidRPr="00AA6406">
                              <w:rPr>
                                <w:sz w:val="8"/>
                                <w:szCs w:val="8"/>
                              </w:rPr>
                              <w:t>Soundwire</w:t>
                            </w:r>
                            <w:proofErr w:type="spellEnd"/>
                            <w:r w:rsidRPr="00AA6406">
                              <w:rPr>
                                <w:sz w:val="8"/>
                                <w:szCs w:val="8"/>
                              </w:rPr>
                              <w:t xml:space="preserve"> Codec with MSFT SDCA 1.0 driver supported</w:t>
                            </w:r>
                          </w:p>
                        </w:tc>
                      </w:tr>
                      <w:tr w:rsidR="006A11E3" w:rsidRPr="00AA6406" w14:paraId="65A4DF52" w14:textId="77777777" w:rsidTr="00485464">
                        <w:trPr>
                          <w:trHeight w:val="153"/>
                        </w:trPr>
                        <w:tc>
                          <w:tcPr>
                            <w:tcW w:w="1512" w:type="dxa"/>
                          </w:tcPr>
                          <w:p w14:paraId="26AD417E" w14:textId="52EB586A" w:rsidR="006A11E3" w:rsidRPr="00AA6406" w:rsidRDefault="006A11E3" w:rsidP="00461B61">
                            <w:pPr>
                              <w:spacing w:after="0" w:line="240" w:lineRule="auto"/>
                              <w:rPr>
                                <w:b/>
                                <w:color w:val="80C342"/>
                                <w:sz w:val="8"/>
                                <w:szCs w:val="8"/>
                                <w:vertAlign w:val="superscript"/>
                              </w:rPr>
                            </w:pPr>
                            <w:r w:rsidRPr="00AA6406">
                              <w:rPr>
                                <w:b/>
                                <w:color w:val="80C342"/>
                                <w:sz w:val="8"/>
                                <w:szCs w:val="8"/>
                              </w:rPr>
                              <w:t>Storage</w:t>
                            </w:r>
                            <w:r w:rsidRPr="00AA6406">
                              <w:rPr>
                                <w:b/>
                                <w:color w:val="80C342"/>
                                <w:sz w:val="8"/>
                                <w:szCs w:val="8"/>
                                <w:vertAlign w:val="superscript"/>
                              </w:rPr>
                              <w:t>1, 6</w:t>
                            </w:r>
                          </w:p>
                        </w:tc>
                        <w:tc>
                          <w:tcPr>
                            <w:tcW w:w="8492" w:type="dxa"/>
                            <w:gridSpan w:val="5"/>
                          </w:tcPr>
                          <w:p w14:paraId="59AE59D2" w14:textId="77777777" w:rsidR="006A11E3" w:rsidRPr="00AA6406" w:rsidRDefault="006A11E3" w:rsidP="00461B61">
                            <w:pPr>
                              <w:spacing w:after="0" w:line="240" w:lineRule="auto"/>
                              <w:ind w:left="34"/>
                              <w:rPr>
                                <w:b/>
                                <w:sz w:val="8"/>
                                <w:szCs w:val="8"/>
                              </w:rPr>
                            </w:pPr>
                            <w:r w:rsidRPr="00AA6406">
                              <w:rPr>
                                <w:rFonts w:hint="eastAsia"/>
                                <w:b/>
                                <w:sz w:val="8"/>
                                <w:szCs w:val="8"/>
                              </w:rPr>
                              <w:t>Solid state drive</w:t>
                            </w:r>
                          </w:p>
                          <w:p w14:paraId="15834CE0" w14:textId="77777777" w:rsidR="006A11E3" w:rsidRPr="00AA6406" w:rsidRDefault="006A11E3" w:rsidP="006A11E3">
                            <w:pPr>
                              <w:pStyle w:val="ListParagraph"/>
                              <w:numPr>
                                <w:ilvl w:val="0"/>
                                <w:numId w:val="8"/>
                              </w:numPr>
                              <w:spacing w:after="0" w:line="240" w:lineRule="auto"/>
                              <w:ind w:left="142" w:hanging="108"/>
                              <w:rPr>
                                <w:sz w:val="8"/>
                                <w:szCs w:val="8"/>
                              </w:rPr>
                            </w:pPr>
                            <w:r w:rsidRPr="00AA6406">
                              <w:rPr>
                                <w:sz w:val="8"/>
                                <w:szCs w:val="8"/>
                              </w:rPr>
                              <w:t>512 GB / 1 TB, PCIe Gen4, 16 Gb/s, NVMe</w:t>
                            </w:r>
                          </w:p>
                          <w:p w14:paraId="6E58F466" w14:textId="1BA14334" w:rsidR="003A0EF8" w:rsidRPr="00AA6406" w:rsidRDefault="003A0EF8" w:rsidP="006A11E3">
                            <w:pPr>
                              <w:pStyle w:val="ListParagraph"/>
                              <w:numPr>
                                <w:ilvl w:val="0"/>
                                <w:numId w:val="8"/>
                              </w:numPr>
                              <w:spacing w:after="0" w:line="240" w:lineRule="auto"/>
                              <w:ind w:left="142" w:hanging="108"/>
                              <w:rPr>
                                <w:sz w:val="8"/>
                                <w:szCs w:val="8"/>
                              </w:rPr>
                            </w:pPr>
                            <w:r w:rsidRPr="00AA6406">
                              <w:rPr>
                                <w:sz w:val="8"/>
                                <w:szCs w:val="8"/>
                              </w:rPr>
                              <w:t>SSD Slot: 1</w:t>
                            </w:r>
                          </w:p>
                        </w:tc>
                      </w:tr>
                      <w:tr w:rsidR="00461B61" w:rsidRPr="00AA6406" w14:paraId="4C415CA6" w14:textId="77777777" w:rsidTr="00177176">
                        <w:trPr>
                          <w:trHeight w:val="456"/>
                        </w:trPr>
                        <w:tc>
                          <w:tcPr>
                            <w:tcW w:w="1512" w:type="dxa"/>
                          </w:tcPr>
                          <w:p w14:paraId="011826C8" w14:textId="77777777" w:rsidR="00461B61" w:rsidRPr="00AA6406" w:rsidRDefault="00461B61" w:rsidP="00461B61">
                            <w:pPr>
                              <w:spacing w:after="0" w:line="240" w:lineRule="auto"/>
                              <w:rPr>
                                <w:b/>
                                <w:color w:val="80C342"/>
                                <w:sz w:val="8"/>
                                <w:szCs w:val="8"/>
                              </w:rPr>
                            </w:pPr>
                            <w:r w:rsidRPr="00AA6406">
                              <w:rPr>
                                <w:b/>
                                <w:color w:val="80C342"/>
                                <w:sz w:val="8"/>
                                <w:szCs w:val="8"/>
                              </w:rPr>
                              <w:t>Webcam</w:t>
                            </w:r>
                            <w:r w:rsidRPr="00AA6406">
                              <w:rPr>
                                <w:b/>
                                <w:color w:val="80C342"/>
                                <w:sz w:val="8"/>
                                <w:szCs w:val="8"/>
                                <w:vertAlign w:val="superscript"/>
                              </w:rPr>
                              <w:t>1</w:t>
                            </w:r>
                          </w:p>
                        </w:tc>
                        <w:tc>
                          <w:tcPr>
                            <w:tcW w:w="4239" w:type="dxa"/>
                            <w:gridSpan w:val="2"/>
                            <w:tcBorders>
                              <w:bottom w:val="single" w:sz="4" w:space="0" w:color="auto"/>
                            </w:tcBorders>
                          </w:tcPr>
                          <w:p w14:paraId="70DAA9FD" w14:textId="77777777" w:rsidR="00461B61" w:rsidRPr="00AA6406" w:rsidRDefault="00461B61" w:rsidP="00461B61">
                            <w:pPr>
                              <w:pStyle w:val="ListParagraph"/>
                              <w:spacing w:after="0" w:line="240" w:lineRule="auto"/>
                              <w:ind w:left="0"/>
                              <w:rPr>
                                <w:b/>
                                <w:bCs/>
                                <w:sz w:val="8"/>
                                <w:szCs w:val="8"/>
                              </w:rPr>
                            </w:pPr>
                            <w:r w:rsidRPr="00AA6406">
                              <w:rPr>
                                <w:b/>
                                <w:bCs/>
                                <w:sz w:val="8"/>
                                <w:szCs w:val="8"/>
                              </w:rPr>
                              <w:t>Video conferencing</w:t>
                            </w:r>
                          </w:p>
                          <w:p w14:paraId="0FB83B2F" w14:textId="77777777" w:rsidR="00461B61" w:rsidRPr="00AA6406" w:rsidRDefault="00461B61" w:rsidP="00461B61">
                            <w:pPr>
                              <w:pStyle w:val="ListParagraph"/>
                              <w:spacing w:after="0" w:line="240" w:lineRule="auto"/>
                              <w:ind w:left="0"/>
                              <w:rPr>
                                <w:bCs/>
                                <w:sz w:val="8"/>
                                <w:szCs w:val="8"/>
                              </w:rPr>
                            </w:pPr>
                            <w:r w:rsidRPr="00AA6406">
                              <w:rPr>
                                <w:bCs/>
                                <w:sz w:val="8"/>
                                <w:szCs w:val="8"/>
                              </w:rPr>
                              <w:t>UFC with:</w:t>
                            </w:r>
                          </w:p>
                          <w:p w14:paraId="6703E112" w14:textId="77777777" w:rsidR="003A0EF8" w:rsidRPr="00AA6406" w:rsidRDefault="003A0EF8" w:rsidP="003A0EF8">
                            <w:pPr>
                              <w:pStyle w:val="ListParagraph"/>
                              <w:numPr>
                                <w:ilvl w:val="0"/>
                                <w:numId w:val="8"/>
                              </w:numPr>
                              <w:spacing w:after="0" w:line="240" w:lineRule="auto"/>
                              <w:rPr>
                                <w:sz w:val="8"/>
                                <w:szCs w:val="8"/>
                              </w:rPr>
                            </w:pPr>
                            <w:r w:rsidRPr="00AA6406">
                              <w:rPr>
                                <w:sz w:val="8"/>
                                <w:szCs w:val="8"/>
                              </w:rPr>
                              <w:t>Double T-Type USB 5M +IR Camera</w:t>
                            </w:r>
                          </w:p>
                          <w:p w14:paraId="1ADE5A77"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Compatible with Windows only</w:t>
                            </w:r>
                          </w:p>
                          <w:p w14:paraId="5F41426C"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2880 x 1800 Resolution</w:t>
                            </w:r>
                          </w:p>
                          <w:p w14:paraId="659E161A"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1800p 5M Video at 30 FPS with Temporal Noise Reduction</w:t>
                            </w:r>
                          </w:p>
                          <w:p w14:paraId="6AB4CBE9" w14:textId="7CC2E0B9" w:rsidR="00461B61"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Staggered High Dynamic Range (SHDR)</w:t>
                            </w:r>
                          </w:p>
                        </w:tc>
                        <w:tc>
                          <w:tcPr>
                            <w:tcW w:w="4253" w:type="dxa"/>
                            <w:gridSpan w:val="3"/>
                            <w:tcBorders>
                              <w:bottom w:val="single" w:sz="4" w:space="0" w:color="auto"/>
                            </w:tcBorders>
                          </w:tcPr>
                          <w:p w14:paraId="5F6E4C6B"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Dual Mic (33 mm + 33 mm)</w:t>
                            </w:r>
                          </w:p>
                          <w:p w14:paraId="25769976"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86 x 3.2 (4.2) x 3 mm</w:t>
                            </w:r>
                          </w:p>
                          <w:p w14:paraId="51EA0F9E" w14:textId="77777777" w:rsidR="003A0EF8"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Blue glass lens</w:t>
                            </w:r>
                          </w:p>
                          <w:p w14:paraId="3D7F0075" w14:textId="1B6612BE" w:rsidR="00461B61" w:rsidRPr="00AA6406" w:rsidRDefault="003A0EF8" w:rsidP="003A0EF8">
                            <w:pPr>
                              <w:pStyle w:val="ListParagraph"/>
                              <w:numPr>
                                <w:ilvl w:val="0"/>
                                <w:numId w:val="8"/>
                              </w:numPr>
                              <w:spacing w:after="0" w:line="240" w:lineRule="auto"/>
                              <w:rPr>
                                <w:sz w:val="8"/>
                                <w:szCs w:val="8"/>
                              </w:rPr>
                            </w:pPr>
                            <w:proofErr w:type="gramStart"/>
                            <w:r w:rsidRPr="00AA6406">
                              <w:rPr>
                                <w:rFonts w:hint="eastAsia"/>
                                <w:sz w:val="8"/>
                                <w:szCs w:val="8"/>
                              </w:rPr>
                              <w:t>•</w:t>
                            </w:r>
                            <w:proofErr w:type="gramEnd"/>
                            <w:r w:rsidRPr="00AA6406">
                              <w:rPr>
                                <w:sz w:val="8"/>
                                <w:szCs w:val="8"/>
                              </w:rPr>
                              <w:t>IR 940nm</w:t>
                            </w:r>
                          </w:p>
                        </w:tc>
                      </w:tr>
                      <w:tr w:rsidR="00E14F16" w:rsidRPr="00AA6406" w14:paraId="0C50554F" w14:textId="77777777" w:rsidTr="00B8090A">
                        <w:trPr>
                          <w:trHeight w:val="386"/>
                        </w:trPr>
                        <w:tc>
                          <w:tcPr>
                            <w:tcW w:w="1512" w:type="dxa"/>
                          </w:tcPr>
                          <w:p w14:paraId="028C2579" w14:textId="77777777" w:rsidR="00E14F16" w:rsidRPr="00AA6406" w:rsidRDefault="00E14F16" w:rsidP="00461B61">
                            <w:pPr>
                              <w:spacing w:after="0" w:line="240" w:lineRule="auto"/>
                              <w:rPr>
                                <w:b/>
                                <w:color w:val="80C342"/>
                                <w:sz w:val="8"/>
                                <w:szCs w:val="8"/>
                              </w:rPr>
                            </w:pPr>
                            <w:r w:rsidRPr="00AA6406">
                              <w:rPr>
                                <w:b/>
                                <w:color w:val="80C342"/>
                                <w:sz w:val="8"/>
                                <w:szCs w:val="8"/>
                              </w:rPr>
                              <w:t>Wireless and networking</w:t>
                            </w:r>
                            <w:r w:rsidRPr="00AA6406">
                              <w:rPr>
                                <w:b/>
                                <w:color w:val="80C342"/>
                                <w:sz w:val="8"/>
                                <w:szCs w:val="8"/>
                                <w:vertAlign w:val="superscript"/>
                              </w:rPr>
                              <w:t>1</w:t>
                            </w:r>
                          </w:p>
                        </w:tc>
                        <w:tc>
                          <w:tcPr>
                            <w:tcW w:w="4246" w:type="dxa"/>
                            <w:gridSpan w:val="3"/>
                            <w:tcBorders>
                              <w:bottom w:val="single" w:sz="4" w:space="0" w:color="auto"/>
                            </w:tcBorders>
                          </w:tcPr>
                          <w:p w14:paraId="5823D156" w14:textId="77777777" w:rsidR="00E14F16" w:rsidRPr="00AA6406" w:rsidRDefault="00E14F16" w:rsidP="00461B61">
                            <w:pPr>
                              <w:spacing w:after="0" w:line="240" w:lineRule="auto"/>
                              <w:rPr>
                                <w:b/>
                                <w:sz w:val="8"/>
                                <w:szCs w:val="8"/>
                              </w:rPr>
                            </w:pPr>
                            <w:r w:rsidRPr="00AA6406">
                              <w:rPr>
                                <w:b/>
                                <w:sz w:val="8"/>
                                <w:szCs w:val="8"/>
                              </w:rPr>
                              <w:t>WLAN</w:t>
                            </w:r>
                          </w:p>
                          <w:p w14:paraId="7122A2F6" w14:textId="77777777"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Intel</w:t>
                            </w:r>
                            <w:r w:rsidRPr="00AA6406">
                              <w:rPr>
                                <w:sz w:val="8"/>
                                <w:szCs w:val="8"/>
                                <w:vertAlign w:val="superscript"/>
                              </w:rPr>
                              <w:t>®</w:t>
                            </w:r>
                            <w:r w:rsidRPr="00AA6406">
                              <w:rPr>
                                <w:sz w:val="8"/>
                                <w:szCs w:val="8"/>
                              </w:rPr>
                              <w:t xml:space="preserve"> Wi-Fi </w:t>
                            </w:r>
                            <w:proofErr w:type="gramStart"/>
                            <w:r w:rsidRPr="00AA6406">
                              <w:rPr>
                                <w:sz w:val="8"/>
                                <w:szCs w:val="8"/>
                              </w:rPr>
                              <w:t>7  Wireless</w:t>
                            </w:r>
                            <w:proofErr w:type="gramEnd"/>
                            <w:r w:rsidRPr="00AA6406">
                              <w:rPr>
                                <w:sz w:val="8"/>
                                <w:szCs w:val="8"/>
                              </w:rPr>
                              <w:t xml:space="preserve"> LAN</w:t>
                            </w:r>
                          </w:p>
                          <w:p w14:paraId="24274CD3" w14:textId="77777777"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802.11 a/b/g/n/</w:t>
                            </w:r>
                            <w:proofErr w:type="spellStart"/>
                            <w:r w:rsidRPr="00AA6406">
                              <w:rPr>
                                <w:sz w:val="8"/>
                                <w:szCs w:val="8"/>
                              </w:rPr>
                              <w:t>ac</w:t>
                            </w:r>
                            <w:proofErr w:type="spellEnd"/>
                            <w:r w:rsidRPr="00AA6406">
                              <w:rPr>
                                <w:sz w:val="8"/>
                                <w:szCs w:val="8"/>
                              </w:rPr>
                              <w:t>/ax/be</w:t>
                            </w:r>
                          </w:p>
                          <w:p w14:paraId="027AB422" w14:textId="77777777"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Band: 2.4 GHz, 5 GHz, and 6 GHz</w:t>
                            </w:r>
                          </w:p>
                        </w:tc>
                        <w:tc>
                          <w:tcPr>
                            <w:tcW w:w="4246" w:type="dxa"/>
                            <w:gridSpan w:val="2"/>
                            <w:tcBorders>
                              <w:bottom w:val="single" w:sz="4" w:space="0" w:color="auto"/>
                            </w:tcBorders>
                          </w:tcPr>
                          <w:p w14:paraId="72387FAD" w14:textId="7A9D600C"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2x2 MIMO technology</w:t>
                            </w:r>
                          </w:p>
                          <w:p w14:paraId="64F0270B" w14:textId="3CEF620D" w:rsidR="00E14F16" w:rsidRPr="00AA6406" w:rsidRDefault="00E14F16" w:rsidP="00461B61">
                            <w:pPr>
                              <w:pStyle w:val="ListParagraph"/>
                              <w:numPr>
                                <w:ilvl w:val="0"/>
                                <w:numId w:val="8"/>
                              </w:numPr>
                              <w:spacing w:after="0" w:line="240" w:lineRule="auto"/>
                              <w:ind w:left="142" w:hanging="108"/>
                              <w:rPr>
                                <w:sz w:val="8"/>
                                <w:szCs w:val="8"/>
                              </w:rPr>
                            </w:pPr>
                            <w:r w:rsidRPr="00AA6406">
                              <w:rPr>
                                <w:sz w:val="8"/>
                                <w:szCs w:val="8"/>
                              </w:rPr>
                              <w:t>Intel</w:t>
                            </w:r>
                            <w:r w:rsidRPr="00AA6406">
                              <w:rPr>
                                <w:sz w:val="8"/>
                                <w:szCs w:val="8"/>
                                <w:vertAlign w:val="superscript"/>
                              </w:rPr>
                              <w:t>®</w:t>
                            </w:r>
                            <w:r w:rsidRPr="00AA6406">
                              <w:rPr>
                                <w:sz w:val="8"/>
                                <w:szCs w:val="8"/>
                              </w:rPr>
                              <w:t xml:space="preserve"> Connectivity Performance Suite (ICPS)</w:t>
                            </w:r>
                          </w:p>
                          <w:p w14:paraId="602E9AC6" w14:textId="77777777" w:rsidR="00E14F16" w:rsidRPr="00AA6406" w:rsidRDefault="00E14F16" w:rsidP="00FE329A">
                            <w:pPr>
                              <w:spacing w:after="0" w:line="240" w:lineRule="auto"/>
                              <w:rPr>
                                <w:b/>
                                <w:bCs/>
                                <w:sz w:val="8"/>
                                <w:szCs w:val="8"/>
                              </w:rPr>
                            </w:pPr>
                            <w:r w:rsidRPr="00AA6406">
                              <w:rPr>
                                <w:b/>
                                <w:bCs/>
                                <w:sz w:val="8"/>
                                <w:szCs w:val="8"/>
                              </w:rPr>
                              <w:t>WPAN</w:t>
                            </w:r>
                          </w:p>
                          <w:p w14:paraId="38861E97" w14:textId="76F4973C" w:rsidR="00E14F16" w:rsidRPr="00AA6406" w:rsidRDefault="00E14F16" w:rsidP="00A90526">
                            <w:pPr>
                              <w:pStyle w:val="ListParagraph"/>
                              <w:numPr>
                                <w:ilvl w:val="0"/>
                                <w:numId w:val="8"/>
                              </w:numPr>
                              <w:spacing w:after="0" w:line="240" w:lineRule="auto"/>
                              <w:ind w:left="142" w:hanging="108"/>
                              <w:rPr>
                                <w:sz w:val="8"/>
                                <w:szCs w:val="8"/>
                              </w:rPr>
                            </w:pPr>
                            <w:r w:rsidRPr="00AA6406">
                              <w:rPr>
                                <w:sz w:val="8"/>
                                <w:szCs w:val="8"/>
                              </w:rPr>
                              <w:t>Supports Bluetooth® 5.4 or above</w:t>
                            </w:r>
                          </w:p>
                        </w:tc>
                      </w:tr>
                      <w:tr w:rsidR="00E14F16" w:rsidRPr="00AA6406" w14:paraId="32F53221" w14:textId="77777777" w:rsidTr="00CF6850">
                        <w:trPr>
                          <w:trHeight w:val="291"/>
                        </w:trPr>
                        <w:tc>
                          <w:tcPr>
                            <w:tcW w:w="1512" w:type="dxa"/>
                          </w:tcPr>
                          <w:p w14:paraId="3AC7242D" w14:textId="3C0A5189" w:rsidR="00E14F16" w:rsidRPr="00AA6406" w:rsidRDefault="00E14F16" w:rsidP="00461B61">
                            <w:pPr>
                              <w:spacing w:after="0" w:line="240" w:lineRule="auto"/>
                              <w:rPr>
                                <w:b/>
                                <w:color w:val="80C342"/>
                                <w:sz w:val="8"/>
                                <w:szCs w:val="8"/>
                              </w:rPr>
                            </w:pPr>
                            <w:r w:rsidRPr="00AA6406">
                              <w:rPr>
                                <w:b/>
                                <w:color w:val="80C342"/>
                                <w:sz w:val="8"/>
                                <w:szCs w:val="8"/>
                              </w:rPr>
                              <w:t>Dimensions and weight</w:t>
                            </w:r>
                            <w:r w:rsidRPr="00AA6406">
                              <w:rPr>
                                <w:b/>
                                <w:color w:val="80C342"/>
                                <w:sz w:val="8"/>
                                <w:szCs w:val="8"/>
                                <w:vertAlign w:val="superscript"/>
                              </w:rPr>
                              <w:t>7,8</w:t>
                            </w:r>
                          </w:p>
                        </w:tc>
                        <w:tc>
                          <w:tcPr>
                            <w:tcW w:w="4246" w:type="dxa"/>
                            <w:gridSpan w:val="3"/>
                          </w:tcPr>
                          <w:p w14:paraId="530CF0D1" w14:textId="137845FD" w:rsidR="00E14F16" w:rsidRPr="00AA6406" w:rsidRDefault="00E14F16" w:rsidP="00461B61">
                            <w:pPr>
                              <w:spacing w:after="0" w:line="240" w:lineRule="auto"/>
                              <w:rPr>
                                <w:sz w:val="8"/>
                                <w:szCs w:val="8"/>
                              </w:rPr>
                            </w:pPr>
                            <w:r w:rsidRPr="00AA6406">
                              <w:rPr>
                                <w:b/>
                                <w:sz w:val="8"/>
                                <w:szCs w:val="8"/>
                              </w:rPr>
                              <w:t>Dimensions:</w:t>
                            </w:r>
                            <w:r w:rsidRPr="00AA6406">
                              <w:rPr>
                                <w:sz w:val="8"/>
                                <w:szCs w:val="8"/>
                              </w:rPr>
                              <w:t xml:space="preserve"> </w:t>
                            </w:r>
                            <w:r w:rsidR="003A0EF8" w:rsidRPr="00AA6406">
                              <w:rPr>
                                <w:sz w:val="8"/>
                                <w:szCs w:val="8"/>
                              </w:rPr>
                              <w:t>310.5 (W) x 218.9 (D) x 10.4/15.6 (H) mm (12.22 x 8.62 x 0.41/0.61 inches)</w:t>
                            </w:r>
                          </w:p>
                        </w:tc>
                        <w:tc>
                          <w:tcPr>
                            <w:tcW w:w="4246" w:type="dxa"/>
                            <w:gridSpan w:val="2"/>
                          </w:tcPr>
                          <w:p w14:paraId="5E3F06D0" w14:textId="6013CB2D" w:rsidR="00E14F16" w:rsidRPr="00AA6406" w:rsidRDefault="00E14F16" w:rsidP="00396E9C">
                            <w:pPr>
                              <w:spacing w:after="0" w:line="240" w:lineRule="auto"/>
                              <w:rPr>
                                <w:sz w:val="8"/>
                                <w:szCs w:val="8"/>
                              </w:rPr>
                            </w:pPr>
                            <w:bookmarkStart w:id="1" w:name="_Hlk195192899"/>
                            <w:r w:rsidRPr="00AA6406">
                              <w:rPr>
                                <w:b/>
                                <w:bCs/>
                                <w:sz w:val="8"/>
                                <w:szCs w:val="8"/>
                              </w:rPr>
                              <w:t>Weight:</w:t>
                            </w:r>
                            <w:bookmarkEnd w:id="1"/>
                            <w:r w:rsidRPr="00AA6406">
                              <w:rPr>
                                <w:b/>
                                <w:bCs/>
                                <w:sz w:val="8"/>
                                <w:szCs w:val="8"/>
                              </w:rPr>
                              <w:t xml:space="preserve"> </w:t>
                            </w:r>
                            <w:r w:rsidR="003A0EF8" w:rsidRPr="00AA6406">
                              <w:rPr>
                                <w:sz w:val="8"/>
                                <w:szCs w:val="8"/>
                              </w:rPr>
                              <w:t>1.12 kg (2.47 lbs.) with 4-cell battery pack</w:t>
                            </w:r>
                          </w:p>
                        </w:tc>
                      </w:tr>
                      <w:tr w:rsidR="00E14F16" w:rsidRPr="00AA6406" w14:paraId="5CB9201F" w14:textId="77777777" w:rsidTr="00BA26CA">
                        <w:trPr>
                          <w:trHeight w:val="293"/>
                        </w:trPr>
                        <w:tc>
                          <w:tcPr>
                            <w:tcW w:w="1512" w:type="dxa"/>
                          </w:tcPr>
                          <w:p w14:paraId="0390EA4B" w14:textId="689486FC" w:rsidR="00E14F16" w:rsidRPr="00AA6406" w:rsidRDefault="00E14F16" w:rsidP="00461B61">
                            <w:pPr>
                              <w:spacing w:after="0" w:line="240" w:lineRule="auto"/>
                              <w:rPr>
                                <w:b/>
                                <w:color w:val="80C342"/>
                                <w:sz w:val="8"/>
                                <w:szCs w:val="8"/>
                              </w:rPr>
                            </w:pPr>
                            <w:r w:rsidRPr="00AA6406">
                              <w:rPr>
                                <w:b/>
                                <w:color w:val="80C342"/>
                                <w:sz w:val="8"/>
                                <w:szCs w:val="8"/>
                              </w:rPr>
                              <w:t>Power adapter and battery</w:t>
                            </w:r>
                            <w:r w:rsidRPr="00AA6406">
                              <w:rPr>
                                <w:b/>
                                <w:color w:val="80C342"/>
                                <w:sz w:val="8"/>
                                <w:szCs w:val="8"/>
                                <w:vertAlign w:val="superscript"/>
                              </w:rPr>
                              <w:t>9.10</w:t>
                            </w:r>
                          </w:p>
                        </w:tc>
                        <w:tc>
                          <w:tcPr>
                            <w:tcW w:w="4246" w:type="dxa"/>
                            <w:gridSpan w:val="3"/>
                          </w:tcPr>
                          <w:p w14:paraId="47B6D21D" w14:textId="6AE3F5D3" w:rsidR="003A0EF8" w:rsidRPr="00AA6406" w:rsidRDefault="003A0EF8" w:rsidP="00461B61">
                            <w:pPr>
                              <w:spacing w:after="0" w:line="240" w:lineRule="auto"/>
                              <w:rPr>
                                <w:bCs/>
                                <w:sz w:val="8"/>
                                <w:szCs w:val="8"/>
                              </w:rPr>
                            </w:pPr>
                            <w:r w:rsidRPr="00AA6406">
                              <w:rPr>
                                <w:bCs/>
                                <w:sz w:val="8"/>
                                <w:szCs w:val="8"/>
                              </w:rPr>
                              <w:t>SFG14-I71</w:t>
                            </w:r>
                          </w:p>
                          <w:p w14:paraId="59F150C5" w14:textId="36F09CA9" w:rsidR="00E14F16" w:rsidRPr="00AA6406" w:rsidRDefault="00E14F16" w:rsidP="00461B61">
                            <w:pPr>
                              <w:spacing w:after="0" w:line="240" w:lineRule="auto"/>
                              <w:rPr>
                                <w:b/>
                                <w:sz w:val="8"/>
                                <w:szCs w:val="8"/>
                              </w:rPr>
                            </w:pPr>
                            <w:r w:rsidRPr="00AA6406">
                              <w:rPr>
                                <w:b/>
                                <w:sz w:val="8"/>
                                <w:szCs w:val="8"/>
                              </w:rPr>
                              <w:t>Power adapter</w:t>
                            </w:r>
                          </w:p>
                          <w:p w14:paraId="5AFF791C" w14:textId="77777777" w:rsidR="003A0EF8" w:rsidRPr="00AA6406" w:rsidRDefault="003A0EF8" w:rsidP="00461B61">
                            <w:pPr>
                              <w:spacing w:after="0" w:line="240" w:lineRule="auto"/>
                              <w:rPr>
                                <w:bCs/>
                                <w:sz w:val="8"/>
                                <w:szCs w:val="8"/>
                              </w:rPr>
                            </w:pPr>
                            <w:r w:rsidRPr="00AA6406">
                              <w:rPr>
                                <w:bCs/>
                                <w:sz w:val="8"/>
                                <w:szCs w:val="8"/>
                              </w:rPr>
                              <w:t>3-pin 100 W PD PCR 50%, TCO 9.0 AC adapter</w:t>
                            </w:r>
                          </w:p>
                          <w:p w14:paraId="46F14888" w14:textId="349B5FAD" w:rsidR="00DF69D3" w:rsidRPr="00AA6406" w:rsidRDefault="00E14F16" w:rsidP="00DF69D3">
                            <w:pPr>
                              <w:spacing w:after="0" w:line="240" w:lineRule="auto"/>
                              <w:rPr>
                                <w:sz w:val="8"/>
                                <w:szCs w:val="8"/>
                              </w:rPr>
                            </w:pPr>
                            <w:r w:rsidRPr="00AA6406">
                              <w:rPr>
                                <w:b/>
                                <w:bCs/>
                                <w:sz w:val="8"/>
                                <w:szCs w:val="8"/>
                              </w:rPr>
                              <w:t xml:space="preserve">Battery: </w:t>
                            </w:r>
                            <w:r w:rsidRPr="00AA6406">
                              <w:rPr>
                                <w:b/>
                                <w:bCs/>
                                <w:sz w:val="8"/>
                                <w:szCs w:val="8"/>
                              </w:rPr>
                              <w:br/>
                            </w:r>
                            <w:r w:rsidR="00DF69D3" w:rsidRPr="00AA6406">
                              <w:rPr>
                                <w:sz w:val="8"/>
                                <w:szCs w:val="8"/>
                              </w:rPr>
                              <w:t xml:space="preserve">•71 </w:t>
                            </w:r>
                            <w:proofErr w:type="spellStart"/>
                            <w:r w:rsidR="00DF69D3" w:rsidRPr="00AA6406">
                              <w:rPr>
                                <w:sz w:val="8"/>
                                <w:szCs w:val="8"/>
                              </w:rPr>
                              <w:t>Wh</w:t>
                            </w:r>
                            <w:proofErr w:type="spellEnd"/>
                            <w:r w:rsidR="00DF69D3" w:rsidRPr="00AA6406">
                              <w:rPr>
                                <w:sz w:val="8"/>
                                <w:szCs w:val="8"/>
                              </w:rPr>
                              <w:t xml:space="preserve"> 4-cell Li-ion battery</w:t>
                            </w:r>
                          </w:p>
                          <w:p w14:paraId="749521C2" w14:textId="47B23BE6" w:rsidR="00DF69D3" w:rsidRPr="00AA6406" w:rsidRDefault="00DF69D3" w:rsidP="00DF69D3">
                            <w:pPr>
                              <w:spacing w:after="0" w:line="240" w:lineRule="auto"/>
                              <w:rPr>
                                <w:sz w:val="8"/>
                                <w:szCs w:val="8"/>
                              </w:rPr>
                            </w:pPr>
                            <w:r w:rsidRPr="00AA6406">
                              <w:rPr>
                                <w:sz w:val="8"/>
                                <w:szCs w:val="8"/>
                              </w:rPr>
                              <w:t>•Supports Fast Charging technology</w:t>
                            </w:r>
                          </w:p>
                          <w:p w14:paraId="268959E6" w14:textId="1BB0CE68" w:rsidR="00DF69D3" w:rsidRPr="00AA6406" w:rsidRDefault="00DF69D3" w:rsidP="00DF69D3">
                            <w:pPr>
                              <w:spacing w:after="0" w:line="240" w:lineRule="auto"/>
                              <w:rPr>
                                <w:b/>
                                <w:bCs/>
                                <w:sz w:val="8"/>
                                <w:szCs w:val="8"/>
                              </w:rPr>
                            </w:pPr>
                            <w:r w:rsidRPr="00AA6406">
                              <w:rPr>
                                <w:b/>
                                <w:bCs/>
                                <w:sz w:val="8"/>
                                <w:szCs w:val="8"/>
                              </w:rPr>
                              <w:t>For models with WUXGA OLED + SSD</w:t>
                            </w:r>
                          </w:p>
                          <w:p w14:paraId="7E4A9B00" w14:textId="77777777" w:rsidR="00DF69D3" w:rsidRPr="00AA6406" w:rsidRDefault="00DF69D3" w:rsidP="00DF69D3">
                            <w:pPr>
                              <w:spacing w:after="0" w:line="240" w:lineRule="auto"/>
                              <w:rPr>
                                <w:sz w:val="8"/>
                                <w:szCs w:val="8"/>
                              </w:rPr>
                            </w:pPr>
                            <w:r w:rsidRPr="00AA6406">
                              <w:rPr>
                                <w:sz w:val="8"/>
                                <w:szCs w:val="8"/>
                              </w:rPr>
                              <w:t>Battery life:</w:t>
                            </w:r>
                          </w:p>
                          <w:p w14:paraId="0F295606" w14:textId="77777777" w:rsidR="00DF69D3" w:rsidRPr="00AA6406" w:rsidRDefault="00DF69D3" w:rsidP="00DF69D3">
                            <w:pPr>
                              <w:spacing w:after="0" w:line="240" w:lineRule="auto"/>
                              <w:rPr>
                                <w:sz w:val="8"/>
                                <w:szCs w:val="8"/>
                              </w:rPr>
                            </w:pPr>
                            <w:r w:rsidRPr="00AA6406">
                              <w:rPr>
                                <w:sz w:val="8"/>
                                <w:szCs w:val="8"/>
                              </w:rPr>
                              <w:t>Up to 15 hours (based on MobileMark® 2030 test results)</w:t>
                            </w:r>
                          </w:p>
                          <w:p w14:paraId="3FD5E3F2" w14:textId="77777777" w:rsidR="00DF69D3" w:rsidRPr="00AA6406" w:rsidRDefault="00DF69D3" w:rsidP="00DF69D3">
                            <w:pPr>
                              <w:spacing w:after="0" w:line="240" w:lineRule="auto"/>
                              <w:rPr>
                                <w:sz w:val="8"/>
                                <w:szCs w:val="8"/>
                              </w:rPr>
                            </w:pPr>
                            <w:r w:rsidRPr="00AA6406">
                              <w:rPr>
                                <w:sz w:val="8"/>
                                <w:szCs w:val="8"/>
                              </w:rPr>
                              <w:t>Up to 22 hours (based on video playback test results)</w:t>
                            </w:r>
                          </w:p>
                          <w:p w14:paraId="144F2E44" w14:textId="0B96847F" w:rsidR="00E14F16" w:rsidRPr="00AA6406" w:rsidRDefault="00DF69D3" w:rsidP="00DF69D3">
                            <w:pPr>
                              <w:spacing w:after="0" w:line="240" w:lineRule="auto"/>
                              <w:rPr>
                                <w:sz w:val="8"/>
                                <w:szCs w:val="8"/>
                              </w:rPr>
                            </w:pPr>
                            <w:r w:rsidRPr="00AA6406">
                              <w:rPr>
                                <w:sz w:val="8"/>
                                <w:szCs w:val="8"/>
                              </w:rPr>
                              <w:t>Up to 15.5 hours (based on web browsing test results)</w:t>
                            </w:r>
                          </w:p>
                        </w:tc>
                        <w:tc>
                          <w:tcPr>
                            <w:tcW w:w="4246" w:type="dxa"/>
                            <w:gridSpan w:val="2"/>
                          </w:tcPr>
                          <w:p w14:paraId="4DA5575B" w14:textId="77777777" w:rsidR="003A0EF8" w:rsidRPr="00AA6406" w:rsidRDefault="003A0EF8" w:rsidP="006A11E3">
                            <w:pPr>
                              <w:spacing w:after="0" w:line="240" w:lineRule="auto"/>
                              <w:rPr>
                                <w:sz w:val="8"/>
                                <w:szCs w:val="8"/>
                              </w:rPr>
                            </w:pPr>
                            <w:r w:rsidRPr="00AA6406">
                              <w:rPr>
                                <w:sz w:val="8"/>
                                <w:szCs w:val="8"/>
                              </w:rPr>
                              <w:t>SFG14-I71T</w:t>
                            </w:r>
                          </w:p>
                          <w:p w14:paraId="5B152742" w14:textId="77777777" w:rsidR="003A0EF8" w:rsidRPr="00AA6406" w:rsidRDefault="003A0EF8" w:rsidP="003A0EF8">
                            <w:pPr>
                              <w:spacing w:after="0" w:line="240" w:lineRule="auto"/>
                              <w:rPr>
                                <w:b/>
                                <w:sz w:val="8"/>
                                <w:szCs w:val="8"/>
                              </w:rPr>
                            </w:pPr>
                            <w:r w:rsidRPr="00AA6406">
                              <w:rPr>
                                <w:b/>
                                <w:sz w:val="8"/>
                                <w:szCs w:val="8"/>
                              </w:rPr>
                              <w:t>Power adapter</w:t>
                            </w:r>
                          </w:p>
                          <w:p w14:paraId="20071233" w14:textId="2775A010" w:rsidR="00DF69D3" w:rsidRPr="00AA6406" w:rsidRDefault="003A0EF8" w:rsidP="00DF69D3">
                            <w:pPr>
                              <w:spacing w:after="0" w:line="240" w:lineRule="auto"/>
                              <w:rPr>
                                <w:sz w:val="8"/>
                                <w:szCs w:val="8"/>
                              </w:rPr>
                            </w:pPr>
                            <w:r w:rsidRPr="00AA6406">
                              <w:rPr>
                                <w:sz w:val="8"/>
                                <w:szCs w:val="8"/>
                              </w:rPr>
                              <w:t>3-pin 100 W PD PCR 50%, TCO 9.0 AC adapter</w:t>
                            </w:r>
                            <w:r w:rsidRPr="00AA6406">
                              <w:rPr>
                                <w:sz w:val="8"/>
                                <w:szCs w:val="8"/>
                              </w:rPr>
                              <w:br/>
                            </w:r>
                            <w:r w:rsidRPr="00AA6406">
                              <w:rPr>
                                <w:b/>
                                <w:bCs/>
                                <w:sz w:val="8"/>
                                <w:szCs w:val="8"/>
                              </w:rPr>
                              <w:t xml:space="preserve">Battery: </w:t>
                            </w:r>
                            <w:r w:rsidRPr="00AA6406">
                              <w:rPr>
                                <w:b/>
                                <w:bCs/>
                                <w:sz w:val="8"/>
                                <w:szCs w:val="8"/>
                              </w:rPr>
                              <w:br/>
                            </w:r>
                            <w:r w:rsidR="00DF69D3" w:rsidRPr="00AA6406">
                              <w:rPr>
                                <w:sz w:val="8"/>
                                <w:szCs w:val="8"/>
                              </w:rPr>
                              <w:t xml:space="preserve">•71 </w:t>
                            </w:r>
                            <w:proofErr w:type="spellStart"/>
                            <w:r w:rsidR="00DF69D3" w:rsidRPr="00AA6406">
                              <w:rPr>
                                <w:sz w:val="8"/>
                                <w:szCs w:val="8"/>
                              </w:rPr>
                              <w:t>Wh</w:t>
                            </w:r>
                            <w:proofErr w:type="spellEnd"/>
                            <w:r w:rsidR="00DF69D3" w:rsidRPr="00AA6406">
                              <w:rPr>
                                <w:sz w:val="8"/>
                                <w:szCs w:val="8"/>
                              </w:rPr>
                              <w:t xml:space="preserve"> 4-cell Li-ion battery</w:t>
                            </w:r>
                          </w:p>
                          <w:p w14:paraId="421E949F" w14:textId="30BCC088" w:rsidR="00DF69D3" w:rsidRPr="00AA6406" w:rsidRDefault="00DF69D3" w:rsidP="00DF69D3">
                            <w:pPr>
                              <w:spacing w:after="0" w:line="240" w:lineRule="auto"/>
                              <w:rPr>
                                <w:sz w:val="8"/>
                                <w:szCs w:val="8"/>
                              </w:rPr>
                            </w:pPr>
                            <w:r w:rsidRPr="00AA6406">
                              <w:rPr>
                                <w:sz w:val="8"/>
                                <w:szCs w:val="8"/>
                              </w:rPr>
                              <w:t>•Supports Fast Charging technology</w:t>
                            </w:r>
                          </w:p>
                          <w:p w14:paraId="132B6523" w14:textId="75FBADB6" w:rsidR="00DF69D3" w:rsidRPr="00AA6406" w:rsidRDefault="00DF69D3" w:rsidP="00DF69D3">
                            <w:pPr>
                              <w:spacing w:after="0" w:line="240" w:lineRule="auto"/>
                              <w:rPr>
                                <w:b/>
                                <w:bCs/>
                                <w:sz w:val="8"/>
                                <w:szCs w:val="8"/>
                              </w:rPr>
                            </w:pPr>
                            <w:r w:rsidRPr="00AA6406">
                              <w:rPr>
                                <w:b/>
                                <w:bCs/>
                                <w:sz w:val="8"/>
                                <w:szCs w:val="8"/>
                              </w:rPr>
                              <w:t>For models with WQXGA PLUS OLED + SSD</w:t>
                            </w:r>
                          </w:p>
                          <w:p w14:paraId="02D3B1CE" w14:textId="77777777" w:rsidR="00DF69D3" w:rsidRPr="00AA6406" w:rsidRDefault="00DF69D3" w:rsidP="00DF69D3">
                            <w:pPr>
                              <w:spacing w:after="0" w:line="240" w:lineRule="auto"/>
                              <w:rPr>
                                <w:sz w:val="8"/>
                                <w:szCs w:val="8"/>
                              </w:rPr>
                            </w:pPr>
                            <w:r w:rsidRPr="00AA6406">
                              <w:rPr>
                                <w:sz w:val="8"/>
                                <w:szCs w:val="8"/>
                              </w:rPr>
                              <w:t>Battery life:</w:t>
                            </w:r>
                          </w:p>
                          <w:p w14:paraId="0E58E742" w14:textId="77777777" w:rsidR="00DF69D3" w:rsidRPr="00AA6406" w:rsidRDefault="00DF69D3" w:rsidP="00DF69D3">
                            <w:pPr>
                              <w:spacing w:after="0" w:line="240" w:lineRule="auto"/>
                              <w:rPr>
                                <w:sz w:val="8"/>
                                <w:szCs w:val="8"/>
                              </w:rPr>
                            </w:pPr>
                            <w:r w:rsidRPr="00AA6406">
                              <w:rPr>
                                <w:sz w:val="8"/>
                                <w:szCs w:val="8"/>
                              </w:rPr>
                              <w:t>Up to 13.5 hours (based on MobileMark® 2030 test results)</w:t>
                            </w:r>
                          </w:p>
                          <w:p w14:paraId="03AC8408" w14:textId="77777777" w:rsidR="00DF69D3" w:rsidRPr="00AA6406" w:rsidRDefault="00DF69D3" w:rsidP="00DF69D3">
                            <w:pPr>
                              <w:spacing w:after="0" w:line="240" w:lineRule="auto"/>
                              <w:rPr>
                                <w:sz w:val="8"/>
                                <w:szCs w:val="8"/>
                              </w:rPr>
                            </w:pPr>
                            <w:r w:rsidRPr="00AA6406">
                              <w:rPr>
                                <w:sz w:val="8"/>
                                <w:szCs w:val="8"/>
                              </w:rPr>
                              <w:t>Up to 17.5 hours (based on video playback test results)</w:t>
                            </w:r>
                          </w:p>
                          <w:p w14:paraId="7D05A5DE" w14:textId="0C51E21A" w:rsidR="00E14F16" w:rsidRPr="00AA6406" w:rsidRDefault="00DF69D3" w:rsidP="00DF69D3">
                            <w:pPr>
                              <w:spacing w:after="0" w:line="240" w:lineRule="auto"/>
                              <w:rPr>
                                <w:sz w:val="8"/>
                                <w:szCs w:val="8"/>
                              </w:rPr>
                            </w:pPr>
                            <w:r w:rsidRPr="00AA6406">
                              <w:rPr>
                                <w:sz w:val="8"/>
                                <w:szCs w:val="8"/>
                              </w:rPr>
                              <w:t>Up to 13.5 hours (based on web browsing test results)</w:t>
                            </w:r>
                          </w:p>
                        </w:tc>
                      </w:tr>
                      <w:tr w:rsidR="00396E9C" w:rsidRPr="00AA6406" w14:paraId="42D957F8" w14:textId="77777777" w:rsidTr="002D2D18">
                        <w:trPr>
                          <w:trHeight w:val="858"/>
                        </w:trPr>
                        <w:tc>
                          <w:tcPr>
                            <w:tcW w:w="1512" w:type="dxa"/>
                          </w:tcPr>
                          <w:p w14:paraId="45122372" w14:textId="77777777" w:rsidR="00396E9C" w:rsidRPr="00AA6406" w:rsidRDefault="00396E9C" w:rsidP="00461B61">
                            <w:pPr>
                              <w:spacing w:after="0" w:line="240" w:lineRule="auto"/>
                              <w:rPr>
                                <w:b/>
                                <w:color w:val="80C342"/>
                                <w:sz w:val="8"/>
                                <w:szCs w:val="8"/>
                              </w:rPr>
                            </w:pPr>
                            <w:r w:rsidRPr="00AA6406">
                              <w:rPr>
                                <w:b/>
                                <w:color w:val="80C342"/>
                                <w:sz w:val="8"/>
                                <w:szCs w:val="8"/>
                              </w:rPr>
                              <w:t>Input and control</w:t>
                            </w:r>
                          </w:p>
                        </w:tc>
                        <w:tc>
                          <w:tcPr>
                            <w:tcW w:w="4246" w:type="dxa"/>
                            <w:gridSpan w:val="3"/>
                          </w:tcPr>
                          <w:p w14:paraId="1193E85F" w14:textId="77777777" w:rsidR="00396E9C" w:rsidRPr="00AA6406" w:rsidRDefault="00396E9C" w:rsidP="00461B61">
                            <w:pPr>
                              <w:spacing w:after="0" w:line="240" w:lineRule="auto"/>
                              <w:rPr>
                                <w:sz w:val="8"/>
                                <w:szCs w:val="8"/>
                              </w:rPr>
                            </w:pPr>
                            <w:r w:rsidRPr="00AA6406">
                              <w:rPr>
                                <w:b/>
                                <w:sz w:val="8"/>
                                <w:szCs w:val="8"/>
                              </w:rPr>
                              <w:t>Keyboard</w:t>
                            </w:r>
                          </w:p>
                          <w:p w14:paraId="1B9C0D02" w14:textId="77777777" w:rsidR="008563C7" w:rsidRPr="00AA6406" w:rsidRDefault="008563C7" w:rsidP="00BA5ABC">
                            <w:pPr>
                              <w:spacing w:after="0" w:line="240" w:lineRule="auto"/>
                              <w:rPr>
                                <w:sz w:val="8"/>
                                <w:szCs w:val="8"/>
                              </w:rPr>
                            </w:pPr>
                            <w:r w:rsidRPr="00AA6406">
                              <w:rPr>
                                <w:sz w:val="8"/>
                                <w:szCs w:val="8"/>
                              </w:rPr>
                              <w:t>81 (UI)-/82 (UK)-key Acer backlight keyboard layout with multiple international language support, SR03P</w:t>
                            </w:r>
                          </w:p>
                          <w:p w14:paraId="737419F2" w14:textId="77777777" w:rsidR="008563C7" w:rsidRPr="00AA6406" w:rsidRDefault="008563C7" w:rsidP="008563C7">
                            <w:pPr>
                              <w:spacing w:after="0" w:line="240" w:lineRule="auto"/>
                              <w:rPr>
                                <w:sz w:val="8"/>
                                <w:szCs w:val="8"/>
                              </w:rPr>
                            </w:pPr>
                            <w:r w:rsidRPr="00AA6406">
                              <w:rPr>
                                <w:sz w:val="8"/>
                                <w:szCs w:val="8"/>
                              </w:rPr>
                              <w:t>Slim design with 1.3 mm key travel</w:t>
                            </w:r>
                          </w:p>
                          <w:p w14:paraId="48144170" w14:textId="77777777" w:rsidR="008563C7" w:rsidRPr="00AA6406" w:rsidRDefault="008563C7" w:rsidP="008563C7">
                            <w:pPr>
                              <w:spacing w:after="0" w:line="240" w:lineRule="auto"/>
                              <w:rPr>
                                <w:sz w:val="8"/>
                                <w:szCs w:val="8"/>
                              </w:rPr>
                            </w:pPr>
                            <w:proofErr w:type="spellStart"/>
                            <w:r w:rsidRPr="00AA6406">
                              <w:rPr>
                                <w:sz w:val="8"/>
                                <w:szCs w:val="8"/>
                              </w:rPr>
                              <w:t>AcerSense</w:t>
                            </w:r>
                            <w:proofErr w:type="spellEnd"/>
                            <w:r w:rsidRPr="00AA6406">
                              <w:rPr>
                                <w:sz w:val="8"/>
                                <w:szCs w:val="8"/>
                              </w:rPr>
                              <w:t xml:space="preserve"> app support</w:t>
                            </w:r>
                          </w:p>
                          <w:p w14:paraId="4C1F4E83" w14:textId="77777777" w:rsidR="008563C7" w:rsidRPr="00AA6406" w:rsidRDefault="008563C7" w:rsidP="008563C7">
                            <w:pPr>
                              <w:spacing w:after="0" w:line="240" w:lineRule="auto"/>
                              <w:rPr>
                                <w:sz w:val="8"/>
                                <w:szCs w:val="8"/>
                              </w:rPr>
                            </w:pPr>
                            <w:r w:rsidRPr="00AA6406">
                              <w:rPr>
                                <w:sz w:val="8"/>
                                <w:szCs w:val="8"/>
                              </w:rPr>
                              <w:t>Programmable “My” key</w:t>
                            </w:r>
                          </w:p>
                          <w:p w14:paraId="6813D5D9" w14:textId="77777777" w:rsidR="008563C7" w:rsidRPr="00AA6406" w:rsidRDefault="008563C7" w:rsidP="008563C7">
                            <w:pPr>
                              <w:spacing w:after="0" w:line="240" w:lineRule="auto"/>
                              <w:rPr>
                                <w:sz w:val="8"/>
                                <w:szCs w:val="8"/>
                              </w:rPr>
                            </w:pPr>
                            <w:r w:rsidRPr="00AA6406">
                              <w:rPr>
                                <w:sz w:val="8"/>
                                <w:szCs w:val="8"/>
                              </w:rPr>
                              <w:t>AI function activation indicator (Copilot)</w:t>
                            </w:r>
                          </w:p>
                          <w:p w14:paraId="5BFFD300" w14:textId="77777777" w:rsidR="008563C7" w:rsidRPr="00AA6406" w:rsidRDefault="008563C7" w:rsidP="008563C7">
                            <w:pPr>
                              <w:spacing w:after="0" w:line="240" w:lineRule="auto"/>
                              <w:rPr>
                                <w:sz w:val="8"/>
                                <w:szCs w:val="8"/>
                              </w:rPr>
                            </w:pPr>
                            <w:r w:rsidRPr="00AA6406">
                              <w:rPr>
                                <w:sz w:val="8"/>
                                <w:szCs w:val="8"/>
                              </w:rPr>
                              <w:t>Enlarged keycaps for improved typing comfort</w:t>
                            </w:r>
                          </w:p>
                          <w:p w14:paraId="004E99CB" w14:textId="77777777" w:rsidR="008563C7" w:rsidRPr="00AA6406" w:rsidRDefault="008563C7" w:rsidP="008563C7">
                            <w:pPr>
                              <w:spacing w:after="0" w:line="240" w:lineRule="auto"/>
                              <w:rPr>
                                <w:sz w:val="8"/>
                                <w:szCs w:val="8"/>
                              </w:rPr>
                            </w:pPr>
                            <w:r w:rsidRPr="00AA6406">
                              <w:rPr>
                                <w:sz w:val="8"/>
                                <w:szCs w:val="8"/>
                              </w:rPr>
                              <w:t>Optimized backlight brightness for better legibility</w:t>
                            </w:r>
                          </w:p>
                          <w:p w14:paraId="626EBEB6" w14:textId="77777777" w:rsidR="008563C7" w:rsidRPr="00AA6406" w:rsidRDefault="008563C7" w:rsidP="008563C7">
                            <w:pPr>
                              <w:spacing w:after="0" w:line="240" w:lineRule="auto"/>
                              <w:rPr>
                                <w:sz w:val="8"/>
                                <w:szCs w:val="8"/>
                              </w:rPr>
                            </w:pPr>
                            <w:r w:rsidRPr="00AA6406">
                              <w:rPr>
                                <w:sz w:val="8"/>
                                <w:szCs w:val="8"/>
                              </w:rPr>
                              <w:t>Quiet, low-noise design</w:t>
                            </w:r>
                          </w:p>
                          <w:p w14:paraId="28AF2D53" w14:textId="03E4EE3C" w:rsidR="00396E9C" w:rsidRPr="00AA6406" w:rsidRDefault="008563C7" w:rsidP="008563C7">
                            <w:pPr>
                              <w:spacing w:after="0" w:line="240" w:lineRule="auto"/>
                              <w:rPr>
                                <w:sz w:val="8"/>
                                <w:szCs w:val="8"/>
                              </w:rPr>
                            </w:pPr>
                            <w:r w:rsidRPr="00AA6406">
                              <w:rPr>
                                <w:sz w:val="8"/>
                                <w:szCs w:val="8"/>
                              </w:rPr>
                              <w:t>Titanium metal frame support</w:t>
                            </w:r>
                          </w:p>
                        </w:tc>
                        <w:tc>
                          <w:tcPr>
                            <w:tcW w:w="4246" w:type="dxa"/>
                            <w:gridSpan w:val="2"/>
                          </w:tcPr>
                          <w:p w14:paraId="104E7D41" w14:textId="77777777" w:rsidR="008563C7" w:rsidRPr="00AA6406" w:rsidRDefault="008563C7" w:rsidP="008563C7">
                            <w:pPr>
                              <w:spacing w:after="0" w:line="240" w:lineRule="auto"/>
                              <w:rPr>
                                <w:sz w:val="8"/>
                                <w:szCs w:val="8"/>
                              </w:rPr>
                            </w:pPr>
                            <w:r w:rsidRPr="00AA6406">
                              <w:rPr>
                                <w:sz w:val="8"/>
                                <w:szCs w:val="8"/>
                              </w:rPr>
                              <w:t>Caps Lock and Microphone Mute indicator lights</w:t>
                            </w:r>
                          </w:p>
                          <w:p w14:paraId="78E5EA78" w14:textId="4B4AE5FE" w:rsidR="008563C7" w:rsidRPr="00AA6406" w:rsidRDefault="008563C7" w:rsidP="008563C7">
                            <w:pPr>
                              <w:spacing w:after="0" w:line="240" w:lineRule="auto"/>
                              <w:rPr>
                                <w:sz w:val="8"/>
                                <w:szCs w:val="8"/>
                              </w:rPr>
                            </w:pPr>
                            <w:r w:rsidRPr="00AA6406">
                              <w:rPr>
                                <w:sz w:val="8"/>
                                <w:szCs w:val="8"/>
                              </w:rPr>
                              <w:t>Function lock for user-defined hotkey preferences</w:t>
                            </w:r>
                          </w:p>
                          <w:p w14:paraId="1CA8E3DB" w14:textId="40578714" w:rsidR="008563C7" w:rsidRPr="00AA6406" w:rsidRDefault="008563C7" w:rsidP="008563C7">
                            <w:pPr>
                              <w:spacing w:after="0" w:line="240" w:lineRule="auto"/>
                              <w:rPr>
                                <w:b/>
                                <w:bCs/>
                                <w:sz w:val="8"/>
                                <w:szCs w:val="8"/>
                              </w:rPr>
                            </w:pPr>
                            <w:proofErr w:type="spellStart"/>
                            <w:r w:rsidRPr="00AA6406">
                              <w:rPr>
                                <w:b/>
                                <w:bCs/>
                                <w:sz w:val="8"/>
                                <w:szCs w:val="8"/>
                              </w:rPr>
                              <w:t>TouchPad</w:t>
                            </w:r>
                            <w:proofErr w:type="spellEnd"/>
                          </w:p>
                          <w:p w14:paraId="13AE98EE" w14:textId="77777777" w:rsidR="008563C7" w:rsidRPr="00AA6406" w:rsidRDefault="008563C7" w:rsidP="008563C7">
                            <w:pPr>
                              <w:spacing w:after="0" w:line="240" w:lineRule="auto"/>
                              <w:rPr>
                                <w:sz w:val="8"/>
                                <w:szCs w:val="8"/>
                              </w:rPr>
                            </w:pPr>
                            <w:r w:rsidRPr="00AA6406">
                              <w:rPr>
                                <w:sz w:val="8"/>
                                <w:szCs w:val="8"/>
                              </w:rPr>
                              <w:t>Multi-gesture Lighting touchpad, supporting two-finger scroll; pinch; gestures to open Cortana, Action Center, multitasking; application commands</w:t>
                            </w:r>
                          </w:p>
                          <w:p w14:paraId="2C2D933E" w14:textId="77777777" w:rsidR="008563C7" w:rsidRPr="00AA6406" w:rsidRDefault="008563C7" w:rsidP="008563C7">
                            <w:pPr>
                              <w:spacing w:after="0" w:line="240" w:lineRule="auto"/>
                              <w:rPr>
                                <w:sz w:val="8"/>
                                <w:szCs w:val="8"/>
                              </w:rPr>
                            </w:pPr>
                            <w:r w:rsidRPr="00AA6406">
                              <w:rPr>
                                <w:sz w:val="8"/>
                                <w:szCs w:val="8"/>
                              </w:rPr>
                              <w:t>Multi-control Lighting touchpad</w:t>
                            </w:r>
                          </w:p>
                          <w:p w14:paraId="6B766E83" w14:textId="77777777" w:rsidR="008563C7" w:rsidRPr="00AA6406" w:rsidRDefault="008563C7" w:rsidP="008563C7">
                            <w:pPr>
                              <w:spacing w:after="0" w:line="240" w:lineRule="auto"/>
                              <w:rPr>
                                <w:sz w:val="8"/>
                                <w:szCs w:val="8"/>
                              </w:rPr>
                            </w:pPr>
                            <w:r w:rsidRPr="00AA6406">
                              <w:rPr>
                                <w:sz w:val="8"/>
                                <w:szCs w:val="8"/>
                              </w:rPr>
                              <w:t>Microsoft Precision Touchpad certification</w:t>
                            </w:r>
                          </w:p>
                          <w:p w14:paraId="397A9240" w14:textId="77777777" w:rsidR="008563C7" w:rsidRPr="00AA6406" w:rsidRDefault="008563C7" w:rsidP="008563C7">
                            <w:pPr>
                              <w:spacing w:after="0" w:line="240" w:lineRule="auto"/>
                              <w:rPr>
                                <w:sz w:val="8"/>
                                <w:szCs w:val="8"/>
                              </w:rPr>
                            </w:pPr>
                            <w:r w:rsidRPr="00AA6406">
                              <w:rPr>
                                <w:sz w:val="8"/>
                                <w:szCs w:val="8"/>
                              </w:rPr>
                              <w:t>Moisture resistant</w:t>
                            </w:r>
                          </w:p>
                          <w:p w14:paraId="67159A9D" w14:textId="2E496210" w:rsidR="00396E9C" w:rsidRPr="00AA6406" w:rsidRDefault="008563C7" w:rsidP="008563C7">
                            <w:pPr>
                              <w:spacing w:after="0" w:line="240" w:lineRule="auto"/>
                              <w:rPr>
                                <w:sz w:val="8"/>
                                <w:szCs w:val="8"/>
                              </w:rPr>
                            </w:pPr>
                            <w:r w:rsidRPr="00AA6406">
                              <w:rPr>
                                <w:sz w:val="8"/>
                                <w:szCs w:val="8"/>
                              </w:rPr>
                              <w:t>Corning® Gorilla® Glass</w:t>
                            </w:r>
                          </w:p>
                        </w:tc>
                      </w:tr>
                      <w:tr w:rsidR="00E14F16" w:rsidRPr="00AA6406" w14:paraId="56E9B125" w14:textId="77777777" w:rsidTr="00990BBC">
                        <w:trPr>
                          <w:trHeight w:val="444"/>
                        </w:trPr>
                        <w:tc>
                          <w:tcPr>
                            <w:tcW w:w="1512" w:type="dxa"/>
                          </w:tcPr>
                          <w:p w14:paraId="0FAAEE75" w14:textId="7C6EF9AA" w:rsidR="00E14F16" w:rsidRPr="00AA6406" w:rsidRDefault="00E14F16" w:rsidP="004B796C">
                            <w:pPr>
                              <w:spacing w:after="0" w:line="240" w:lineRule="auto"/>
                              <w:rPr>
                                <w:b/>
                                <w:color w:val="80C342"/>
                                <w:sz w:val="8"/>
                                <w:szCs w:val="8"/>
                              </w:rPr>
                            </w:pPr>
                            <w:r w:rsidRPr="00AA6406">
                              <w:rPr>
                                <w:rFonts w:hint="eastAsia"/>
                                <w:b/>
                                <w:color w:val="80C342"/>
                                <w:sz w:val="8"/>
                                <w:szCs w:val="8"/>
                              </w:rPr>
                              <w:t>Windows Desktop Apps</w:t>
                            </w:r>
                            <w:r w:rsidRPr="00AA6406">
                              <w:rPr>
                                <w:b/>
                                <w:color w:val="80C342"/>
                                <w:sz w:val="8"/>
                                <w:szCs w:val="8"/>
                                <w:vertAlign w:val="superscript"/>
                              </w:rPr>
                              <w:t>11</w:t>
                            </w:r>
                          </w:p>
                        </w:tc>
                        <w:tc>
                          <w:tcPr>
                            <w:tcW w:w="4246" w:type="dxa"/>
                            <w:gridSpan w:val="3"/>
                          </w:tcPr>
                          <w:p w14:paraId="6076D26A" w14:textId="1C77CCCC" w:rsidR="00DF69D3" w:rsidRPr="00AA6406" w:rsidRDefault="00DF69D3" w:rsidP="00DF69D3">
                            <w:pPr>
                              <w:spacing w:after="0" w:line="240" w:lineRule="auto"/>
                              <w:rPr>
                                <w:b/>
                                <w:sz w:val="8"/>
                                <w:szCs w:val="8"/>
                              </w:rPr>
                            </w:pPr>
                            <w:r w:rsidRPr="00AA6406">
                              <w:rPr>
                                <w:b/>
                                <w:sz w:val="8"/>
                                <w:szCs w:val="8"/>
                              </w:rPr>
                              <w:t>In-House</w:t>
                            </w:r>
                          </w:p>
                          <w:p w14:paraId="49731F99" w14:textId="77777777" w:rsidR="00DF69D3" w:rsidRPr="00AA6406" w:rsidRDefault="00DF69D3" w:rsidP="00DF69D3">
                            <w:pPr>
                              <w:spacing w:after="0" w:line="240" w:lineRule="auto"/>
                              <w:rPr>
                                <w:bCs/>
                                <w:sz w:val="8"/>
                                <w:szCs w:val="8"/>
                              </w:rPr>
                            </w:pPr>
                            <w:r w:rsidRPr="00AA6406">
                              <w:rPr>
                                <w:bCs/>
                                <w:sz w:val="8"/>
                                <w:szCs w:val="8"/>
                              </w:rPr>
                              <w:t>Acer AI Image Generator</w:t>
                            </w:r>
                          </w:p>
                          <w:p w14:paraId="60900A6B" w14:textId="77777777" w:rsidR="00DF69D3" w:rsidRPr="00AA6406" w:rsidRDefault="00DF69D3" w:rsidP="00DF69D3">
                            <w:pPr>
                              <w:spacing w:after="0" w:line="240" w:lineRule="auto"/>
                              <w:rPr>
                                <w:bCs/>
                                <w:sz w:val="8"/>
                                <w:szCs w:val="8"/>
                              </w:rPr>
                            </w:pPr>
                            <w:r w:rsidRPr="00AA6406">
                              <w:rPr>
                                <w:bCs/>
                                <w:sz w:val="8"/>
                                <w:szCs w:val="8"/>
                              </w:rPr>
                              <w:t xml:space="preserve">Acer </w:t>
                            </w:r>
                            <w:proofErr w:type="spellStart"/>
                            <w:r w:rsidRPr="00AA6406">
                              <w:rPr>
                                <w:bCs/>
                                <w:sz w:val="8"/>
                                <w:szCs w:val="8"/>
                              </w:rPr>
                              <w:t>AlterView</w:t>
                            </w:r>
                            <w:proofErr w:type="spellEnd"/>
                          </w:p>
                          <w:p w14:paraId="10ECA2E9" w14:textId="77777777" w:rsidR="00DF69D3" w:rsidRPr="00AA6406" w:rsidRDefault="00DF69D3" w:rsidP="00DF69D3">
                            <w:pPr>
                              <w:spacing w:after="0" w:line="240" w:lineRule="auto"/>
                              <w:rPr>
                                <w:bCs/>
                                <w:sz w:val="8"/>
                                <w:szCs w:val="8"/>
                              </w:rPr>
                            </w:pPr>
                            <w:r w:rsidRPr="00AA6406">
                              <w:rPr>
                                <w:bCs/>
                                <w:sz w:val="8"/>
                                <w:szCs w:val="8"/>
                              </w:rPr>
                              <w:t xml:space="preserve">Acer </w:t>
                            </w:r>
                            <w:proofErr w:type="spellStart"/>
                            <w:r w:rsidRPr="00AA6406">
                              <w:rPr>
                                <w:bCs/>
                                <w:sz w:val="8"/>
                                <w:szCs w:val="8"/>
                              </w:rPr>
                              <w:t>LiveArt</w:t>
                            </w:r>
                            <w:proofErr w:type="spellEnd"/>
                          </w:p>
                          <w:p w14:paraId="613277AB" w14:textId="77777777" w:rsidR="00DF69D3" w:rsidRPr="00AA6406" w:rsidRDefault="00DF69D3" w:rsidP="00DF69D3">
                            <w:pPr>
                              <w:spacing w:after="0" w:line="240" w:lineRule="auto"/>
                              <w:rPr>
                                <w:bCs/>
                                <w:sz w:val="8"/>
                                <w:szCs w:val="8"/>
                              </w:rPr>
                            </w:pPr>
                            <w:r w:rsidRPr="00AA6406">
                              <w:rPr>
                                <w:bCs/>
                                <w:sz w:val="8"/>
                                <w:szCs w:val="8"/>
                              </w:rPr>
                              <w:t>Acer ORD Service</w:t>
                            </w:r>
                          </w:p>
                          <w:p w14:paraId="6825CFB5" w14:textId="77777777" w:rsidR="00DF69D3" w:rsidRPr="00AA6406" w:rsidRDefault="00DF69D3" w:rsidP="00DF69D3">
                            <w:pPr>
                              <w:spacing w:after="0" w:line="240" w:lineRule="auto"/>
                              <w:rPr>
                                <w:bCs/>
                                <w:sz w:val="8"/>
                                <w:szCs w:val="8"/>
                              </w:rPr>
                            </w:pPr>
                            <w:r w:rsidRPr="00AA6406">
                              <w:rPr>
                                <w:bCs/>
                                <w:sz w:val="8"/>
                                <w:szCs w:val="8"/>
                              </w:rPr>
                              <w:t xml:space="preserve">Acer </w:t>
                            </w:r>
                            <w:proofErr w:type="spellStart"/>
                            <w:r w:rsidRPr="00AA6406">
                              <w:rPr>
                                <w:bCs/>
                                <w:sz w:val="8"/>
                                <w:szCs w:val="8"/>
                              </w:rPr>
                              <w:t>QuickPanel</w:t>
                            </w:r>
                            <w:proofErr w:type="spellEnd"/>
                          </w:p>
                          <w:p w14:paraId="7C5C4D0A" w14:textId="0D9E44E0" w:rsidR="00E14F16" w:rsidRPr="00AA6406" w:rsidRDefault="00DF69D3" w:rsidP="00DF69D3">
                            <w:pPr>
                              <w:spacing w:after="0" w:line="240" w:lineRule="auto"/>
                              <w:rPr>
                                <w:bCs/>
                                <w:sz w:val="8"/>
                                <w:szCs w:val="8"/>
                              </w:rPr>
                            </w:pPr>
                            <w:r w:rsidRPr="00AA6406">
                              <w:rPr>
                                <w:bCs/>
                                <w:sz w:val="8"/>
                                <w:szCs w:val="8"/>
                              </w:rPr>
                              <w:t xml:space="preserve">Acer </w:t>
                            </w:r>
                            <w:proofErr w:type="spellStart"/>
                            <w:r w:rsidRPr="00AA6406">
                              <w:rPr>
                                <w:bCs/>
                                <w:sz w:val="8"/>
                                <w:szCs w:val="8"/>
                              </w:rPr>
                              <w:t>VisionArt</w:t>
                            </w:r>
                            <w:proofErr w:type="spellEnd"/>
                          </w:p>
                        </w:tc>
                        <w:tc>
                          <w:tcPr>
                            <w:tcW w:w="4246" w:type="dxa"/>
                            <w:gridSpan w:val="2"/>
                          </w:tcPr>
                          <w:p w14:paraId="4D5C4651" w14:textId="77777777" w:rsidR="008563C7" w:rsidRPr="00AA6406" w:rsidRDefault="008563C7" w:rsidP="008563C7">
                            <w:pPr>
                              <w:spacing w:after="0" w:line="240" w:lineRule="auto"/>
                              <w:rPr>
                                <w:bCs/>
                                <w:sz w:val="8"/>
                                <w:szCs w:val="8"/>
                              </w:rPr>
                            </w:pPr>
                            <w:r w:rsidRPr="00AA6406">
                              <w:rPr>
                                <w:bCs/>
                                <w:sz w:val="8"/>
                                <w:szCs w:val="8"/>
                              </w:rPr>
                              <w:t xml:space="preserve">Acer </w:t>
                            </w:r>
                            <w:proofErr w:type="spellStart"/>
                            <w:r w:rsidRPr="00AA6406">
                              <w:rPr>
                                <w:bCs/>
                                <w:sz w:val="8"/>
                                <w:szCs w:val="8"/>
                              </w:rPr>
                              <w:t>VisionArt</w:t>
                            </w:r>
                            <w:proofErr w:type="spellEnd"/>
                          </w:p>
                          <w:p w14:paraId="68026C76" w14:textId="77777777" w:rsidR="008563C7" w:rsidRPr="00AA6406" w:rsidRDefault="008563C7" w:rsidP="008563C7">
                            <w:pPr>
                              <w:spacing w:after="0" w:line="240" w:lineRule="auto"/>
                              <w:rPr>
                                <w:b/>
                                <w:sz w:val="8"/>
                                <w:szCs w:val="8"/>
                              </w:rPr>
                            </w:pPr>
                            <w:r w:rsidRPr="00AA6406">
                              <w:rPr>
                                <w:b/>
                                <w:sz w:val="8"/>
                                <w:szCs w:val="8"/>
                              </w:rPr>
                              <w:t>Search</w:t>
                            </w:r>
                          </w:p>
                          <w:p w14:paraId="4007DF4E" w14:textId="77777777" w:rsidR="008563C7" w:rsidRPr="00AA6406" w:rsidRDefault="008563C7" w:rsidP="008563C7">
                            <w:pPr>
                              <w:spacing w:after="0" w:line="240" w:lineRule="auto"/>
                              <w:rPr>
                                <w:bCs/>
                                <w:sz w:val="8"/>
                                <w:szCs w:val="8"/>
                              </w:rPr>
                            </w:pPr>
                            <w:proofErr w:type="spellStart"/>
                            <w:r w:rsidRPr="00AA6406">
                              <w:rPr>
                                <w:bCs/>
                                <w:sz w:val="8"/>
                                <w:szCs w:val="8"/>
                              </w:rPr>
                              <w:t>AcerSense</w:t>
                            </w:r>
                            <w:proofErr w:type="spellEnd"/>
                          </w:p>
                          <w:p w14:paraId="090E9785" w14:textId="77777777" w:rsidR="008563C7" w:rsidRPr="00AA6406" w:rsidRDefault="008563C7" w:rsidP="008563C7">
                            <w:pPr>
                              <w:spacing w:after="0" w:line="240" w:lineRule="auto"/>
                              <w:rPr>
                                <w:b/>
                                <w:sz w:val="8"/>
                                <w:szCs w:val="8"/>
                              </w:rPr>
                            </w:pPr>
                            <w:r w:rsidRPr="00AA6406">
                              <w:rPr>
                                <w:b/>
                                <w:sz w:val="8"/>
                                <w:szCs w:val="8"/>
                              </w:rPr>
                              <w:t>Tools</w:t>
                            </w:r>
                          </w:p>
                          <w:p w14:paraId="06391510" w14:textId="0FD7772D" w:rsidR="00E14F16" w:rsidRPr="00AA6406" w:rsidRDefault="008563C7" w:rsidP="008563C7">
                            <w:pPr>
                              <w:spacing w:after="0" w:line="240" w:lineRule="auto"/>
                              <w:rPr>
                                <w:sz w:val="8"/>
                                <w:szCs w:val="8"/>
                              </w:rPr>
                            </w:pPr>
                            <w:r w:rsidRPr="00AA6406">
                              <w:rPr>
                                <w:bCs/>
                                <w:sz w:val="8"/>
                                <w:szCs w:val="8"/>
                              </w:rPr>
                              <w:t>Acer My Key Application</w:t>
                            </w:r>
                          </w:p>
                        </w:tc>
                      </w:tr>
                      <w:tr w:rsidR="004B796C" w:rsidRPr="00AA6406" w14:paraId="79731C60" w14:textId="77777777" w:rsidTr="00177176">
                        <w:trPr>
                          <w:trHeight w:val="163"/>
                        </w:trPr>
                        <w:tc>
                          <w:tcPr>
                            <w:tcW w:w="1512" w:type="dxa"/>
                          </w:tcPr>
                          <w:p w14:paraId="2681088E" w14:textId="77777777" w:rsidR="004B796C" w:rsidRPr="00AA6406" w:rsidRDefault="004B796C" w:rsidP="004B796C">
                            <w:pPr>
                              <w:spacing w:after="0" w:line="240" w:lineRule="auto"/>
                              <w:rPr>
                                <w:b/>
                                <w:color w:val="80C342"/>
                                <w:sz w:val="8"/>
                                <w:szCs w:val="8"/>
                              </w:rPr>
                            </w:pPr>
                            <w:r w:rsidRPr="00AA6406">
                              <w:rPr>
                                <w:b/>
                                <w:color w:val="80C342"/>
                                <w:sz w:val="8"/>
                                <w:szCs w:val="8"/>
                              </w:rPr>
                              <w:t>Warranty</w:t>
                            </w:r>
                          </w:p>
                        </w:tc>
                        <w:tc>
                          <w:tcPr>
                            <w:tcW w:w="8492" w:type="dxa"/>
                            <w:gridSpan w:val="5"/>
                          </w:tcPr>
                          <w:p w14:paraId="3F31ED8D" w14:textId="77777777" w:rsidR="004B796C" w:rsidRPr="00AA6406" w:rsidRDefault="004B796C" w:rsidP="004B796C">
                            <w:pPr>
                              <w:spacing w:after="0" w:line="240" w:lineRule="auto"/>
                              <w:rPr>
                                <w:sz w:val="8"/>
                                <w:szCs w:val="8"/>
                              </w:rPr>
                            </w:pPr>
                            <w:r w:rsidRPr="00AA6406">
                              <w:rPr>
                                <w:sz w:val="8"/>
                                <w:szCs w:val="8"/>
                              </w:rPr>
                              <w:t>One-year International Travelers Warranty (ITW)</w:t>
                            </w:r>
                          </w:p>
                        </w:tc>
                      </w:tr>
                      <w:tr w:rsidR="004B796C" w:rsidRPr="00AA6406" w14:paraId="72E4D44E" w14:textId="77777777" w:rsidTr="00E14F16">
                        <w:trPr>
                          <w:trHeight w:val="1671"/>
                        </w:trPr>
                        <w:tc>
                          <w:tcPr>
                            <w:tcW w:w="10004" w:type="dxa"/>
                            <w:gridSpan w:val="6"/>
                          </w:tcPr>
                          <w:p w14:paraId="04FB2AD9"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Specifications vary depending on model.</w:t>
                            </w:r>
                          </w:p>
                          <w:p w14:paraId="32A780AE"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p w14:paraId="5F004F60"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Memory speed may vary, depending on the CPU, chipset or memory fitted.</w:t>
                            </w:r>
                          </w:p>
                          <w:p w14:paraId="29F2109C"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All brands and product names mentioned herein include trademarks of their respective companies and are used solely to describe or identify the products.</w:t>
                            </w:r>
                          </w:p>
                          <w:p w14:paraId="6F93D2E6" w14:textId="35FF4B98" w:rsidR="00A90526" w:rsidRPr="00AA6406" w:rsidRDefault="00A90526" w:rsidP="004B796C">
                            <w:pPr>
                              <w:pStyle w:val="ListParagraph"/>
                              <w:numPr>
                                <w:ilvl w:val="0"/>
                                <w:numId w:val="9"/>
                              </w:numPr>
                              <w:spacing w:after="0" w:line="240" w:lineRule="auto"/>
                              <w:ind w:left="426" w:hanging="426"/>
                              <w:jc w:val="both"/>
                              <w:rPr>
                                <w:sz w:val="8"/>
                                <w:szCs w:val="8"/>
                              </w:rPr>
                            </w:pPr>
                            <w:r w:rsidRPr="00AA6406">
                              <w:rPr>
                                <w:sz w:val="8"/>
                                <w:szCs w:val="8"/>
                              </w:rPr>
                              <w:t>Not all features indicated are supported on all SKUs</w:t>
                            </w:r>
                          </w:p>
                          <w:p w14:paraId="6A0C748E"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1 GB is 1 billion bytes. Actual formatted capacity is less and may vary depending on preloaded materials and operating environment. Acer Recovery Management uses a portion of the stated hard disk capacity as dedicated backup space.</w:t>
                            </w:r>
                          </w:p>
                          <w:p w14:paraId="7AE06B2F"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Minor variations in system dimensions are possible due to the manufacturing process</w:t>
                            </w:r>
                            <w:r w:rsidRPr="00AA6406">
                              <w:rPr>
                                <w:rFonts w:hint="eastAsia"/>
                                <w:sz w:val="8"/>
                                <w:szCs w:val="8"/>
                              </w:rPr>
                              <w:t>.</w:t>
                            </w:r>
                          </w:p>
                          <w:p w14:paraId="0E7CF718"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Weight may vary depending on product configuration, vendor components, manufacturing variability, and selected options.</w:t>
                            </w:r>
                          </w:p>
                          <w:p w14:paraId="138EE268" w14:textId="4CAC2C1E" w:rsidR="00E14F16" w:rsidRPr="00AA6406" w:rsidRDefault="00E14F16" w:rsidP="004B796C">
                            <w:pPr>
                              <w:pStyle w:val="ListParagraph"/>
                              <w:numPr>
                                <w:ilvl w:val="0"/>
                                <w:numId w:val="9"/>
                              </w:numPr>
                              <w:spacing w:after="0" w:line="240" w:lineRule="auto"/>
                              <w:ind w:left="426" w:hanging="426"/>
                              <w:jc w:val="both"/>
                              <w:rPr>
                                <w:sz w:val="8"/>
                                <w:szCs w:val="8"/>
                              </w:rPr>
                            </w:pPr>
                            <w:r w:rsidRPr="00AA6406">
                              <w:rPr>
                                <w:sz w:val="8"/>
                                <w:szCs w:val="8"/>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ULTRA 7 (Series 1), FHD, SSD only, 16GB of LPDDR5X memory. Battery life test condition: 100 nits LCD brightness, 50% speaker volume, WLAN on, Bluetooth on, no WW direct Internet connection.</w:t>
                            </w:r>
                          </w:p>
                          <w:p w14:paraId="3E90AD2E" w14:textId="3EE66E8B" w:rsidR="00A90526" w:rsidRPr="00AA6406" w:rsidRDefault="00A90526" w:rsidP="004B796C">
                            <w:pPr>
                              <w:pStyle w:val="ListParagraph"/>
                              <w:numPr>
                                <w:ilvl w:val="0"/>
                                <w:numId w:val="9"/>
                              </w:numPr>
                              <w:spacing w:after="0" w:line="240" w:lineRule="auto"/>
                              <w:ind w:left="426" w:hanging="426"/>
                              <w:jc w:val="both"/>
                              <w:rPr>
                                <w:sz w:val="8"/>
                                <w:szCs w:val="8"/>
                              </w:rPr>
                            </w:pPr>
                            <w:r w:rsidRPr="00AA6406">
                              <w:rPr>
                                <w:sz w:val="8"/>
                                <w:szCs w:val="8"/>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p w14:paraId="783CCC8D" w14:textId="77777777" w:rsidR="004B796C" w:rsidRPr="00AA6406" w:rsidRDefault="004B796C" w:rsidP="004B796C">
                            <w:pPr>
                              <w:pStyle w:val="ListParagraph"/>
                              <w:numPr>
                                <w:ilvl w:val="0"/>
                                <w:numId w:val="9"/>
                              </w:numPr>
                              <w:spacing w:after="0" w:line="240" w:lineRule="auto"/>
                              <w:ind w:left="426" w:hanging="426"/>
                              <w:jc w:val="both"/>
                              <w:rPr>
                                <w:sz w:val="8"/>
                                <w:szCs w:val="8"/>
                              </w:rPr>
                            </w:pPr>
                            <w:r w:rsidRPr="00AA6406">
                              <w:rPr>
                                <w:sz w:val="8"/>
                                <w:szCs w:val="8"/>
                              </w:rPr>
                              <w:t>Bundled software may vary depending on hardware configuration, OS and regional availability.</w:t>
                            </w:r>
                          </w:p>
                          <w:p w14:paraId="1374A601" w14:textId="77777777" w:rsidR="00FD20E8" w:rsidRPr="00AA6406" w:rsidRDefault="00FD20E8" w:rsidP="004B796C">
                            <w:pPr>
                              <w:pStyle w:val="ListParagraph"/>
                              <w:numPr>
                                <w:ilvl w:val="0"/>
                                <w:numId w:val="9"/>
                              </w:numPr>
                              <w:spacing w:after="0" w:line="240" w:lineRule="auto"/>
                              <w:ind w:left="426" w:hanging="426"/>
                              <w:jc w:val="both"/>
                              <w:rPr>
                                <w:sz w:val="8"/>
                                <w:szCs w:val="8"/>
                              </w:rPr>
                            </w:pPr>
                          </w:p>
                          <w:p w14:paraId="32333E2B" w14:textId="0FDDE2AC" w:rsidR="008563C7" w:rsidRPr="00502D0B" w:rsidRDefault="008563C7" w:rsidP="00502D0B">
                            <w:pPr>
                              <w:jc w:val="center"/>
                              <w:rPr>
                                <w:b/>
                                <w:bCs/>
                                <w:sz w:val="8"/>
                                <w:szCs w:val="8"/>
                              </w:rPr>
                            </w:pPr>
                            <w:r w:rsidRPr="00AA6406">
                              <w:rPr>
                                <w:b/>
                                <w:bCs/>
                                <w:sz w:val="8"/>
                                <w:szCs w:val="8"/>
                              </w:rPr>
                              <w:t>No</w:t>
                            </w:r>
                            <w:r w:rsidRPr="00AA6406">
                              <w:rPr>
                                <w:rFonts w:hint="eastAsia"/>
                                <w:b/>
                                <w:bCs/>
                                <w:sz w:val="8"/>
                                <w:szCs w:val="8"/>
                              </w:rPr>
                              <w:t>t</w:t>
                            </w:r>
                            <w:r w:rsidRPr="00AA6406">
                              <w:rPr>
                                <w:b/>
                                <w:bCs/>
                                <w:sz w:val="8"/>
                                <w:szCs w:val="8"/>
                              </w:rPr>
                              <w:t xml:space="preserve">e: This specification is based on </w:t>
                            </w:r>
                            <w:r w:rsidR="00502D0B" w:rsidRPr="00502D0B">
                              <w:rPr>
                                <w:b/>
                                <w:bCs/>
                                <w:sz w:val="8"/>
                                <w:szCs w:val="8"/>
                              </w:rPr>
                              <w:t>Swift SFG14-I71 (Win11) Specifications (v2-0-1) (Preview)</w:t>
                            </w:r>
                            <w:r w:rsidR="008A70E7" w:rsidRPr="00AA6406">
                              <w:rPr>
                                <w:b/>
                                <w:bCs/>
                                <w:sz w:val="8"/>
                                <w:szCs w:val="8"/>
                              </w:rPr>
                              <w:t>| Swift SFG14-I71T (Win11) Specifications (v1-0-0) (Preview),</w:t>
                            </w:r>
                          </w:p>
                        </w:tc>
                      </w:tr>
                    </w:tbl>
                    <w:p w14:paraId="4FB1A8A0" w14:textId="56DE8B55" w:rsidR="00F7455E" w:rsidRPr="00AA6406" w:rsidRDefault="00F7455E" w:rsidP="008563C7">
                      <w:pPr>
                        <w:rPr>
                          <w:sz w:val="8"/>
                          <w:szCs w:val="8"/>
                        </w:rPr>
                      </w:pPr>
                    </w:p>
                  </w:txbxContent>
                </v:textbox>
                <w10:wrap anchorx="margin"/>
              </v:shape>
            </w:pict>
          </mc:Fallback>
        </mc:AlternateContent>
      </w:r>
      <w:r w:rsidR="00443E27">
        <w:rPr>
          <w:noProof/>
        </w:rPr>
        <mc:AlternateContent>
          <mc:Choice Requires="wps">
            <w:drawing>
              <wp:anchor distT="0" distB="0" distL="114300" distR="114300" simplePos="0" relativeHeight="251725824" behindDoc="0" locked="0" layoutInCell="1" allowOverlap="1" wp14:anchorId="2D571EFE" wp14:editId="44EEF5EC">
                <wp:simplePos x="0" y="0"/>
                <wp:positionH relativeFrom="column">
                  <wp:posOffset>4627880</wp:posOffset>
                </wp:positionH>
                <wp:positionV relativeFrom="paragraph">
                  <wp:posOffset>65845</wp:posOffset>
                </wp:positionV>
                <wp:extent cx="1270" cy="151765"/>
                <wp:effectExtent l="19050" t="19050" r="36830" b="19685"/>
                <wp:wrapNone/>
                <wp:docPr id="40"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70" cy="15176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E12385" id="AutoShape 102" o:spid="_x0000_s1026" type="#_x0000_t32" style="position:absolute;margin-left:364.4pt;margin-top:5.2pt;width:.1pt;height:11.95pt;flip:x 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" strokecolor="#80c342" strokeweight="1pt">
                <v:stroke startarrowwidth="narrow" startarrowlength="short" endarrow="oval" endarrowwidth="narrow" endarrowlength="short"/>
              </v:shape>
            </w:pict>
          </mc:Fallback>
        </mc:AlternateContent>
      </w:r>
      <w:r w:rsidR="00443E27">
        <w:rPr>
          <w:noProof/>
        </w:rPr>
        <mc:AlternateContent>
          <mc:Choice Requires="wps">
            <w:drawing>
              <wp:anchor distT="0" distB="0" distL="114300" distR="114300" simplePos="0" relativeHeight="251651072" behindDoc="0" locked="0" layoutInCell="1" allowOverlap="1" wp14:anchorId="6585F636" wp14:editId="598F7B63">
                <wp:simplePos x="0" y="0"/>
                <wp:positionH relativeFrom="margin">
                  <wp:posOffset>2014046</wp:posOffset>
                </wp:positionH>
                <wp:positionV relativeFrom="paragraph">
                  <wp:posOffset>298854</wp:posOffset>
                </wp:positionV>
                <wp:extent cx="321310" cy="256540"/>
                <wp:effectExtent l="0" t="0" r="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256540"/>
                        </a:xfrm>
                        <a:prstGeom prst="rect">
                          <a:avLst/>
                        </a:prstGeom>
                        <a:noFill/>
                        <a:ln w="9525">
                          <a:noFill/>
                          <a:miter lim="800000"/>
                          <a:headEnd/>
                          <a:tailEnd/>
                        </a:ln>
                      </wps:spPr>
                      <wps:txbx>
                        <w:txbxContent>
                          <w:p w14:paraId="61F49340" w14:textId="099B452D" w:rsidR="007C5443" w:rsidRPr="008B75DF" w:rsidRDefault="00B42388" w:rsidP="007C5443">
                            <w:pPr>
                              <w:rPr>
                                <w:b/>
                                <w:sz w:val="18"/>
                                <w:szCs w:val="16"/>
                              </w:rPr>
                            </w:pPr>
                            <w:r>
                              <w:rPr>
                                <w:b/>
                                <w:sz w:val="18"/>
                                <w:szCs w:val="16"/>
                              </w:rPr>
                              <w:t>101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5F636" id="_x0000_s1041" type="#_x0000_t202" style="position:absolute;margin-left:158.6pt;margin-top:23.55pt;width:25.3pt;height:20.2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" filled="f" stroked="f">
                <v:textbox>
                  <w:txbxContent>
                    <w:p w14:paraId="61F49340" w14:textId="099B452D" w:rsidR="007C5443" w:rsidRPr="008B75DF" w:rsidRDefault="00B42388" w:rsidP="007C5443">
                      <w:pPr>
                        <w:rPr>
                          <w:b/>
                          <w:sz w:val="18"/>
                          <w:szCs w:val="16"/>
                        </w:rPr>
                      </w:pPr>
                      <w:r>
                        <w:rPr>
                          <w:b/>
                          <w:sz w:val="18"/>
                          <w:szCs w:val="16"/>
                        </w:rPr>
                        <w:t>101</w:t>
                      </w:r>
                    </w:p>
                  </w:txbxContent>
                </v:textbox>
                <w10:wrap anchorx="margin"/>
              </v:shape>
            </w:pict>
          </mc:Fallback>
        </mc:AlternateContent>
      </w:r>
      <w:r w:rsidR="00443E27">
        <w:rPr>
          <w:noProof/>
        </w:rPr>
        <mc:AlternateContent>
          <mc:Choice Requires="wps">
            <w:drawing>
              <wp:anchor distT="0" distB="0" distL="114300" distR="114300" simplePos="0" relativeHeight="251662336" behindDoc="0" locked="0" layoutInCell="1" allowOverlap="1" wp14:anchorId="29109B97" wp14:editId="4DB679F7">
                <wp:simplePos x="0" y="0"/>
                <wp:positionH relativeFrom="column">
                  <wp:posOffset>2173975</wp:posOffset>
                </wp:positionH>
                <wp:positionV relativeFrom="paragraph">
                  <wp:posOffset>91161</wp:posOffset>
                </wp:positionV>
                <wp:extent cx="0" cy="277495"/>
                <wp:effectExtent l="19050" t="19050" r="38100" b="27305"/>
                <wp:wrapNone/>
                <wp:docPr id="17"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7495"/>
                        </a:xfrm>
                        <a:prstGeom prst="straightConnector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3BDC29" id="AutoShape 97" o:spid="_x0000_s1026" type="#_x0000_t32" style="position:absolute;margin-left:171.2pt;margin-top:7.2pt;width:0;height:21.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" strokecolor="#80c342" strokeweight="1pt">
                <v:stroke startarrow="oval" startarrowwidth="narrow" startarrowlength="short" endarrowwidth="narrow" endarrowlength="short"/>
              </v:shape>
            </w:pict>
          </mc:Fallback>
        </mc:AlternateContent>
      </w:r>
      <w:r w:rsidR="00443E27">
        <w:rPr>
          <w:noProof/>
        </w:rPr>
        <mc:AlternateContent>
          <mc:Choice Requires="wps">
            <w:drawing>
              <wp:anchor distT="0" distB="0" distL="114300" distR="114300" simplePos="0" relativeHeight="251835392" behindDoc="0" locked="0" layoutInCell="1" allowOverlap="1" wp14:anchorId="401C04D9" wp14:editId="7D4A4DCB">
                <wp:simplePos x="0" y="0"/>
                <wp:positionH relativeFrom="column">
                  <wp:posOffset>1847501</wp:posOffset>
                </wp:positionH>
                <wp:positionV relativeFrom="paragraph">
                  <wp:posOffset>358552</wp:posOffset>
                </wp:positionV>
                <wp:extent cx="239395" cy="256540"/>
                <wp:effectExtent l="0" t="0" r="0" b="0"/>
                <wp:wrapNone/>
                <wp:docPr id="1409005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 cy="256540"/>
                        </a:xfrm>
                        <a:prstGeom prst="rect">
                          <a:avLst/>
                        </a:prstGeom>
                        <a:noFill/>
                        <a:ln w="9525">
                          <a:noFill/>
                          <a:miter lim="800000"/>
                          <a:headEnd/>
                          <a:tailEnd/>
                        </a:ln>
                      </wps:spPr>
                      <wps:txbx>
                        <w:txbxContent>
                          <w:p w14:paraId="05D22215" w14:textId="77777777" w:rsidR="00443E27" w:rsidRPr="008B75DF" w:rsidRDefault="00443E27" w:rsidP="00443E27">
                            <w:pPr>
                              <w:rPr>
                                <w:b/>
                                <w:sz w:val="18"/>
                                <w:szCs w:val="16"/>
                              </w:rPr>
                            </w:pPr>
                            <w:r>
                              <w:rPr>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C04D9" id="_x0000_s1042" type="#_x0000_t202" style="position:absolute;margin-left:145.45pt;margin-top:28.25pt;width:18.85pt;height:20.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" filled="f" stroked="f">
                <v:textbox>
                  <w:txbxContent>
                    <w:p w14:paraId="05D22215" w14:textId="77777777" w:rsidR="00443E27" w:rsidRPr="008B75DF" w:rsidRDefault="00443E27" w:rsidP="00443E27">
                      <w:pPr>
                        <w:rPr>
                          <w:b/>
                          <w:sz w:val="18"/>
                          <w:szCs w:val="16"/>
                        </w:rPr>
                      </w:pPr>
                      <w:r>
                        <w:rPr>
                          <w:b/>
                          <w:sz w:val="18"/>
                          <w:szCs w:val="16"/>
                        </w:rPr>
                        <w:t>1</w:t>
                      </w:r>
                    </w:p>
                  </w:txbxContent>
                </v:textbox>
              </v:shape>
            </w:pict>
          </mc:Fallback>
        </mc:AlternateContent>
      </w:r>
      <w:r w:rsidR="00443E27">
        <w:rPr>
          <w:noProof/>
        </w:rPr>
        <mc:AlternateContent>
          <mc:Choice Requires="wps">
            <w:drawing>
              <wp:anchor distT="0" distB="0" distL="114300" distR="114300" simplePos="0" relativeHeight="251833344" behindDoc="0" locked="0" layoutInCell="1" allowOverlap="1" wp14:anchorId="63D33EBC" wp14:editId="5A06DBF9">
                <wp:simplePos x="0" y="0"/>
                <wp:positionH relativeFrom="column">
                  <wp:posOffset>1965548</wp:posOffset>
                </wp:positionH>
                <wp:positionV relativeFrom="paragraph">
                  <wp:posOffset>270517</wp:posOffset>
                </wp:positionV>
                <wp:extent cx="0" cy="119380"/>
                <wp:effectExtent l="19050" t="0" r="38100" b="52070"/>
                <wp:wrapNone/>
                <wp:docPr id="426611611"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380"/>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DFEA496" id="AutoShape 95" o:spid="_x0000_s1026" type="#_x0000_t32" style="position:absolute;margin-left:154.75pt;margin-top:21.3pt;width:0;height:9.4pt;flip:y;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" strokecolor="#83b81a" strokeweight="1pt">
                <v:stroke startarrow="oval" startarrowwidth="narrow" startarrowlength="short"/>
              </v:shape>
            </w:pict>
          </mc:Fallback>
        </mc:AlternateContent>
      </w:r>
      <w:r w:rsidR="00F1605E" w:rsidRPr="00334D1E">
        <w:rPr>
          <w:noProof/>
        </w:rPr>
        <mc:AlternateContent>
          <mc:Choice Requires="wps">
            <w:drawing>
              <wp:anchor distT="0" distB="0" distL="114300" distR="114300" simplePos="0" relativeHeight="251669504" behindDoc="0" locked="0" layoutInCell="1" allowOverlap="1" wp14:anchorId="272FEA60" wp14:editId="1A438044">
                <wp:simplePos x="0" y="0"/>
                <wp:positionH relativeFrom="margin">
                  <wp:posOffset>893445</wp:posOffset>
                </wp:positionH>
                <wp:positionV relativeFrom="paragraph">
                  <wp:posOffset>249590</wp:posOffset>
                </wp:positionV>
                <wp:extent cx="264795" cy="256540"/>
                <wp:effectExtent l="0" t="0" r="0" b="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E47E2F2" w14:textId="6F8A1471" w:rsidR="00334D1E" w:rsidRPr="008B75DF" w:rsidRDefault="00B42388" w:rsidP="00334D1E">
                            <w:pPr>
                              <w:rPr>
                                <w:b/>
                                <w:sz w:val="18"/>
                                <w:szCs w:val="16"/>
                              </w:rPr>
                            </w:pPr>
                            <w:r>
                              <w:rPr>
                                <w:b/>
                                <w:sz w:val="18"/>
                                <w:szCs w:val="16"/>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2FEA60" id="_x0000_s1043" type="#_x0000_t202" style="position:absolute;margin-left:70.35pt;margin-top:19.65pt;width:20.85pt;height:20.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" filled="f" stroked="f">
                <v:textbox>
                  <w:txbxContent>
                    <w:p w14:paraId="5E47E2F2" w14:textId="6F8A1471" w:rsidR="00334D1E" w:rsidRPr="008B75DF" w:rsidRDefault="00B42388" w:rsidP="00334D1E">
                      <w:pPr>
                        <w:rPr>
                          <w:b/>
                          <w:sz w:val="18"/>
                          <w:szCs w:val="16"/>
                        </w:rPr>
                      </w:pPr>
                      <w:r>
                        <w:rPr>
                          <w:b/>
                          <w:sz w:val="18"/>
                          <w:szCs w:val="16"/>
                        </w:rPr>
                        <w:t>8</w:t>
                      </w:r>
                    </w:p>
                  </w:txbxContent>
                </v:textbox>
                <w10:wrap anchorx="margin"/>
              </v:shape>
            </w:pict>
          </mc:Fallback>
        </mc:AlternateContent>
      </w:r>
      <w:r w:rsidR="00F1605E" w:rsidRPr="00334D1E">
        <w:rPr>
          <w:noProof/>
        </w:rPr>
        <mc:AlternateContent>
          <mc:Choice Requires="wps">
            <w:drawing>
              <wp:anchor distT="0" distB="0" distL="114300" distR="114300" simplePos="0" relativeHeight="251668480" behindDoc="0" locked="0" layoutInCell="1" allowOverlap="1" wp14:anchorId="2E8F38F3" wp14:editId="2EA3CFAA">
                <wp:simplePos x="0" y="0"/>
                <wp:positionH relativeFrom="column">
                  <wp:posOffset>819917</wp:posOffset>
                </wp:positionH>
                <wp:positionV relativeFrom="paragraph">
                  <wp:posOffset>224099</wp:posOffset>
                </wp:positionV>
                <wp:extent cx="264795" cy="256540"/>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1D72D18D" w14:textId="24547C8E" w:rsidR="00334D1E" w:rsidRPr="008B75DF" w:rsidRDefault="00B42388" w:rsidP="00334D1E">
                            <w:pPr>
                              <w:rPr>
                                <w:b/>
                                <w:sz w:val="18"/>
                                <w:szCs w:val="16"/>
                              </w:rPr>
                            </w:pPr>
                            <w:r>
                              <w:rPr>
                                <w:b/>
                                <w:sz w:val="18"/>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F38F3" id="_x0000_s1044" type="#_x0000_t202" style="position:absolute;margin-left:64.55pt;margin-top:17.65pt;width:20.85pt;height:20.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" filled="f" stroked="f">
                <v:textbox>
                  <w:txbxContent>
                    <w:p w14:paraId="1D72D18D" w14:textId="24547C8E" w:rsidR="00334D1E" w:rsidRPr="008B75DF" w:rsidRDefault="00B42388" w:rsidP="00334D1E">
                      <w:pPr>
                        <w:rPr>
                          <w:b/>
                          <w:sz w:val="18"/>
                          <w:szCs w:val="16"/>
                        </w:rPr>
                      </w:pPr>
                      <w:r>
                        <w:rPr>
                          <w:b/>
                          <w:sz w:val="18"/>
                          <w:szCs w:val="16"/>
                        </w:rPr>
                        <w:t>7</w:t>
                      </w:r>
                    </w:p>
                  </w:txbxContent>
                </v:textbox>
              </v:shape>
            </w:pict>
          </mc:Fallback>
        </mc:AlternateContent>
      </w:r>
      <w:r w:rsidR="00F1605E">
        <w:rPr>
          <w:noProof/>
        </w:rPr>
        <mc:AlternateContent>
          <mc:Choice Requires="wps">
            <w:drawing>
              <wp:anchor distT="0" distB="0" distL="114300" distR="114300" simplePos="0" relativeHeight="251801600" behindDoc="0" locked="0" layoutInCell="1" allowOverlap="1" wp14:anchorId="221A765E" wp14:editId="74C8E124">
                <wp:simplePos x="0" y="0"/>
                <wp:positionH relativeFrom="column">
                  <wp:posOffset>1084001</wp:posOffset>
                </wp:positionH>
                <wp:positionV relativeFrom="paragraph">
                  <wp:posOffset>174102</wp:posOffset>
                </wp:positionV>
                <wp:extent cx="0" cy="154305"/>
                <wp:effectExtent l="19050" t="19050" r="38100" b="17145"/>
                <wp:wrapNone/>
                <wp:docPr id="1054632326"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52F14C" id="AutoShape 92" o:spid="_x0000_s1026" type="#_x0000_t32" style="position:absolute;margin-left:85.35pt;margin-top:13.7pt;width:0;height:12.15pt;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" strokecolor="#80c342" strokeweight="1pt">
                <v:stroke startarrowwidth="narrow" startarrowlength="short" endarrow="oval" endarrowwidth="narrow" endarrowlength="short"/>
              </v:shape>
            </w:pict>
          </mc:Fallback>
        </mc:AlternateContent>
      </w:r>
      <w:r w:rsidR="00F1605E">
        <w:rPr>
          <w:noProof/>
        </w:rPr>
        <mc:AlternateContent>
          <mc:Choice Requires="wps">
            <w:drawing>
              <wp:anchor distT="0" distB="0" distL="114300" distR="114300" simplePos="0" relativeHeight="251786240" behindDoc="0" locked="0" layoutInCell="1" allowOverlap="1" wp14:anchorId="7D640383" wp14:editId="65535087">
                <wp:simplePos x="0" y="0"/>
                <wp:positionH relativeFrom="column">
                  <wp:posOffset>1017215</wp:posOffset>
                </wp:positionH>
                <wp:positionV relativeFrom="paragraph">
                  <wp:posOffset>159176</wp:posOffset>
                </wp:positionV>
                <wp:extent cx="0" cy="154305"/>
                <wp:effectExtent l="19050" t="19050" r="38100" b="17145"/>
                <wp:wrapNone/>
                <wp:docPr id="873793582"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F7C4CB" id="AutoShape 92" o:spid="_x0000_s1026" type="#_x0000_t32" style="position:absolute;margin-left:80.1pt;margin-top:12.55pt;width:0;height:12.15pt;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" strokecolor="#80c342" strokeweight="1pt">
                <v:stroke startarrowwidth="narrow" startarrowlength="short" endarrow="oval" endarrowwidth="narrow" endarrowlength="short"/>
              </v:shape>
            </w:pict>
          </mc:Fallback>
        </mc:AlternateContent>
      </w:r>
      <w:r w:rsidR="00E14F16">
        <w:rPr>
          <w:noProof/>
        </w:rPr>
        <mc:AlternateContent>
          <mc:Choice Requires="wps">
            <w:drawing>
              <wp:anchor distT="0" distB="0" distL="114300" distR="114300" simplePos="0" relativeHeight="251674624" behindDoc="0" locked="0" layoutInCell="1" allowOverlap="1" wp14:anchorId="431C171E" wp14:editId="6AD6FDF7">
                <wp:simplePos x="0" y="0"/>
                <wp:positionH relativeFrom="column">
                  <wp:posOffset>835772</wp:posOffset>
                </wp:positionH>
                <wp:positionV relativeFrom="paragraph">
                  <wp:posOffset>121397</wp:posOffset>
                </wp:positionV>
                <wp:extent cx="0" cy="154305"/>
                <wp:effectExtent l="19050" t="19050" r="38100" b="17145"/>
                <wp:wrapNone/>
                <wp:docPr id="4"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34736C" id="AutoShape 92" o:spid="_x0000_s1026" type="#_x0000_t32" style="position:absolute;margin-left:65.8pt;margin-top:9.55pt;width:0;height:12.1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" strokecolor="#80c342" strokeweight="1pt">
                <v:stroke startarrowwidth="narrow" startarrowlength="short" endarrow="oval" endarrowwidth="narrow" endarrowlength="short"/>
              </v:shape>
            </w:pict>
          </mc:Fallback>
        </mc:AlternateContent>
      </w:r>
      <w:r w:rsidR="00E14F16">
        <w:rPr>
          <w:noProof/>
        </w:rPr>
        <mc:AlternateContent>
          <mc:Choice Requires="wps">
            <w:drawing>
              <wp:anchor distT="0" distB="0" distL="114300" distR="114300" simplePos="0" relativeHeight="251643904" behindDoc="0" locked="0" layoutInCell="1" allowOverlap="1" wp14:anchorId="4607794E" wp14:editId="7E968D6A">
                <wp:simplePos x="0" y="0"/>
                <wp:positionH relativeFrom="column">
                  <wp:posOffset>701207</wp:posOffset>
                </wp:positionH>
                <wp:positionV relativeFrom="paragraph">
                  <wp:posOffset>197904</wp:posOffset>
                </wp:positionV>
                <wp:extent cx="264795" cy="256540"/>
                <wp:effectExtent l="0" t="0" r="0" b="0"/>
                <wp:wrapNone/>
                <wp:docPr id="4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1D63BEC0" w14:textId="0CB523C8" w:rsidR="008B75DF" w:rsidRPr="008B75DF" w:rsidRDefault="00B42388" w:rsidP="008B75DF">
                            <w:pPr>
                              <w:rPr>
                                <w:b/>
                                <w:sz w:val="18"/>
                                <w:szCs w:val="16"/>
                              </w:rPr>
                            </w:pPr>
                            <w:r>
                              <w:rPr>
                                <w:b/>
                                <w:sz w:val="18"/>
                                <w:szCs w:val="16"/>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7794E" id="_x0000_s1045" type="#_x0000_t202" style="position:absolute;margin-left:55.2pt;margin-top:15.6pt;width:20.85pt;height:20.2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6j/AEAANQ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" filled="f" stroked="f">
                <v:textbox>
                  <w:txbxContent>
                    <w:p w14:paraId="1D63BEC0" w14:textId="0CB523C8" w:rsidR="008B75DF" w:rsidRPr="008B75DF" w:rsidRDefault="00B42388" w:rsidP="008B75DF">
                      <w:pPr>
                        <w:rPr>
                          <w:b/>
                          <w:sz w:val="18"/>
                          <w:szCs w:val="16"/>
                        </w:rPr>
                      </w:pPr>
                      <w:r>
                        <w:rPr>
                          <w:b/>
                          <w:sz w:val="18"/>
                          <w:szCs w:val="16"/>
                        </w:rPr>
                        <w:t>6</w:t>
                      </w:r>
                    </w:p>
                  </w:txbxContent>
                </v:textbox>
              </v:shape>
            </w:pict>
          </mc:Fallback>
        </mc:AlternateContent>
      </w:r>
      <w:r w:rsidR="00E14F16">
        <w:rPr>
          <w:noProof/>
        </w:rPr>
        <mc:AlternateContent>
          <mc:Choice Requires="wps">
            <w:drawing>
              <wp:anchor distT="0" distB="0" distL="114300" distR="114300" simplePos="0" relativeHeight="251646976" behindDoc="0" locked="0" layoutInCell="1" allowOverlap="1" wp14:anchorId="397DAAE2" wp14:editId="405FA4AA">
                <wp:simplePos x="0" y="0"/>
                <wp:positionH relativeFrom="margin">
                  <wp:posOffset>980852</wp:posOffset>
                </wp:positionH>
                <wp:positionV relativeFrom="paragraph">
                  <wp:posOffset>278472</wp:posOffset>
                </wp:positionV>
                <wp:extent cx="295312" cy="256540"/>
                <wp:effectExtent l="0" t="0" r="0" b="0"/>
                <wp:wrapNone/>
                <wp:docPr id="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312" cy="256540"/>
                        </a:xfrm>
                        <a:prstGeom prst="rect">
                          <a:avLst/>
                        </a:prstGeom>
                        <a:noFill/>
                        <a:ln w="9525">
                          <a:noFill/>
                          <a:miter lim="800000"/>
                          <a:headEnd/>
                          <a:tailEnd/>
                        </a:ln>
                      </wps:spPr>
                      <wps:txbx>
                        <w:txbxContent>
                          <w:p w14:paraId="79F6E4EF" w14:textId="5528672C" w:rsidR="008B75DF" w:rsidRPr="008B75DF" w:rsidRDefault="00B42388" w:rsidP="008B75DF">
                            <w:pPr>
                              <w:rPr>
                                <w:b/>
                                <w:sz w:val="18"/>
                                <w:szCs w:val="16"/>
                              </w:rPr>
                            </w:pPr>
                            <w:r>
                              <w:rPr>
                                <w:rFonts w:hint="eastAsia"/>
                                <w:b/>
                                <w:sz w:val="18"/>
                                <w:szCs w:val="16"/>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7DAAE2" id="_x0000_s1046" type="#_x0000_t202" style="position:absolute;margin-left:77.25pt;margin-top:21.95pt;width:23.25pt;height:20.2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" filled="f" stroked="f">
                <v:textbox>
                  <w:txbxContent>
                    <w:p w14:paraId="79F6E4EF" w14:textId="5528672C" w:rsidR="008B75DF" w:rsidRPr="008B75DF" w:rsidRDefault="00B42388" w:rsidP="008B75DF">
                      <w:pPr>
                        <w:rPr>
                          <w:b/>
                          <w:sz w:val="18"/>
                          <w:szCs w:val="16"/>
                        </w:rPr>
                      </w:pPr>
                      <w:r>
                        <w:rPr>
                          <w:rFonts w:hint="eastAsia"/>
                          <w:b/>
                          <w:sz w:val="18"/>
                          <w:szCs w:val="16"/>
                        </w:rPr>
                        <w:t>9</w:t>
                      </w:r>
                    </w:p>
                  </w:txbxContent>
                </v:textbox>
                <w10:wrap anchorx="margin"/>
              </v:shape>
            </w:pict>
          </mc:Fallback>
        </mc:AlternateContent>
      </w:r>
      <w:r w:rsidR="00E14F16">
        <w:rPr>
          <w:noProof/>
        </w:rPr>
        <mc:AlternateContent>
          <mc:Choice Requires="wps">
            <w:drawing>
              <wp:anchor distT="0" distB="0" distL="114300" distR="114300" simplePos="0" relativeHeight="251803648" behindDoc="0" locked="0" layoutInCell="1" allowOverlap="1" wp14:anchorId="4F1469D2" wp14:editId="5D35B37F">
                <wp:simplePos x="0" y="0"/>
                <wp:positionH relativeFrom="column">
                  <wp:posOffset>946596</wp:posOffset>
                </wp:positionH>
                <wp:positionV relativeFrom="paragraph">
                  <wp:posOffset>146873</wp:posOffset>
                </wp:positionV>
                <wp:extent cx="0" cy="154305"/>
                <wp:effectExtent l="19050" t="19050" r="38100" b="17145"/>
                <wp:wrapNone/>
                <wp:docPr id="510239405"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8DD016" id="AutoShape 92" o:spid="_x0000_s1026" type="#_x0000_t32" style="position:absolute;margin-left:74.55pt;margin-top:11.55pt;width:0;height:12.15pt;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" strokecolor="#80c342" strokeweight="1pt">
                <v:stroke startarrowwidth="narrow" startarrowlength="short" endarrow="oval" endarrowwidth="narrow" endarrowlength="short"/>
              </v:shape>
            </w:pict>
          </mc:Fallback>
        </mc:AlternateContent>
      </w:r>
    </w:p>
    <w:sectPr w:rsidR="00002E12" w:rsidRPr="008269FB" w:rsidSect="00A52FC4">
      <w:footerReference w:type="default" r:id="rId16"/>
      <w:pgSz w:w="11907" w:h="16840" w:code="9"/>
      <w:pgMar w:top="851" w:right="851" w:bottom="851" w:left="85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8C5ED" w14:textId="77777777" w:rsidR="001D367E" w:rsidRDefault="001D367E" w:rsidP="00F019D5">
      <w:pPr>
        <w:spacing w:after="0" w:line="240" w:lineRule="auto"/>
      </w:pPr>
      <w:r>
        <w:separator/>
      </w:r>
    </w:p>
  </w:endnote>
  <w:endnote w:type="continuationSeparator" w:id="0">
    <w:p w14:paraId="395F9F23" w14:textId="77777777" w:rsidR="001D367E" w:rsidRDefault="001D367E" w:rsidP="00F01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cer Foco">
    <w:panose1 w:val="020B0604050202020203"/>
    <w:charset w:val="00"/>
    <w:family w:val="swiss"/>
    <w:pitch w:val="variable"/>
    <w:sig w:usb0="A00002AF" w:usb1="5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Frutiger Roman">
    <w:altName w:val="Courier New"/>
    <w:panose1 w:val="00000000000000000000"/>
    <w:charset w:val="00"/>
    <w:family w:val="modern"/>
    <w:notTrueType/>
    <w:pitch w:val="variable"/>
    <w:sig w:usb0="00000007" w:usb1="00000000" w:usb2="00000000" w:usb3="00000000" w:csb0="00000003" w:csb1="00000000"/>
  </w:font>
  <w:font w:name="Veto Com">
    <w:altName w:val="Times New Roman"/>
    <w:charset w:val="00"/>
    <w:family w:val="auto"/>
    <w:pitch w:val="variable"/>
    <w:sig w:usb0="800000AF" w:usb1="5000204A" w:usb2="00000000" w:usb3="00000000" w:csb0="0000009B"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cer Foco Black">
    <w:panose1 w:val="020B09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C3AA6" w14:textId="7F552B90" w:rsidR="00F019D5" w:rsidRPr="00F019D5" w:rsidRDefault="00A90526" w:rsidP="00F019D5">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rPr>
        <w:rFonts w:cs="Helv"/>
        <w:sz w:val="10"/>
        <w:szCs w:val="10"/>
      </w:rPr>
    </w:pPr>
    <w:r>
      <w:rPr>
        <w:noProof/>
      </w:rPr>
      <mc:AlternateContent>
        <mc:Choice Requires="wps">
          <w:drawing>
            <wp:anchor distT="0" distB="0" distL="114300" distR="114300" simplePos="0" relativeHeight="251658240" behindDoc="0" locked="0" layoutInCell="1" allowOverlap="1" wp14:anchorId="49EA1C8D" wp14:editId="26C08289">
              <wp:simplePos x="0" y="0"/>
              <wp:positionH relativeFrom="margin">
                <wp:posOffset>-90805</wp:posOffset>
              </wp:positionH>
              <wp:positionV relativeFrom="paragraph">
                <wp:posOffset>-97896</wp:posOffset>
              </wp:positionV>
              <wp:extent cx="6508750" cy="492826"/>
              <wp:effectExtent l="0" t="0" r="0" b="254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492826"/>
                      </a:xfrm>
                      <a:prstGeom prst="rect">
                        <a:avLst/>
                      </a:prstGeom>
                      <a:noFill/>
                      <a:ln w="9525">
                        <a:noFill/>
                        <a:miter lim="800000"/>
                        <a:headEnd/>
                        <a:tailEnd/>
                      </a:ln>
                    </wps:spPr>
                    <wps:txbx>
                      <w:txbxContent>
                        <w:p w14:paraId="316E87A2" w14:textId="77777777" w:rsidR="00AB2B59" w:rsidRPr="00A90526" w:rsidRDefault="00AB2B59" w:rsidP="00AB2B59">
                          <w:pPr>
                            <w:spacing w:after="0" w:line="240" w:lineRule="auto"/>
                            <w:rPr>
                              <w:sz w:val="6"/>
                              <w:szCs w:val="6"/>
                            </w:rPr>
                          </w:pPr>
                          <w:r w:rsidRPr="00A90526">
                            <w:rP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78561668" w14:textId="77777777" w:rsidR="00AB2B59" w:rsidRPr="00A90526" w:rsidRDefault="00AB2B59" w:rsidP="00AB2B59">
                          <w:pPr>
                            <w:spacing w:after="0" w:line="240" w:lineRule="auto"/>
                            <w:rPr>
                              <w:sz w:val="6"/>
                              <w:szCs w:val="6"/>
                            </w:rPr>
                          </w:pPr>
                          <w:r w:rsidRPr="00A90526">
                            <w:rPr>
                              <w:sz w:val="6"/>
                              <w:szCs w:val="6"/>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19A69BB4" w14:textId="77777777" w:rsidR="00AB2B59" w:rsidRPr="00A90526" w:rsidRDefault="00AB2B59" w:rsidP="00AB2B59">
                          <w:pPr>
                            <w:spacing w:after="0" w:line="240" w:lineRule="auto"/>
                            <w:rPr>
                              <w:sz w:val="6"/>
                              <w:szCs w:val="6"/>
                            </w:rPr>
                          </w:pPr>
                          <w:r w:rsidRPr="00A90526">
                            <w:rPr>
                              <w:rFonts w:hint="eastAsia"/>
                              <w:sz w:val="6"/>
                              <w:szCs w:val="6"/>
                            </w:rPr>
                            <w:t>©</w:t>
                          </w:r>
                          <w:r w:rsidRPr="00A90526">
                            <w:rPr>
                              <w:sz w:val="6"/>
                              <w:szCs w:val="6"/>
                            </w:rPr>
                            <w:t xml:space="preserve"> 2025. All rights reserved.</w:t>
                          </w:r>
                        </w:p>
                        <w:p w14:paraId="27B00F0D" w14:textId="77777777" w:rsidR="00AB2B59" w:rsidRPr="00A90526" w:rsidRDefault="00AB2B59" w:rsidP="00AB2B59">
                          <w:pPr>
                            <w:spacing w:after="0" w:line="240" w:lineRule="auto"/>
                            <w:rPr>
                              <w:sz w:val="6"/>
                              <w:szCs w:val="6"/>
                            </w:rPr>
                          </w:pPr>
                          <w:r w:rsidRPr="00A90526">
                            <w:rPr>
                              <w:sz w:val="6"/>
                              <w:szCs w:val="6"/>
                            </w:rPr>
                            <w:t>Microsoft and Windows are registered trademarks of Microsoft Corporation.</w:t>
                          </w:r>
                        </w:p>
                        <w:p w14:paraId="4A4ACD7F" w14:textId="283E2437" w:rsidR="00F019D5" w:rsidRPr="00A90526" w:rsidRDefault="00AB2B59" w:rsidP="00AB2B59">
                          <w:pPr>
                            <w:spacing w:after="0" w:line="240" w:lineRule="auto"/>
                            <w:rPr>
                              <w:sz w:val="6"/>
                              <w:szCs w:val="6"/>
                            </w:rPr>
                          </w:pPr>
                          <w:r w:rsidRPr="00A90526">
                            <w:rPr>
                              <w:sz w:val="6"/>
                              <w:szCs w:val="6"/>
                            </w:rPr>
                            <w:t xml:space="preserve">3D </w:t>
                          </w:r>
                          <w:proofErr w:type="spellStart"/>
                          <w:r w:rsidRPr="00A90526">
                            <w:rPr>
                              <w:sz w:val="6"/>
                              <w:szCs w:val="6"/>
                            </w:rPr>
                            <w:t>XPoint</w:t>
                          </w:r>
                          <w:proofErr w:type="spellEnd"/>
                          <w:r w:rsidRPr="00A90526">
                            <w:rPr>
                              <w:sz w:val="6"/>
                              <w:szCs w:val="6"/>
                            </w:rPr>
                            <w:t xml:space="preserve">, </w:t>
                          </w:r>
                          <w:proofErr w:type="spellStart"/>
                          <w:r w:rsidRPr="00A90526">
                            <w:rPr>
                              <w:sz w:val="6"/>
                              <w:szCs w:val="6"/>
                            </w:rPr>
                            <w:t>Agilex</w:t>
                          </w:r>
                          <w:proofErr w:type="spellEnd"/>
                          <w:r w:rsidRPr="00A90526">
                            <w:rPr>
                              <w:sz w:val="6"/>
                              <w:szCs w:val="6"/>
                            </w:rPr>
                            <w:t xml:space="preserve">, Altera, Arc, Arria, Avalon, </w:t>
                          </w:r>
                          <w:proofErr w:type="spellStart"/>
                          <w:r w:rsidRPr="00A90526">
                            <w:rPr>
                              <w:sz w:val="6"/>
                              <w:szCs w:val="6"/>
                            </w:rPr>
                            <w:t>Axxia</w:t>
                          </w:r>
                          <w:proofErr w:type="spellEnd"/>
                          <w:r w:rsidRPr="00A90526">
                            <w:rPr>
                              <w:sz w:val="6"/>
                              <w:szCs w:val="6"/>
                            </w:rPr>
                            <w:t xml:space="preserve">, Barefoot Networks, the Barefoot logo, the Footsie logo, Celeron, Cyclone, </w:t>
                          </w:r>
                          <w:proofErr w:type="spellStart"/>
                          <w:r w:rsidRPr="00A90526">
                            <w:rPr>
                              <w:sz w:val="6"/>
                              <w:szCs w:val="6"/>
                            </w:rPr>
                            <w:t>Docea</w:t>
                          </w:r>
                          <w:proofErr w:type="spellEnd"/>
                          <w:r w:rsidRPr="00A90526">
                            <w:rPr>
                              <w:sz w:val="6"/>
                              <w:szCs w:val="6"/>
                            </w:rPr>
                            <w:t xml:space="preserve">, DoubleShot, </w:t>
                          </w:r>
                          <w:proofErr w:type="spellStart"/>
                          <w:r w:rsidRPr="00A90526">
                            <w:rPr>
                              <w:sz w:val="6"/>
                              <w:szCs w:val="6"/>
                            </w:rPr>
                            <w:t>eASIC</w:t>
                          </w:r>
                          <w:proofErr w:type="spellEnd"/>
                          <w:r w:rsidRPr="00A90526">
                            <w:rPr>
                              <w:sz w:val="6"/>
                              <w:szCs w:val="6"/>
                            </w:rPr>
                            <w:t xml:space="preserve">, </w:t>
                          </w:r>
                          <w:proofErr w:type="spellStart"/>
                          <w:r w:rsidRPr="00A90526">
                            <w:rPr>
                              <w:sz w:val="6"/>
                              <w:szCs w:val="6"/>
                            </w:rPr>
                            <w:t>easicopy</w:t>
                          </w:r>
                          <w:proofErr w:type="spellEnd"/>
                          <w:r w:rsidRPr="00A90526">
                            <w:rPr>
                              <w:sz w:val="6"/>
                              <w:szCs w:val="6"/>
                            </w:rPr>
                            <w:t xml:space="preserve">, </w:t>
                          </w:r>
                          <w:proofErr w:type="spellStart"/>
                          <w:r w:rsidRPr="00A90526">
                            <w:rPr>
                              <w:sz w:val="6"/>
                              <w:szCs w:val="6"/>
                            </w:rPr>
                            <w:t>FlexRAN</w:t>
                          </w:r>
                          <w:proofErr w:type="spellEnd"/>
                          <w:r w:rsidRPr="00A90526">
                            <w:rPr>
                              <w:sz w:val="6"/>
                              <w:szCs w:val="6"/>
                            </w:rPr>
                            <w:t xml:space="preserve">, Gaudi, Granulate, Hyperflex, Intel, the Intel logo, Intel </w:t>
                          </w:r>
                          <w:proofErr w:type="spellStart"/>
                          <w:r w:rsidRPr="00A90526">
                            <w:rPr>
                              <w:sz w:val="6"/>
                              <w:szCs w:val="6"/>
                            </w:rPr>
                            <w:t>Adaptix</w:t>
                          </w:r>
                          <w:proofErr w:type="spellEnd"/>
                          <w:r w:rsidRPr="00A90526">
                            <w:rPr>
                              <w:sz w:val="6"/>
                              <w:szCs w:val="6"/>
                            </w:rPr>
                            <w:t xml:space="preserve">, Intel </w:t>
                          </w:r>
                          <w:proofErr w:type="spellStart"/>
                          <w:r w:rsidRPr="00A90526">
                            <w:rPr>
                              <w:sz w:val="6"/>
                              <w:szCs w:val="6"/>
                            </w:rPr>
                            <w:t>Agilex</w:t>
                          </w:r>
                          <w:proofErr w:type="spellEnd"/>
                          <w:r w:rsidRPr="00A90526">
                            <w:rPr>
                              <w:sz w:val="6"/>
                              <w:szCs w:val="6"/>
                            </w:rPr>
                            <w:t xml:space="preserve">, Intel Atom, Intel </w:t>
                          </w:r>
                          <w:proofErr w:type="spellStart"/>
                          <w:r w:rsidRPr="00A90526">
                            <w:rPr>
                              <w:sz w:val="6"/>
                              <w:szCs w:val="6"/>
                            </w:rPr>
                            <w:t>CoFluent</w:t>
                          </w:r>
                          <w:proofErr w:type="spellEnd"/>
                          <w:r w:rsidRPr="00A90526">
                            <w:rPr>
                              <w:sz w:val="6"/>
                              <w:szCs w:val="6"/>
                            </w:rPr>
                            <w:t xml:space="preserve">, Intel Core, Intel Evo, Intel Geti, Intel Inside, the Intel Inside logo, Intel Optane, Intel RealSense, Intel </w:t>
                          </w:r>
                          <w:proofErr w:type="spellStart"/>
                          <w:r w:rsidRPr="00A90526">
                            <w:rPr>
                              <w:sz w:val="6"/>
                              <w:szCs w:val="6"/>
                            </w:rPr>
                            <w:t>SpeedStep</w:t>
                          </w:r>
                          <w:proofErr w:type="spellEnd"/>
                          <w:r w:rsidRPr="00A90526">
                            <w:rPr>
                              <w:sz w:val="6"/>
                              <w:szCs w:val="6"/>
                            </w:rPr>
                            <w:t xml:space="preserve">, Intel Tiber, Intel Unison, Intel vPro, Iris, Killer, </w:t>
                          </w:r>
                          <w:proofErr w:type="spellStart"/>
                          <w:r w:rsidRPr="00A90526">
                            <w:rPr>
                              <w:sz w:val="6"/>
                              <w:szCs w:val="6"/>
                            </w:rPr>
                            <w:t>Linutronix</w:t>
                          </w:r>
                          <w:proofErr w:type="spellEnd"/>
                          <w:r w:rsidRPr="00A90526">
                            <w:rPr>
                              <w:sz w:val="6"/>
                              <w:szCs w:val="6"/>
                            </w:rPr>
                            <w:t xml:space="preserve">, MAX, </w:t>
                          </w:r>
                          <w:proofErr w:type="spellStart"/>
                          <w:r w:rsidRPr="00A90526">
                            <w:rPr>
                              <w:sz w:val="6"/>
                              <w:szCs w:val="6"/>
                            </w:rPr>
                            <w:t>Movidius</w:t>
                          </w:r>
                          <w:proofErr w:type="spellEnd"/>
                          <w:r w:rsidRPr="00A90526">
                            <w:rPr>
                              <w:sz w:val="6"/>
                              <w:szCs w:val="6"/>
                            </w:rPr>
                            <w:t xml:space="preserve">, Myriad, </w:t>
                          </w:r>
                          <w:proofErr w:type="spellStart"/>
                          <w:r w:rsidRPr="00A90526">
                            <w:rPr>
                              <w:sz w:val="6"/>
                              <w:szCs w:val="6"/>
                            </w:rPr>
                            <w:t>Nios</w:t>
                          </w:r>
                          <w:proofErr w:type="spellEnd"/>
                          <w:r w:rsidRPr="00A90526">
                            <w:rPr>
                              <w:sz w:val="6"/>
                              <w:szCs w:val="6"/>
                            </w:rPr>
                            <w:t xml:space="preserve">, </w:t>
                          </w:r>
                          <w:proofErr w:type="spellStart"/>
                          <w:r w:rsidRPr="00A90526">
                            <w:rPr>
                              <w:sz w:val="6"/>
                              <w:szCs w:val="6"/>
                            </w:rPr>
                            <w:t>OmniBridge</w:t>
                          </w:r>
                          <w:proofErr w:type="spellEnd"/>
                          <w:r w:rsidRPr="00A90526">
                            <w:rPr>
                              <w:sz w:val="6"/>
                              <w:szCs w:val="6"/>
                            </w:rPr>
                            <w:t xml:space="preserve">, </w:t>
                          </w:r>
                          <w:proofErr w:type="spellStart"/>
                          <w:r w:rsidRPr="00A90526">
                            <w:rPr>
                              <w:sz w:val="6"/>
                              <w:szCs w:val="6"/>
                            </w:rPr>
                            <w:t>OpenVINO</w:t>
                          </w:r>
                          <w:proofErr w:type="spellEnd"/>
                          <w:r w:rsidRPr="00A90526">
                            <w:rPr>
                              <w:sz w:val="6"/>
                              <w:szCs w:val="6"/>
                            </w:rPr>
                            <w:t xml:space="preserve">, the </w:t>
                          </w:r>
                          <w:proofErr w:type="spellStart"/>
                          <w:r w:rsidRPr="00A90526">
                            <w:rPr>
                              <w:sz w:val="6"/>
                              <w:szCs w:val="6"/>
                            </w:rPr>
                            <w:t>OpenVINO</w:t>
                          </w:r>
                          <w:proofErr w:type="spellEnd"/>
                          <w:r w:rsidRPr="00A90526">
                            <w:rPr>
                              <w:sz w:val="6"/>
                              <w:szCs w:val="6"/>
                            </w:rPr>
                            <w:t xml:space="preserve"> logo, Pentium, Quartus, Simics, </w:t>
                          </w:r>
                          <w:proofErr w:type="spellStart"/>
                          <w:r w:rsidRPr="00A90526">
                            <w:rPr>
                              <w:sz w:val="6"/>
                              <w:szCs w:val="6"/>
                            </w:rPr>
                            <w:t>SmartByte</w:t>
                          </w:r>
                          <w:proofErr w:type="spellEnd"/>
                          <w:r w:rsidRPr="00A90526">
                            <w:rPr>
                              <w:sz w:val="6"/>
                              <w:szCs w:val="6"/>
                            </w:rPr>
                            <w:t xml:space="preserve">, </w:t>
                          </w:r>
                          <w:proofErr w:type="spellStart"/>
                          <w:r w:rsidRPr="00A90526">
                            <w:rPr>
                              <w:sz w:val="6"/>
                              <w:szCs w:val="6"/>
                            </w:rPr>
                            <w:t>SoftSilicon</w:t>
                          </w:r>
                          <w:proofErr w:type="spellEnd"/>
                          <w:r w:rsidRPr="00A90526">
                            <w:rPr>
                              <w:sz w:val="6"/>
                              <w:szCs w:val="6"/>
                            </w:rPr>
                            <w:t xml:space="preserve">, Sound Mark, </w:t>
                          </w:r>
                          <w:proofErr w:type="spellStart"/>
                          <w:r w:rsidRPr="00A90526">
                            <w:rPr>
                              <w:sz w:val="6"/>
                              <w:szCs w:val="6"/>
                            </w:rPr>
                            <w:t>StarPro</w:t>
                          </w:r>
                          <w:proofErr w:type="spellEnd"/>
                          <w:r w:rsidRPr="00A90526">
                            <w:rPr>
                              <w:sz w:val="6"/>
                              <w:szCs w:val="6"/>
                            </w:rPr>
                            <w:t xml:space="preserve">, Stay With It, the Engineering Stay With It logo, Stratix, the Stratix logo, The Journey Inside, Thunderbolt, the Thunderbolt logo, Tofino, Ultrabook, </w:t>
                          </w:r>
                          <w:proofErr w:type="spellStart"/>
                          <w:r w:rsidRPr="00A90526">
                            <w:rPr>
                              <w:sz w:val="6"/>
                              <w:szCs w:val="6"/>
                            </w:rPr>
                            <w:t>VTune</w:t>
                          </w:r>
                          <w:proofErr w:type="spellEnd"/>
                          <w:r w:rsidRPr="00A90526">
                            <w:rPr>
                              <w:sz w:val="6"/>
                              <w:szCs w:val="6"/>
                            </w:rPr>
                            <w:t>, and Xeon are trademarks of Intel Corporation or its subsidiaries.</w:t>
                          </w:r>
                          <w:r w:rsidR="00607371" w:rsidRPr="00A90526">
                            <w:rPr>
                              <w:sz w:val="6"/>
                              <w:szCs w:val="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EA1C8D" id="_x0000_t202" coordsize="21600,21600" o:spt="202" path="m,l,21600r21600,l21600,xe">
              <v:stroke joinstyle="miter"/>
              <v:path gradientshapeok="t" o:connecttype="rect"/>
            </v:shapetype>
            <v:shape id="_x0000_s1047" type="#_x0000_t202" style="position:absolute;margin-left:-7.15pt;margin-top:-7.7pt;width:512.5pt;height:38.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" filled="f" stroked="f">
              <v:textbox>
                <w:txbxContent>
                  <w:p w14:paraId="316E87A2" w14:textId="77777777" w:rsidR="00AB2B59" w:rsidRPr="00A90526" w:rsidRDefault="00AB2B59" w:rsidP="00AB2B59">
                    <w:pPr>
                      <w:spacing w:after="0" w:line="240" w:lineRule="auto"/>
                      <w:rPr>
                        <w:sz w:val="6"/>
                        <w:szCs w:val="6"/>
                      </w:rPr>
                    </w:pPr>
                    <w:r w:rsidRPr="00A90526">
                      <w:rP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78561668" w14:textId="77777777" w:rsidR="00AB2B59" w:rsidRPr="00A90526" w:rsidRDefault="00AB2B59" w:rsidP="00AB2B59">
                    <w:pPr>
                      <w:spacing w:after="0" w:line="240" w:lineRule="auto"/>
                      <w:rPr>
                        <w:sz w:val="6"/>
                        <w:szCs w:val="6"/>
                      </w:rPr>
                    </w:pPr>
                    <w:r w:rsidRPr="00A90526">
                      <w:rPr>
                        <w:sz w:val="6"/>
                        <w:szCs w:val="6"/>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19A69BB4" w14:textId="77777777" w:rsidR="00AB2B59" w:rsidRPr="00A90526" w:rsidRDefault="00AB2B59" w:rsidP="00AB2B59">
                    <w:pPr>
                      <w:spacing w:after="0" w:line="240" w:lineRule="auto"/>
                      <w:rPr>
                        <w:sz w:val="6"/>
                        <w:szCs w:val="6"/>
                      </w:rPr>
                    </w:pPr>
                    <w:r w:rsidRPr="00A90526">
                      <w:rPr>
                        <w:rFonts w:hint="eastAsia"/>
                        <w:sz w:val="6"/>
                        <w:szCs w:val="6"/>
                      </w:rPr>
                      <w:t>©</w:t>
                    </w:r>
                    <w:r w:rsidRPr="00A90526">
                      <w:rPr>
                        <w:sz w:val="6"/>
                        <w:szCs w:val="6"/>
                      </w:rPr>
                      <w:t xml:space="preserve"> 2025. All rights reserved.</w:t>
                    </w:r>
                  </w:p>
                  <w:p w14:paraId="27B00F0D" w14:textId="77777777" w:rsidR="00AB2B59" w:rsidRPr="00A90526" w:rsidRDefault="00AB2B59" w:rsidP="00AB2B59">
                    <w:pPr>
                      <w:spacing w:after="0" w:line="240" w:lineRule="auto"/>
                      <w:rPr>
                        <w:sz w:val="6"/>
                        <w:szCs w:val="6"/>
                      </w:rPr>
                    </w:pPr>
                    <w:r w:rsidRPr="00A90526">
                      <w:rPr>
                        <w:sz w:val="6"/>
                        <w:szCs w:val="6"/>
                      </w:rPr>
                      <w:t>Microsoft and Windows are registered trademarks of Microsoft Corporation.</w:t>
                    </w:r>
                  </w:p>
                  <w:p w14:paraId="4A4ACD7F" w14:textId="283E2437" w:rsidR="00F019D5" w:rsidRPr="00A90526" w:rsidRDefault="00AB2B59" w:rsidP="00AB2B59">
                    <w:pPr>
                      <w:spacing w:after="0" w:line="240" w:lineRule="auto"/>
                      <w:rPr>
                        <w:sz w:val="6"/>
                        <w:szCs w:val="6"/>
                      </w:rPr>
                    </w:pPr>
                    <w:r w:rsidRPr="00A90526">
                      <w:rPr>
                        <w:sz w:val="6"/>
                        <w:szCs w:val="6"/>
                      </w:rPr>
                      <w:t xml:space="preserve">3D </w:t>
                    </w:r>
                    <w:proofErr w:type="spellStart"/>
                    <w:r w:rsidRPr="00A90526">
                      <w:rPr>
                        <w:sz w:val="6"/>
                        <w:szCs w:val="6"/>
                      </w:rPr>
                      <w:t>XPoint</w:t>
                    </w:r>
                    <w:proofErr w:type="spellEnd"/>
                    <w:r w:rsidRPr="00A90526">
                      <w:rPr>
                        <w:sz w:val="6"/>
                        <w:szCs w:val="6"/>
                      </w:rPr>
                      <w:t xml:space="preserve">, </w:t>
                    </w:r>
                    <w:proofErr w:type="spellStart"/>
                    <w:r w:rsidRPr="00A90526">
                      <w:rPr>
                        <w:sz w:val="6"/>
                        <w:szCs w:val="6"/>
                      </w:rPr>
                      <w:t>Agilex</w:t>
                    </w:r>
                    <w:proofErr w:type="spellEnd"/>
                    <w:r w:rsidRPr="00A90526">
                      <w:rPr>
                        <w:sz w:val="6"/>
                        <w:szCs w:val="6"/>
                      </w:rPr>
                      <w:t xml:space="preserve">, Altera, Arc, Arria, Avalon, </w:t>
                    </w:r>
                    <w:proofErr w:type="spellStart"/>
                    <w:r w:rsidRPr="00A90526">
                      <w:rPr>
                        <w:sz w:val="6"/>
                        <w:szCs w:val="6"/>
                      </w:rPr>
                      <w:t>Axxia</w:t>
                    </w:r>
                    <w:proofErr w:type="spellEnd"/>
                    <w:r w:rsidRPr="00A90526">
                      <w:rPr>
                        <w:sz w:val="6"/>
                        <w:szCs w:val="6"/>
                      </w:rPr>
                      <w:t xml:space="preserve">, Barefoot Networks, the Barefoot logo, the Footsie logo, Celeron, Cyclone, </w:t>
                    </w:r>
                    <w:proofErr w:type="spellStart"/>
                    <w:r w:rsidRPr="00A90526">
                      <w:rPr>
                        <w:sz w:val="6"/>
                        <w:szCs w:val="6"/>
                      </w:rPr>
                      <w:t>Docea</w:t>
                    </w:r>
                    <w:proofErr w:type="spellEnd"/>
                    <w:r w:rsidRPr="00A90526">
                      <w:rPr>
                        <w:sz w:val="6"/>
                        <w:szCs w:val="6"/>
                      </w:rPr>
                      <w:t xml:space="preserve">, DoubleShot, </w:t>
                    </w:r>
                    <w:proofErr w:type="spellStart"/>
                    <w:r w:rsidRPr="00A90526">
                      <w:rPr>
                        <w:sz w:val="6"/>
                        <w:szCs w:val="6"/>
                      </w:rPr>
                      <w:t>eASIC</w:t>
                    </w:r>
                    <w:proofErr w:type="spellEnd"/>
                    <w:r w:rsidRPr="00A90526">
                      <w:rPr>
                        <w:sz w:val="6"/>
                        <w:szCs w:val="6"/>
                      </w:rPr>
                      <w:t xml:space="preserve">, </w:t>
                    </w:r>
                    <w:proofErr w:type="spellStart"/>
                    <w:r w:rsidRPr="00A90526">
                      <w:rPr>
                        <w:sz w:val="6"/>
                        <w:szCs w:val="6"/>
                      </w:rPr>
                      <w:t>easicopy</w:t>
                    </w:r>
                    <w:proofErr w:type="spellEnd"/>
                    <w:r w:rsidRPr="00A90526">
                      <w:rPr>
                        <w:sz w:val="6"/>
                        <w:szCs w:val="6"/>
                      </w:rPr>
                      <w:t xml:space="preserve">, </w:t>
                    </w:r>
                    <w:proofErr w:type="spellStart"/>
                    <w:r w:rsidRPr="00A90526">
                      <w:rPr>
                        <w:sz w:val="6"/>
                        <w:szCs w:val="6"/>
                      </w:rPr>
                      <w:t>FlexRAN</w:t>
                    </w:r>
                    <w:proofErr w:type="spellEnd"/>
                    <w:r w:rsidRPr="00A90526">
                      <w:rPr>
                        <w:sz w:val="6"/>
                        <w:szCs w:val="6"/>
                      </w:rPr>
                      <w:t xml:space="preserve">, Gaudi, Granulate, Hyperflex, Intel, the Intel logo, Intel </w:t>
                    </w:r>
                    <w:proofErr w:type="spellStart"/>
                    <w:r w:rsidRPr="00A90526">
                      <w:rPr>
                        <w:sz w:val="6"/>
                        <w:szCs w:val="6"/>
                      </w:rPr>
                      <w:t>Adaptix</w:t>
                    </w:r>
                    <w:proofErr w:type="spellEnd"/>
                    <w:r w:rsidRPr="00A90526">
                      <w:rPr>
                        <w:sz w:val="6"/>
                        <w:szCs w:val="6"/>
                      </w:rPr>
                      <w:t xml:space="preserve">, Intel </w:t>
                    </w:r>
                    <w:proofErr w:type="spellStart"/>
                    <w:r w:rsidRPr="00A90526">
                      <w:rPr>
                        <w:sz w:val="6"/>
                        <w:szCs w:val="6"/>
                      </w:rPr>
                      <w:t>Agilex</w:t>
                    </w:r>
                    <w:proofErr w:type="spellEnd"/>
                    <w:r w:rsidRPr="00A90526">
                      <w:rPr>
                        <w:sz w:val="6"/>
                        <w:szCs w:val="6"/>
                      </w:rPr>
                      <w:t xml:space="preserve">, Intel Atom, Intel </w:t>
                    </w:r>
                    <w:proofErr w:type="spellStart"/>
                    <w:r w:rsidRPr="00A90526">
                      <w:rPr>
                        <w:sz w:val="6"/>
                        <w:szCs w:val="6"/>
                      </w:rPr>
                      <w:t>CoFluent</w:t>
                    </w:r>
                    <w:proofErr w:type="spellEnd"/>
                    <w:r w:rsidRPr="00A90526">
                      <w:rPr>
                        <w:sz w:val="6"/>
                        <w:szCs w:val="6"/>
                      </w:rPr>
                      <w:t xml:space="preserve">, Intel Core, Intel Evo, Intel Geti, Intel Inside, the Intel Inside logo, Intel Optane, Intel RealSense, Intel </w:t>
                    </w:r>
                    <w:proofErr w:type="spellStart"/>
                    <w:r w:rsidRPr="00A90526">
                      <w:rPr>
                        <w:sz w:val="6"/>
                        <w:szCs w:val="6"/>
                      </w:rPr>
                      <w:t>SpeedStep</w:t>
                    </w:r>
                    <w:proofErr w:type="spellEnd"/>
                    <w:r w:rsidRPr="00A90526">
                      <w:rPr>
                        <w:sz w:val="6"/>
                        <w:szCs w:val="6"/>
                      </w:rPr>
                      <w:t xml:space="preserve">, Intel Tiber, Intel Unison, Intel vPro, Iris, Killer, </w:t>
                    </w:r>
                    <w:proofErr w:type="spellStart"/>
                    <w:r w:rsidRPr="00A90526">
                      <w:rPr>
                        <w:sz w:val="6"/>
                        <w:szCs w:val="6"/>
                      </w:rPr>
                      <w:t>Linutronix</w:t>
                    </w:r>
                    <w:proofErr w:type="spellEnd"/>
                    <w:r w:rsidRPr="00A90526">
                      <w:rPr>
                        <w:sz w:val="6"/>
                        <w:szCs w:val="6"/>
                      </w:rPr>
                      <w:t xml:space="preserve">, MAX, </w:t>
                    </w:r>
                    <w:proofErr w:type="spellStart"/>
                    <w:r w:rsidRPr="00A90526">
                      <w:rPr>
                        <w:sz w:val="6"/>
                        <w:szCs w:val="6"/>
                      </w:rPr>
                      <w:t>Movidius</w:t>
                    </w:r>
                    <w:proofErr w:type="spellEnd"/>
                    <w:r w:rsidRPr="00A90526">
                      <w:rPr>
                        <w:sz w:val="6"/>
                        <w:szCs w:val="6"/>
                      </w:rPr>
                      <w:t xml:space="preserve">, Myriad, </w:t>
                    </w:r>
                    <w:proofErr w:type="spellStart"/>
                    <w:r w:rsidRPr="00A90526">
                      <w:rPr>
                        <w:sz w:val="6"/>
                        <w:szCs w:val="6"/>
                      </w:rPr>
                      <w:t>Nios</w:t>
                    </w:r>
                    <w:proofErr w:type="spellEnd"/>
                    <w:r w:rsidRPr="00A90526">
                      <w:rPr>
                        <w:sz w:val="6"/>
                        <w:szCs w:val="6"/>
                      </w:rPr>
                      <w:t xml:space="preserve">, </w:t>
                    </w:r>
                    <w:proofErr w:type="spellStart"/>
                    <w:r w:rsidRPr="00A90526">
                      <w:rPr>
                        <w:sz w:val="6"/>
                        <w:szCs w:val="6"/>
                      </w:rPr>
                      <w:t>OmniBridge</w:t>
                    </w:r>
                    <w:proofErr w:type="spellEnd"/>
                    <w:r w:rsidRPr="00A90526">
                      <w:rPr>
                        <w:sz w:val="6"/>
                        <w:szCs w:val="6"/>
                      </w:rPr>
                      <w:t xml:space="preserve">, </w:t>
                    </w:r>
                    <w:proofErr w:type="spellStart"/>
                    <w:r w:rsidRPr="00A90526">
                      <w:rPr>
                        <w:sz w:val="6"/>
                        <w:szCs w:val="6"/>
                      </w:rPr>
                      <w:t>OpenVINO</w:t>
                    </w:r>
                    <w:proofErr w:type="spellEnd"/>
                    <w:r w:rsidRPr="00A90526">
                      <w:rPr>
                        <w:sz w:val="6"/>
                        <w:szCs w:val="6"/>
                      </w:rPr>
                      <w:t xml:space="preserve">, the </w:t>
                    </w:r>
                    <w:proofErr w:type="spellStart"/>
                    <w:r w:rsidRPr="00A90526">
                      <w:rPr>
                        <w:sz w:val="6"/>
                        <w:szCs w:val="6"/>
                      </w:rPr>
                      <w:t>OpenVINO</w:t>
                    </w:r>
                    <w:proofErr w:type="spellEnd"/>
                    <w:r w:rsidRPr="00A90526">
                      <w:rPr>
                        <w:sz w:val="6"/>
                        <w:szCs w:val="6"/>
                      </w:rPr>
                      <w:t xml:space="preserve"> logo, Pentium, Quartus, Simics, </w:t>
                    </w:r>
                    <w:proofErr w:type="spellStart"/>
                    <w:r w:rsidRPr="00A90526">
                      <w:rPr>
                        <w:sz w:val="6"/>
                        <w:szCs w:val="6"/>
                      </w:rPr>
                      <w:t>SmartByte</w:t>
                    </w:r>
                    <w:proofErr w:type="spellEnd"/>
                    <w:r w:rsidRPr="00A90526">
                      <w:rPr>
                        <w:sz w:val="6"/>
                        <w:szCs w:val="6"/>
                      </w:rPr>
                      <w:t xml:space="preserve">, </w:t>
                    </w:r>
                    <w:proofErr w:type="spellStart"/>
                    <w:r w:rsidRPr="00A90526">
                      <w:rPr>
                        <w:sz w:val="6"/>
                        <w:szCs w:val="6"/>
                      </w:rPr>
                      <w:t>SoftSilicon</w:t>
                    </w:r>
                    <w:proofErr w:type="spellEnd"/>
                    <w:r w:rsidRPr="00A90526">
                      <w:rPr>
                        <w:sz w:val="6"/>
                        <w:szCs w:val="6"/>
                      </w:rPr>
                      <w:t xml:space="preserve">, Sound Mark, </w:t>
                    </w:r>
                    <w:proofErr w:type="spellStart"/>
                    <w:r w:rsidRPr="00A90526">
                      <w:rPr>
                        <w:sz w:val="6"/>
                        <w:szCs w:val="6"/>
                      </w:rPr>
                      <w:t>StarPro</w:t>
                    </w:r>
                    <w:proofErr w:type="spellEnd"/>
                    <w:r w:rsidRPr="00A90526">
                      <w:rPr>
                        <w:sz w:val="6"/>
                        <w:szCs w:val="6"/>
                      </w:rPr>
                      <w:t xml:space="preserve">, Stay With It, the Engineering Stay With It logo, Stratix, the Stratix logo, The Journey Inside, Thunderbolt, the Thunderbolt logo, Tofino, Ultrabook, </w:t>
                    </w:r>
                    <w:proofErr w:type="spellStart"/>
                    <w:r w:rsidRPr="00A90526">
                      <w:rPr>
                        <w:sz w:val="6"/>
                        <w:szCs w:val="6"/>
                      </w:rPr>
                      <w:t>VTune</w:t>
                    </w:r>
                    <w:proofErr w:type="spellEnd"/>
                    <w:r w:rsidRPr="00A90526">
                      <w:rPr>
                        <w:sz w:val="6"/>
                        <w:szCs w:val="6"/>
                      </w:rPr>
                      <w:t>, and Xeon are trademarks of Intel Corporation or its subsidiaries.</w:t>
                    </w:r>
                    <w:r w:rsidR="00607371" w:rsidRPr="00A90526">
                      <w:rPr>
                        <w:sz w:val="6"/>
                        <w:szCs w:val="6"/>
                      </w:rPr>
                      <w:t xml:space="preserve"> </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4405EF6B" wp14:editId="0294CDEA">
              <wp:simplePos x="0" y="0"/>
              <wp:positionH relativeFrom="margin">
                <wp:posOffset>-78963</wp:posOffset>
              </wp:positionH>
              <wp:positionV relativeFrom="paragraph">
                <wp:posOffset>239042</wp:posOffset>
              </wp:positionV>
              <wp:extent cx="6418907" cy="565695"/>
              <wp:effectExtent l="0" t="0" r="0" b="635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8907" cy="565695"/>
                      </a:xfrm>
                      <a:prstGeom prst="rect">
                        <a:avLst/>
                      </a:prstGeom>
                      <a:noFill/>
                      <a:ln w="9525">
                        <a:noFill/>
                        <a:miter lim="800000"/>
                        <a:headEnd/>
                        <a:tailEnd/>
                      </a:ln>
                    </wps:spPr>
                    <wps:txbx>
                      <w:txbxContent>
                        <w:p w14:paraId="34774104" w14:textId="77777777" w:rsidR="00D61123" w:rsidRPr="00AA02AC" w:rsidRDefault="00F019D5" w:rsidP="00DC7862">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sz w:val="6"/>
                              <w:szCs w:val="6"/>
                            </w:rPr>
                          </w:pPr>
                          <w:r w:rsidRPr="00AA02AC">
                            <w:rPr>
                              <w:rFonts w:eastAsia="MS Mincho" w:cs="Helv"/>
                              <w:b/>
                              <w:sz w:val="6"/>
                              <w:szCs w:val="6"/>
                              <w:u w:val="single"/>
                            </w:rPr>
                            <w:t>About Acer</w:t>
                          </w:r>
                          <w:r w:rsidR="00DC7862" w:rsidRPr="00AA02AC">
                            <w:rPr>
                              <w:rFonts w:eastAsia="MS Mincho" w:cs="Helv"/>
                              <w:b/>
                              <w:sz w:val="6"/>
                              <w:szCs w:val="6"/>
                              <w:u w:val="single"/>
                            </w:rPr>
                            <w:br/>
                          </w:r>
                          <w:r w:rsidR="00F2295F" w:rsidRPr="00AA02AC">
                            <w:rPr>
                              <w:rFonts w:eastAsia="MS Mincho" w:cs="Helv"/>
                              <w:sz w:val="6"/>
                              <w:szCs w:val="6"/>
                            </w:rPr>
                            <w:t>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opening up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E06099F" w14:textId="77777777" w:rsidR="00F019D5" w:rsidRPr="00DC7862" w:rsidRDefault="00F019D5" w:rsidP="00D61123">
                          <w:pPr>
                            <w:spacing w:after="0" w:line="240" w:lineRule="auto"/>
                            <w:rPr>
                              <w:sz w:val="9"/>
                              <w:szCs w:val="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5EF6B" id="_x0000_s1048" type="#_x0000_t202" style="position:absolute;margin-left:-6.2pt;margin-top:18.8pt;width:505.45pt;height:44.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" filled="f" stroked="f">
              <v:textbox>
                <w:txbxContent>
                  <w:p w14:paraId="34774104" w14:textId="77777777" w:rsidR="00D61123" w:rsidRPr="00AA02AC" w:rsidRDefault="00F019D5" w:rsidP="00DC7862">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sz w:val="6"/>
                        <w:szCs w:val="6"/>
                      </w:rPr>
                    </w:pPr>
                    <w:r w:rsidRPr="00AA02AC">
                      <w:rPr>
                        <w:rFonts w:eastAsia="MS Mincho" w:cs="Helv"/>
                        <w:b/>
                        <w:sz w:val="6"/>
                        <w:szCs w:val="6"/>
                        <w:u w:val="single"/>
                      </w:rPr>
                      <w:t>About Acer</w:t>
                    </w:r>
                    <w:r w:rsidR="00DC7862" w:rsidRPr="00AA02AC">
                      <w:rPr>
                        <w:rFonts w:eastAsia="MS Mincho" w:cs="Helv"/>
                        <w:b/>
                        <w:sz w:val="6"/>
                        <w:szCs w:val="6"/>
                        <w:u w:val="single"/>
                      </w:rPr>
                      <w:br/>
                    </w:r>
                    <w:r w:rsidR="00F2295F" w:rsidRPr="00AA02AC">
                      <w:rPr>
                        <w:rFonts w:eastAsia="MS Mincho" w:cs="Helv"/>
                        <w:sz w:val="6"/>
                        <w:szCs w:val="6"/>
                      </w:rPr>
                      <w:t>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opening up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E06099F" w14:textId="77777777" w:rsidR="00F019D5" w:rsidRPr="00DC7862" w:rsidRDefault="00F019D5" w:rsidP="00D61123">
                    <w:pPr>
                      <w:spacing w:after="0" w:line="240" w:lineRule="auto"/>
                      <w:rPr>
                        <w:sz w:val="9"/>
                        <w:szCs w:val="9"/>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426A0" w14:textId="77777777" w:rsidR="001D367E" w:rsidRDefault="001D367E" w:rsidP="00F019D5">
      <w:pPr>
        <w:spacing w:after="0" w:line="240" w:lineRule="auto"/>
      </w:pPr>
      <w:r>
        <w:separator/>
      </w:r>
    </w:p>
  </w:footnote>
  <w:footnote w:type="continuationSeparator" w:id="0">
    <w:p w14:paraId="75A9F72F" w14:textId="77777777" w:rsidR="001D367E" w:rsidRDefault="001D367E" w:rsidP="00F01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35DE21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11.45pt;visibility:visible;mso-wrap-style:square" o:bullet="t">
        <v:imagedata r:id="rId1" o:title=""/>
      </v:shape>
    </w:pict>
  </w:numPicBullet>
  <w:abstractNum w:abstractNumId="0"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44F80"/>
    <w:multiLevelType w:val="hybridMultilevel"/>
    <w:tmpl w:val="66E27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097933"/>
    <w:multiLevelType w:val="hybridMultilevel"/>
    <w:tmpl w:val="C4F2EA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A340C2"/>
    <w:multiLevelType w:val="hybridMultilevel"/>
    <w:tmpl w:val="11F43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A2D8E"/>
    <w:multiLevelType w:val="hybridMultilevel"/>
    <w:tmpl w:val="B35E9B2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B567472"/>
    <w:multiLevelType w:val="hybridMultilevel"/>
    <w:tmpl w:val="06228E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F5E01A4"/>
    <w:multiLevelType w:val="hybridMultilevel"/>
    <w:tmpl w:val="2CC4A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DD0568"/>
    <w:multiLevelType w:val="hybridMultilevel"/>
    <w:tmpl w:val="42A4F4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67D320B"/>
    <w:multiLevelType w:val="hybridMultilevel"/>
    <w:tmpl w:val="0A92C6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9D50762"/>
    <w:multiLevelType w:val="hybridMultilevel"/>
    <w:tmpl w:val="0896B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0E5647"/>
    <w:multiLevelType w:val="hybridMultilevel"/>
    <w:tmpl w:val="78EA2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8518DE"/>
    <w:multiLevelType w:val="hybridMultilevel"/>
    <w:tmpl w:val="5B287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C30F70"/>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2B69BC"/>
    <w:multiLevelType w:val="hybridMultilevel"/>
    <w:tmpl w:val="2AFC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122D4D"/>
    <w:multiLevelType w:val="hybridMultilevel"/>
    <w:tmpl w:val="9D543A3E"/>
    <w:lvl w:ilvl="0" w:tplc="DABABE48">
      <w:start w:val="1"/>
      <w:numFmt w:val="decimal"/>
      <w:pStyle w:val="notelist"/>
      <w:lvlText w:val="%1."/>
      <w:lvlJc w:val="left"/>
      <w:pPr>
        <w:tabs>
          <w:tab w:val="num" w:pos="720"/>
        </w:tabs>
        <w:ind w:left="720" w:hanging="360"/>
      </w:pPr>
      <w:rPr>
        <w:sz w:val="10"/>
        <w:szCs w:val="1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5" w15:restartNumberingAfterBreak="0">
    <w:nsid w:val="3CEA20AA"/>
    <w:multiLevelType w:val="hybridMultilevel"/>
    <w:tmpl w:val="C942793E"/>
    <w:lvl w:ilvl="0" w:tplc="6A500F8E">
      <w:start w:val="1"/>
      <w:numFmt w:val="bullet"/>
      <w:pStyle w:val="List"/>
      <w:lvlText w:val=""/>
      <w:lvlJc w:val="left"/>
      <w:pPr>
        <w:tabs>
          <w:tab w:val="num" w:pos="468"/>
        </w:tabs>
        <w:ind w:left="468" w:hanging="360"/>
      </w:pPr>
      <w:rPr>
        <w:rFonts w:ascii="Symbol" w:hAnsi="Symbol" w:hint="default"/>
        <w:color w:val="auto"/>
      </w:rPr>
    </w:lvl>
    <w:lvl w:ilvl="1" w:tplc="0582CD02">
      <w:start w:val="1"/>
      <w:numFmt w:val="bullet"/>
      <w:lvlText w:val=""/>
      <w:lvlJc w:val="left"/>
      <w:pPr>
        <w:tabs>
          <w:tab w:val="num" w:pos="468"/>
        </w:tabs>
        <w:ind w:left="468" w:hanging="360"/>
      </w:pPr>
      <w:rPr>
        <w:rFonts w:ascii="Symbol" w:hAnsi="Symbol" w:hint="default"/>
        <w:color w:val="auto"/>
      </w:rPr>
    </w:lvl>
    <w:lvl w:ilvl="2" w:tplc="04090005" w:tentative="1">
      <w:start w:val="1"/>
      <w:numFmt w:val="bullet"/>
      <w:lvlText w:val=""/>
      <w:lvlJc w:val="left"/>
      <w:pPr>
        <w:tabs>
          <w:tab w:val="num" w:pos="1188"/>
        </w:tabs>
        <w:ind w:left="1188" w:hanging="360"/>
      </w:pPr>
      <w:rPr>
        <w:rFonts w:ascii="Wingdings" w:hAnsi="Wingdings" w:hint="default"/>
      </w:rPr>
    </w:lvl>
    <w:lvl w:ilvl="3" w:tplc="04090001" w:tentative="1">
      <w:start w:val="1"/>
      <w:numFmt w:val="bullet"/>
      <w:lvlText w:val=""/>
      <w:lvlJc w:val="left"/>
      <w:pPr>
        <w:tabs>
          <w:tab w:val="num" w:pos="1908"/>
        </w:tabs>
        <w:ind w:left="1908" w:hanging="360"/>
      </w:pPr>
      <w:rPr>
        <w:rFonts w:ascii="Symbol" w:hAnsi="Symbol" w:hint="default"/>
      </w:rPr>
    </w:lvl>
    <w:lvl w:ilvl="4" w:tplc="04090003" w:tentative="1">
      <w:start w:val="1"/>
      <w:numFmt w:val="bullet"/>
      <w:lvlText w:val="o"/>
      <w:lvlJc w:val="left"/>
      <w:pPr>
        <w:tabs>
          <w:tab w:val="num" w:pos="2628"/>
        </w:tabs>
        <w:ind w:left="2628" w:hanging="360"/>
      </w:pPr>
      <w:rPr>
        <w:rFonts w:ascii="Courier New" w:hAnsi="Courier New" w:cs="Symbol" w:hint="default"/>
      </w:rPr>
    </w:lvl>
    <w:lvl w:ilvl="5" w:tplc="04090005" w:tentative="1">
      <w:start w:val="1"/>
      <w:numFmt w:val="bullet"/>
      <w:lvlText w:val=""/>
      <w:lvlJc w:val="left"/>
      <w:pPr>
        <w:tabs>
          <w:tab w:val="num" w:pos="3348"/>
        </w:tabs>
        <w:ind w:left="3348" w:hanging="360"/>
      </w:pPr>
      <w:rPr>
        <w:rFonts w:ascii="Wingdings" w:hAnsi="Wingdings" w:hint="default"/>
      </w:rPr>
    </w:lvl>
    <w:lvl w:ilvl="6" w:tplc="04090001" w:tentative="1">
      <w:start w:val="1"/>
      <w:numFmt w:val="bullet"/>
      <w:lvlText w:val=""/>
      <w:lvlJc w:val="left"/>
      <w:pPr>
        <w:tabs>
          <w:tab w:val="num" w:pos="4068"/>
        </w:tabs>
        <w:ind w:left="4068" w:hanging="360"/>
      </w:pPr>
      <w:rPr>
        <w:rFonts w:ascii="Symbol" w:hAnsi="Symbol" w:hint="default"/>
      </w:rPr>
    </w:lvl>
    <w:lvl w:ilvl="7" w:tplc="04090003" w:tentative="1">
      <w:start w:val="1"/>
      <w:numFmt w:val="bullet"/>
      <w:lvlText w:val="o"/>
      <w:lvlJc w:val="left"/>
      <w:pPr>
        <w:tabs>
          <w:tab w:val="num" w:pos="4788"/>
        </w:tabs>
        <w:ind w:left="4788" w:hanging="360"/>
      </w:pPr>
      <w:rPr>
        <w:rFonts w:ascii="Courier New" w:hAnsi="Courier New" w:cs="Symbol" w:hint="default"/>
      </w:rPr>
    </w:lvl>
    <w:lvl w:ilvl="8" w:tplc="04090005" w:tentative="1">
      <w:start w:val="1"/>
      <w:numFmt w:val="bullet"/>
      <w:lvlText w:val=""/>
      <w:lvlJc w:val="left"/>
      <w:pPr>
        <w:tabs>
          <w:tab w:val="num" w:pos="5508"/>
        </w:tabs>
        <w:ind w:left="5508" w:hanging="360"/>
      </w:pPr>
      <w:rPr>
        <w:rFonts w:ascii="Wingdings" w:hAnsi="Wingdings" w:hint="default"/>
      </w:rPr>
    </w:lvl>
  </w:abstractNum>
  <w:abstractNum w:abstractNumId="16" w15:restartNumberingAfterBreak="0">
    <w:nsid w:val="4085748C"/>
    <w:multiLevelType w:val="hybridMultilevel"/>
    <w:tmpl w:val="F058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A2587E"/>
    <w:multiLevelType w:val="multilevel"/>
    <w:tmpl w:val="CBECC0C4"/>
    <w:lvl w:ilvl="0">
      <w:start w:val="1"/>
      <w:numFmt w:val="decimal"/>
      <w:lvlText w:val="%1"/>
      <w:lvlJc w:val="left"/>
      <w:pPr>
        <w:tabs>
          <w:tab w:val="num" w:pos="360"/>
        </w:tabs>
        <w:ind w:left="360" w:hanging="360"/>
      </w:pPr>
      <w:rPr>
        <w:rFonts w:hint="default"/>
        <w:b/>
        <w:color w:val="auto"/>
      </w:rPr>
    </w:lvl>
    <w:lvl w:ilvl="1">
      <w:start w:val="5"/>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720" w:hanging="720"/>
      </w:pPr>
      <w:rPr>
        <w:rFonts w:hint="default"/>
      </w:rPr>
    </w:lvl>
    <w:lvl w:ilvl="6">
      <w:start w:val="1"/>
      <w:numFmt w:val="decimal"/>
      <w:isLgl/>
      <w:lvlText w:val="%1.%2.%3.%4.%5.%6.%7"/>
      <w:lvlJc w:val="left"/>
      <w:pPr>
        <w:ind w:left="720" w:hanging="72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080" w:hanging="1080"/>
      </w:pPr>
      <w:rPr>
        <w:rFonts w:hint="default"/>
      </w:rPr>
    </w:lvl>
  </w:abstractNum>
  <w:abstractNum w:abstractNumId="18" w15:restartNumberingAfterBreak="0">
    <w:nsid w:val="449079B7"/>
    <w:multiLevelType w:val="multilevel"/>
    <w:tmpl w:val="BD0AB28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706718C"/>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D94B5A"/>
    <w:multiLevelType w:val="hybridMultilevel"/>
    <w:tmpl w:val="0426A940"/>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A05BAC"/>
    <w:multiLevelType w:val="hybridMultilevel"/>
    <w:tmpl w:val="F45E5890"/>
    <w:lvl w:ilvl="0" w:tplc="A29A72E2">
      <w:start w:val="1"/>
      <w:numFmt w:val="bullet"/>
      <w:lvlText w:val=""/>
      <w:lvlJc w:val="left"/>
      <w:pPr>
        <w:tabs>
          <w:tab w:val="num" w:pos="360"/>
        </w:tabs>
        <w:ind w:left="360" w:hanging="360"/>
      </w:pPr>
      <w:rPr>
        <w:rFonts w:ascii="Symbol" w:hAnsi="Symbol" w:hint="default"/>
        <w:color w:val="auto"/>
        <w:sz w:val="11"/>
      </w:rPr>
    </w:lvl>
    <w:lvl w:ilvl="1" w:tplc="04090003">
      <w:start w:val="1"/>
      <w:numFmt w:val="bullet"/>
      <w:lvlText w:val=""/>
      <w:lvlJc w:val="left"/>
      <w:pPr>
        <w:tabs>
          <w:tab w:val="num" w:pos="-656"/>
        </w:tabs>
        <w:ind w:left="-656" w:hanging="480"/>
      </w:pPr>
      <w:rPr>
        <w:rFonts w:ascii="Wingdings" w:hAnsi="Wingdings" w:hint="default"/>
      </w:rPr>
    </w:lvl>
    <w:lvl w:ilvl="2" w:tplc="04090005" w:tentative="1">
      <w:start w:val="1"/>
      <w:numFmt w:val="bullet"/>
      <w:lvlText w:val=""/>
      <w:lvlJc w:val="left"/>
      <w:pPr>
        <w:tabs>
          <w:tab w:val="num" w:pos="-176"/>
        </w:tabs>
        <w:ind w:left="-176" w:hanging="480"/>
      </w:pPr>
      <w:rPr>
        <w:rFonts w:ascii="Wingdings" w:hAnsi="Wingdings" w:hint="default"/>
      </w:rPr>
    </w:lvl>
    <w:lvl w:ilvl="3" w:tplc="04090001" w:tentative="1">
      <w:start w:val="1"/>
      <w:numFmt w:val="bullet"/>
      <w:lvlText w:val=""/>
      <w:lvlJc w:val="left"/>
      <w:pPr>
        <w:tabs>
          <w:tab w:val="num" w:pos="304"/>
        </w:tabs>
        <w:ind w:left="304" w:hanging="480"/>
      </w:pPr>
      <w:rPr>
        <w:rFonts w:ascii="Wingdings" w:hAnsi="Wingdings" w:hint="default"/>
      </w:rPr>
    </w:lvl>
    <w:lvl w:ilvl="4" w:tplc="04090003" w:tentative="1">
      <w:start w:val="1"/>
      <w:numFmt w:val="bullet"/>
      <w:lvlText w:val=""/>
      <w:lvlJc w:val="left"/>
      <w:pPr>
        <w:tabs>
          <w:tab w:val="num" w:pos="784"/>
        </w:tabs>
        <w:ind w:left="784" w:hanging="480"/>
      </w:pPr>
      <w:rPr>
        <w:rFonts w:ascii="Wingdings" w:hAnsi="Wingdings" w:hint="default"/>
      </w:rPr>
    </w:lvl>
    <w:lvl w:ilvl="5" w:tplc="04090005" w:tentative="1">
      <w:start w:val="1"/>
      <w:numFmt w:val="bullet"/>
      <w:lvlText w:val=""/>
      <w:lvlJc w:val="left"/>
      <w:pPr>
        <w:tabs>
          <w:tab w:val="num" w:pos="1264"/>
        </w:tabs>
        <w:ind w:left="1264" w:hanging="480"/>
      </w:pPr>
      <w:rPr>
        <w:rFonts w:ascii="Wingdings" w:hAnsi="Wingdings" w:hint="default"/>
      </w:rPr>
    </w:lvl>
    <w:lvl w:ilvl="6" w:tplc="04090001" w:tentative="1">
      <w:start w:val="1"/>
      <w:numFmt w:val="bullet"/>
      <w:lvlText w:val=""/>
      <w:lvlJc w:val="left"/>
      <w:pPr>
        <w:tabs>
          <w:tab w:val="num" w:pos="1744"/>
        </w:tabs>
        <w:ind w:left="1744" w:hanging="480"/>
      </w:pPr>
      <w:rPr>
        <w:rFonts w:ascii="Wingdings" w:hAnsi="Wingdings" w:hint="default"/>
      </w:rPr>
    </w:lvl>
    <w:lvl w:ilvl="7" w:tplc="04090003" w:tentative="1">
      <w:start w:val="1"/>
      <w:numFmt w:val="bullet"/>
      <w:lvlText w:val=""/>
      <w:lvlJc w:val="left"/>
      <w:pPr>
        <w:tabs>
          <w:tab w:val="num" w:pos="2224"/>
        </w:tabs>
        <w:ind w:left="2224" w:hanging="480"/>
      </w:pPr>
      <w:rPr>
        <w:rFonts w:ascii="Wingdings" w:hAnsi="Wingdings" w:hint="default"/>
      </w:rPr>
    </w:lvl>
    <w:lvl w:ilvl="8" w:tplc="04090005" w:tentative="1">
      <w:start w:val="1"/>
      <w:numFmt w:val="bullet"/>
      <w:lvlText w:val=""/>
      <w:lvlJc w:val="left"/>
      <w:pPr>
        <w:tabs>
          <w:tab w:val="num" w:pos="2704"/>
        </w:tabs>
        <w:ind w:left="2704" w:hanging="480"/>
      </w:pPr>
      <w:rPr>
        <w:rFonts w:ascii="Wingdings" w:hAnsi="Wingdings" w:hint="default"/>
      </w:rPr>
    </w:lvl>
  </w:abstractNum>
  <w:abstractNum w:abstractNumId="22" w15:restartNumberingAfterBreak="0">
    <w:nsid w:val="58F62BAC"/>
    <w:multiLevelType w:val="hybridMultilevel"/>
    <w:tmpl w:val="E6864F9A"/>
    <w:lvl w:ilvl="0" w:tplc="4E22DE10">
      <w:start w:val="1"/>
      <w:numFmt w:val="decimal"/>
      <w:lvlText w:val="%1."/>
      <w:lvlJc w:val="left"/>
      <w:pPr>
        <w:tabs>
          <w:tab w:val="num" w:pos="480"/>
        </w:tabs>
        <w:ind w:left="480" w:hanging="480"/>
      </w:pPr>
      <w:rPr>
        <w:rFonts w:ascii="Acer Foco" w:hAnsi="Acer Foco" w:hint="default"/>
        <w:b w:val="0"/>
        <w:caps w:val="0"/>
        <w:strike w:val="0"/>
        <w:dstrike w:val="0"/>
        <w:vanish w:val="0"/>
        <w:sz w:val="10"/>
        <w:szCs w:val="10"/>
        <w:vertAlign w:val="baseli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5FD710B7"/>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8F4422"/>
    <w:multiLevelType w:val="hybridMultilevel"/>
    <w:tmpl w:val="65529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0062EB"/>
    <w:multiLevelType w:val="multilevel"/>
    <w:tmpl w:val="54FE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2F7516"/>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AB6426"/>
    <w:multiLevelType w:val="hybridMultilevel"/>
    <w:tmpl w:val="B0F4F90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28" w15:restartNumberingAfterBreak="0">
    <w:nsid w:val="767068CD"/>
    <w:multiLevelType w:val="hybridMultilevel"/>
    <w:tmpl w:val="BD6C8250"/>
    <w:lvl w:ilvl="0" w:tplc="97CC1A18">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7F0549B2"/>
    <w:multiLevelType w:val="hybridMultilevel"/>
    <w:tmpl w:val="A5F4F172"/>
    <w:lvl w:ilvl="0" w:tplc="DE04D85A">
      <w:start w:val="1"/>
      <w:numFmt w:val="bullet"/>
      <w:pStyle w:val="softwarelist"/>
      <w:lvlText w:val=""/>
      <w:lvlPicBulletId w:val="0"/>
      <w:lvlJc w:val="left"/>
      <w:pPr>
        <w:tabs>
          <w:tab w:val="num" w:pos="1080"/>
        </w:tabs>
        <w:ind w:left="1080" w:hanging="360"/>
      </w:pPr>
      <w:rPr>
        <w:rFonts w:ascii="Symbol" w:hAnsi="Symbol" w:hint="default"/>
        <w:color w:val="auto"/>
        <w:sz w:val="12"/>
        <w:szCs w:val="12"/>
      </w:rPr>
    </w:lvl>
    <w:lvl w:ilvl="1" w:tplc="F070B0E0">
      <w:start w:val="1"/>
      <w:numFmt w:val="bullet"/>
      <w:lvlText w:val=""/>
      <w:lvlPicBulletId w:val="0"/>
      <w:lvlJc w:val="left"/>
      <w:pPr>
        <w:tabs>
          <w:tab w:val="num" w:pos="1507"/>
        </w:tabs>
        <w:ind w:left="1507" w:hanging="360"/>
      </w:pPr>
      <w:rPr>
        <w:rFonts w:ascii="Symbol" w:hAnsi="Symbol" w:hint="default"/>
        <w:color w:val="auto"/>
        <w:sz w:val="12"/>
        <w:szCs w:val="12"/>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num w:numId="1" w16cid:durableId="802308719">
    <w:abstractNumId w:val="18"/>
  </w:num>
  <w:num w:numId="2" w16cid:durableId="1952010085">
    <w:abstractNumId w:val="14"/>
  </w:num>
  <w:num w:numId="3" w16cid:durableId="1012606285">
    <w:abstractNumId w:val="15"/>
  </w:num>
  <w:num w:numId="4" w16cid:durableId="1314797022">
    <w:abstractNumId w:val="22"/>
  </w:num>
  <w:num w:numId="5" w16cid:durableId="1318876457">
    <w:abstractNumId w:val="17"/>
  </w:num>
  <w:num w:numId="6" w16cid:durableId="2045131350">
    <w:abstractNumId w:val="28"/>
  </w:num>
  <w:num w:numId="7" w16cid:durableId="135030406">
    <w:abstractNumId w:val="0"/>
  </w:num>
  <w:num w:numId="8" w16cid:durableId="1411853682">
    <w:abstractNumId w:val="24"/>
  </w:num>
  <w:num w:numId="9" w16cid:durableId="1927834740">
    <w:abstractNumId w:val="12"/>
  </w:num>
  <w:num w:numId="10" w16cid:durableId="249582925">
    <w:abstractNumId w:val="23"/>
  </w:num>
  <w:num w:numId="11" w16cid:durableId="1260941094">
    <w:abstractNumId w:val="29"/>
  </w:num>
  <w:num w:numId="12" w16cid:durableId="1583878629">
    <w:abstractNumId w:val="4"/>
  </w:num>
  <w:num w:numId="13" w16cid:durableId="2060587818">
    <w:abstractNumId w:val="25"/>
  </w:num>
  <w:num w:numId="14" w16cid:durableId="981496694">
    <w:abstractNumId w:val="21"/>
  </w:num>
  <w:num w:numId="15" w16cid:durableId="483283079">
    <w:abstractNumId w:val="24"/>
  </w:num>
  <w:num w:numId="16" w16cid:durableId="1817214353">
    <w:abstractNumId w:val="8"/>
  </w:num>
  <w:num w:numId="17" w16cid:durableId="283123688">
    <w:abstractNumId w:val="20"/>
  </w:num>
  <w:num w:numId="18" w16cid:durableId="1697385294">
    <w:abstractNumId w:val="7"/>
  </w:num>
  <w:num w:numId="19" w16cid:durableId="144471911">
    <w:abstractNumId w:val="19"/>
  </w:num>
  <w:num w:numId="20" w16cid:durableId="1167011636">
    <w:abstractNumId w:val="26"/>
  </w:num>
  <w:num w:numId="21" w16cid:durableId="1148932722">
    <w:abstractNumId w:val="6"/>
  </w:num>
  <w:num w:numId="22" w16cid:durableId="1409379292">
    <w:abstractNumId w:val="9"/>
  </w:num>
  <w:num w:numId="23" w16cid:durableId="1349211865">
    <w:abstractNumId w:val="3"/>
  </w:num>
  <w:num w:numId="24" w16cid:durableId="1907522195">
    <w:abstractNumId w:val="11"/>
  </w:num>
  <w:num w:numId="25" w16cid:durableId="387261990">
    <w:abstractNumId w:val="16"/>
  </w:num>
  <w:num w:numId="26" w16cid:durableId="1824540144">
    <w:abstractNumId w:val="13"/>
  </w:num>
  <w:num w:numId="27" w16cid:durableId="398678601">
    <w:abstractNumId w:val="27"/>
  </w:num>
  <w:num w:numId="28" w16cid:durableId="26369960">
    <w:abstractNumId w:val="1"/>
  </w:num>
  <w:num w:numId="29" w16cid:durableId="2082748369">
    <w:abstractNumId w:val="5"/>
  </w:num>
  <w:num w:numId="30" w16cid:durableId="1880314645">
    <w:abstractNumId w:val="2"/>
  </w:num>
  <w:num w:numId="31" w16cid:durableId="13940407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attachedTemplate r:id="rId1"/>
  <w:defaultTabStop w:val="719"/>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D34"/>
    <w:rsid w:val="000001AE"/>
    <w:rsid w:val="00002546"/>
    <w:rsid w:val="00002E12"/>
    <w:rsid w:val="0000497C"/>
    <w:rsid w:val="00007458"/>
    <w:rsid w:val="00010132"/>
    <w:rsid w:val="0001126B"/>
    <w:rsid w:val="0001138F"/>
    <w:rsid w:val="00016693"/>
    <w:rsid w:val="00016BAF"/>
    <w:rsid w:val="00016F7F"/>
    <w:rsid w:val="00023995"/>
    <w:rsid w:val="00024188"/>
    <w:rsid w:val="00024EE8"/>
    <w:rsid w:val="00026D62"/>
    <w:rsid w:val="00027309"/>
    <w:rsid w:val="00031ADE"/>
    <w:rsid w:val="0003627E"/>
    <w:rsid w:val="000362B8"/>
    <w:rsid w:val="00036D17"/>
    <w:rsid w:val="00044976"/>
    <w:rsid w:val="00044FE2"/>
    <w:rsid w:val="000457A2"/>
    <w:rsid w:val="0005359D"/>
    <w:rsid w:val="00056941"/>
    <w:rsid w:val="00057E07"/>
    <w:rsid w:val="00070C1D"/>
    <w:rsid w:val="000720CC"/>
    <w:rsid w:val="00074A88"/>
    <w:rsid w:val="00074D24"/>
    <w:rsid w:val="000806F2"/>
    <w:rsid w:val="00080F09"/>
    <w:rsid w:val="00082CD7"/>
    <w:rsid w:val="0008341C"/>
    <w:rsid w:val="000849F0"/>
    <w:rsid w:val="000875C4"/>
    <w:rsid w:val="00095ACF"/>
    <w:rsid w:val="00096880"/>
    <w:rsid w:val="000979E1"/>
    <w:rsid w:val="000A28EF"/>
    <w:rsid w:val="000A5D80"/>
    <w:rsid w:val="000A6474"/>
    <w:rsid w:val="000A652D"/>
    <w:rsid w:val="000B0BB2"/>
    <w:rsid w:val="000B102D"/>
    <w:rsid w:val="000B17DF"/>
    <w:rsid w:val="000B2BA5"/>
    <w:rsid w:val="000B36CD"/>
    <w:rsid w:val="000B5A67"/>
    <w:rsid w:val="000C1532"/>
    <w:rsid w:val="000C21EE"/>
    <w:rsid w:val="000C59F7"/>
    <w:rsid w:val="000D080F"/>
    <w:rsid w:val="000D0B98"/>
    <w:rsid w:val="000D20A4"/>
    <w:rsid w:val="000D44A6"/>
    <w:rsid w:val="000D4E4B"/>
    <w:rsid w:val="000D5CB8"/>
    <w:rsid w:val="000D7F1E"/>
    <w:rsid w:val="000E1798"/>
    <w:rsid w:val="000E481A"/>
    <w:rsid w:val="000E5882"/>
    <w:rsid w:val="000F1189"/>
    <w:rsid w:val="000F3242"/>
    <w:rsid w:val="000F401F"/>
    <w:rsid w:val="000F6E58"/>
    <w:rsid w:val="000F7133"/>
    <w:rsid w:val="00110A66"/>
    <w:rsid w:val="00113D5B"/>
    <w:rsid w:val="001221A8"/>
    <w:rsid w:val="00124C92"/>
    <w:rsid w:val="001250F3"/>
    <w:rsid w:val="001252CB"/>
    <w:rsid w:val="001271C9"/>
    <w:rsid w:val="0013058F"/>
    <w:rsid w:val="00130FA3"/>
    <w:rsid w:val="00134271"/>
    <w:rsid w:val="00135920"/>
    <w:rsid w:val="00140EF5"/>
    <w:rsid w:val="0014165C"/>
    <w:rsid w:val="00141FC9"/>
    <w:rsid w:val="00142FB0"/>
    <w:rsid w:val="00143E35"/>
    <w:rsid w:val="00144948"/>
    <w:rsid w:val="001463DA"/>
    <w:rsid w:val="00152F91"/>
    <w:rsid w:val="00153195"/>
    <w:rsid w:val="00161F87"/>
    <w:rsid w:val="00162C1C"/>
    <w:rsid w:val="00163071"/>
    <w:rsid w:val="00164B24"/>
    <w:rsid w:val="00167CA6"/>
    <w:rsid w:val="00172FF1"/>
    <w:rsid w:val="00177176"/>
    <w:rsid w:val="00182B1F"/>
    <w:rsid w:val="00182DCA"/>
    <w:rsid w:val="00197582"/>
    <w:rsid w:val="001A3480"/>
    <w:rsid w:val="001B11D5"/>
    <w:rsid w:val="001B25FB"/>
    <w:rsid w:val="001C1537"/>
    <w:rsid w:val="001C2A3B"/>
    <w:rsid w:val="001D103C"/>
    <w:rsid w:val="001D17A4"/>
    <w:rsid w:val="001D2764"/>
    <w:rsid w:val="001D367E"/>
    <w:rsid w:val="001D4AFD"/>
    <w:rsid w:val="001E1961"/>
    <w:rsid w:val="001E3354"/>
    <w:rsid w:val="001E6324"/>
    <w:rsid w:val="001E76D0"/>
    <w:rsid w:val="001F18FB"/>
    <w:rsid w:val="001F1D1F"/>
    <w:rsid w:val="001F28E5"/>
    <w:rsid w:val="001F3076"/>
    <w:rsid w:val="00203E54"/>
    <w:rsid w:val="00214654"/>
    <w:rsid w:val="00216FB7"/>
    <w:rsid w:val="0021750A"/>
    <w:rsid w:val="00231549"/>
    <w:rsid w:val="002350B5"/>
    <w:rsid w:val="00235DD0"/>
    <w:rsid w:val="00236673"/>
    <w:rsid w:val="00240D84"/>
    <w:rsid w:val="00242698"/>
    <w:rsid w:val="00242D89"/>
    <w:rsid w:val="00250AA3"/>
    <w:rsid w:val="0025382B"/>
    <w:rsid w:val="002574A3"/>
    <w:rsid w:val="0026021F"/>
    <w:rsid w:val="002605DD"/>
    <w:rsid w:val="00261839"/>
    <w:rsid w:val="00261E43"/>
    <w:rsid w:val="002660C2"/>
    <w:rsid w:val="0026663C"/>
    <w:rsid w:val="00266BD9"/>
    <w:rsid w:val="0027288F"/>
    <w:rsid w:val="002817AA"/>
    <w:rsid w:val="00291199"/>
    <w:rsid w:val="002923EB"/>
    <w:rsid w:val="002952BD"/>
    <w:rsid w:val="00297F6A"/>
    <w:rsid w:val="002A10CC"/>
    <w:rsid w:val="002B4428"/>
    <w:rsid w:val="002B4636"/>
    <w:rsid w:val="002B60E1"/>
    <w:rsid w:val="002C0CF3"/>
    <w:rsid w:val="002C69B3"/>
    <w:rsid w:val="002D0ACE"/>
    <w:rsid w:val="002D2275"/>
    <w:rsid w:val="002E0351"/>
    <w:rsid w:val="002E301D"/>
    <w:rsid w:val="002F1C1E"/>
    <w:rsid w:val="002F1F29"/>
    <w:rsid w:val="002F30A3"/>
    <w:rsid w:val="002F3385"/>
    <w:rsid w:val="002F4735"/>
    <w:rsid w:val="002F7121"/>
    <w:rsid w:val="002F72B2"/>
    <w:rsid w:val="00302631"/>
    <w:rsid w:val="00302A3D"/>
    <w:rsid w:val="003052F4"/>
    <w:rsid w:val="00307DE5"/>
    <w:rsid w:val="00312BA0"/>
    <w:rsid w:val="0031311B"/>
    <w:rsid w:val="003149C1"/>
    <w:rsid w:val="003177FD"/>
    <w:rsid w:val="00324923"/>
    <w:rsid w:val="0032602D"/>
    <w:rsid w:val="00326435"/>
    <w:rsid w:val="00334D1E"/>
    <w:rsid w:val="0033514B"/>
    <w:rsid w:val="00335B92"/>
    <w:rsid w:val="00337563"/>
    <w:rsid w:val="003376BD"/>
    <w:rsid w:val="0034366B"/>
    <w:rsid w:val="0034769C"/>
    <w:rsid w:val="00356ACA"/>
    <w:rsid w:val="00360EE8"/>
    <w:rsid w:val="00361166"/>
    <w:rsid w:val="003617F4"/>
    <w:rsid w:val="00362E86"/>
    <w:rsid w:val="00370C3C"/>
    <w:rsid w:val="00374F08"/>
    <w:rsid w:val="00380071"/>
    <w:rsid w:val="003805B2"/>
    <w:rsid w:val="0038713E"/>
    <w:rsid w:val="00387334"/>
    <w:rsid w:val="00387D7F"/>
    <w:rsid w:val="00393EB6"/>
    <w:rsid w:val="00396CFA"/>
    <w:rsid w:val="00396E9C"/>
    <w:rsid w:val="00397EE1"/>
    <w:rsid w:val="003A064A"/>
    <w:rsid w:val="003A0EF8"/>
    <w:rsid w:val="003A1A1C"/>
    <w:rsid w:val="003A2443"/>
    <w:rsid w:val="003A4DE9"/>
    <w:rsid w:val="003A6538"/>
    <w:rsid w:val="003A6DE0"/>
    <w:rsid w:val="003B26D3"/>
    <w:rsid w:val="003B6AB9"/>
    <w:rsid w:val="003C213D"/>
    <w:rsid w:val="003C3111"/>
    <w:rsid w:val="003C3A30"/>
    <w:rsid w:val="003C5B0E"/>
    <w:rsid w:val="003C5F2A"/>
    <w:rsid w:val="003C64DE"/>
    <w:rsid w:val="003C7A61"/>
    <w:rsid w:val="003C7CEF"/>
    <w:rsid w:val="003D4C5E"/>
    <w:rsid w:val="003D5D10"/>
    <w:rsid w:val="003D7AA8"/>
    <w:rsid w:val="003E0230"/>
    <w:rsid w:val="003E0888"/>
    <w:rsid w:val="003E0A4C"/>
    <w:rsid w:val="003E31A1"/>
    <w:rsid w:val="003E3590"/>
    <w:rsid w:val="003E580F"/>
    <w:rsid w:val="003E5BA0"/>
    <w:rsid w:val="003E6EDD"/>
    <w:rsid w:val="003F1172"/>
    <w:rsid w:val="003F169C"/>
    <w:rsid w:val="003F3D7F"/>
    <w:rsid w:val="00401C07"/>
    <w:rsid w:val="00402C6D"/>
    <w:rsid w:val="00404C9B"/>
    <w:rsid w:val="00414DF5"/>
    <w:rsid w:val="004152A9"/>
    <w:rsid w:val="0042343F"/>
    <w:rsid w:val="00425DD2"/>
    <w:rsid w:val="004274AC"/>
    <w:rsid w:val="00427B55"/>
    <w:rsid w:val="00431721"/>
    <w:rsid w:val="004401A9"/>
    <w:rsid w:val="00441AAC"/>
    <w:rsid w:val="00441FA7"/>
    <w:rsid w:val="0044303A"/>
    <w:rsid w:val="00443E27"/>
    <w:rsid w:val="00450519"/>
    <w:rsid w:val="004521A1"/>
    <w:rsid w:val="00453926"/>
    <w:rsid w:val="00453E5D"/>
    <w:rsid w:val="00455B3C"/>
    <w:rsid w:val="00457847"/>
    <w:rsid w:val="00460C74"/>
    <w:rsid w:val="00461B61"/>
    <w:rsid w:val="00464F04"/>
    <w:rsid w:val="004675BA"/>
    <w:rsid w:val="004729B4"/>
    <w:rsid w:val="00473EF9"/>
    <w:rsid w:val="0047491F"/>
    <w:rsid w:val="00475928"/>
    <w:rsid w:val="00475EB6"/>
    <w:rsid w:val="00477B53"/>
    <w:rsid w:val="00482706"/>
    <w:rsid w:val="0048392C"/>
    <w:rsid w:val="0048474C"/>
    <w:rsid w:val="00491B33"/>
    <w:rsid w:val="00493830"/>
    <w:rsid w:val="00495E9D"/>
    <w:rsid w:val="00497C68"/>
    <w:rsid w:val="004A4CA1"/>
    <w:rsid w:val="004A7585"/>
    <w:rsid w:val="004B1A1A"/>
    <w:rsid w:val="004B3148"/>
    <w:rsid w:val="004B432B"/>
    <w:rsid w:val="004B4684"/>
    <w:rsid w:val="004B796C"/>
    <w:rsid w:val="004C0437"/>
    <w:rsid w:val="004D0AC0"/>
    <w:rsid w:val="004D1CEC"/>
    <w:rsid w:val="004D4AF9"/>
    <w:rsid w:val="004D4BD4"/>
    <w:rsid w:val="004D62AF"/>
    <w:rsid w:val="004D7482"/>
    <w:rsid w:val="004E004B"/>
    <w:rsid w:val="004F7798"/>
    <w:rsid w:val="00501783"/>
    <w:rsid w:val="00502D0B"/>
    <w:rsid w:val="00502F1B"/>
    <w:rsid w:val="0050535B"/>
    <w:rsid w:val="0050597B"/>
    <w:rsid w:val="0050648C"/>
    <w:rsid w:val="005078F1"/>
    <w:rsid w:val="00510613"/>
    <w:rsid w:val="00515F5D"/>
    <w:rsid w:val="00516356"/>
    <w:rsid w:val="00517901"/>
    <w:rsid w:val="00520495"/>
    <w:rsid w:val="0052481F"/>
    <w:rsid w:val="00532C29"/>
    <w:rsid w:val="005365BD"/>
    <w:rsid w:val="00536CB4"/>
    <w:rsid w:val="0053763A"/>
    <w:rsid w:val="005456E0"/>
    <w:rsid w:val="00546604"/>
    <w:rsid w:val="00546691"/>
    <w:rsid w:val="0055181A"/>
    <w:rsid w:val="00553144"/>
    <w:rsid w:val="00556880"/>
    <w:rsid w:val="0056092D"/>
    <w:rsid w:val="00560DED"/>
    <w:rsid w:val="005610B4"/>
    <w:rsid w:val="0056169B"/>
    <w:rsid w:val="005626FC"/>
    <w:rsid w:val="005670FB"/>
    <w:rsid w:val="0057015A"/>
    <w:rsid w:val="005753A0"/>
    <w:rsid w:val="005755DF"/>
    <w:rsid w:val="0058271B"/>
    <w:rsid w:val="00583273"/>
    <w:rsid w:val="00584663"/>
    <w:rsid w:val="00585432"/>
    <w:rsid w:val="00585C53"/>
    <w:rsid w:val="00586D48"/>
    <w:rsid w:val="00587417"/>
    <w:rsid w:val="00595AC3"/>
    <w:rsid w:val="00596355"/>
    <w:rsid w:val="005979A3"/>
    <w:rsid w:val="005A1360"/>
    <w:rsid w:val="005A2193"/>
    <w:rsid w:val="005A2A94"/>
    <w:rsid w:val="005A3BB1"/>
    <w:rsid w:val="005A52B9"/>
    <w:rsid w:val="005B16AE"/>
    <w:rsid w:val="005C0850"/>
    <w:rsid w:val="005C2BB4"/>
    <w:rsid w:val="005D1F26"/>
    <w:rsid w:val="005D2E63"/>
    <w:rsid w:val="005D496D"/>
    <w:rsid w:val="005D55DD"/>
    <w:rsid w:val="005D5A9A"/>
    <w:rsid w:val="005D7347"/>
    <w:rsid w:val="005E4164"/>
    <w:rsid w:val="005F00C0"/>
    <w:rsid w:val="005F02DD"/>
    <w:rsid w:val="005F23E5"/>
    <w:rsid w:val="005F270A"/>
    <w:rsid w:val="005F5553"/>
    <w:rsid w:val="006013BD"/>
    <w:rsid w:val="00601EC8"/>
    <w:rsid w:val="006021E1"/>
    <w:rsid w:val="006022D7"/>
    <w:rsid w:val="0060709E"/>
    <w:rsid w:val="00607371"/>
    <w:rsid w:val="00610FAE"/>
    <w:rsid w:val="00622F89"/>
    <w:rsid w:val="0062357F"/>
    <w:rsid w:val="006248AE"/>
    <w:rsid w:val="00632F5D"/>
    <w:rsid w:val="006354A5"/>
    <w:rsid w:val="006373F2"/>
    <w:rsid w:val="006455A6"/>
    <w:rsid w:val="006459BD"/>
    <w:rsid w:val="00646BD9"/>
    <w:rsid w:val="00651D18"/>
    <w:rsid w:val="00651FDA"/>
    <w:rsid w:val="00652CD8"/>
    <w:rsid w:val="00654D75"/>
    <w:rsid w:val="00660EAD"/>
    <w:rsid w:val="00663AAF"/>
    <w:rsid w:val="00663CF0"/>
    <w:rsid w:val="00664858"/>
    <w:rsid w:val="00672F7E"/>
    <w:rsid w:val="006741F9"/>
    <w:rsid w:val="00674BEB"/>
    <w:rsid w:val="006800B3"/>
    <w:rsid w:val="00694E90"/>
    <w:rsid w:val="0069600D"/>
    <w:rsid w:val="00696BE6"/>
    <w:rsid w:val="00696CB1"/>
    <w:rsid w:val="006A11E3"/>
    <w:rsid w:val="006A15BD"/>
    <w:rsid w:val="006B3304"/>
    <w:rsid w:val="006B365E"/>
    <w:rsid w:val="006B4258"/>
    <w:rsid w:val="006B5DB7"/>
    <w:rsid w:val="006B62A7"/>
    <w:rsid w:val="006C1C53"/>
    <w:rsid w:val="006C4624"/>
    <w:rsid w:val="006C69E1"/>
    <w:rsid w:val="006D05E1"/>
    <w:rsid w:val="006D0BED"/>
    <w:rsid w:val="006D0FDC"/>
    <w:rsid w:val="006D374C"/>
    <w:rsid w:val="006F75CC"/>
    <w:rsid w:val="00700D61"/>
    <w:rsid w:val="00700EB0"/>
    <w:rsid w:val="00701584"/>
    <w:rsid w:val="0070260D"/>
    <w:rsid w:val="007047F6"/>
    <w:rsid w:val="00705887"/>
    <w:rsid w:val="00705BAF"/>
    <w:rsid w:val="00706109"/>
    <w:rsid w:val="00707C13"/>
    <w:rsid w:val="00710E5B"/>
    <w:rsid w:val="007127AC"/>
    <w:rsid w:val="007255B0"/>
    <w:rsid w:val="00726472"/>
    <w:rsid w:val="00736738"/>
    <w:rsid w:val="00741AB3"/>
    <w:rsid w:val="0074254A"/>
    <w:rsid w:val="0074294B"/>
    <w:rsid w:val="00742C85"/>
    <w:rsid w:val="0074302D"/>
    <w:rsid w:val="00743DD3"/>
    <w:rsid w:val="00745273"/>
    <w:rsid w:val="00745900"/>
    <w:rsid w:val="00761174"/>
    <w:rsid w:val="0076205D"/>
    <w:rsid w:val="00762F18"/>
    <w:rsid w:val="00764B14"/>
    <w:rsid w:val="00770832"/>
    <w:rsid w:val="00771011"/>
    <w:rsid w:val="00773059"/>
    <w:rsid w:val="007778A9"/>
    <w:rsid w:val="00777CF8"/>
    <w:rsid w:val="00790A04"/>
    <w:rsid w:val="00794953"/>
    <w:rsid w:val="007A31C6"/>
    <w:rsid w:val="007A4F40"/>
    <w:rsid w:val="007B0FE2"/>
    <w:rsid w:val="007B150E"/>
    <w:rsid w:val="007B2C93"/>
    <w:rsid w:val="007B510E"/>
    <w:rsid w:val="007B7B19"/>
    <w:rsid w:val="007B7E7A"/>
    <w:rsid w:val="007C0257"/>
    <w:rsid w:val="007C3456"/>
    <w:rsid w:val="007C5443"/>
    <w:rsid w:val="007D1FBB"/>
    <w:rsid w:val="007D3EF7"/>
    <w:rsid w:val="007D49D3"/>
    <w:rsid w:val="007D5250"/>
    <w:rsid w:val="007D68BE"/>
    <w:rsid w:val="007E5543"/>
    <w:rsid w:val="007E594A"/>
    <w:rsid w:val="007F1DB2"/>
    <w:rsid w:val="00801011"/>
    <w:rsid w:val="00801225"/>
    <w:rsid w:val="008040AD"/>
    <w:rsid w:val="00806A80"/>
    <w:rsid w:val="00822051"/>
    <w:rsid w:val="008252A0"/>
    <w:rsid w:val="008269FB"/>
    <w:rsid w:val="008275EA"/>
    <w:rsid w:val="008319E2"/>
    <w:rsid w:val="008369D3"/>
    <w:rsid w:val="00842BAA"/>
    <w:rsid w:val="00845AEC"/>
    <w:rsid w:val="0085335F"/>
    <w:rsid w:val="008553C6"/>
    <w:rsid w:val="008563C7"/>
    <w:rsid w:val="00857C33"/>
    <w:rsid w:val="00863F30"/>
    <w:rsid w:val="00873ACC"/>
    <w:rsid w:val="008822A6"/>
    <w:rsid w:val="008942FB"/>
    <w:rsid w:val="008A7021"/>
    <w:rsid w:val="008A70E7"/>
    <w:rsid w:val="008A78FF"/>
    <w:rsid w:val="008B05B3"/>
    <w:rsid w:val="008B2D19"/>
    <w:rsid w:val="008B75DF"/>
    <w:rsid w:val="008B7630"/>
    <w:rsid w:val="008C0716"/>
    <w:rsid w:val="008C1437"/>
    <w:rsid w:val="008C15FC"/>
    <w:rsid w:val="008C1E29"/>
    <w:rsid w:val="008C5311"/>
    <w:rsid w:val="008C7233"/>
    <w:rsid w:val="008D06BE"/>
    <w:rsid w:val="008D1E34"/>
    <w:rsid w:val="008D285B"/>
    <w:rsid w:val="008D2AB5"/>
    <w:rsid w:val="008D36F8"/>
    <w:rsid w:val="008D747D"/>
    <w:rsid w:val="008E7125"/>
    <w:rsid w:val="008F0384"/>
    <w:rsid w:val="008F2631"/>
    <w:rsid w:val="008F71CB"/>
    <w:rsid w:val="00907418"/>
    <w:rsid w:val="00907A07"/>
    <w:rsid w:val="00910839"/>
    <w:rsid w:val="009114C5"/>
    <w:rsid w:val="009159B0"/>
    <w:rsid w:val="00916347"/>
    <w:rsid w:val="00920CFA"/>
    <w:rsid w:val="009213B1"/>
    <w:rsid w:val="00922D34"/>
    <w:rsid w:val="00922EB2"/>
    <w:rsid w:val="00924A83"/>
    <w:rsid w:val="00925D95"/>
    <w:rsid w:val="0094251D"/>
    <w:rsid w:val="00945349"/>
    <w:rsid w:val="00953826"/>
    <w:rsid w:val="009554F6"/>
    <w:rsid w:val="00960A57"/>
    <w:rsid w:val="00963A47"/>
    <w:rsid w:val="00965ED4"/>
    <w:rsid w:val="009661CF"/>
    <w:rsid w:val="00970CB5"/>
    <w:rsid w:val="00973CC9"/>
    <w:rsid w:val="00992A30"/>
    <w:rsid w:val="00993294"/>
    <w:rsid w:val="00993BE6"/>
    <w:rsid w:val="009940C1"/>
    <w:rsid w:val="00995341"/>
    <w:rsid w:val="00995B7C"/>
    <w:rsid w:val="009972B0"/>
    <w:rsid w:val="009A09B4"/>
    <w:rsid w:val="009A3F18"/>
    <w:rsid w:val="009A73A9"/>
    <w:rsid w:val="009B140E"/>
    <w:rsid w:val="009B5852"/>
    <w:rsid w:val="009B6B5A"/>
    <w:rsid w:val="009C5464"/>
    <w:rsid w:val="009C59C9"/>
    <w:rsid w:val="009C618D"/>
    <w:rsid w:val="009C7408"/>
    <w:rsid w:val="009D0B8A"/>
    <w:rsid w:val="009D1093"/>
    <w:rsid w:val="009D3AD8"/>
    <w:rsid w:val="009D3F31"/>
    <w:rsid w:val="009D55FB"/>
    <w:rsid w:val="009E3B3A"/>
    <w:rsid w:val="009E5528"/>
    <w:rsid w:val="009F42AD"/>
    <w:rsid w:val="009F54B1"/>
    <w:rsid w:val="00A0159F"/>
    <w:rsid w:val="00A03310"/>
    <w:rsid w:val="00A06B67"/>
    <w:rsid w:val="00A10423"/>
    <w:rsid w:val="00A1209E"/>
    <w:rsid w:val="00A13449"/>
    <w:rsid w:val="00A15FB4"/>
    <w:rsid w:val="00A165CC"/>
    <w:rsid w:val="00A20704"/>
    <w:rsid w:val="00A2098C"/>
    <w:rsid w:val="00A2114D"/>
    <w:rsid w:val="00A23E73"/>
    <w:rsid w:val="00A2739E"/>
    <w:rsid w:val="00A32102"/>
    <w:rsid w:val="00A35D2C"/>
    <w:rsid w:val="00A4064D"/>
    <w:rsid w:val="00A44BFE"/>
    <w:rsid w:val="00A47EE1"/>
    <w:rsid w:val="00A52FC4"/>
    <w:rsid w:val="00A54128"/>
    <w:rsid w:val="00A55354"/>
    <w:rsid w:val="00A630CF"/>
    <w:rsid w:val="00A641C9"/>
    <w:rsid w:val="00A70048"/>
    <w:rsid w:val="00A775D1"/>
    <w:rsid w:val="00A83BCE"/>
    <w:rsid w:val="00A84855"/>
    <w:rsid w:val="00A84B40"/>
    <w:rsid w:val="00A8771E"/>
    <w:rsid w:val="00A90526"/>
    <w:rsid w:val="00A963A9"/>
    <w:rsid w:val="00A96B84"/>
    <w:rsid w:val="00AA02AC"/>
    <w:rsid w:val="00AA2E4B"/>
    <w:rsid w:val="00AA63A6"/>
    <w:rsid w:val="00AA6406"/>
    <w:rsid w:val="00AB016E"/>
    <w:rsid w:val="00AB2B59"/>
    <w:rsid w:val="00AB6C5E"/>
    <w:rsid w:val="00AB7AF6"/>
    <w:rsid w:val="00AC09A1"/>
    <w:rsid w:val="00AC15C9"/>
    <w:rsid w:val="00AC1BC3"/>
    <w:rsid w:val="00AC25DB"/>
    <w:rsid w:val="00AC3202"/>
    <w:rsid w:val="00AD1A95"/>
    <w:rsid w:val="00AD46D4"/>
    <w:rsid w:val="00AD59D1"/>
    <w:rsid w:val="00AE22C3"/>
    <w:rsid w:val="00AE725A"/>
    <w:rsid w:val="00AF30CE"/>
    <w:rsid w:val="00AF3B7A"/>
    <w:rsid w:val="00AF601E"/>
    <w:rsid w:val="00B029E1"/>
    <w:rsid w:val="00B037B6"/>
    <w:rsid w:val="00B05E6B"/>
    <w:rsid w:val="00B07154"/>
    <w:rsid w:val="00B07CA3"/>
    <w:rsid w:val="00B1350D"/>
    <w:rsid w:val="00B15985"/>
    <w:rsid w:val="00B2167A"/>
    <w:rsid w:val="00B21D67"/>
    <w:rsid w:val="00B23711"/>
    <w:rsid w:val="00B24C3D"/>
    <w:rsid w:val="00B27275"/>
    <w:rsid w:val="00B30C24"/>
    <w:rsid w:val="00B317FE"/>
    <w:rsid w:val="00B373E4"/>
    <w:rsid w:val="00B3767A"/>
    <w:rsid w:val="00B37CE7"/>
    <w:rsid w:val="00B42388"/>
    <w:rsid w:val="00B434F9"/>
    <w:rsid w:val="00B46397"/>
    <w:rsid w:val="00B46E1C"/>
    <w:rsid w:val="00B50587"/>
    <w:rsid w:val="00B5066A"/>
    <w:rsid w:val="00B51386"/>
    <w:rsid w:val="00B55961"/>
    <w:rsid w:val="00B62AA4"/>
    <w:rsid w:val="00B64B5D"/>
    <w:rsid w:val="00B66372"/>
    <w:rsid w:val="00B71428"/>
    <w:rsid w:val="00B723BF"/>
    <w:rsid w:val="00B728A4"/>
    <w:rsid w:val="00B80DEE"/>
    <w:rsid w:val="00B821D5"/>
    <w:rsid w:val="00B86A6A"/>
    <w:rsid w:val="00B87016"/>
    <w:rsid w:val="00B95482"/>
    <w:rsid w:val="00B95E5C"/>
    <w:rsid w:val="00B97A1D"/>
    <w:rsid w:val="00BA034A"/>
    <w:rsid w:val="00BA5ABC"/>
    <w:rsid w:val="00BB0D90"/>
    <w:rsid w:val="00BB1E37"/>
    <w:rsid w:val="00BB3B01"/>
    <w:rsid w:val="00BB4F90"/>
    <w:rsid w:val="00BB6CE9"/>
    <w:rsid w:val="00BB7F6C"/>
    <w:rsid w:val="00BC0A73"/>
    <w:rsid w:val="00BD37A3"/>
    <w:rsid w:val="00BD3CE8"/>
    <w:rsid w:val="00BD4564"/>
    <w:rsid w:val="00BD5EDA"/>
    <w:rsid w:val="00BD66A6"/>
    <w:rsid w:val="00BE0AC8"/>
    <w:rsid w:val="00BE1105"/>
    <w:rsid w:val="00BE1617"/>
    <w:rsid w:val="00BE373F"/>
    <w:rsid w:val="00BE5CEF"/>
    <w:rsid w:val="00BE6293"/>
    <w:rsid w:val="00BE6ECE"/>
    <w:rsid w:val="00BF0B37"/>
    <w:rsid w:val="00BF1C1F"/>
    <w:rsid w:val="00C03F0F"/>
    <w:rsid w:val="00C07470"/>
    <w:rsid w:val="00C101C5"/>
    <w:rsid w:val="00C114BA"/>
    <w:rsid w:val="00C15B43"/>
    <w:rsid w:val="00C169F9"/>
    <w:rsid w:val="00C21319"/>
    <w:rsid w:val="00C23FB1"/>
    <w:rsid w:val="00C26E2C"/>
    <w:rsid w:val="00C31F09"/>
    <w:rsid w:val="00C362EC"/>
    <w:rsid w:val="00C36479"/>
    <w:rsid w:val="00C44434"/>
    <w:rsid w:val="00C44FCA"/>
    <w:rsid w:val="00C44FCF"/>
    <w:rsid w:val="00C5335F"/>
    <w:rsid w:val="00C53EEE"/>
    <w:rsid w:val="00C657AA"/>
    <w:rsid w:val="00C65F57"/>
    <w:rsid w:val="00C70B47"/>
    <w:rsid w:val="00C715DD"/>
    <w:rsid w:val="00C80E2A"/>
    <w:rsid w:val="00C91EBD"/>
    <w:rsid w:val="00C93190"/>
    <w:rsid w:val="00C937C3"/>
    <w:rsid w:val="00C942D5"/>
    <w:rsid w:val="00C94BB2"/>
    <w:rsid w:val="00C95A3D"/>
    <w:rsid w:val="00C96D00"/>
    <w:rsid w:val="00CA6178"/>
    <w:rsid w:val="00CA6289"/>
    <w:rsid w:val="00CA7D34"/>
    <w:rsid w:val="00CB6E7A"/>
    <w:rsid w:val="00CB75A8"/>
    <w:rsid w:val="00CC0BA8"/>
    <w:rsid w:val="00CC23EB"/>
    <w:rsid w:val="00CC64D8"/>
    <w:rsid w:val="00CD02BE"/>
    <w:rsid w:val="00CD1584"/>
    <w:rsid w:val="00CD335C"/>
    <w:rsid w:val="00CD4670"/>
    <w:rsid w:val="00CD59FE"/>
    <w:rsid w:val="00CD7802"/>
    <w:rsid w:val="00CE22F5"/>
    <w:rsid w:val="00CE43FE"/>
    <w:rsid w:val="00CF1BD7"/>
    <w:rsid w:val="00CF7792"/>
    <w:rsid w:val="00D02DE7"/>
    <w:rsid w:val="00D0308F"/>
    <w:rsid w:val="00D04FDE"/>
    <w:rsid w:val="00D054BA"/>
    <w:rsid w:val="00D13A64"/>
    <w:rsid w:val="00D21BFA"/>
    <w:rsid w:val="00D25AA5"/>
    <w:rsid w:val="00D31043"/>
    <w:rsid w:val="00D320CB"/>
    <w:rsid w:val="00D34B60"/>
    <w:rsid w:val="00D40604"/>
    <w:rsid w:val="00D41760"/>
    <w:rsid w:val="00D451E4"/>
    <w:rsid w:val="00D456D4"/>
    <w:rsid w:val="00D465EB"/>
    <w:rsid w:val="00D50763"/>
    <w:rsid w:val="00D56AA9"/>
    <w:rsid w:val="00D61123"/>
    <w:rsid w:val="00D6193F"/>
    <w:rsid w:val="00D76FF8"/>
    <w:rsid w:val="00D80FDA"/>
    <w:rsid w:val="00D81091"/>
    <w:rsid w:val="00D82C5A"/>
    <w:rsid w:val="00D85ADF"/>
    <w:rsid w:val="00D91E75"/>
    <w:rsid w:val="00D93B16"/>
    <w:rsid w:val="00D9459E"/>
    <w:rsid w:val="00DA385C"/>
    <w:rsid w:val="00DA55CE"/>
    <w:rsid w:val="00DB2DB9"/>
    <w:rsid w:val="00DB5DC1"/>
    <w:rsid w:val="00DB65AB"/>
    <w:rsid w:val="00DB7BAB"/>
    <w:rsid w:val="00DC16AC"/>
    <w:rsid w:val="00DC2ECB"/>
    <w:rsid w:val="00DC4D83"/>
    <w:rsid w:val="00DC7862"/>
    <w:rsid w:val="00DD31C2"/>
    <w:rsid w:val="00DD61EB"/>
    <w:rsid w:val="00DD7E34"/>
    <w:rsid w:val="00DE32AC"/>
    <w:rsid w:val="00DE349E"/>
    <w:rsid w:val="00DE5354"/>
    <w:rsid w:val="00DF1324"/>
    <w:rsid w:val="00DF4E3E"/>
    <w:rsid w:val="00DF4FD5"/>
    <w:rsid w:val="00DF69D3"/>
    <w:rsid w:val="00DF752C"/>
    <w:rsid w:val="00DF7BE2"/>
    <w:rsid w:val="00E0592D"/>
    <w:rsid w:val="00E06381"/>
    <w:rsid w:val="00E073F2"/>
    <w:rsid w:val="00E07E79"/>
    <w:rsid w:val="00E12A82"/>
    <w:rsid w:val="00E14F16"/>
    <w:rsid w:val="00E1586D"/>
    <w:rsid w:val="00E21F09"/>
    <w:rsid w:val="00E2311C"/>
    <w:rsid w:val="00E30255"/>
    <w:rsid w:val="00E30C82"/>
    <w:rsid w:val="00E36D38"/>
    <w:rsid w:val="00E3726E"/>
    <w:rsid w:val="00E4019B"/>
    <w:rsid w:val="00E41353"/>
    <w:rsid w:val="00E42BF6"/>
    <w:rsid w:val="00E42D7E"/>
    <w:rsid w:val="00E44CA2"/>
    <w:rsid w:val="00E46B42"/>
    <w:rsid w:val="00E506A7"/>
    <w:rsid w:val="00E52980"/>
    <w:rsid w:val="00E5783A"/>
    <w:rsid w:val="00E60078"/>
    <w:rsid w:val="00E603C5"/>
    <w:rsid w:val="00E6152A"/>
    <w:rsid w:val="00E62278"/>
    <w:rsid w:val="00E70E53"/>
    <w:rsid w:val="00E73D51"/>
    <w:rsid w:val="00E750A4"/>
    <w:rsid w:val="00E803C7"/>
    <w:rsid w:val="00E81306"/>
    <w:rsid w:val="00E82F39"/>
    <w:rsid w:val="00E85EC2"/>
    <w:rsid w:val="00E8787B"/>
    <w:rsid w:val="00E933EC"/>
    <w:rsid w:val="00E94FE9"/>
    <w:rsid w:val="00EA02FF"/>
    <w:rsid w:val="00EA1997"/>
    <w:rsid w:val="00EB2A9B"/>
    <w:rsid w:val="00EB4848"/>
    <w:rsid w:val="00EB4BDF"/>
    <w:rsid w:val="00EB7A66"/>
    <w:rsid w:val="00EC189E"/>
    <w:rsid w:val="00EC2C4A"/>
    <w:rsid w:val="00EC3910"/>
    <w:rsid w:val="00EC3D40"/>
    <w:rsid w:val="00EC4184"/>
    <w:rsid w:val="00EC4FD4"/>
    <w:rsid w:val="00EC7A15"/>
    <w:rsid w:val="00ED103F"/>
    <w:rsid w:val="00ED1C24"/>
    <w:rsid w:val="00ED1DA1"/>
    <w:rsid w:val="00ED30C9"/>
    <w:rsid w:val="00ED4AF8"/>
    <w:rsid w:val="00ED584B"/>
    <w:rsid w:val="00EE0AAB"/>
    <w:rsid w:val="00EE0D45"/>
    <w:rsid w:val="00EF162E"/>
    <w:rsid w:val="00EF1970"/>
    <w:rsid w:val="00EF48DC"/>
    <w:rsid w:val="00EF4AB3"/>
    <w:rsid w:val="00EF54B5"/>
    <w:rsid w:val="00F00AC0"/>
    <w:rsid w:val="00F019D5"/>
    <w:rsid w:val="00F019E2"/>
    <w:rsid w:val="00F06422"/>
    <w:rsid w:val="00F068E3"/>
    <w:rsid w:val="00F07ACF"/>
    <w:rsid w:val="00F12A26"/>
    <w:rsid w:val="00F1605E"/>
    <w:rsid w:val="00F17D11"/>
    <w:rsid w:val="00F222AD"/>
    <w:rsid w:val="00F2295F"/>
    <w:rsid w:val="00F25959"/>
    <w:rsid w:val="00F26BDB"/>
    <w:rsid w:val="00F26CC9"/>
    <w:rsid w:val="00F27BB5"/>
    <w:rsid w:val="00F3578E"/>
    <w:rsid w:val="00F37B27"/>
    <w:rsid w:val="00F40605"/>
    <w:rsid w:val="00F40816"/>
    <w:rsid w:val="00F445E8"/>
    <w:rsid w:val="00F46B34"/>
    <w:rsid w:val="00F538CC"/>
    <w:rsid w:val="00F57576"/>
    <w:rsid w:val="00F601BD"/>
    <w:rsid w:val="00F612BB"/>
    <w:rsid w:val="00F63F42"/>
    <w:rsid w:val="00F672FE"/>
    <w:rsid w:val="00F71417"/>
    <w:rsid w:val="00F7455E"/>
    <w:rsid w:val="00F775B5"/>
    <w:rsid w:val="00F80538"/>
    <w:rsid w:val="00F81779"/>
    <w:rsid w:val="00F87122"/>
    <w:rsid w:val="00F93CDC"/>
    <w:rsid w:val="00FA07DD"/>
    <w:rsid w:val="00FA0920"/>
    <w:rsid w:val="00FA3303"/>
    <w:rsid w:val="00FA7A7B"/>
    <w:rsid w:val="00FB7E43"/>
    <w:rsid w:val="00FC43AC"/>
    <w:rsid w:val="00FD20E8"/>
    <w:rsid w:val="00FD30F4"/>
    <w:rsid w:val="00FD32F9"/>
    <w:rsid w:val="00FD33AF"/>
    <w:rsid w:val="00FD425D"/>
    <w:rsid w:val="00FD59B2"/>
    <w:rsid w:val="00FE2A31"/>
    <w:rsid w:val="00FE329A"/>
    <w:rsid w:val="00FE7D9A"/>
    <w:rsid w:val="00FE7DB4"/>
    <w:rsid w:val="00FF1052"/>
    <w:rsid w:val="00FF2A4A"/>
    <w:rsid w:val="00FF40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AE92A"/>
  <w15:docId w15:val="{DD666E93-3684-4D51-8A6D-E3AC35CFD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E5B"/>
    <w:pPr>
      <w:spacing w:after="200" w:line="276" w:lineRule="auto"/>
    </w:pPr>
    <w:rPr>
      <w:rFonts w:ascii="Acer Foco" w:hAnsi="Acer Foc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19D5"/>
    <w:pPr>
      <w:tabs>
        <w:tab w:val="center" w:pos="4680"/>
        <w:tab w:val="right" w:pos="9360"/>
      </w:tabs>
      <w:spacing w:after="0" w:line="240" w:lineRule="auto"/>
    </w:pPr>
  </w:style>
  <w:style w:type="character" w:customStyle="1" w:styleId="HeaderChar">
    <w:name w:val="Header Char"/>
    <w:link w:val="Header"/>
    <w:uiPriority w:val="99"/>
    <w:rsid w:val="00F019D5"/>
    <w:rPr>
      <w:rFonts w:ascii="Acer Foco" w:hAnsi="Acer Foco"/>
    </w:rPr>
  </w:style>
  <w:style w:type="paragraph" w:styleId="Footer">
    <w:name w:val="footer"/>
    <w:basedOn w:val="Normal"/>
    <w:link w:val="FooterChar"/>
    <w:uiPriority w:val="99"/>
    <w:unhideWhenUsed/>
    <w:rsid w:val="00F019D5"/>
    <w:pPr>
      <w:tabs>
        <w:tab w:val="center" w:pos="4680"/>
        <w:tab w:val="right" w:pos="9360"/>
      </w:tabs>
      <w:spacing w:after="0" w:line="240" w:lineRule="auto"/>
    </w:pPr>
  </w:style>
  <w:style w:type="character" w:customStyle="1" w:styleId="FooterChar">
    <w:name w:val="Footer Char"/>
    <w:link w:val="Footer"/>
    <w:uiPriority w:val="99"/>
    <w:rsid w:val="00F019D5"/>
    <w:rPr>
      <w:rFonts w:ascii="Acer Foco" w:hAnsi="Acer Foco"/>
    </w:rPr>
  </w:style>
  <w:style w:type="paragraph" w:styleId="BalloonText">
    <w:name w:val="Balloon Text"/>
    <w:basedOn w:val="Normal"/>
    <w:link w:val="BalloonTextChar"/>
    <w:uiPriority w:val="99"/>
    <w:semiHidden/>
    <w:unhideWhenUsed/>
    <w:rsid w:val="00F019D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19D5"/>
    <w:rPr>
      <w:rFonts w:ascii="Tahoma" w:hAnsi="Tahoma" w:cs="Tahoma"/>
      <w:sz w:val="16"/>
      <w:szCs w:val="16"/>
    </w:rPr>
  </w:style>
  <w:style w:type="table" w:styleId="TableGrid">
    <w:name w:val="Table Grid"/>
    <w:basedOn w:val="TableNormal"/>
    <w:uiPriority w:val="59"/>
    <w:rsid w:val="00484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efore3pt">
    <w:name w:val="Style Before:  3 pt"/>
    <w:basedOn w:val="Normal"/>
    <w:link w:val="StyleBefore3pt0"/>
    <w:rsid w:val="00F7455E"/>
    <w:pPr>
      <w:spacing w:before="60" w:after="0" w:line="240" w:lineRule="auto"/>
    </w:pPr>
    <w:rPr>
      <w:rFonts w:ascii="Frutiger Roman" w:hAnsi="Frutiger Roman"/>
      <w:szCs w:val="20"/>
      <w:lang w:val="en-GB" w:eastAsia="en-US"/>
    </w:rPr>
  </w:style>
  <w:style w:type="paragraph" w:styleId="List">
    <w:name w:val="List"/>
    <w:link w:val="ListChar"/>
    <w:rsid w:val="00F7455E"/>
    <w:pPr>
      <w:numPr>
        <w:numId w:val="3"/>
      </w:numPr>
      <w:tabs>
        <w:tab w:val="clear" w:pos="468"/>
        <w:tab w:val="num" w:pos="252"/>
      </w:tabs>
      <w:spacing w:line="200" w:lineRule="auto"/>
      <w:ind w:left="255" w:hanging="181"/>
    </w:pPr>
    <w:rPr>
      <w:rFonts w:ascii="Veto Com" w:hAnsi="Veto Com"/>
      <w:color w:val="FFFFFF"/>
      <w:sz w:val="10"/>
      <w:szCs w:val="12"/>
      <w:lang w:eastAsia="en-US"/>
    </w:rPr>
  </w:style>
  <w:style w:type="character" w:customStyle="1" w:styleId="StyleBefore3pt0">
    <w:name w:val="Style Before:  3 pt 字元"/>
    <w:link w:val="StyleBefore3pt"/>
    <w:rsid w:val="00F7455E"/>
    <w:rPr>
      <w:rFonts w:ascii="Frutiger Roman" w:eastAsia="新細明體" w:hAnsi="Frutiger Roman" w:cs="Times New Roman"/>
      <w:szCs w:val="20"/>
      <w:lang w:val="en-GB" w:eastAsia="en-US"/>
    </w:rPr>
  </w:style>
  <w:style w:type="character" w:customStyle="1" w:styleId="ListChar">
    <w:name w:val="List Char"/>
    <w:link w:val="List"/>
    <w:rsid w:val="00F7455E"/>
    <w:rPr>
      <w:rFonts w:ascii="Veto Com" w:eastAsia="新細明體" w:hAnsi="Veto Com" w:cs="Times New Roman"/>
      <w:color w:val="FFFFFF"/>
      <w:sz w:val="10"/>
      <w:szCs w:val="12"/>
      <w:lang w:eastAsia="en-US"/>
    </w:rPr>
  </w:style>
  <w:style w:type="paragraph" w:customStyle="1" w:styleId="Body2">
    <w:name w:val="Body2"/>
    <w:basedOn w:val="StyleBefore3pt"/>
    <w:link w:val="Body20"/>
    <w:rsid w:val="00F7455E"/>
    <w:pPr>
      <w:spacing w:before="0" w:line="200" w:lineRule="auto"/>
    </w:pPr>
    <w:rPr>
      <w:rFonts w:ascii="Veto Com" w:hAnsi="Veto Com"/>
      <w:sz w:val="12"/>
      <w:szCs w:val="12"/>
      <w:lang w:eastAsia="zh-TW"/>
    </w:rPr>
  </w:style>
  <w:style w:type="character" w:customStyle="1" w:styleId="Body20">
    <w:name w:val="Body2 字元"/>
    <w:link w:val="Body2"/>
    <w:rsid w:val="00F7455E"/>
    <w:rPr>
      <w:rFonts w:ascii="Veto Com" w:eastAsia="新細明體" w:hAnsi="Veto Com" w:cs="Times New Roman"/>
      <w:sz w:val="12"/>
      <w:szCs w:val="12"/>
      <w:lang w:val="en-GB"/>
    </w:rPr>
  </w:style>
  <w:style w:type="paragraph" w:customStyle="1" w:styleId="notelist">
    <w:name w:val="note list"/>
    <w:basedOn w:val="StyleBefore3pt"/>
    <w:rsid w:val="00F7455E"/>
    <w:pPr>
      <w:numPr>
        <w:numId w:val="2"/>
      </w:numPr>
      <w:tabs>
        <w:tab w:val="clear" w:pos="720"/>
        <w:tab w:val="num" w:pos="360"/>
      </w:tabs>
      <w:spacing w:before="0" w:line="200" w:lineRule="auto"/>
      <w:ind w:left="198" w:hanging="181"/>
    </w:pPr>
    <w:rPr>
      <w:rFonts w:ascii="Veto Com" w:hAnsi="Veto Com"/>
      <w:sz w:val="10"/>
      <w:szCs w:val="10"/>
      <w:lang w:val="en-US" w:eastAsia="zh-TW"/>
    </w:rPr>
  </w:style>
  <w:style w:type="paragraph" w:customStyle="1" w:styleId="Notelist2">
    <w:name w:val="Note list 2"/>
    <w:basedOn w:val="Normal"/>
    <w:rsid w:val="00F7455E"/>
    <w:pPr>
      <w:spacing w:after="0" w:line="200" w:lineRule="auto"/>
    </w:pPr>
    <w:rPr>
      <w:rFonts w:ascii="Veto Com" w:hAnsi="Veto Com"/>
      <w:sz w:val="10"/>
      <w:szCs w:val="10"/>
    </w:rPr>
  </w:style>
  <w:style w:type="paragraph" w:styleId="ListParagraph">
    <w:name w:val="List Paragraph"/>
    <w:basedOn w:val="Normal"/>
    <w:uiPriority w:val="34"/>
    <w:qFormat/>
    <w:rsid w:val="003C64DE"/>
    <w:pPr>
      <w:ind w:left="720"/>
      <w:contextualSpacing/>
    </w:pPr>
  </w:style>
  <w:style w:type="paragraph" w:customStyle="1" w:styleId="softwarelist">
    <w:name w:val="software list"/>
    <w:basedOn w:val="Normal"/>
    <w:rsid w:val="002B60E1"/>
    <w:pPr>
      <w:numPr>
        <w:numId w:val="11"/>
      </w:numPr>
      <w:tabs>
        <w:tab w:val="clear" w:pos="1080"/>
      </w:tabs>
      <w:spacing w:before="20" w:after="0" w:line="240" w:lineRule="auto"/>
      <w:ind w:left="222" w:hanging="138"/>
    </w:pPr>
    <w:rPr>
      <w:rFonts w:ascii="Frutiger Roman" w:hAnsi="Frutiger Roman"/>
      <w:sz w:val="12"/>
      <w:szCs w:val="12"/>
      <w:lang w:val="pt-PT"/>
    </w:rPr>
  </w:style>
  <w:style w:type="character" w:styleId="Hyperlink">
    <w:name w:val="Hyperlink"/>
    <w:uiPriority w:val="99"/>
    <w:unhideWhenUsed/>
    <w:rsid w:val="00801011"/>
    <w:rPr>
      <w:color w:val="0000FF"/>
      <w:u w:val="single"/>
    </w:rPr>
  </w:style>
  <w:style w:type="character" w:styleId="CommentReference">
    <w:name w:val="annotation reference"/>
    <w:uiPriority w:val="99"/>
    <w:semiHidden/>
    <w:unhideWhenUsed/>
    <w:rsid w:val="000979E1"/>
    <w:rPr>
      <w:sz w:val="18"/>
      <w:szCs w:val="18"/>
    </w:rPr>
  </w:style>
  <w:style w:type="paragraph" w:styleId="CommentText">
    <w:name w:val="annotation text"/>
    <w:basedOn w:val="Normal"/>
    <w:link w:val="CommentTextChar"/>
    <w:uiPriority w:val="99"/>
    <w:semiHidden/>
    <w:unhideWhenUsed/>
    <w:rsid w:val="000979E1"/>
  </w:style>
  <w:style w:type="character" w:customStyle="1" w:styleId="CommentTextChar">
    <w:name w:val="Comment Text Char"/>
    <w:link w:val="CommentText"/>
    <w:uiPriority w:val="99"/>
    <w:semiHidden/>
    <w:rsid w:val="000979E1"/>
    <w:rPr>
      <w:rFonts w:ascii="Acer Foco" w:hAnsi="Acer Foco"/>
      <w:sz w:val="22"/>
      <w:szCs w:val="22"/>
    </w:rPr>
  </w:style>
  <w:style w:type="paragraph" w:styleId="CommentSubject">
    <w:name w:val="annotation subject"/>
    <w:basedOn w:val="CommentText"/>
    <w:next w:val="CommentText"/>
    <w:link w:val="CommentSubjectChar"/>
    <w:uiPriority w:val="99"/>
    <w:semiHidden/>
    <w:unhideWhenUsed/>
    <w:rsid w:val="000979E1"/>
    <w:rPr>
      <w:b/>
      <w:bCs/>
    </w:rPr>
  </w:style>
  <w:style w:type="character" w:customStyle="1" w:styleId="CommentSubjectChar">
    <w:name w:val="Comment Subject Char"/>
    <w:link w:val="CommentSubject"/>
    <w:uiPriority w:val="99"/>
    <w:semiHidden/>
    <w:rsid w:val="000979E1"/>
    <w:rPr>
      <w:rFonts w:ascii="Acer Foco" w:hAnsi="Acer Foco"/>
      <w:b/>
      <w:bCs/>
      <w:sz w:val="22"/>
      <w:szCs w:val="22"/>
    </w:rPr>
  </w:style>
  <w:style w:type="paragraph" w:customStyle="1" w:styleId="a">
    <w:name w:val="[基本段落]"/>
    <w:basedOn w:val="Normal"/>
    <w:uiPriority w:val="99"/>
    <w:rsid w:val="008275EA"/>
    <w:pPr>
      <w:widowControl w:val="0"/>
      <w:autoSpaceDE w:val="0"/>
      <w:autoSpaceDN w:val="0"/>
      <w:adjustRightInd w:val="0"/>
      <w:spacing w:after="0" w:line="288" w:lineRule="auto"/>
      <w:textAlignment w:val="center"/>
    </w:pPr>
    <w:rPr>
      <w:rFonts w:ascii="Minion Pro" w:hAnsi="Minion Pro" w:cs="Minion Pro"/>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0437">
      <w:bodyDiv w:val="1"/>
      <w:marLeft w:val="0"/>
      <w:marRight w:val="0"/>
      <w:marTop w:val="0"/>
      <w:marBottom w:val="0"/>
      <w:divBdr>
        <w:top w:val="none" w:sz="0" w:space="0" w:color="auto"/>
        <w:left w:val="none" w:sz="0" w:space="0" w:color="auto"/>
        <w:bottom w:val="none" w:sz="0" w:space="0" w:color="auto"/>
        <w:right w:val="none" w:sz="0" w:space="0" w:color="auto"/>
      </w:divBdr>
    </w:div>
    <w:div w:id="691227888">
      <w:bodyDiv w:val="1"/>
      <w:marLeft w:val="0"/>
      <w:marRight w:val="0"/>
      <w:marTop w:val="0"/>
      <w:marBottom w:val="0"/>
      <w:divBdr>
        <w:top w:val="none" w:sz="0" w:space="0" w:color="auto"/>
        <w:left w:val="none" w:sz="0" w:space="0" w:color="auto"/>
        <w:bottom w:val="none" w:sz="0" w:space="0" w:color="auto"/>
        <w:right w:val="none" w:sz="0" w:space="0" w:color="auto"/>
      </w:divBdr>
    </w:div>
    <w:div w:id="1772777006">
      <w:bodyDiv w:val="1"/>
      <w:marLeft w:val="0"/>
      <w:marRight w:val="0"/>
      <w:marTop w:val="0"/>
      <w:marBottom w:val="0"/>
      <w:divBdr>
        <w:top w:val="none" w:sz="0" w:space="0" w:color="auto"/>
        <w:left w:val="none" w:sz="0" w:space="0" w:color="auto"/>
        <w:bottom w:val="none" w:sz="0" w:space="0" w:color="auto"/>
        <w:right w:val="none" w:sz="0" w:space="0" w:color="auto"/>
      </w:divBdr>
    </w:div>
    <w:div w:id="2080664566">
      <w:bodyDiv w:val="1"/>
      <w:marLeft w:val="0"/>
      <w:marRight w:val="0"/>
      <w:marTop w:val="0"/>
      <w:marBottom w:val="0"/>
      <w:divBdr>
        <w:top w:val="none" w:sz="0" w:space="0" w:color="auto"/>
        <w:left w:val="none" w:sz="0" w:space="0" w:color="auto"/>
        <w:bottom w:val="none" w:sz="0" w:space="0" w:color="auto"/>
        <w:right w:val="none" w:sz="0" w:space="0" w:color="auto"/>
      </w:divBdr>
    </w:div>
    <w:div w:id="213439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103034\Desktop\MY15%20Aspire%20Product%20Shee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A21737FDC80D4196B261C45BEC08CD" ma:contentTypeVersion="13" ma:contentTypeDescription="Create a new document." ma:contentTypeScope="" ma:versionID="b502cd83c9a1bd5560fdfd36bfd43182">
  <xsd:schema xmlns:xsd="http://www.w3.org/2001/XMLSchema" xmlns:xs="http://www.w3.org/2001/XMLSchema" xmlns:p="http://schemas.microsoft.com/office/2006/metadata/properties" xmlns:ns2="79335661-62b0-4ca7-a14b-7a0af14df4d3" xmlns:ns3="5be00b16-b0f1-4a6d-bd63-cb337e4d60d8" xmlns:ns4="6f4e233a-56d1-4c30-9ef5-35e898b9f28b" targetNamespace="http://schemas.microsoft.com/office/2006/metadata/properties" ma:root="true" ma:fieldsID="43524a2ef07dae033630d681a4e7d389" ns2:_="" ns3:_="" ns4:_="">
    <xsd:import namespace="79335661-62b0-4ca7-a14b-7a0af14df4d3"/>
    <xsd:import namespace="5be00b16-b0f1-4a6d-bd63-cb337e4d60d8"/>
    <xsd:import namespace="6f4e233a-56d1-4c30-9ef5-35e898b9f28b"/>
    <xsd:element name="properties">
      <xsd:complexType>
        <xsd:sequence>
          <xsd:element name="documentManagement">
            <xsd:complexType>
              <xsd:all>
                <xsd:element ref="ns2:nc0cb06aba9f490c8c1ed5a0bc2aa682" minOccurs="0"/>
                <xsd:element ref="ns3:TaxCatchAll" minOccurs="0"/>
                <xsd:element ref="ns2:k2b7068d5247422f810afa2c2186032d" minOccurs="0"/>
                <xsd:element ref="ns2:df1d203ceeb144f6b2e76cf5a7b26a2b" minOccurs="0"/>
                <xsd:element ref="ns2:n01750a81c5947bc8a1d4ff86fdb743e" minOccurs="0"/>
                <xsd:element ref="ns2:k5eee51e32d84f098a3898f6c5ccb5f0" minOccurs="0"/>
                <xsd:element ref="ns4:Thumbnai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35661-62b0-4ca7-a14b-7a0af14df4d3" elementFormDefault="qualified">
    <xsd:import namespace="http://schemas.microsoft.com/office/2006/documentManagement/types"/>
    <xsd:import namespace="http://schemas.microsoft.com/office/infopath/2007/PartnerControls"/>
    <xsd:element name="nc0cb06aba9f490c8c1ed5a0bc2aa682" ma:index="9" nillable="true" ma:taxonomy="true" ma:internalName="nc0cb06aba9f490c8c1ed5a0bc2aa682" ma:taxonomyFieldName="Projects" ma:displayName="Projects" ma:default="" ma:fieldId="{7c0cb06a-ba9f-490c-8c1e-d5a0bc2aa682}" ma:taxonomyMulti="true" ma:sspId="25398a83-0117-4f59-9a04-f80686c3c631" ma:termSetId="9bc8218a-1e0c-4e62-a149-c36fc2e9b5dc" ma:anchorId="00000000-0000-0000-0000-000000000000" ma:open="false" ma:isKeyword="false">
      <xsd:complexType>
        <xsd:sequence>
          <xsd:element ref="pc:Terms" minOccurs="0" maxOccurs="1"/>
        </xsd:sequence>
      </xsd:complexType>
    </xsd:element>
    <xsd:element name="k2b7068d5247422f810afa2c2186032d" ma:index="12" nillable="true" ma:taxonomy="true" ma:internalName="k2b7068d5247422f810afa2c2186032d" ma:taxonomyFieldName="Brands" ma:displayName="Brands" ma:default="" ma:fieldId="{42b7068d-5247-422f-810a-fa2c2186032d}" ma:taxonomyMulti="true" ma:sspId="25398a83-0117-4f59-9a04-f80686c3c631" ma:termSetId="e0d804cd-e28e-4c5a-8080-6004811d3ac6" ma:anchorId="00000000-0000-0000-0000-000000000000" ma:open="false" ma:isKeyword="false">
      <xsd:complexType>
        <xsd:sequence>
          <xsd:element ref="pc:Terms" minOccurs="0" maxOccurs="1"/>
        </xsd:sequence>
      </xsd:complexType>
    </xsd:element>
    <xsd:element name="df1d203ceeb144f6b2e76cf5a7b26a2b" ma:index="14" nillable="true" ma:taxonomy="true" ma:internalName="df1d203ceeb144f6b2e76cf5a7b26a2b" ma:taxonomyFieldName="Models" ma:displayName="Models" ma:default="" ma:fieldId="{df1d203c-eeb1-44f6-b2e7-6cf5a7b26a2b}" ma:taxonomyMulti="true" ma:sspId="25398a83-0117-4f59-9a04-f80686c3c631" ma:termSetId="c0b5548c-3925-45bb-b944-b860417fd8e5" ma:anchorId="00000000-0000-0000-0000-000000000000" ma:open="false" ma:isKeyword="false">
      <xsd:complexType>
        <xsd:sequence>
          <xsd:element ref="pc:Terms" minOccurs="0" maxOccurs="1"/>
        </xsd:sequence>
      </xsd:complexType>
    </xsd:element>
    <xsd:element name="n01750a81c5947bc8a1d4ff86fdb743e" ma:index="16" nillable="true" ma:taxonomy="true" ma:internalName="n01750a81c5947bc8a1d4ff86fdb743e" ma:taxonomyFieldName="DocumentType_Category" ma:displayName="DocumentType_Category" ma:default="" ma:fieldId="{701750a8-1c59-47bc-8a1d-4ff86fdb743e}" ma:sspId="25398a83-0117-4f59-9a04-f80686c3c631" ma:termSetId="9f9b365e-41ec-462d-8d6b-39c5fc50bc1b" ma:anchorId="00000000-0000-0000-0000-000000000000" ma:open="false" ma:isKeyword="false">
      <xsd:complexType>
        <xsd:sequence>
          <xsd:element ref="pc:Terms" minOccurs="0" maxOccurs="1"/>
        </xsd:sequence>
      </xsd:complexType>
    </xsd:element>
    <xsd:element name="k5eee51e32d84f098a3898f6c5ccb5f0" ma:index="18" nillable="true" ma:taxonomy="true" ma:internalName="k5eee51e32d84f098a3898f6c5ccb5f0" ma:taxonomyFieldName="Relationship" ma:displayName="Relationship" ma:default="" ma:fieldId="{45eee51e-32d8-4f09-8a38-98f6c5ccb5f0}" ma:taxonomyMulti="true" ma:sspId="25398a83-0117-4f59-9a04-f80686c3c631" ma:termSetId="562b8843-91ab-4a37-90ae-20a14eb94a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be00b16-b0f1-4a6d-bd63-cb337e4d60d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2e740ba-5297-4f87-a800-28597cd0e345}" ma:internalName="TaxCatchAll" ma:showField="CatchAllData" ma:web="5be00b16-b0f1-4a6d-bd63-cb337e4d60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f4e233a-56d1-4c30-9ef5-35e898b9f28b" elementFormDefault="qualified">
    <xsd:import namespace="http://schemas.microsoft.com/office/2006/documentManagement/types"/>
    <xsd:import namespace="http://schemas.microsoft.com/office/infopath/2007/PartnerControls"/>
    <xsd:element name="Thumbnail" ma:index="19" nillable="true" ma:displayName="Thumbnail" ma:internalName="Thumbnail">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k2b7068d5247422f810afa2c2186032d xmlns="79335661-62b0-4ca7-a14b-7a0af14df4d3">
      <Terms xmlns="http://schemas.microsoft.com/office/infopath/2007/PartnerControls">
        <TermInfo xmlns="http://schemas.microsoft.com/office/infopath/2007/PartnerControls">
          <TermName xmlns="http://schemas.microsoft.com/office/infopath/2007/PartnerControls">Acer:Swift</TermName>
          <TermId xmlns="http://schemas.microsoft.com/office/infopath/2007/PartnerControls">f2294b05-ac7f-4548-b24c-9c60ab89721a</TermId>
        </TermInfo>
      </Terms>
    </k2b7068d5247422f810afa2c2186032d>
    <n01750a81c5947bc8a1d4ff86fdb743e xmlns="79335661-62b0-4ca7-a14b-7a0af14df4d3">
      <Terms xmlns="http://schemas.microsoft.com/office/infopath/2007/PartnerControls">
        <TermInfo xmlns="http://schemas.microsoft.com/office/infopath/2007/PartnerControls">
          <TermName xmlns="http://schemas.microsoft.com/office/infopath/2007/PartnerControls">Model Specific:Product Sheet</TermName>
          <TermId xmlns="http://schemas.microsoft.com/office/infopath/2007/PartnerControls">a7cf541e-004b-412d-ba9d-31c77409071a</TermId>
        </TermInfo>
      </Terms>
    </n01750a81c5947bc8a1d4ff86fdb743e>
    <Thumbnail xmlns="6f4e233a-56d1-4c30-9ef5-35e898b9f28b" xsi:nil="true"/>
    <df1d203ceeb144f6b2e76cf5a7b26a2b xmlns="79335661-62b0-4ca7-a14b-7a0af14df4d3">
      <Terms xmlns="http://schemas.microsoft.com/office/infopath/2007/PartnerControls">
        <TermInfo xmlns="http://schemas.microsoft.com/office/infopath/2007/PartnerControls">
          <TermName xmlns="http://schemas.microsoft.com/office/infopath/2007/PartnerControls">SF514-51</TermName>
          <TermId xmlns="http://schemas.microsoft.com/office/infopath/2007/PartnerControls">81577710-d821-44b1-8fe2-ee8da39e4d72</TermId>
        </TermInfo>
      </Terms>
    </df1d203ceeb144f6b2e76cf5a7b26a2b>
    <k5eee51e32d84f098a3898f6c5ccb5f0 xmlns="79335661-62b0-4ca7-a14b-7a0af14df4d3">
      <Terms xmlns="http://schemas.microsoft.com/office/infopath/2007/PartnerControls">
        <TermInfo xmlns="http://schemas.microsoft.com/office/infopath/2007/PartnerControls">
          <TermName xmlns="http://schemas.microsoft.com/office/infopath/2007/PartnerControls">0cf0bd45-bcac-4aa9-a8c1-64ef96b2d844</TermName>
          <TermId xmlns="http://schemas.microsoft.com/office/infopath/2007/PartnerControls">c29d8f25-0cc4-41e3-873f-1b7467192d66</TermId>
        </TermInfo>
      </Terms>
    </k5eee51e32d84f098a3898f6c5ccb5f0>
    <TaxCatchAll xmlns="5be00b16-b0f1-4a6d-bd63-cb337e4d60d8">
      <Value>9437</Value>
      <Value>9324</Value>
      <Value>9473</Value>
      <Value>9472</Value>
      <Value>2817</Value>
    </TaxCatchAll>
    <nc0cb06aba9f490c8c1ed5a0bc2aa682 xmlns="79335661-62b0-4ca7-a14b-7a0af14df4d3">
      <Terms xmlns="http://schemas.microsoft.com/office/infopath/2007/PartnerControls">
        <TermInfo xmlns="http://schemas.microsoft.com/office/infopath/2007/PartnerControls">
          <TermName xmlns="http://schemas.microsoft.com/office/infopath/2007/PartnerControls">Notebook:MiniOne_SK</TermName>
          <TermId xmlns="http://schemas.microsoft.com/office/infopath/2007/PartnerControls">6c7acd16-ff45-4271-ae63-cee0623de3ba</TermId>
        </TermInfo>
      </Terms>
    </nc0cb06aba9f490c8c1ed5a0bc2aa682>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DEA8E-D365-4F7E-94DA-5544F0A1A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35661-62b0-4ca7-a14b-7a0af14df4d3"/>
    <ds:schemaRef ds:uri="5be00b16-b0f1-4a6d-bd63-cb337e4d60d8"/>
    <ds:schemaRef ds:uri="6f4e233a-56d1-4c30-9ef5-35e898b9f2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C13628-8FE5-4348-87A4-A3C5488CF7C0}">
  <ds:schemaRefs>
    <ds:schemaRef ds:uri="http://schemas.microsoft.com/office/2006/metadata/properties"/>
    <ds:schemaRef ds:uri="http://schemas.microsoft.com/office/infopath/2007/PartnerControls"/>
    <ds:schemaRef ds:uri="79335661-62b0-4ca7-a14b-7a0af14df4d3"/>
    <ds:schemaRef ds:uri="6f4e233a-56d1-4c30-9ef5-35e898b9f28b"/>
    <ds:schemaRef ds:uri="5be00b16-b0f1-4a6d-bd63-cb337e4d60d8"/>
  </ds:schemaRefs>
</ds:datastoreItem>
</file>

<file path=customXml/itemProps3.xml><?xml version="1.0" encoding="utf-8"?>
<ds:datastoreItem xmlns:ds="http://schemas.openxmlformats.org/officeDocument/2006/customXml" ds:itemID="{0A00B89E-BB76-4999-BBC6-BA9C6991E522}">
  <ds:schemaRefs>
    <ds:schemaRef ds:uri="http://schemas.microsoft.com/sharepoint/v3/contenttype/forms"/>
  </ds:schemaRefs>
</ds:datastoreItem>
</file>

<file path=customXml/itemProps4.xml><?xml version="1.0" encoding="utf-8"?>
<ds:datastoreItem xmlns:ds="http://schemas.openxmlformats.org/officeDocument/2006/customXml" ds:itemID="{4CD95AEE-7A6F-4559-9080-3A6F20B2F943}">
  <ds:schemaRefs>
    <ds:schemaRef ds:uri="http://schemas.openxmlformats.org/officeDocument/2006/bibliography"/>
  </ds:schemaRefs>
</ds:datastoreItem>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MY15 Aspire Product Sheet Template.dotx</Template>
  <TotalTime>7</TotalTime>
  <Pages>2</Pages>
  <Words>9</Words>
  <Characters>51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Product Sheet</vt:lpstr>
    </vt:vector>
  </TitlesOfParts>
  <Company>ACER</Company>
  <LinksUpToDate>false</LinksUpToDate>
  <CharactersWithSpaces>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Sheet</dc:title>
  <dc:creator>Jenasy.Chen@acer.com</dc:creator>
  <cp:keywords/>
  <dc:description/>
  <cp:lastModifiedBy>Gurden, Clark</cp:lastModifiedBy>
  <cp:revision>5</cp:revision>
  <cp:lastPrinted>2017-01-23T07:02:00Z</cp:lastPrinted>
  <dcterms:created xsi:type="dcterms:W3CDTF">2026-01-30T10:46:00Z</dcterms:created>
  <dcterms:modified xsi:type="dcterms:W3CDTF">2026-02-01T16:13:00Z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0x01010041A21737FDC80D4196B261C45BEC08CD</vt:lpwstr>
  </property>
  <property fmtid="{D5CDD505-2E9C-101B-9397-08002B2CF9AE}" pid="3" name="Projects">
    <vt:lpwstr>9324;#Notebook:MiniOne_SK|6c7acd16-ff45-4271-ae63-cee0623de3ba</vt:lpwstr>
  </property>
  <property fmtid="{D5CDD505-2E9C-101B-9397-08002B2CF9AE}" pid="4" name="DocumentType_Category">
    <vt:lpwstr>2817;#Model Specific:Product Sheet|a7cf541e-004b-412d-ba9d-31c77409071a</vt:lpwstr>
  </property>
  <property fmtid="{D5CDD505-2E9C-101B-9397-08002B2CF9AE}" pid="5" name="Relationship">
    <vt:lpwstr>9473;#0cf0bd45-bcac-4aa9-a8c1-64ef96b2d844|c29d8f25-0cc4-41e3-873f-1b7467192d66</vt:lpwstr>
  </property>
  <property fmtid="{D5CDD505-2E9C-101B-9397-08002B2CF9AE}" pid="6" name="Brands">
    <vt:lpwstr>9437;#Acer:Swift|f2294b05-ac7f-4548-b24c-9c60ab89721a</vt:lpwstr>
  </property>
  <property fmtid="{D5CDD505-2E9C-101B-9397-08002B2CF9AE}" pid="7" name="Models">
    <vt:lpwstr>9472;#SF514-51|81577710-d821-44b1-8fe2-ee8da39e4d72</vt:lpwstr>
  </property>
</Properties>
</file>