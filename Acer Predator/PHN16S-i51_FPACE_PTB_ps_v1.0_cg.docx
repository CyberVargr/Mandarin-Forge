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A3359" w14:textId="351659DD" w:rsidR="00BA5B0F" w:rsidRDefault="00726D4C" w:rsidP="00BA5B0F">
      <w:r>
        <w:rPr>
          <w:noProof/>
        </w:rPr>
        <w:drawing>
          <wp:anchor distT="0" distB="0" distL="114300" distR="114300" simplePos="0" relativeHeight="251630080" behindDoc="1" locked="0" layoutInCell="1" allowOverlap="1" wp14:anchorId="231523B6" wp14:editId="27F31D12">
            <wp:simplePos x="0" y="0"/>
            <wp:positionH relativeFrom="column">
              <wp:posOffset>-551960</wp:posOffset>
            </wp:positionH>
            <wp:positionV relativeFrom="paragraph">
              <wp:posOffset>-1246441</wp:posOffset>
            </wp:positionV>
            <wp:extent cx="7559675" cy="10851266"/>
            <wp:effectExtent l="0" t="0" r="0" b="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9675" cy="10851266"/>
                    </a:xfrm>
                    <a:prstGeom prst="rect">
                      <a:avLst/>
                    </a:prstGeom>
                    <a:noFill/>
                  </pic:spPr>
                </pic:pic>
              </a:graphicData>
            </a:graphic>
            <wp14:sizeRelH relativeFrom="page">
              <wp14:pctWidth>0</wp14:pctWidth>
            </wp14:sizeRelH>
            <wp14:sizeRelV relativeFrom="page">
              <wp14:pctHeight>0</wp14:pctHeight>
            </wp14:sizeRelV>
          </wp:anchor>
        </w:drawing>
      </w:r>
      <w:r w:rsidR="00761570">
        <w:rPr>
          <w:noProof/>
        </w:rPr>
        <w:drawing>
          <wp:anchor distT="0" distB="0" distL="114300" distR="114300" simplePos="0" relativeHeight="251629056" behindDoc="0" locked="0" layoutInCell="1" allowOverlap="1" wp14:anchorId="7D07AFFD" wp14:editId="2AF789ED">
            <wp:simplePos x="0" y="0"/>
            <wp:positionH relativeFrom="margin">
              <wp:posOffset>70269</wp:posOffset>
            </wp:positionH>
            <wp:positionV relativeFrom="paragraph">
              <wp:posOffset>88592</wp:posOffset>
            </wp:positionV>
            <wp:extent cx="2691371" cy="583902"/>
            <wp:effectExtent l="0" t="0" r="0" b="6985"/>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91371" cy="583902"/>
                    </a:xfrm>
                    <a:prstGeom prst="rect">
                      <a:avLst/>
                    </a:prstGeom>
                  </pic:spPr>
                </pic:pic>
              </a:graphicData>
            </a:graphic>
            <wp14:sizeRelH relativeFrom="page">
              <wp14:pctWidth>0</wp14:pctWidth>
            </wp14:sizeRelH>
            <wp14:sizeRelV relativeFrom="page">
              <wp14:pctHeight>0</wp14:pctHeight>
            </wp14:sizeRelV>
          </wp:anchor>
        </w:drawing>
      </w:r>
      <w:r w:rsidR="00C65418">
        <w:rPr>
          <w:noProof/>
        </w:rPr>
        <mc:AlternateContent>
          <mc:Choice Requires="wps">
            <w:drawing>
              <wp:anchor distT="0" distB="0" distL="114300" distR="114300" simplePos="0" relativeHeight="251631104" behindDoc="0" locked="0" layoutInCell="1" allowOverlap="1" wp14:anchorId="06C07292" wp14:editId="5C4DF0A9">
                <wp:simplePos x="0" y="0"/>
                <wp:positionH relativeFrom="page">
                  <wp:posOffset>-266700</wp:posOffset>
                </wp:positionH>
                <wp:positionV relativeFrom="paragraph">
                  <wp:posOffset>-1612265</wp:posOffset>
                </wp:positionV>
                <wp:extent cx="266700" cy="1071880"/>
                <wp:effectExtent l="0" t="0" r="0" b="0"/>
                <wp:wrapNone/>
                <wp:docPr id="809883497"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1071880"/>
                        </a:xfrm>
                        <a:prstGeom prst="rect">
                          <a:avLst/>
                        </a:prstGeom>
                        <a:solidFill>
                          <a:schemeClr val="tx1"/>
                        </a:solidFill>
                        <a:ln w="9525">
                          <a:noFill/>
                          <a:miter lim="800000"/>
                          <a:headEnd/>
                          <a:tailEnd/>
                        </a:ln>
                      </wps:spPr>
                      <wps:txbx>
                        <w:txbxContent>
                          <w:p w14:paraId="05CEAEC8" w14:textId="77777777" w:rsidR="007D3265" w:rsidRPr="001E6D0E" w:rsidRDefault="007D3265" w:rsidP="00306382">
                            <w:pPr>
                              <w:spacing w:afterLines="30" w:after="72"/>
                              <w:rPr>
                                <w:rFonts w:ascii="Acer Foco Light" w:hAnsi="Acer Foco Light"/>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C07292" id="_x0000_t202" coordsize="21600,21600" o:spt="202" path="m,l,21600r21600,l21600,xe">
                <v:stroke joinstyle="miter"/>
                <v:path gradientshapeok="t" o:connecttype="rect"/>
              </v:shapetype>
              <v:shape id="Text Box 52" o:spid="_x0000_s1026" type="#_x0000_t202" style="position:absolute;margin-left:-21pt;margin-top:-126.95pt;width:21pt;height:84.4pt;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" fillcolor="black [3213]" stroked="f">
                <v:textbox>
                  <w:txbxContent>
                    <w:p w14:paraId="05CEAEC8" w14:textId="77777777" w:rsidR="007D3265" w:rsidRPr="001E6D0E" w:rsidRDefault="007D3265" w:rsidP="00306382">
                      <w:pPr>
                        <w:spacing w:afterLines="30" w:after="72"/>
                        <w:rPr>
                          <w:rFonts w:ascii="Acer Foco Light" w:hAnsi="Acer Foco Light"/>
                          <w:sz w:val="40"/>
                          <w:szCs w:val="40"/>
                        </w:rPr>
                      </w:pPr>
                    </w:p>
                  </w:txbxContent>
                </v:textbox>
                <w10:wrap anchorx="page"/>
              </v:shape>
            </w:pict>
          </mc:Fallback>
        </mc:AlternateContent>
      </w:r>
    </w:p>
    <w:p w14:paraId="25F09F32" w14:textId="625B697B" w:rsidR="00205A2C" w:rsidRDefault="00205A2C" w:rsidP="00BA5B0F"/>
    <w:p w14:paraId="1B180E0B" w14:textId="4E60AAED" w:rsidR="0033685D" w:rsidRDefault="0033685D" w:rsidP="00BA5B0F"/>
    <w:p w14:paraId="04DF7D6A" w14:textId="2F5C0EEC" w:rsidR="0033685D" w:rsidRPr="00BC7B2E" w:rsidRDefault="0033685D" w:rsidP="00BA5B0F"/>
    <w:p w14:paraId="0CDAEE94" w14:textId="2C8246FA" w:rsidR="00205A2C" w:rsidRPr="00F167BD" w:rsidRDefault="007E2E6A" w:rsidP="00BA5B0F">
      <w:r>
        <w:rPr>
          <w:noProof/>
        </w:rPr>
        <w:drawing>
          <wp:anchor distT="0" distB="0" distL="114300" distR="114300" simplePos="0" relativeHeight="251653632" behindDoc="1" locked="0" layoutInCell="1" allowOverlap="1" wp14:anchorId="7E9BA7B6" wp14:editId="1DB2C634">
            <wp:simplePos x="0" y="0"/>
            <wp:positionH relativeFrom="column">
              <wp:posOffset>-1690</wp:posOffset>
            </wp:positionH>
            <wp:positionV relativeFrom="paragraph">
              <wp:posOffset>312646</wp:posOffset>
            </wp:positionV>
            <wp:extent cx="6479540" cy="5133010"/>
            <wp:effectExtent l="0" t="0" r="0" b="0"/>
            <wp:wrapNone/>
            <wp:docPr id="11424255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25527" name="圖片 1"/>
                    <pic:cNvPicPr/>
                  </pic:nvPicPr>
                  <pic:blipFill>
                    <a:blip r:embed="rId10">
                      <a:extLst>
                        <a:ext uri="{28A0092B-C50C-407E-A947-70E740481C1C}">
                          <a14:useLocalDpi xmlns:a14="http://schemas.microsoft.com/office/drawing/2010/main" val="0"/>
                        </a:ext>
                      </a:extLst>
                    </a:blip>
                    <a:stretch>
                      <a:fillRect/>
                    </a:stretch>
                  </pic:blipFill>
                  <pic:spPr>
                    <a:xfrm>
                      <a:off x="0" y="0"/>
                      <a:ext cx="6479540" cy="5133010"/>
                    </a:xfrm>
                    <a:prstGeom prst="rect">
                      <a:avLst/>
                    </a:prstGeom>
                  </pic:spPr>
                </pic:pic>
              </a:graphicData>
            </a:graphic>
            <wp14:sizeRelH relativeFrom="margin">
              <wp14:pctWidth>0</wp14:pctWidth>
            </wp14:sizeRelH>
            <wp14:sizeRelV relativeFrom="margin">
              <wp14:pctHeight>0</wp14:pctHeight>
            </wp14:sizeRelV>
          </wp:anchor>
        </w:drawing>
      </w:r>
    </w:p>
    <w:p w14:paraId="45FF578B" w14:textId="07BB0382" w:rsidR="00A67DFF" w:rsidRPr="00DB1DDD" w:rsidRDefault="00A67DFF" w:rsidP="00D37B98"/>
    <w:p w14:paraId="6FCE36AD" w14:textId="1BAB045F" w:rsidR="00A67DFF" w:rsidRDefault="00A67DFF" w:rsidP="00D37B98"/>
    <w:p w14:paraId="55147A1D" w14:textId="0F9C6550" w:rsidR="00A67DFF" w:rsidRDefault="00A67DFF" w:rsidP="00D37B98"/>
    <w:p w14:paraId="0D9DA0B3" w14:textId="0E545766" w:rsidR="00A67DFF" w:rsidRDefault="00A67DFF" w:rsidP="00D37B98"/>
    <w:p w14:paraId="732AB7A9" w14:textId="4A3D04A4" w:rsidR="00A67DFF" w:rsidRDefault="00A67DFF" w:rsidP="00D37B98"/>
    <w:p w14:paraId="48D4B6EB" w14:textId="20ACE21D" w:rsidR="00A67DFF" w:rsidRDefault="00A67DFF" w:rsidP="00D37B98"/>
    <w:p w14:paraId="237A3E33" w14:textId="4AB8C769" w:rsidR="00A67DFF" w:rsidRDefault="00A67DFF" w:rsidP="00D37B98"/>
    <w:p w14:paraId="23B0E26D" w14:textId="24599E3E" w:rsidR="00A67DFF" w:rsidRDefault="00A67DFF" w:rsidP="00D37B98"/>
    <w:p w14:paraId="53EB3667" w14:textId="77777777" w:rsidR="00A67DFF" w:rsidRDefault="00A67DFF" w:rsidP="00D37B98"/>
    <w:p w14:paraId="01930036" w14:textId="77777777" w:rsidR="00A67DFF" w:rsidRDefault="00A67DFF" w:rsidP="00D37B98"/>
    <w:p w14:paraId="7F7BD594" w14:textId="77777777" w:rsidR="00A67DFF" w:rsidRDefault="00A67DFF" w:rsidP="00D37B98"/>
    <w:p w14:paraId="4CBD9749" w14:textId="77777777" w:rsidR="00A67DFF" w:rsidRDefault="00A67DFF" w:rsidP="00D37B98"/>
    <w:p w14:paraId="2061AEF4" w14:textId="77777777" w:rsidR="00A67DFF" w:rsidRDefault="00A67DFF" w:rsidP="00D37B98"/>
    <w:p w14:paraId="5E817B8A" w14:textId="77777777" w:rsidR="00A67DFF" w:rsidRDefault="00A67DFF" w:rsidP="00D37B98"/>
    <w:p w14:paraId="286D401D" w14:textId="77777777" w:rsidR="00A67DFF" w:rsidRDefault="00A67DFF" w:rsidP="00D37B98"/>
    <w:p w14:paraId="0241705B" w14:textId="77777777" w:rsidR="00A67DFF" w:rsidRDefault="00A67DFF" w:rsidP="00D37B98"/>
    <w:p w14:paraId="2380020A" w14:textId="3A91332D" w:rsidR="00551D1D" w:rsidRDefault="00551D1D" w:rsidP="00D37B98"/>
    <w:tbl>
      <w:tblPr>
        <w:tblpPr w:leftFromText="181" w:rightFromText="181" w:vertAnchor="page" w:horzAnchor="margin" w:tblpY="13581"/>
        <w:tblW w:w="10206" w:type="dxa"/>
        <w:tblLayout w:type="fixed"/>
        <w:tblLook w:val="04A0" w:firstRow="1" w:lastRow="0" w:firstColumn="1" w:lastColumn="0" w:noHBand="0" w:noVBand="1"/>
      </w:tblPr>
      <w:tblGrid>
        <w:gridCol w:w="1134"/>
        <w:gridCol w:w="1134"/>
        <w:gridCol w:w="1134"/>
        <w:gridCol w:w="1134"/>
        <w:gridCol w:w="1134"/>
        <w:gridCol w:w="1134"/>
        <w:gridCol w:w="1134"/>
        <w:gridCol w:w="1134"/>
        <w:gridCol w:w="1134"/>
      </w:tblGrid>
      <w:tr w:rsidR="00A13A53" w:rsidRPr="0060709E" w14:paraId="179F3CD5" w14:textId="77777777" w:rsidTr="0070582C">
        <w:trPr>
          <w:trHeight w:val="1134"/>
        </w:trPr>
        <w:tc>
          <w:tcPr>
            <w:tcW w:w="2268" w:type="dxa"/>
            <w:gridSpan w:val="2"/>
            <w:vAlign w:val="center"/>
          </w:tcPr>
          <w:p w14:paraId="00DB0F35" w14:textId="5E005F55" w:rsidR="00A13A53" w:rsidRPr="00A40581" w:rsidRDefault="00A13A53" w:rsidP="00E87E9A">
            <w:pPr>
              <w:spacing w:after="0" w:line="240" w:lineRule="auto"/>
              <w:ind w:leftChars="-64" w:left="-141"/>
              <w:jc w:val="center"/>
              <w:rPr>
                <w:highlight w:val="red"/>
              </w:rPr>
            </w:pPr>
          </w:p>
        </w:tc>
        <w:tc>
          <w:tcPr>
            <w:tcW w:w="1134" w:type="dxa"/>
            <w:vAlign w:val="center"/>
          </w:tcPr>
          <w:p w14:paraId="6EE31900" w14:textId="79A4ECFF" w:rsidR="00A13A53" w:rsidRDefault="00A13A53" w:rsidP="00E87E9A">
            <w:pPr>
              <w:spacing w:after="0" w:line="240" w:lineRule="auto"/>
              <w:ind w:leftChars="-64" w:left="-141"/>
              <w:jc w:val="center"/>
              <w:rPr>
                <w:noProof/>
              </w:rPr>
            </w:pPr>
          </w:p>
        </w:tc>
        <w:tc>
          <w:tcPr>
            <w:tcW w:w="1134" w:type="dxa"/>
            <w:vAlign w:val="center"/>
          </w:tcPr>
          <w:p w14:paraId="19431069" w14:textId="686061C4" w:rsidR="00A13A53" w:rsidRPr="00A40581" w:rsidRDefault="00A13A53" w:rsidP="00E87E9A">
            <w:pPr>
              <w:spacing w:after="0" w:line="240" w:lineRule="auto"/>
              <w:ind w:leftChars="-64" w:left="-141"/>
              <w:jc w:val="center"/>
              <w:rPr>
                <w:highlight w:val="red"/>
              </w:rPr>
            </w:pPr>
          </w:p>
        </w:tc>
        <w:tc>
          <w:tcPr>
            <w:tcW w:w="1134" w:type="dxa"/>
            <w:vAlign w:val="center"/>
          </w:tcPr>
          <w:p w14:paraId="3CD95174" w14:textId="77777777" w:rsidR="00A13A53" w:rsidRPr="00A40581" w:rsidRDefault="00A13A53" w:rsidP="00E87E9A">
            <w:pPr>
              <w:spacing w:after="0" w:line="240" w:lineRule="auto"/>
              <w:jc w:val="center"/>
              <w:rPr>
                <w:highlight w:val="red"/>
              </w:rPr>
            </w:pPr>
          </w:p>
        </w:tc>
        <w:tc>
          <w:tcPr>
            <w:tcW w:w="1134" w:type="dxa"/>
            <w:vAlign w:val="center"/>
          </w:tcPr>
          <w:p w14:paraId="7816A9A7" w14:textId="16E300C7" w:rsidR="00A13A53" w:rsidRPr="00A40581" w:rsidRDefault="00A13A53" w:rsidP="00E87E9A">
            <w:pPr>
              <w:spacing w:after="0" w:line="240" w:lineRule="auto"/>
              <w:jc w:val="center"/>
              <w:rPr>
                <w:highlight w:val="red"/>
              </w:rPr>
            </w:pPr>
          </w:p>
        </w:tc>
        <w:tc>
          <w:tcPr>
            <w:tcW w:w="1134" w:type="dxa"/>
            <w:vAlign w:val="center"/>
          </w:tcPr>
          <w:p w14:paraId="187755B2" w14:textId="77777777" w:rsidR="00A13A53" w:rsidRPr="0060709E" w:rsidRDefault="00A13A53" w:rsidP="00E87E9A">
            <w:pPr>
              <w:spacing w:after="0" w:line="240" w:lineRule="auto"/>
              <w:ind w:leftChars="-64" w:left="-141"/>
              <w:jc w:val="center"/>
            </w:pPr>
          </w:p>
        </w:tc>
        <w:tc>
          <w:tcPr>
            <w:tcW w:w="1134" w:type="dxa"/>
            <w:vAlign w:val="center"/>
          </w:tcPr>
          <w:p w14:paraId="351F420A" w14:textId="77777777" w:rsidR="00A13A53" w:rsidRPr="0060709E" w:rsidRDefault="00A13A53" w:rsidP="00E87E9A">
            <w:pPr>
              <w:spacing w:after="0" w:line="240" w:lineRule="auto"/>
              <w:ind w:leftChars="-64" w:left="-141"/>
              <w:jc w:val="center"/>
            </w:pPr>
          </w:p>
        </w:tc>
        <w:tc>
          <w:tcPr>
            <w:tcW w:w="1134" w:type="dxa"/>
            <w:vAlign w:val="center"/>
          </w:tcPr>
          <w:p w14:paraId="0B355234" w14:textId="77777777" w:rsidR="00A13A53" w:rsidRPr="0060709E" w:rsidRDefault="00A13A53" w:rsidP="00E87E9A">
            <w:pPr>
              <w:spacing w:after="0" w:line="240" w:lineRule="auto"/>
              <w:ind w:leftChars="-64" w:left="-141"/>
              <w:jc w:val="center"/>
            </w:pPr>
          </w:p>
        </w:tc>
      </w:tr>
      <w:tr w:rsidR="00E87E9A" w14:paraId="49BF28C1" w14:textId="77777777" w:rsidTr="0070582C">
        <w:trPr>
          <w:trHeight w:val="850"/>
        </w:trPr>
        <w:tc>
          <w:tcPr>
            <w:tcW w:w="1134" w:type="dxa"/>
            <w:vAlign w:val="center"/>
          </w:tcPr>
          <w:p w14:paraId="52ED63BC" w14:textId="217DA14A" w:rsidR="00E87E9A" w:rsidRDefault="00E87E9A" w:rsidP="00E87E9A">
            <w:pPr>
              <w:spacing w:after="0" w:line="240" w:lineRule="auto"/>
              <w:ind w:leftChars="-64" w:left="-141"/>
              <w:jc w:val="center"/>
              <w:rPr>
                <w:noProof/>
              </w:rPr>
            </w:pPr>
          </w:p>
        </w:tc>
        <w:tc>
          <w:tcPr>
            <w:tcW w:w="1134" w:type="dxa"/>
            <w:vAlign w:val="center"/>
          </w:tcPr>
          <w:p w14:paraId="78181183" w14:textId="09BDF728" w:rsidR="00E87E9A" w:rsidRDefault="00E87E9A" w:rsidP="00E87E9A">
            <w:pPr>
              <w:spacing w:after="0" w:line="240" w:lineRule="auto"/>
              <w:ind w:leftChars="-64" w:left="-141"/>
              <w:jc w:val="center"/>
              <w:rPr>
                <w:noProof/>
              </w:rPr>
            </w:pPr>
          </w:p>
        </w:tc>
        <w:tc>
          <w:tcPr>
            <w:tcW w:w="1134" w:type="dxa"/>
            <w:vAlign w:val="center"/>
          </w:tcPr>
          <w:p w14:paraId="4E64D636" w14:textId="5EFF787B" w:rsidR="00E87E9A" w:rsidRPr="008D78EC" w:rsidRDefault="00E87E9A" w:rsidP="00E87E9A">
            <w:pPr>
              <w:spacing w:after="0" w:line="240" w:lineRule="auto"/>
              <w:ind w:leftChars="-64" w:left="-141"/>
              <w:jc w:val="center"/>
              <w:rPr>
                <w:rFonts w:ascii="Predator" w:hAnsi="Predator"/>
                <w:noProof/>
                <w:sz w:val="10"/>
                <w:szCs w:val="10"/>
              </w:rPr>
            </w:pPr>
          </w:p>
        </w:tc>
        <w:tc>
          <w:tcPr>
            <w:tcW w:w="1134" w:type="dxa"/>
            <w:vAlign w:val="center"/>
          </w:tcPr>
          <w:p w14:paraId="0D7AA6C5" w14:textId="089F36A1" w:rsidR="00E87E9A" w:rsidRDefault="00E87E9A" w:rsidP="00E87E9A">
            <w:pPr>
              <w:spacing w:after="0" w:line="240" w:lineRule="auto"/>
              <w:ind w:leftChars="-64" w:left="-141"/>
              <w:jc w:val="center"/>
              <w:rPr>
                <w:noProof/>
              </w:rPr>
            </w:pPr>
          </w:p>
        </w:tc>
        <w:tc>
          <w:tcPr>
            <w:tcW w:w="1134" w:type="dxa"/>
            <w:vMerge w:val="restart"/>
            <w:vAlign w:val="center"/>
          </w:tcPr>
          <w:p w14:paraId="355C7C2E" w14:textId="5AF1C854" w:rsidR="00E87E9A" w:rsidRDefault="00E87E9A" w:rsidP="00E87E9A">
            <w:pPr>
              <w:spacing w:after="0" w:line="240" w:lineRule="auto"/>
              <w:jc w:val="center"/>
              <w:rPr>
                <w:noProof/>
              </w:rPr>
            </w:pPr>
          </w:p>
        </w:tc>
        <w:tc>
          <w:tcPr>
            <w:tcW w:w="1134" w:type="dxa"/>
            <w:vAlign w:val="center"/>
          </w:tcPr>
          <w:p w14:paraId="3814B56C" w14:textId="61E2F585" w:rsidR="00E87E9A" w:rsidRDefault="00E87E9A" w:rsidP="00E87E9A">
            <w:pPr>
              <w:spacing w:after="0" w:line="240" w:lineRule="auto"/>
              <w:ind w:leftChars="-64" w:left="-141"/>
              <w:jc w:val="center"/>
              <w:rPr>
                <w:noProof/>
              </w:rPr>
            </w:pPr>
          </w:p>
        </w:tc>
        <w:tc>
          <w:tcPr>
            <w:tcW w:w="1134" w:type="dxa"/>
            <w:vMerge w:val="restart"/>
            <w:vAlign w:val="center"/>
          </w:tcPr>
          <w:p w14:paraId="0D80B95E" w14:textId="5F6CD2E6" w:rsidR="00E87E9A" w:rsidRDefault="00E87E9A" w:rsidP="00E87E9A">
            <w:pPr>
              <w:spacing w:after="0" w:line="240" w:lineRule="auto"/>
              <w:jc w:val="center"/>
              <w:rPr>
                <w:noProof/>
              </w:rPr>
            </w:pPr>
          </w:p>
        </w:tc>
        <w:tc>
          <w:tcPr>
            <w:tcW w:w="1134" w:type="dxa"/>
            <w:vMerge w:val="restart"/>
            <w:vAlign w:val="center"/>
          </w:tcPr>
          <w:p w14:paraId="1E54096B" w14:textId="77777777" w:rsidR="00E87E9A" w:rsidRDefault="00E87E9A" w:rsidP="00E87E9A">
            <w:pPr>
              <w:spacing w:after="0" w:line="240" w:lineRule="auto"/>
              <w:ind w:leftChars="-64" w:left="-141"/>
              <w:jc w:val="center"/>
              <w:rPr>
                <w:noProof/>
              </w:rPr>
            </w:pPr>
          </w:p>
        </w:tc>
        <w:tc>
          <w:tcPr>
            <w:tcW w:w="1134" w:type="dxa"/>
            <w:vMerge w:val="restart"/>
            <w:vAlign w:val="center"/>
          </w:tcPr>
          <w:p w14:paraId="18F9FF2D" w14:textId="77777777" w:rsidR="00E87E9A" w:rsidRDefault="00E87E9A" w:rsidP="00E87E9A">
            <w:pPr>
              <w:spacing w:after="0" w:line="240" w:lineRule="auto"/>
              <w:ind w:leftChars="-64" w:left="-141"/>
              <w:jc w:val="center"/>
              <w:rPr>
                <w:noProof/>
              </w:rPr>
            </w:pPr>
          </w:p>
        </w:tc>
      </w:tr>
      <w:tr w:rsidR="00E87E9A" w14:paraId="5BFC541B" w14:textId="77777777" w:rsidTr="0070582C">
        <w:trPr>
          <w:trHeight w:val="283"/>
        </w:trPr>
        <w:tc>
          <w:tcPr>
            <w:tcW w:w="1134" w:type="dxa"/>
            <w:vAlign w:val="center"/>
          </w:tcPr>
          <w:p w14:paraId="458B51EC" w14:textId="4A131FA4" w:rsidR="00E87E9A" w:rsidRDefault="00E87E9A" w:rsidP="00E87E9A">
            <w:pPr>
              <w:spacing w:after="0" w:line="240" w:lineRule="auto"/>
              <w:ind w:leftChars="-64" w:left="-141"/>
              <w:jc w:val="center"/>
              <w:rPr>
                <w:noProof/>
              </w:rPr>
            </w:pPr>
          </w:p>
        </w:tc>
        <w:tc>
          <w:tcPr>
            <w:tcW w:w="1134" w:type="dxa"/>
            <w:vAlign w:val="center"/>
          </w:tcPr>
          <w:p w14:paraId="0CD2B476" w14:textId="044AF12E" w:rsidR="00E87E9A" w:rsidRPr="00B802D7" w:rsidRDefault="00E87E9A" w:rsidP="00E87E9A">
            <w:pPr>
              <w:spacing w:after="0" w:line="240" w:lineRule="auto"/>
              <w:ind w:leftChars="-64" w:left="-141"/>
              <w:jc w:val="center"/>
              <w:rPr>
                <w:rFonts w:ascii="Predator" w:hAnsi="Predator"/>
                <w:noProof/>
                <w:sz w:val="10"/>
                <w:szCs w:val="10"/>
              </w:rPr>
            </w:pPr>
          </w:p>
        </w:tc>
        <w:tc>
          <w:tcPr>
            <w:tcW w:w="1134" w:type="dxa"/>
            <w:vAlign w:val="center"/>
          </w:tcPr>
          <w:p w14:paraId="0A61D1A9" w14:textId="05E383FB" w:rsidR="00E87E9A" w:rsidRPr="008B044C" w:rsidRDefault="00E87E9A" w:rsidP="00E87E9A">
            <w:pPr>
              <w:spacing w:after="0" w:line="240" w:lineRule="auto"/>
              <w:ind w:leftChars="-64" w:left="-141"/>
              <w:jc w:val="center"/>
              <w:rPr>
                <w:rFonts w:ascii="Predator" w:hAnsi="Predator"/>
                <w:noProof/>
                <w:sz w:val="10"/>
                <w:szCs w:val="10"/>
              </w:rPr>
            </w:pPr>
          </w:p>
        </w:tc>
        <w:tc>
          <w:tcPr>
            <w:tcW w:w="1134" w:type="dxa"/>
            <w:vAlign w:val="center"/>
          </w:tcPr>
          <w:p w14:paraId="65B4FC1C" w14:textId="5CBE26CE" w:rsidR="00E87E9A" w:rsidRDefault="00E87E9A" w:rsidP="00E87E9A">
            <w:pPr>
              <w:spacing w:after="0" w:line="240" w:lineRule="auto"/>
              <w:ind w:leftChars="-64" w:left="-141"/>
              <w:jc w:val="center"/>
              <w:rPr>
                <w:noProof/>
              </w:rPr>
            </w:pPr>
          </w:p>
        </w:tc>
        <w:tc>
          <w:tcPr>
            <w:tcW w:w="1134" w:type="dxa"/>
            <w:vMerge/>
            <w:vAlign w:val="center"/>
          </w:tcPr>
          <w:p w14:paraId="6B38B575" w14:textId="77777777" w:rsidR="00E87E9A" w:rsidRDefault="00E87E9A" w:rsidP="00E87E9A">
            <w:pPr>
              <w:spacing w:after="0" w:line="240" w:lineRule="auto"/>
              <w:jc w:val="center"/>
              <w:rPr>
                <w:noProof/>
              </w:rPr>
            </w:pPr>
          </w:p>
        </w:tc>
        <w:tc>
          <w:tcPr>
            <w:tcW w:w="1134" w:type="dxa"/>
            <w:vAlign w:val="center"/>
          </w:tcPr>
          <w:p w14:paraId="799629EF" w14:textId="2F2C9789" w:rsidR="00E87E9A" w:rsidRDefault="00E87E9A" w:rsidP="00E87E9A">
            <w:pPr>
              <w:spacing w:after="0" w:line="240" w:lineRule="auto"/>
              <w:ind w:leftChars="-64" w:left="-141"/>
              <w:jc w:val="center"/>
              <w:rPr>
                <w:noProof/>
              </w:rPr>
            </w:pPr>
          </w:p>
        </w:tc>
        <w:tc>
          <w:tcPr>
            <w:tcW w:w="1134" w:type="dxa"/>
            <w:vMerge/>
            <w:vAlign w:val="center"/>
          </w:tcPr>
          <w:p w14:paraId="10D3AD57" w14:textId="77777777" w:rsidR="00E87E9A" w:rsidRDefault="00E87E9A" w:rsidP="00E87E9A">
            <w:pPr>
              <w:spacing w:after="0" w:line="240" w:lineRule="auto"/>
              <w:jc w:val="center"/>
              <w:rPr>
                <w:noProof/>
              </w:rPr>
            </w:pPr>
          </w:p>
        </w:tc>
        <w:tc>
          <w:tcPr>
            <w:tcW w:w="1134" w:type="dxa"/>
            <w:vMerge/>
            <w:vAlign w:val="center"/>
          </w:tcPr>
          <w:p w14:paraId="23AD8B4B" w14:textId="77777777" w:rsidR="00E87E9A" w:rsidRDefault="00E87E9A" w:rsidP="00E87E9A">
            <w:pPr>
              <w:spacing w:after="0" w:line="240" w:lineRule="auto"/>
              <w:ind w:leftChars="-64" w:left="-141"/>
              <w:jc w:val="center"/>
              <w:rPr>
                <w:noProof/>
              </w:rPr>
            </w:pPr>
          </w:p>
        </w:tc>
        <w:tc>
          <w:tcPr>
            <w:tcW w:w="1134" w:type="dxa"/>
            <w:vMerge/>
            <w:vAlign w:val="center"/>
          </w:tcPr>
          <w:p w14:paraId="53C587EC" w14:textId="77777777" w:rsidR="00E87E9A" w:rsidRDefault="00E87E9A" w:rsidP="00E87E9A">
            <w:pPr>
              <w:spacing w:after="0" w:line="240" w:lineRule="auto"/>
              <w:ind w:leftChars="-64" w:left="-141"/>
              <w:jc w:val="center"/>
              <w:rPr>
                <w:noProof/>
              </w:rPr>
            </w:pPr>
          </w:p>
        </w:tc>
      </w:tr>
    </w:tbl>
    <w:p w14:paraId="7A3374CF" w14:textId="0846329A" w:rsidR="00002E12" w:rsidRPr="00F27BB5" w:rsidRDefault="00C65418" w:rsidP="00262DD9">
      <w:pPr>
        <w:rPr>
          <w:rFonts w:cs="Arial"/>
          <w:color w:val="808080"/>
          <w:sz w:val="24"/>
          <w:szCs w:val="24"/>
        </w:rPr>
      </w:pPr>
      <w:r>
        <w:rPr>
          <w:noProof/>
        </w:rPr>
        <mc:AlternateContent>
          <mc:Choice Requires="wps">
            <w:drawing>
              <wp:anchor distT="0" distB="0" distL="114300" distR="114300" simplePos="0" relativeHeight="251633152" behindDoc="0" locked="0" layoutInCell="1" allowOverlap="1" wp14:anchorId="1F2A5F5B" wp14:editId="6A390989">
                <wp:simplePos x="0" y="0"/>
                <wp:positionH relativeFrom="margin">
                  <wp:posOffset>-394970</wp:posOffset>
                </wp:positionH>
                <wp:positionV relativeFrom="paragraph">
                  <wp:posOffset>796290</wp:posOffset>
                </wp:positionV>
                <wp:extent cx="6656705" cy="398780"/>
                <wp:effectExtent l="2540" t="1905" r="0" b="0"/>
                <wp:wrapNone/>
                <wp:docPr id="1480320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39878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2A8BC8" w14:textId="3261EEC3" w:rsidR="007D3265" w:rsidRPr="0094726F" w:rsidRDefault="007D3265" w:rsidP="00F167BD">
                            <w:pPr>
                              <w:spacing w:afterLines="80" w:after="192" w:line="240" w:lineRule="auto"/>
                              <w:ind w:right="278"/>
                              <w:rPr>
                                <w:rFonts w:ascii="Predator" w:hAnsi="Predator"/>
                                <w:b/>
                                <w:bCs/>
                                <w:sz w:val="40"/>
                                <w:szCs w:val="40"/>
                              </w:rPr>
                            </w:pPr>
                            <w:r w:rsidRPr="0094726F">
                              <w:rPr>
                                <w:rFonts w:ascii="Predator" w:hAnsi="Predator"/>
                                <w:b/>
                                <w:bCs/>
                                <w:sz w:val="40"/>
                                <w:szCs w:val="40"/>
                              </w:rPr>
                              <w:t xml:space="preserve">PREDATOR HELIOS </w:t>
                            </w:r>
                            <w:r w:rsidR="0070582C">
                              <w:rPr>
                                <w:rFonts w:ascii="Predator" w:hAnsi="Predator"/>
                                <w:b/>
                                <w:bCs/>
                                <w:sz w:val="40"/>
                                <w:szCs w:val="40"/>
                              </w:rPr>
                              <w:t xml:space="preserve">NEO </w:t>
                            </w:r>
                            <w:r w:rsidR="0094726F" w:rsidRPr="0094726F">
                              <w:rPr>
                                <w:rFonts w:ascii="Predator" w:hAnsi="Predator"/>
                                <w:b/>
                                <w:bCs/>
                                <w:sz w:val="40"/>
                                <w:szCs w:val="40"/>
                              </w:rPr>
                              <w:t>16</w:t>
                            </w:r>
                            <w:r w:rsidR="00895D2B">
                              <w:rPr>
                                <w:rFonts w:ascii="Predator" w:hAnsi="Predator"/>
                                <w:b/>
                                <w:bCs/>
                                <w:sz w:val="40"/>
                                <w:szCs w:val="40"/>
                              </w:rPr>
                              <w:t>S AI</w:t>
                            </w:r>
                          </w:p>
                          <w:p w14:paraId="69416221" w14:textId="77777777" w:rsidR="007D3265" w:rsidRPr="001E6D0E" w:rsidRDefault="007D3265" w:rsidP="00F167BD">
                            <w:pPr>
                              <w:spacing w:afterLines="30" w:after="72"/>
                              <w:rPr>
                                <w:rFonts w:ascii="Acer Foco Light" w:hAnsi="Acer Foco Light"/>
                                <w:sz w:val="40"/>
                                <w:szCs w:val="4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2A5F5B" id="Text Box 47" o:spid="_x0000_s1027" type="#_x0000_t202" style="position:absolute;margin-left:-31.1pt;margin-top:62.7pt;width:524.15pt;height:31.4pt;z-index:25163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" fillcolor="black [3213]" stroked="f">
                <v:textbox>
                  <w:txbxContent>
                    <w:p w14:paraId="462A8BC8" w14:textId="3261EEC3" w:rsidR="007D3265" w:rsidRPr="0094726F" w:rsidRDefault="007D3265" w:rsidP="00F167BD">
                      <w:pPr>
                        <w:spacing w:afterLines="80" w:after="192" w:line="240" w:lineRule="auto"/>
                        <w:ind w:right="278"/>
                        <w:rPr>
                          <w:rFonts w:ascii="Predator" w:hAnsi="Predator"/>
                          <w:b/>
                          <w:bCs/>
                          <w:sz w:val="40"/>
                          <w:szCs w:val="40"/>
                        </w:rPr>
                      </w:pPr>
                      <w:r w:rsidRPr="0094726F">
                        <w:rPr>
                          <w:rFonts w:ascii="Predator" w:hAnsi="Predator"/>
                          <w:b/>
                          <w:bCs/>
                          <w:sz w:val="40"/>
                          <w:szCs w:val="40"/>
                        </w:rPr>
                        <w:t xml:space="preserve">PREDATOR HELIOS </w:t>
                      </w:r>
                      <w:r w:rsidR="0070582C">
                        <w:rPr>
                          <w:rFonts w:ascii="Predator" w:hAnsi="Predator"/>
                          <w:b/>
                          <w:bCs/>
                          <w:sz w:val="40"/>
                          <w:szCs w:val="40"/>
                        </w:rPr>
                        <w:t xml:space="preserve">NEO </w:t>
                      </w:r>
                      <w:r w:rsidR="0094726F" w:rsidRPr="0094726F">
                        <w:rPr>
                          <w:rFonts w:ascii="Predator" w:hAnsi="Predator"/>
                          <w:b/>
                          <w:bCs/>
                          <w:sz w:val="40"/>
                          <w:szCs w:val="40"/>
                        </w:rPr>
                        <w:t>16</w:t>
                      </w:r>
                      <w:r w:rsidR="00895D2B">
                        <w:rPr>
                          <w:rFonts w:ascii="Predator" w:hAnsi="Predator"/>
                          <w:b/>
                          <w:bCs/>
                          <w:sz w:val="40"/>
                          <w:szCs w:val="40"/>
                        </w:rPr>
                        <w:t>S AI</w:t>
                      </w:r>
                    </w:p>
                    <w:p w14:paraId="69416221" w14:textId="77777777" w:rsidR="007D3265" w:rsidRPr="001E6D0E" w:rsidRDefault="007D3265" w:rsidP="00F167BD">
                      <w:pPr>
                        <w:spacing w:afterLines="30" w:after="72"/>
                        <w:rPr>
                          <w:rFonts w:ascii="Acer Foco Light" w:hAnsi="Acer Foco Light"/>
                          <w:sz w:val="40"/>
                          <w:szCs w:val="40"/>
                        </w:rPr>
                      </w:pPr>
                    </w:p>
                  </w:txbxContent>
                </v:textbox>
                <w10:wrap anchorx="margin"/>
              </v:shape>
            </w:pict>
          </mc:Fallback>
        </mc:AlternateContent>
      </w:r>
      <w:r w:rsidR="00F019D5">
        <w:br w:type="page"/>
      </w:r>
      <w:r w:rsidR="002E651B">
        <w:rPr>
          <w:noProof/>
        </w:rPr>
        <w:lastRenderedPageBreak/>
        <mc:AlternateContent>
          <mc:Choice Requires="wps">
            <w:drawing>
              <wp:anchor distT="0" distB="0" distL="114300" distR="114300" simplePos="0" relativeHeight="251659776" behindDoc="0" locked="0" layoutInCell="1" allowOverlap="1" wp14:anchorId="5FE787E4" wp14:editId="3CAF359A">
                <wp:simplePos x="0" y="0"/>
                <wp:positionH relativeFrom="margin">
                  <wp:posOffset>4170306</wp:posOffset>
                </wp:positionH>
                <wp:positionV relativeFrom="paragraph">
                  <wp:posOffset>1893975</wp:posOffset>
                </wp:positionV>
                <wp:extent cx="359410" cy="256540"/>
                <wp:effectExtent l="0" t="0" r="0" b="0"/>
                <wp:wrapNone/>
                <wp:docPr id="561860744"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 cy="256540"/>
                        </a:xfrm>
                        <a:prstGeom prst="rect">
                          <a:avLst/>
                        </a:prstGeom>
                        <a:noFill/>
                        <a:ln w="9525">
                          <a:noFill/>
                          <a:miter lim="800000"/>
                          <a:headEnd/>
                          <a:tailEnd/>
                        </a:ln>
                      </wps:spPr>
                      <wps:txbx>
                        <w:txbxContent>
                          <w:p w14:paraId="490C148C" w14:textId="7617EE09" w:rsidR="007D3265" w:rsidRPr="00D51C24" w:rsidRDefault="00471950" w:rsidP="00577D85">
                            <w:pPr>
                              <w:rPr>
                                <w:rFonts w:ascii="Predator" w:hAnsi="Predator"/>
                                <w:b/>
                                <w:sz w:val="18"/>
                                <w:szCs w:val="16"/>
                              </w:rPr>
                            </w:pPr>
                            <w:r>
                              <w:rPr>
                                <w:rFonts w:ascii="Predator" w:hAnsi="Predator"/>
                                <w:b/>
                                <w:sz w:val="18"/>
                                <w:szCs w:val="16"/>
                              </w:rPr>
                              <w:t>1</w:t>
                            </w:r>
                            <w:r w:rsidR="007D3265">
                              <w:rPr>
                                <w:rFonts w:ascii="Predator" w:hAnsi="Predator"/>
                                <w:b/>
                                <w:sz w:val="18"/>
                                <w:szCs w:val="16"/>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E787E4" id="Text Box 45" o:spid="_x0000_s1028" type="#_x0000_t202" style="position:absolute;margin-left:328.35pt;margin-top:149.15pt;width:28.3pt;height:20.2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" filled="f" stroked="f">
                <v:textbox>
                  <w:txbxContent>
                    <w:p w14:paraId="490C148C" w14:textId="7617EE09" w:rsidR="007D3265" w:rsidRPr="00D51C24" w:rsidRDefault="00471950" w:rsidP="00577D85">
                      <w:pPr>
                        <w:rPr>
                          <w:rFonts w:ascii="Predator" w:hAnsi="Predator"/>
                          <w:b/>
                          <w:sz w:val="18"/>
                          <w:szCs w:val="16"/>
                        </w:rPr>
                      </w:pPr>
                      <w:r>
                        <w:rPr>
                          <w:rFonts w:ascii="Predator" w:hAnsi="Predator"/>
                          <w:b/>
                          <w:sz w:val="18"/>
                          <w:szCs w:val="16"/>
                        </w:rPr>
                        <w:t>1</w:t>
                      </w:r>
                      <w:r w:rsidR="007D3265">
                        <w:rPr>
                          <w:rFonts w:ascii="Predator" w:hAnsi="Predator"/>
                          <w:b/>
                          <w:sz w:val="18"/>
                          <w:szCs w:val="16"/>
                        </w:rPr>
                        <w:t>6</w:t>
                      </w:r>
                    </w:p>
                  </w:txbxContent>
                </v:textbox>
                <w10:wrap anchorx="margin"/>
              </v:shape>
            </w:pict>
          </mc:Fallback>
        </mc:AlternateContent>
      </w:r>
      <w:r w:rsidR="002E651B">
        <w:rPr>
          <w:noProof/>
        </w:rPr>
        <mc:AlternateContent>
          <mc:Choice Requires="wps">
            <w:drawing>
              <wp:anchor distT="0" distB="0" distL="114300" distR="114300" simplePos="0" relativeHeight="251650560" behindDoc="0" locked="0" layoutInCell="1" allowOverlap="1" wp14:anchorId="7836AEF9" wp14:editId="313DCDFB">
                <wp:simplePos x="0" y="0"/>
                <wp:positionH relativeFrom="margin">
                  <wp:posOffset>4024722</wp:posOffset>
                </wp:positionH>
                <wp:positionV relativeFrom="paragraph">
                  <wp:posOffset>1888713</wp:posOffset>
                </wp:positionV>
                <wp:extent cx="359410" cy="256540"/>
                <wp:effectExtent l="0" t="0" r="0" b="0"/>
                <wp:wrapNone/>
                <wp:docPr id="819419528"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 cy="256540"/>
                        </a:xfrm>
                        <a:prstGeom prst="rect">
                          <a:avLst/>
                        </a:prstGeom>
                        <a:noFill/>
                        <a:ln w="9525">
                          <a:noFill/>
                          <a:miter lim="800000"/>
                          <a:headEnd/>
                          <a:tailEnd/>
                        </a:ln>
                      </wps:spPr>
                      <wps:txbx>
                        <w:txbxContent>
                          <w:p w14:paraId="4F2C39B7" w14:textId="77777777" w:rsidR="007D3265" w:rsidRPr="00D51C24" w:rsidRDefault="007D3265" w:rsidP="00335501">
                            <w:pPr>
                              <w:rPr>
                                <w:rFonts w:ascii="Predator" w:hAnsi="Predator"/>
                                <w:b/>
                                <w:sz w:val="18"/>
                                <w:szCs w:val="16"/>
                              </w:rPr>
                            </w:pPr>
                            <w:r>
                              <w:rPr>
                                <w:rFonts w:ascii="Predator" w:hAnsi="Predator"/>
                                <w:b/>
                                <w:sz w:val="18"/>
                                <w:szCs w:val="16"/>
                              </w:rPr>
                              <w:t>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36AEF9" id="Text Box 46" o:spid="_x0000_s1029" type="#_x0000_t202" style="position:absolute;margin-left:316.9pt;margin-top:148.7pt;width:28.3pt;height:20.2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" filled="f" stroked="f">
                <v:textbox>
                  <w:txbxContent>
                    <w:p w14:paraId="4F2C39B7" w14:textId="77777777" w:rsidR="007D3265" w:rsidRPr="00D51C24" w:rsidRDefault="007D3265" w:rsidP="00335501">
                      <w:pPr>
                        <w:rPr>
                          <w:rFonts w:ascii="Predator" w:hAnsi="Predator"/>
                          <w:b/>
                          <w:sz w:val="18"/>
                          <w:szCs w:val="16"/>
                        </w:rPr>
                      </w:pPr>
                      <w:r>
                        <w:rPr>
                          <w:rFonts w:ascii="Predator" w:hAnsi="Predator"/>
                          <w:b/>
                          <w:sz w:val="18"/>
                          <w:szCs w:val="16"/>
                        </w:rPr>
                        <w:t>15</w:t>
                      </w:r>
                    </w:p>
                  </w:txbxContent>
                </v:textbox>
                <w10:wrap anchorx="margin"/>
              </v:shape>
            </w:pict>
          </mc:Fallback>
        </mc:AlternateContent>
      </w:r>
      <w:r w:rsidR="002E651B">
        <w:rPr>
          <w:noProof/>
        </w:rPr>
        <mc:AlternateContent>
          <mc:Choice Requires="wps">
            <w:drawing>
              <wp:anchor distT="0" distB="0" distL="114300" distR="114300" simplePos="0" relativeHeight="251649536" behindDoc="0" locked="0" layoutInCell="1" allowOverlap="1" wp14:anchorId="3AF9AE37" wp14:editId="245C6973">
                <wp:simplePos x="0" y="0"/>
                <wp:positionH relativeFrom="margin">
                  <wp:posOffset>3911502</wp:posOffset>
                </wp:positionH>
                <wp:positionV relativeFrom="paragraph">
                  <wp:posOffset>1796628</wp:posOffset>
                </wp:positionV>
                <wp:extent cx="359410" cy="256540"/>
                <wp:effectExtent l="0" t="0" r="0" b="2540"/>
                <wp:wrapNone/>
                <wp:docPr id="1186879488"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 cy="256540"/>
                        </a:xfrm>
                        <a:prstGeom prst="rect">
                          <a:avLst/>
                        </a:prstGeom>
                        <a:noFill/>
                        <a:ln w="9525">
                          <a:noFill/>
                          <a:miter lim="800000"/>
                          <a:headEnd/>
                          <a:tailEnd/>
                        </a:ln>
                      </wps:spPr>
                      <wps:txbx>
                        <w:txbxContent>
                          <w:p w14:paraId="328E722F" w14:textId="77777777" w:rsidR="007D3265" w:rsidRPr="00D51C24" w:rsidRDefault="007D3265" w:rsidP="00335501">
                            <w:pPr>
                              <w:rPr>
                                <w:rFonts w:ascii="Predator" w:hAnsi="Predator"/>
                                <w:b/>
                                <w:sz w:val="18"/>
                                <w:szCs w:val="16"/>
                              </w:rPr>
                            </w:pPr>
                            <w:r>
                              <w:rPr>
                                <w:rFonts w:ascii="Predator" w:hAnsi="Predator"/>
                                <w:b/>
                                <w:sz w:val="18"/>
                                <w:szCs w:val="16"/>
                              </w:rPr>
                              <w:t>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F9AE37" id="Text Box 44" o:spid="_x0000_s1030" type="#_x0000_t202" style="position:absolute;margin-left:308pt;margin-top:141.45pt;width:28.3pt;height:20.2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" filled="f" stroked="f">
                <v:textbox>
                  <w:txbxContent>
                    <w:p w14:paraId="328E722F" w14:textId="77777777" w:rsidR="007D3265" w:rsidRPr="00D51C24" w:rsidRDefault="007D3265" w:rsidP="00335501">
                      <w:pPr>
                        <w:rPr>
                          <w:rFonts w:ascii="Predator" w:hAnsi="Predator"/>
                          <w:b/>
                          <w:sz w:val="18"/>
                          <w:szCs w:val="16"/>
                        </w:rPr>
                      </w:pPr>
                      <w:r>
                        <w:rPr>
                          <w:rFonts w:ascii="Predator" w:hAnsi="Predator"/>
                          <w:b/>
                          <w:sz w:val="18"/>
                          <w:szCs w:val="16"/>
                        </w:rPr>
                        <w:t>14</w:t>
                      </w:r>
                    </w:p>
                  </w:txbxContent>
                </v:textbox>
                <w10:wrap anchorx="margin"/>
              </v:shape>
            </w:pict>
          </mc:Fallback>
        </mc:AlternateContent>
      </w:r>
      <w:r w:rsidR="002E651B">
        <w:rPr>
          <w:noProof/>
        </w:rPr>
        <mc:AlternateContent>
          <mc:Choice Requires="wps">
            <w:drawing>
              <wp:anchor distT="0" distB="0" distL="114300" distR="114300" simplePos="0" relativeHeight="251648512" behindDoc="0" locked="0" layoutInCell="1" allowOverlap="1" wp14:anchorId="5B4FA191" wp14:editId="5A776EC2">
                <wp:simplePos x="0" y="0"/>
                <wp:positionH relativeFrom="margin">
                  <wp:posOffset>3844127</wp:posOffset>
                </wp:positionH>
                <wp:positionV relativeFrom="paragraph">
                  <wp:posOffset>1696904</wp:posOffset>
                </wp:positionV>
                <wp:extent cx="359410" cy="256540"/>
                <wp:effectExtent l="0" t="0" r="0" b="0"/>
                <wp:wrapNone/>
                <wp:docPr id="863740538"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 cy="256540"/>
                        </a:xfrm>
                        <a:prstGeom prst="rect">
                          <a:avLst/>
                        </a:prstGeom>
                        <a:noFill/>
                        <a:ln w="9525">
                          <a:noFill/>
                          <a:miter lim="800000"/>
                          <a:headEnd/>
                          <a:tailEnd/>
                        </a:ln>
                      </wps:spPr>
                      <wps:txbx>
                        <w:txbxContent>
                          <w:p w14:paraId="6772713B" w14:textId="77777777" w:rsidR="007D3265" w:rsidRPr="00D51C24" w:rsidRDefault="007D3265" w:rsidP="00335501">
                            <w:pPr>
                              <w:rPr>
                                <w:rFonts w:ascii="Predator" w:hAnsi="Predator"/>
                                <w:b/>
                                <w:sz w:val="18"/>
                                <w:szCs w:val="16"/>
                              </w:rPr>
                            </w:pPr>
                            <w:r>
                              <w:rPr>
                                <w:rFonts w:ascii="Predator" w:hAnsi="Predator"/>
                                <w:b/>
                                <w:sz w:val="18"/>
                                <w:szCs w:val="16"/>
                              </w:rPr>
                              <w:t>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4FA191" id="_x0000_s1031" type="#_x0000_t202" style="position:absolute;margin-left:302.7pt;margin-top:133.6pt;width:28.3pt;height:20.2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" filled="f" stroked="f">
                <v:textbox>
                  <w:txbxContent>
                    <w:p w14:paraId="6772713B" w14:textId="77777777" w:rsidR="007D3265" w:rsidRPr="00D51C24" w:rsidRDefault="007D3265" w:rsidP="00335501">
                      <w:pPr>
                        <w:rPr>
                          <w:rFonts w:ascii="Predator" w:hAnsi="Predator"/>
                          <w:b/>
                          <w:sz w:val="18"/>
                          <w:szCs w:val="16"/>
                        </w:rPr>
                      </w:pPr>
                      <w:r>
                        <w:rPr>
                          <w:rFonts w:ascii="Predator" w:hAnsi="Predator"/>
                          <w:b/>
                          <w:sz w:val="18"/>
                          <w:szCs w:val="16"/>
                        </w:rPr>
                        <w:t>13</w:t>
                      </w:r>
                    </w:p>
                  </w:txbxContent>
                </v:textbox>
                <w10:wrap anchorx="margin"/>
              </v:shape>
            </w:pict>
          </mc:Fallback>
        </mc:AlternateContent>
      </w:r>
      <w:r w:rsidR="002E651B">
        <w:rPr>
          <w:noProof/>
        </w:rPr>
        <mc:AlternateContent>
          <mc:Choice Requires="wps">
            <w:drawing>
              <wp:anchor distT="0" distB="0" distL="114300" distR="114300" simplePos="0" relativeHeight="251675136" behindDoc="0" locked="0" layoutInCell="1" allowOverlap="1" wp14:anchorId="7CE289C3" wp14:editId="46E55FE8">
                <wp:simplePos x="0" y="0"/>
                <wp:positionH relativeFrom="column">
                  <wp:posOffset>4153090</wp:posOffset>
                </wp:positionH>
                <wp:positionV relativeFrom="paragraph">
                  <wp:posOffset>1705138</wp:posOffset>
                </wp:positionV>
                <wp:extent cx="0" cy="203835"/>
                <wp:effectExtent l="41275" t="41910" r="44450" b="11430"/>
                <wp:wrapNone/>
                <wp:docPr id="1668591687" name="AutoShap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3835"/>
                        </a:xfrm>
                        <a:prstGeom prst="straightConnector1">
                          <a:avLst/>
                        </a:prstGeom>
                        <a:noFill/>
                        <a:ln w="9525">
                          <a:solidFill>
                            <a:srgbClr val="00AECD"/>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746F2B60" id="_x0000_t32" coordsize="21600,21600" o:spt="32" o:oned="t" path="m,l21600,21600e" filled="f">
                <v:path arrowok="t" fillok="f" o:connecttype="none"/>
                <o:lock v:ext="edit" shapetype="t"/>
              </v:shapetype>
              <v:shape id="AutoShape 61" o:spid="_x0000_s1026" type="#_x0000_t32" style="position:absolute;margin-left:327pt;margin-top:134.25pt;width:0;height:16.0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" strokecolor="#00aecd">
                <v:stroke startarrow="oval" startarrowwidth="narrow" startarrowlength="short" endarrowwidth="narrow" endarrowlength="short"/>
              </v:shape>
            </w:pict>
          </mc:Fallback>
        </mc:AlternateContent>
      </w:r>
      <w:r w:rsidR="002E651B">
        <w:rPr>
          <w:noProof/>
        </w:rPr>
        <mc:AlternateContent>
          <mc:Choice Requires="wps">
            <w:drawing>
              <wp:anchor distT="0" distB="0" distL="114300" distR="114300" simplePos="0" relativeHeight="251677184" behindDoc="0" locked="0" layoutInCell="1" allowOverlap="1" wp14:anchorId="7CE289C3" wp14:editId="5D91C494">
                <wp:simplePos x="0" y="0"/>
                <wp:positionH relativeFrom="column">
                  <wp:posOffset>4091620</wp:posOffset>
                </wp:positionH>
                <wp:positionV relativeFrom="paragraph">
                  <wp:posOffset>1675533</wp:posOffset>
                </wp:positionV>
                <wp:extent cx="0" cy="175260"/>
                <wp:effectExtent l="40005" t="41910" r="45720" b="11430"/>
                <wp:wrapNone/>
                <wp:docPr id="1480188502" name="AutoShap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5260"/>
                        </a:xfrm>
                        <a:prstGeom prst="straightConnector1">
                          <a:avLst/>
                        </a:prstGeom>
                        <a:noFill/>
                        <a:ln w="9525">
                          <a:solidFill>
                            <a:srgbClr val="00AECD"/>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6B741D65" id="AutoShape 63" o:spid="_x0000_s1026" type="#_x0000_t32" style="position:absolute;margin-left:322.15pt;margin-top:131.95pt;width:0;height:13.8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" strokecolor="#00aecd">
                <v:stroke startarrow="oval" startarrowwidth="narrow" startarrowlength="short" endarrowwidth="narrow" endarrowlength="short"/>
              </v:shape>
            </w:pict>
          </mc:Fallback>
        </mc:AlternateContent>
      </w:r>
      <w:r w:rsidR="002E651B">
        <w:rPr>
          <w:noProof/>
        </w:rPr>
        <w:drawing>
          <wp:anchor distT="0" distB="0" distL="114300" distR="114300" simplePos="0" relativeHeight="251655680" behindDoc="1" locked="0" layoutInCell="1" allowOverlap="1" wp14:anchorId="6EF343A2" wp14:editId="1DD49842">
            <wp:simplePos x="0" y="0"/>
            <wp:positionH relativeFrom="column">
              <wp:posOffset>3705225</wp:posOffset>
            </wp:positionH>
            <wp:positionV relativeFrom="page">
              <wp:posOffset>817592</wp:posOffset>
            </wp:positionV>
            <wp:extent cx="2299335" cy="1821180"/>
            <wp:effectExtent l="0" t="0" r="0" b="0"/>
            <wp:wrapNone/>
            <wp:docPr id="103694197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41973" name="圖片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99335" cy="1821180"/>
                    </a:xfrm>
                    <a:prstGeom prst="rect">
                      <a:avLst/>
                    </a:prstGeom>
                  </pic:spPr>
                </pic:pic>
              </a:graphicData>
            </a:graphic>
            <wp14:sizeRelH relativeFrom="margin">
              <wp14:pctWidth>0</wp14:pctWidth>
            </wp14:sizeRelH>
            <wp14:sizeRelV relativeFrom="margin">
              <wp14:pctHeight>0</wp14:pctHeight>
            </wp14:sizeRelV>
          </wp:anchor>
        </w:drawing>
      </w:r>
      <w:r w:rsidR="002E651B">
        <w:rPr>
          <w:noProof/>
        </w:rPr>
        <mc:AlternateContent>
          <mc:Choice Requires="wps">
            <w:drawing>
              <wp:anchor distT="0" distB="0" distL="114300" distR="114300" simplePos="0" relativeHeight="251663872" behindDoc="0" locked="0" layoutInCell="1" allowOverlap="1" wp14:anchorId="608413FF" wp14:editId="06F38250">
                <wp:simplePos x="0" y="0"/>
                <wp:positionH relativeFrom="column">
                  <wp:posOffset>2230592</wp:posOffset>
                </wp:positionH>
                <wp:positionV relativeFrom="paragraph">
                  <wp:posOffset>1171868</wp:posOffset>
                </wp:positionV>
                <wp:extent cx="45720" cy="516890"/>
                <wp:effectExtent l="247650" t="0" r="259080" b="0"/>
                <wp:wrapNone/>
                <wp:docPr id="893896109" name="Connector: Elbow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flipV="1">
                          <a:off x="0" y="0"/>
                          <a:ext cx="45720" cy="516890"/>
                        </a:xfrm>
                        <a:prstGeom prst="bentConnector3">
                          <a:avLst>
                            <a:gd name="adj1" fmla="val -2671"/>
                          </a:avLst>
                        </a:prstGeom>
                        <a:ln>
                          <a:solidFill>
                            <a:srgbClr val="00AECD"/>
                          </a:solidFill>
                          <a:headEnd/>
                          <a:tailEnd type="oval" w="sm" len="sm"/>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E40D3D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9" o:spid="_x0000_s1026" type="#_x0000_t34" style="position:absolute;margin-left:175.65pt;margin-top:92.25pt;width:3.6pt;height:40.7pt;rotation:-90;flip:x 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" adj="-577" strokecolor="#00aecd">
                <v:stroke endarrow="oval" endarrowwidth="narrow" endarrowlength="short"/>
              </v:shape>
            </w:pict>
          </mc:Fallback>
        </mc:AlternateContent>
      </w:r>
      <w:r w:rsidR="004E681D">
        <w:rPr>
          <w:noProof/>
        </w:rPr>
        <w:drawing>
          <wp:anchor distT="0" distB="0" distL="114300" distR="114300" simplePos="0" relativeHeight="251651584" behindDoc="1" locked="0" layoutInCell="1" allowOverlap="1" wp14:anchorId="7987F2E0" wp14:editId="1F402DF0">
            <wp:simplePos x="0" y="0"/>
            <wp:positionH relativeFrom="column">
              <wp:posOffset>282575</wp:posOffset>
            </wp:positionH>
            <wp:positionV relativeFrom="paragraph">
              <wp:posOffset>172085</wp:posOffset>
            </wp:positionV>
            <wp:extent cx="2580640" cy="2044065"/>
            <wp:effectExtent l="0" t="0" r="0" b="0"/>
            <wp:wrapNone/>
            <wp:docPr id="72808956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89561" name="圖片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80640" cy="2044065"/>
                    </a:xfrm>
                    <a:prstGeom prst="rect">
                      <a:avLst/>
                    </a:prstGeom>
                  </pic:spPr>
                </pic:pic>
              </a:graphicData>
            </a:graphic>
            <wp14:sizeRelH relativeFrom="margin">
              <wp14:pctWidth>0</wp14:pctWidth>
            </wp14:sizeRelH>
            <wp14:sizeRelV relativeFrom="margin">
              <wp14:pctHeight>0</wp14:pctHeight>
            </wp14:sizeRelV>
          </wp:anchor>
        </w:drawing>
      </w:r>
      <w:r w:rsidR="00957483">
        <w:rPr>
          <w:noProof/>
        </w:rPr>
        <mc:AlternateContent>
          <mc:Choice Requires="wps">
            <w:drawing>
              <wp:anchor distT="0" distB="0" distL="114300" distR="114300" simplePos="0" relativeHeight="251635200" behindDoc="0" locked="0" layoutInCell="1" allowOverlap="1" wp14:anchorId="48960DB6" wp14:editId="4E08F83C">
                <wp:simplePos x="0" y="0"/>
                <wp:positionH relativeFrom="margin">
                  <wp:posOffset>-55236</wp:posOffset>
                </wp:positionH>
                <wp:positionV relativeFrom="paragraph">
                  <wp:posOffset>2283661</wp:posOffset>
                </wp:positionV>
                <wp:extent cx="6529070" cy="7672705"/>
                <wp:effectExtent l="0" t="0" r="0" b="4445"/>
                <wp:wrapNone/>
                <wp:docPr id="84852751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9070" cy="7672705"/>
                        </a:xfrm>
                        <a:prstGeom prst="rect">
                          <a:avLst/>
                        </a:prstGeom>
                        <a:noFill/>
                        <a:ln w="6350">
                          <a:noFill/>
                        </a:ln>
                        <a:effectLst/>
                      </wps:spPr>
                      <wps:txbx>
                        <w:txbxContent>
                          <w:tbl>
                            <w:tblPr>
                              <w:tblW w:w="10791" w:type="dxa"/>
                              <w:tblBorders>
                                <w:top w:val="single" w:sz="4" w:space="0" w:color="auto"/>
                                <w:bottom w:val="single" w:sz="4" w:space="0" w:color="auto"/>
                                <w:insideH w:val="single" w:sz="4" w:space="0" w:color="auto"/>
                              </w:tblBorders>
                              <w:tblLook w:val="04A0" w:firstRow="1" w:lastRow="0" w:firstColumn="1" w:lastColumn="0" w:noHBand="0" w:noVBand="1"/>
                            </w:tblPr>
                            <w:tblGrid>
                              <w:gridCol w:w="1700"/>
                              <w:gridCol w:w="2810"/>
                              <w:gridCol w:w="555"/>
                              <w:gridCol w:w="850"/>
                              <w:gridCol w:w="1170"/>
                              <w:gridCol w:w="236"/>
                              <w:gridCol w:w="616"/>
                              <w:gridCol w:w="86"/>
                              <w:gridCol w:w="2109"/>
                              <w:gridCol w:w="659"/>
                            </w:tblGrid>
                            <w:tr w:rsidR="00C86AA4" w:rsidRPr="00D8024E" w14:paraId="69771D3C" w14:textId="77777777" w:rsidTr="002054F5">
                              <w:trPr>
                                <w:gridAfter w:val="1"/>
                                <w:wAfter w:w="659" w:type="dxa"/>
                              </w:trPr>
                              <w:tc>
                                <w:tcPr>
                                  <w:tcW w:w="1700" w:type="dxa"/>
                                </w:tcPr>
                                <w:p w14:paraId="1D192051" w14:textId="77777777" w:rsidR="00C86AA4" w:rsidRPr="00CC6D1B" w:rsidRDefault="00C86AA4" w:rsidP="00E728CA">
                                  <w:pPr>
                                    <w:spacing w:after="0" w:line="240" w:lineRule="auto"/>
                                    <w:rPr>
                                      <w:rFonts w:ascii="Predator" w:hAnsi="Predator"/>
                                      <w:b/>
                                      <w:color w:val="00AECD"/>
                                      <w:sz w:val="14"/>
                                      <w:szCs w:val="14"/>
                                    </w:rPr>
                                  </w:pPr>
                                  <w:r w:rsidRPr="00CC6D1B">
                                    <w:rPr>
                                      <w:rFonts w:ascii="Predator" w:hAnsi="Predator"/>
                                      <w:b/>
                                      <w:color w:val="00AECD"/>
                                      <w:sz w:val="14"/>
                                      <w:szCs w:val="14"/>
                                    </w:rPr>
                                    <w:t>Product views</w:t>
                                  </w:r>
                                </w:p>
                              </w:tc>
                              <w:tc>
                                <w:tcPr>
                                  <w:tcW w:w="2810" w:type="dxa"/>
                                </w:tcPr>
                                <w:p w14:paraId="3617617A" w14:textId="6D0696ED" w:rsidR="00C86AA4" w:rsidRPr="0080665E" w:rsidRDefault="00C86AA4" w:rsidP="00E728CA">
                                  <w:pPr>
                                    <w:pStyle w:val="ListParagraph"/>
                                    <w:numPr>
                                      <w:ilvl w:val="0"/>
                                      <w:numId w:val="7"/>
                                    </w:numPr>
                                    <w:spacing w:after="0" w:line="240" w:lineRule="auto"/>
                                    <w:ind w:left="317" w:hanging="261"/>
                                    <w:rPr>
                                      <w:rFonts w:ascii="Predator" w:hAnsi="Predator"/>
                                      <w:color w:val="000000" w:themeColor="text1"/>
                                      <w:sz w:val="11"/>
                                      <w:szCs w:val="11"/>
                                    </w:rPr>
                                  </w:pPr>
                                  <w:r w:rsidRPr="0080665E">
                                    <w:rPr>
                                      <w:rFonts w:ascii="Predator" w:hAnsi="Predator"/>
                                      <w:color w:val="000000" w:themeColor="text1"/>
                                      <w:sz w:val="11"/>
                                      <w:szCs w:val="11"/>
                                    </w:rPr>
                                    <w:t>Microphones</w:t>
                                  </w:r>
                                </w:p>
                                <w:p w14:paraId="3A035F9C" w14:textId="5A48F7CF" w:rsidR="00C86AA4" w:rsidRPr="0080665E" w:rsidRDefault="00957483" w:rsidP="00E728CA">
                                  <w:pPr>
                                    <w:pStyle w:val="ListParagraph"/>
                                    <w:numPr>
                                      <w:ilvl w:val="0"/>
                                      <w:numId w:val="7"/>
                                    </w:numPr>
                                    <w:spacing w:after="0" w:line="240" w:lineRule="auto"/>
                                    <w:ind w:left="317" w:hanging="261"/>
                                    <w:rPr>
                                      <w:rFonts w:ascii="Predator" w:hAnsi="Predator"/>
                                      <w:color w:val="000000" w:themeColor="text1"/>
                                      <w:sz w:val="11"/>
                                      <w:szCs w:val="11"/>
                                    </w:rPr>
                                  </w:pPr>
                                  <w:r>
                                    <w:rPr>
                                      <w:rFonts w:ascii="Predator" w:hAnsi="Predator"/>
                                      <w:color w:val="000000" w:themeColor="text1"/>
                                      <w:sz w:val="11"/>
                                      <w:szCs w:val="11"/>
                                    </w:rPr>
                                    <w:t xml:space="preserve">FHD </w:t>
                                  </w:r>
                                  <w:r w:rsidR="00F54BB6">
                                    <w:rPr>
                                      <w:rFonts w:ascii="Predator" w:hAnsi="Predator"/>
                                      <w:color w:val="000000" w:themeColor="text1"/>
                                      <w:sz w:val="11"/>
                                      <w:szCs w:val="11"/>
                                    </w:rPr>
                                    <w:t xml:space="preserve">IR </w:t>
                                  </w:r>
                                  <w:r w:rsidR="00C86AA4" w:rsidRPr="0080665E">
                                    <w:rPr>
                                      <w:rFonts w:ascii="Predator" w:hAnsi="Predator"/>
                                      <w:color w:val="000000" w:themeColor="text1"/>
                                      <w:sz w:val="11"/>
                                      <w:szCs w:val="11"/>
                                    </w:rPr>
                                    <w:t>Webcam</w:t>
                                  </w:r>
                                </w:p>
                                <w:p w14:paraId="2E77B8CB" w14:textId="1D2D6A91" w:rsidR="00C86AA4" w:rsidRPr="0080665E" w:rsidRDefault="00C86AA4" w:rsidP="00E728CA">
                                  <w:pPr>
                                    <w:pStyle w:val="ListParagraph"/>
                                    <w:numPr>
                                      <w:ilvl w:val="0"/>
                                      <w:numId w:val="7"/>
                                    </w:numPr>
                                    <w:spacing w:after="0" w:line="240" w:lineRule="auto"/>
                                    <w:ind w:left="317" w:hanging="261"/>
                                    <w:rPr>
                                      <w:rFonts w:ascii="Predator" w:hAnsi="Predator"/>
                                      <w:color w:val="000000" w:themeColor="text1"/>
                                      <w:sz w:val="11"/>
                                      <w:szCs w:val="11"/>
                                      <w:lang w:val="fr-FR"/>
                                    </w:rPr>
                                  </w:pPr>
                                  <w:r w:rsidRPr="0080665E">
                                    <w:rPr>
                                      <w:rFonts w:ascii="Predator" w:hAnsi="Predator"/>
                                      <w:color w:val="000000" w:themeColor="text1"/>
                                      <w:sz w:val="11"/>
                                      <w:szCs w:val="11"/>
                                    </w:rPr>
                                    <w:t>16</w:t>
                                  </w:r>
                                  <w:r w:rsidR="00CE3F03">
                                    <w:rPr>
                                      <w:rFonts w:ascii="Predator" w:hAnsi="Predator"/>
                                      <w:color w:val="000000" w:themeColor="text1"/>
                                      <w:sz w:val="11"/>
                                      <w:szCs w:val="11"/>
                                    </w:rPr>
                                    <w:t>:10 D</w:t>
                                  </w:r>
                                  <w:proofErr w:type="spellStart"/>
                                  <w:r w:rsidRPr="0080665E">
                                    <w:rPr>
                                      <w:rFonts w:ascii="Predator" w:hAnsi="Predator"/>
                                      <w:color w:val="000000" w:themeColor="text1"/>
                                      <w:sz w:val="11"/>
                                      <w:szCs w:val="11"/>
                                      <w:lang w:val="fr-FR"/>
                                    </w:rPr>
                                    <w:t>isplay</w:t>
                                  </w:r>
                                  <w:proofErr w:type="spellEnd"/>
                                </w:p>
                                <w:p w14:paraId="41F90469" w14:textId="71210F95" w:rsidR="00C86AA4" w:rsidRPr="0080665E" w:rsidRDefault="00C86AA4" w:rsidP="00E728CA">
                                  <w:pPr>
                                    <w:pStyle w:val="ListParagraph"/>
                                    <w:numPr>
                                      <w:ilvl w:val="0"/>
                                      <w:numId w:val="7"/>
                                    </w:numPr>
                                    <w:spacing w:after="0" w:line="240" w:lineRule="auto"/>
                                    <w:ind w:left="317" w:hanging="261"/>
                                    <w:rPr>
                                      <w:rFonts w:ascii="Predator" w:hAnsi="Predator"/>
                                      <w:color w:val="000000" w:themeColor="text1"/>
                                      <w:sz w:val="11"/>
                                      <w:szCs w:val="11"/>
                                      <w:lang w:val="fr-FR"/>
                                    </w:rPr>
                                  </w:pPr>
                                  <w:r w:rsidRPr="0080665E">
                                    <w:rPr>
                                      <w:rFonts w:ascii="Predator" w:hAnsi="Predator" w:hint="eastAsia"/>
                                      <w:color w:val="000000" w:themeColor="text1"/>
                                      <w:sz w:val="11"/>
                                      <w:szCs w:val="11"/>
                                      <w:lang w:val="fr-FR"/>
                                    </w:rPr>
                                    <w:t>M</w:t>
                                  </w:r>
                                  <w:r w:rsidRPr="0080665E">
                                    <w:rPr>
                                      <w:rFonts w:ascii="Predator" w:hAnsi="Predator"/>
                                      <w:color w:val="000000" w:themeColor="text1"/>
                                      <w:sz w:val="11"/>
                                      <w:szCs w:val="11"/>
                                      <w:lang w:val="fr-FR"/>
                                    </w:rPr>
                                    <w:t xml:space="preserve">ode </w:t>
                                  </w:r>
                                  <w:r w:rsidR="00CE3F03">
                                    <w:rPr>
                                      <w:rFonts w:ascii="Predator" w:hAnsi="Predator"/>
                                      <w:color w:val="000000" w:themeColor="text1"/>
                                      <w:sz w:val="11"/>
                                      <w:szCs w:val="11"/>
                                      <w:lang w:val="fr-FR"/>
                                    </w:rPr>
                                    <w:t>K</w:t>
                                  </w:r>
                                  <w:r w:rsidRPr="0080665E">
                                    <w:rPr>
                                      <w:rFonts w:ascii="Predator" w:hAnsi="Predator"/>
                                      <w:color w:val="000000" w:themeColor="text1"/>
                                      <w:sz w:val="11"/>
                                      <w:szCs w:val="11"/>
                                      <w:lang w:val="fr-FR"/>
                                    </w:rPr>
                                    <w:t>ey</w:t>
                                  </w:r>
                                </w:p>
                                <w:p w14:paraId="51C38A62" w14:textId="1CDACB6A" w:rsidR="00C86AA4" w:rsidRPr="0080665E" w:rsidRDefault="00C86AA4" w:rsidP="0031337F">
                                  <w:pPr>
                                    <w:pStyle w:val="ListParagraph"/>
                                    <w:numPr>
                                      <w:ilvl w:val="0"/>
                                      <w:numId w:val="7"/>
                                    </w:numPr>
                                    <w:spacing w:after="0" w:line="240" w:lineRule="auto"/>
                                    <w:ind w:left="317" w:hanging="261"/>
                                    <w:rPr>
                                      <w:rFonts w:ascii="Predator" w:hAnsi="Predator"/>
                                      <w:color w:val="000000" w:themeColor="text1"/>
                                      <w:sz w:val="11"/>
                                      <w:szCs w:val="11"/>
                                    </w:rPr>
                                  </w:pPr>
                                  <w:r w:rsidRPr="0080665E">
                                    <w:rPr>
                                      <w:rFonts w:ascii="Predator" w:hAnsi="Predator"/>
                                      <w:color w:val="000000" w:themeColor="text1"/>
                                      <w:sz w:val="11"/>
                                      <w:szCs w:val="11"/>
                                      <w:lang w:val="fr-FR"/>
                                    </w:rPr>
                                    <w:t xml:space="preserve">Ethernet (RJ-45) </w:t>
                                  </w:r>
                                  <w:r w:rsidR="00CE3F03">
                                    <w:rPr>
                                      <w:rFonts w:ascii="Predator" w:hAnsi="Predator"/>
                                      <w:color w:val="000000" w:themeColor="text1"/>
                                      <w:sz w:val="11"/>
                                      <w:szCs w:val="11"/>
                                      <w:lang w:val="fr-FR"/>
                                    </w:rPr>
                                    <w:t>P</w:t>
                                  </w:r>
                                  <w:r w:rsidRPr="0080665E">
                                    <w:rPr>
                                      <w:rFonts w:ascii="Predator" w:hAnsi="Predator"/>
                                      <w:color w:val="000000" w:themeColor="text1"/>
                                      <w:sz w:val="11"/>
                                      <w:szCs w:val="11"/>
                                      <w:lang w:val="fr-FR"/>
                                    </w:rPr>
                                    <w:t>ort</w:t>
                                  </w:r>
                                </w:p>
                                <w:p w14:paraId="7C32883B" w14:textId="222FB91B" w:rsidR="00C86AA4" w:rsidRPr="0080665E" w:rsidRDefault="00C86AA4" w:rsidP="0031337F">
                                  <w:pPr>
                                    <w:pStyle w:val="ListParagraph"/>
                                    <w:numPr>
                                      <w:ilvl w:val="0"/>
                                      <w:numId w:val="7"/>
                                    </w:numPr>
                                    <w:spacing w:after="0" w:line="240" w:lineRule="auto"/>
                                    <w:ind w:left="317" w:hanging="261"/>
                                    <w:rPr>
                                      <w:rFonts w:ascii="Predator" w:hAnsi="Predator"/>
                                      <w:color w:val="000000" w:themeColor="text1"/>
                                      <w:sz w:val="11"/>
                                      <w:szCs w:val="11"/>
                                      <w:lang w:val="fr-FR"/>
                                    </w:rPr>
                                  </w:pPr>
                                  <w:r w:rsidRPr="0080665E">
                                    <w:rPr>
                                      <w:rFonts w:ascii="Predator" w:hAnsi="Predator"/>
                                      <w:color w:val="000000" w:themeColor="text1"/>
                                      <w:sz w:val="11"/>
                                      <w:szCs w:val="11"/>
                                    </w:rPr>
                                    <w:t xml:space="preserve">USB 3.2 Gen 1 </w:t>
                                  </w:r>
                                  <w:r w:rsidR="00CE3F03">
                                    <w:rPr>
                                      <w:rFonts w:ascii="Predator" w:hAnsi="Predator"/>
                                      <w:color w:val="000000" w:themeColor="text1"/>
                                      <w:sz w:val="11"/>
                                      <w:szCs w:val="11"/>
                                    </w:rPr>
                                    <w:t>P</w:t>
                                  </w:r>
                                  <w:r w:rsidRPr="0080665E">
                                    <w:rPr>
                                      <w:rFonts w:ascii="Predator" w:hAnsi="Predator"/>
                                      <w:color w:val="000000" w:themeColor="text1"/>
                                      <w:sz w:val="11"/>
                                      <w:szCs w:val="11"/>
                                    </w:rPr>
                                    <w:t>ort</w:t>
                                  </w:r>
                                </w:p>
                                <w:p w14:paraId="027E6FCE" w14:textId="7ECC2B50" w:rsidR="00C86AA4" w:rsidRPr="0080665E" w:rsidRDefault="00C86AA4" w:rsidP="0031337F">
                                  <w:pPr>
                                    <w:pStyle w:val="ListParagraph"/>
                                    <w:numPr>
                                      <w:ilvl w:val="0"/>
                                      <w:numId w:val="7"/>
                                    </w:numPr>
                                    <w:spacing w:after="0" w:line="240" w:lineRule="auto"/>
                                    <w:ind w:left="317" w:hanging="261"/>
                                    <w:rPr>
                                      <w:rFonts w:ascii="Predator" w:hAnsi="Predator"/>
                                      <w:color w:val="000000" w:themeColor="text1"/>
                                      <w:sz w:val="11"/>
                                      <w:szCs w:val="11"/>
                                      <w:lang w:val="fr-FR"/>
                                    </w:rPr>
                                  </w:pPr>
                                  <w:proofErr w:type="spellStart"/>
                                  <w:r w:rsidRPr="0080665E">
                                    <w:rPr>
                                      <w:rFonts w:ascii="Predator" w:hAnsi="Predator"/>
                                      <w:color w:val="000000" w:themeColor="text1"/>
                                      <w:sz w:val="11"/>
                                      <w:szCs w:val="11"/>
                                      <w:lang w:val="fr-FR"/>
                                    </w:rPr>
                                    <w:t>MicroSD</w:t>
                                  </w:r>
                                  <w:proofErr w:type="spellEnd"/>
                                  <w:r w:rsidRPr="0080665E">
                                    <w:rPr>
                                      <w:rFonts w:ascii="Predator" w:hAnsi="Predator"/>
                                      <w:color w:val="000000" w:themeColor="text1"/>
                                      <w:sz w:val="11"/>
                                      <w:szCs w:val="11"/>
                                      <w:lang w:val="fr-FR"/>
                                    </w:rPr>
                                    <w:t xml:space="preserve"> </w:t>
                                  </w:r>
                                  <w:r w:rsidR="00CE3F03">
                                    <w:rPr>
                                      <w:rFonts w:ascii="Predator" w:hAnsi="Predator"/>
                                      <w:color w:val="000000" w:themeColor="text1"/>
                                      <w:sz w:val="11"/>
                                      <w:szCs w:val="11"/>
                                      <w:lang w:val="fr-FR"/>
                                    </w:rPr>
                                    <w:t>C</w:t>
                                  </w:r>
                                  <w:r w:rsidRPr="0080665E">
                                    <w:rPr>
                                      <w:rFonts w:ascii="Predator" w:hAnsi="Predator"/>
                                      <w:color w:val="000000" w:themeColor="text1"/>
                                      <w:sz w:val="11"/>
                                      <w:szCs w:val="11"/>
                                      <w:lang w:val="fr-FR"/>
                                    </w:rPr>
                                    <w:t xml:space="preserve">ard </w:t>
                                  </w:r>
                                  <w:r w:rsidR="00CE3F03">
                                    <w:rPr>
                                      <w:rFonts w:ascii="Predator" w:hAnsi="Predator"/>
                                      <w:color w:val="000000" w:themeColor="text1"/>
                                      <w:sz w:val="11"/>
                                      <w:szCs w:val="11"/>
                                      <w:lang w:val="fr-FR"/>
                                    </w:rPr>
                                    <w:t>R</w:t>
                                  </w:r>
                                  <w:r w:rsidRPr="0080665E">
                                    <w:rPr>
                                      <w:rFonts w:ascii="Predator" w:hAnsi="Predator"/>
                                      <w:color w:val="000000" w:themeColor="text1"/>
                                      <w:sz w:val="11"/>
                                      <w:szCs w:val="11"/>
                                      <w:lang w:val="fr-FR"/>
                                    </w:rPr>
                                    <w:t>eader</w:t>
                                  </w:r>
                                </w:p>
                              </w:tc>
                              <w:tc>
                                <w:tcPr>
                                  <w:tcW w:w="2811" w:type="dxa"/>
                                  <w:gridSpan w:val="4"/>
                                </w:tcPr>
                                <w:p w14:paraId="77C5DC8C" w14:textId="59CDBD06" w:rsidR="00C86AA4" w:rsidRPr="0080665E" w:rsidRDefault="00C86AA4" w:rsidP="0031337F">
                                  <w:pPr>
                                    <w:pStyle w:val="ListParagraph"/>
                                    <w:numPr>
                                      <w:ilvl w:val="0"/>
                                      <w:numId w:val="7"/>
                                    </w:numPr>
                                    <w:spacing w:after="0" w:line="240" w:lineRule="auto"/>
                                    <w:ind w:left="317" w:rightChars="-19" w:right="-42" w:hanging="261"/>
                                    <w:rPr>
                                      <w:rFonts w:ascii="Predator" w:hAnsi="Predator"/>
                                      <w:color w:val="000000" w:themeColor="text1"/>
                                      <w:sz w:val="11"/>
                                      <w:szCs w:val="11"/>
                                    </w:rPr>
                                  </w:pPr>
                                  <w:r w:rsidRPr="0080665E">
                                    <w:rPr>
                                      <w:rFonts w:ascii="Predator" w:hAnsi="Predator"/>
                                      <w:color w:val="000000" w:themeColor="text1"/>
                                      <w:sz w:val="11"/>
                                      <w:szCs w:val="11"/>
                                    </w:rPr>
                                    <w:t xml:space="preserve">Headset/speaker </w:t>
                                  </w:r>
                                  <w:r w:rsidR="00CE3F03">
                                    <w:rPr>
                                      <w:rFonts w:ascii="Predator" w:hAnsi="Predator"/>
                                      <w:color w:val="000000" w:themeColor="text1"/>
                                      <w:sz w:val="11"/>
                                      <w:szCs w:val="11"/>
                                    </w:rPr>
                                    <w:t>J</w:t>
                                  </w:r>
                                  <w:r w:rsidRPr="0080665E">
                                    <w:rPr>
                                      <w:rFonts w:ascii="Predator" w:hAnsi="Predator"/>
                                      <w:color w:val="000000" w:themeColor="text1"/>
                                      <w:sz w:val="11"/>
                                      <w:szCs w:val="11"/>
                                    </w:rPr>
                                    <w:t>ack</w:t>
                                  </w:r>
                                </w:p>
                                <w:p w14:paraId="7CAACF02" w14:textId="77777777" w:rsidR="00C86AA4" w:rsidRPr="0080665E" w:rsidRDefault="00C86AA4" w:rsidP="0031337F">
                                  <w:pPr>
                                    <w:pStyle w:val="ListParagraph"/>
                                    <w:numPr>
                                      <w:ilvl w:val="0"/>
                                      <w:numId w:val="7"/>
                                    </w:numPr>
                                    <w:spacing w:after="0" w:line="240" w:lineRule="auto"/>
                                    <w:ind w:left="317" w:hanging="261"/>
                                    <w:rPr>
                                      <w:rFonts w:ascii="Predator" w:hAnsi="Predator"/>
                                      <w:color w:val="000000" w:themeColor="text1"/>
                                      <w:sz w:val="11"/>
                                      <w:szCs w:val="11"/>
                                    </w:rPr>
                                  </w:pPr>
                                  <w:r w:rsidRPr="0080665E">
                                    <w:rPr>
                                      <w:rFonts w:ascii="Predator" w:hAnsi="Predator"/>
                                      <w:color w:val="000000" w:themeColor="text1"/>
                                      <w:sz w:val="11"/>
                                      <w:szCs w:val="11"/>
                                    </w:rPr>
                                    <w:t>Keyboard</w:t>
                                  </w:r>
                                </w:p>
                                <w:p w14:paraId="5345C159" w14:textId="22637333" w:rsidR="00C86AA4" w:rsidRPr="0080665E" w:rsidRDefault="00C86AA4" w:rsidP="0031337F">
                                  <w:pPr>
                                    <w:pStyle w:val="ListParagraph"/>
                                    <w:numPr>
                                      <w:ilvl w:val="0"/>
                                      <w:numId w:val="7"/>
                                    </w:numPr>
                                    <w:spacing w:after="0" w:line="240" w:lineRule="auto"/>
                                    <w:ind w:left="317" w:hanging="261"/>
                                    <w:rPr>
                                      <w:rFonts w:ascii="Predator" w:hAnsi="Predator"/>
                                      <w:color w:val="000000" w:themeColor="text1"/>
                                      <w:sz w:val="11"/>
                                      <w:szCs w:val="11"/>
                                    </w:rPr>
                                  </w:pPr>
                                  <w:r w:rsidRPr="0080665E">
                                    <w:rPr>
                                      <w:rFonts w:ascii="Predator" w:hAnsi="Predator"/>
                                      <w:color w:val="000000" w:themeColor="text1"/>
                                      <w:sz w:val="11"/>
                                      <w:szCs w:val="11"/>
                                    </w:rPr>
                                    <w:t>Touchpad</w:t>
                                  </w:r>
                                  <w:r w:rsidR="00F54BB6">
                                    <w:rPr>
                                      <w:rFonts w:ascii="Predator" w:hAnsi="Predator"/>
                                      <w:color w:val="000000" w:themeColor="text1"/>
                                      <w:sz w:val="11"/>
                                      <w:szCs w:val="11"/>
                                    </w:rPr>
                                    <w:t xml:space="preserve"> (MS Precision Certified)</w:t>
                                  </w:r>
                                </w:p>
                                <w:p w14:paraId="19B869F4" w14:textId="0495532F" w:rsidR="00C86AA4" w:rsidRPr="0080665E" w:rsidRDefault="00C86AA4" w:rsidP="0031337F">
                                  <w:pPr>
                                    <w:pStyle w:val="ListParagraph"/>
                                    <w:numPr>
                                      <w:ilvl w:val="0"/>
                                      <w:numId w:val="7"/>
                                    </w:numPr>
                                    <w:spacing w:after="0" w:line="240" w:lineRule="auto"/>
                                    <w:ind w:left="317" w:rightChars="15" w:right="33" w:hanging="261"/>
                                    <w:rPr>
                                      <w:rFonts w:ascii="Predator" w:hAnsi="Predator"/>
                                      <w:color w:val="000000" w:themeColor="text1"/>
                                      <w:sz w:val="11"/>
                                      <w:szCs w:val="11"/>
                                      <w:lang w:val="fr-FR"/>
                                    </w:rPr>
                                  </w:pPr>
                                  <w:r w:rsidRPr="0080665E">
                                    <w:rPr>
                                      <w:rFonts w:ascii="Predator" w:hAnsi="Predator"/>
                                      <w:color w:val="000000" w:themeColor="text1"/>
                                      <w:sz w:val="11"/>
                                      <w:szCs w:val="11"/>
                                    </w:rPr>
                                    <w:t xml:space="preserve">Power </w:t>
                                  </w:r>
                                  <w:r w:rsidR="00CE3F03">
                                    <w:rPr>
                                      <w:rFonts w:ascii="Predator" w:hAnsi="Predator"/>
                                      <w:color w:val="000000" w:themeColor="text1"/>
                                      <w:sz w:val="11"/>
                                      <w:szCs w:val="11"/>
                                    </w:rPr>
                                    <w:t>B</w:t>
                                  </w:r>
                                  <w:r w:rsidRPr="0080665E">
                                    <w:rPr>
                                      <w:rFonts w:ascii="Predator" w:hAnsi="Predator"/>
                                      <w:color w:val="000000" w:themeColor="text1"/>
                                      <w:sz w:val="11"/>
                                      <w:szCs w:val="11"/>
                                    </w:rPr>
                                    <w:t>utton</w:t>
                                  </w:r>
                                </w:p>
                                <w:p w14:paraId="52C5824B" w14:textId="77777777" w:rsidR="00C86AA4" w:rsidRPr="0080665E" w:rsidRDefault="00C86AA4" w:rsidP="0031337F">
                                  <w:pPr>
                                    <w:pStyle w:val="ListParagraph"/>
                                    <w:numPr>
                                      <w:ilvl w:val="0"/>
                                      <w:numId w:val="7"/>
                                    </w:numPr>
                                    <w:spacing w:after="0" w:line="240" w:lineRule="auto"/>
                                    <w:ind w:left="317" w:hanging="261"/>
                                    <w:rPr>
                                      <w:rFonts w:ascii="Predator" w:hAnsi="Predator"/>
                                      <w:color w:val="000000" w:themeColor="text1"/>
                                      <w:sz w:val="11"/>
                                      <w:szCs w:val="11"/>
                                      <w:lang w:val="fr-FR"/>
                                    </w:rPr>
                                  </w:pPr>
                                  <w:r w:rsidRPr="0080665E">
                                    <w:rPr>
                                      <w:rFonts w:ascii="Predator" w:hAnsi="Predator"/>
                                      <w:color w:val="000000" w:themeColor="text1"/>
                                      <w:sz w:val="11"/>
                                      <w:szCs w:val="11"/>
                                    </w:rPr>
                                    <w:t>PredatorSense key</w:t>
                                  </w:r>
                                </w:p>
                                <w:p w14:paraId="7E244A1D" w14:textId="598AC2E1" w:rsidR="00C86AA4" w:rsidRPr="0080665E" w:rsidRDefault="00C86AA4" w:rsidP="00191EC2">
                                  <w:pPr>
                                    <w:pStyle w:val="ListParagraph"/>
                                    <w:numPr>
                                      <w:ilvl w:val="0"/>
                                      <w:numId w:val="7"/>
                                    </w:numPr>
                                    <w:spacing w:after="0" w:line="240" w:lineRule="auto"/>
                                    <w:ind w:left="317" w:hanging="261"/>
                                    <w:rPr>
                                      <w:rFonts w:ascii="Predator" w:hAnsi="Predator"/>
                                      <w:color w:val="000000" w:themeColor="text1"/>
                                      <w:sz w:val="11"/>
                                      <w:szCs w:val="11"/>
                                      <w:lang w:val="fr-FR"/>
                                    </w:rPr>
                                  </w:pPr>
                                  <w:r w:rsidRPr="0080665E">
                                    <w:rPr>
                                      <w:rFonts w:ascii="Predator" w:hAnsi="Predator"/>
                                      <w:color w:val="000000" w:themeColor="text1"/>
                                      <w:sz w:val="11"/>
                                      <w:szCs w:val="11"/>
                                    </w:rPr>
                                    <w:t xml:space="preserve">Battery </w:t>
                                  </w:r>
                                  <w:r w:rsidR="00F54BB6">
                                    <w:rPr>
                                      <w:rFonts w:ascii="Predator" w:hAnsi="Predator"/>
                                      <w:color w:val="000000" w:themeColor="text1"/>
                                      <w:sz w:val="11"/>
                                      <w:szCs w:val="11"/>
                                    </w:rPr>
                                    <w:t>I</w:t>
                                  </w:r>
                                  <w:r w:rsidRPr="0080665E">
                                    <w:rPr>
                                      <w:rFonts w:ascii="Predator" w:hAnsi="Predator"/>
                                      <w:color w:val="000000" w:themeColor="text1"/>
                                      <w:sz w:val="11"/>
                                      <w:szCs w:val="11"/>
                                    </w:rPr>
                                    <w:t>ndicator</w:t>
                                  </w:r>
                                </w:p>
                                <w:p w14:paraId="6373C975" w14:textId="63FEFB93" w:rsidR="00C86AA4" w:rsidRPr="0080665E" w:rsidRDefault="00C86AA4" w:rsidP="00191EC2">
                                  <w:pPr>
                                    <w:pStyle w:val="ListParagraph"/>
                                    <w:numPr>
                                      <w:ilvl w:val="0"/>
                                      <w:numId w:val="7"/>
                                    </w:numPr>
                                    <w:spacing w:after="0" w:line="240" w:lineRule="auto"/>
                                    <w:ind w:left="317" w:hanging="261"/>
                                    <w:rPr>
                                      <w:rFonts w:ascii="Predator" w:hAnsi="Predator"/>
                                      <w:color w:val="000000" w:themeColor="text1"/>
                                      <w:sz w:val="11"/>
                                      <w:szCs w:val="11"/>
                                      <w:lang w:val="fr-FR"/>
                                    </w:rPr>
                                  </w:pPr>
                                  <w:r w:rsidRPr="0080665E">
                                    <w:rPr>
                                      <w:rFonts w:ascii="Predator" w:hAnsi="Predator"/>
                                      <w:color w:val="000000" w:themeColor="text1"/>
                                      <w:sz w:val="11"/>
                                      <w:szCs w:val="11"/>
                                    </w:rPr>
                                    <w:t xml:space="preserve">Power </w:t>
                                  </w:r>
                                  <w:r w:rsidR="00F54BB6">
                                    <w:rPr>
                                      <w:rFonts w:ascii="Predator" w:hAnsi="Predator"/>
                                      <w:color w:val="000000" w:themeColor="text1"/>
                                      <w:sz w:val="11"/>
                                      <w:szCs w:val="11"/>
                                    </w:rPr>
                                    <w:t>I</w:t>
                                  </w:r>
                                  <w:r w:rsidRPr="0080665E">
                                    <w:rPr>
                                      <w:rFonts w:ascii="Predator" w:hAnsi="Predator"/>
                                      <w:color w:val="000000" w:themeColor="text1"/>
                                      <w:sz w:val="11"/>
                                      <w:szCs w:val="11"/>
                                    </w:rPr>
                                    <w:t xml:space="preserve">ndicator </w:t>
                                  </w:r>
                                </w:p>
                              </w:tc>
                              <w:tc>
                                <w:tcPr>
                                  <w:tcW w:w="2811" w:type="dxa"/>
                                  <w:gridSpan w:val="3"/>
                                </w:tcPr>
                                <w:p w14:paraId="56A7BE0B" w14:textId="2C3AAAC7" w:rsidR="00C86AA4" w:rsidRPr="0080665E" w:rsidRDefault="00C86AA4" w:rsidP="00471950">
                                  <w:pPr>
                                    <w:pStyle w:val="ListParagraph"/>
                                    <w:numPr>
                                      <w:ilvl w:val="0"/>
                                      <w:numId w:val="7"/>
                                    </w:numPr>
                                    <w:spacing w:after="0" w:line="240" w:lineRule="auto"/>
                                    <w:ind w:left="317" w:hanging="261"/>
                                    <w:rPr>
                                      <w:rFonts w:ascii="Predator" w:hAnsi="Predator"/>
                                      <w:color w:val="000000" w:themeColor="text1"/>
                                      <w:sz w:val="11"/>
                                      <w:szCs w:val="11"/>
                                      <w:lang w:val="fr-FR"/>
                                    </w:rPr>
                                  </w:pPr>
                                  <w:r w:rsidRPr="0080665E">
                                    <w:rPr>
                                      <w:rFonts w:ascii="Predator" w:hAnsi="Predator"/>
                                      <w:color w:val="000000" w:themeColor="text1"/>
                                      <w:sz w:val="11"/>
                                      <w:szCs w:val="11"/>
                                      <w:lang w:val="fr-FR"/>
                                    </w:rPr>
                                    <w:t xml:space="preserve">USB 3.2 Gen 2 </w:t>
                                  </w:r>
                                  <w:r w:rsidR="00F54BB6">
                                    <w:rPr>
                                      <w:rFonts w:ascii="Predator" w:hAnsi="Predator"/>
                                      <w:color w:val="000000" w:themeColor="text1"/>
                                      <w:sz w:val="11"/>
                                      <w:szCs w:val="11"/>
                                      <w:lang w:val="fr-FR"/>
                                    </w:rPr>
                                    <w:t>P</w:t>
                                  </w:r>
                                  <w:r w:rsidRPr="0080665E">
                                    <w:rPr>
                                      <w:rFonts w:ascii="Predator" w:hAnsi="Predator"/>
                                      <w:color w:val="000000" w:themeColor="text1"/>
                                      <w:sz w:val="11"/>
                                      <w:szCs w:val="11"/>
                                      <w:lang w:val="fr-FR"/>
                                    </w:rPr>
                                    <w:t>ort</w:t>
                                  </w:r>
                                  <w:r w:rsidRPr="0080665E">
                                    <w:rPr>
                                      <w:rFonts w:ascii="Predator" w:hAnsi="Predator"/>
                                      <w:color w:val="000000" w:themeColor="text1"/>
                                      <w:sz w:val="11"/>
                                      <w:szCs w:val="11"/>
                                    </w:rPr>
                                    <w:t xml:space="preserve"> </w:t>
                                  </w:r>
                                  <w:proofErr w:type="spellStart"/>
                                  <w:r w:rsidRPr="0080665E">
                                    <w:rPr>
                                      <w:rFonts w:ascii="Predator" w:hAnsi="Predator"/>
                                      <w:color w:val="000000" w:themeColor="text1"/>
                                      <w:sz w:val="11"/>
                                      <w:szCs w:val="11"/>
                                      <w:lang w:val="fr-FR"/>
                                    </w:rPr>
                                    <w:t>with</w:t>
                                  </w:r>
                                  <w:proofErr w:type="spellEnd"/>
                                  <w:r w:rsidRPr="0080665E">
                                    <w:rPr>
                                      <w:rFonts w:ascii="Predator" w:hAnsi="Predator"/>
                                      <w:color w:val="000000" w:themeColor="text1"/>
                                      <w:sz w:val="11"/>
                                      <w:szCs w:val="11"/>
                                      <w:lang w:val="fr-FR"/>
                                    </w:rPr>
                                    <w:t xml:space="preserve"> </w:t>
                                  </w:r>
                                  <w:r w:rsidR="00F54BB6">
                                    <w:rPr>
                                      <w:rFonts w:ascii="Predator" w:hAnsi="Predator"/>
                                      <w:color w:val="000000" w:themeColor="text1"/>
                                      <w:sz w:val="11"/>
                                      <w:szCs w:val="11"/>
                                      <w:lang w:val="fr-FR"/>
                                    </w:rPr>
                                    <w:t>P</w:t>
                                  </w:r>
                                  <w:r w:rsidRPr="0080665E">
                                    <w:rPr>
                                      <w:rFonts w:ascii="Predator" w:hAnsi="Predator"/>
                                      <w:color w:val="000000" w:themeColor="text1"/>
                                      <w:sz w:val="11"/>
                                      <w:szCs w:val="11"/>
                                      <w:lang w:val="fr-FR"/>
                                    </w:rPr>
                                    <w:t xml:space="preserve">ower-off </w:t>
                                  </w:r>
                                  <w:r w:rsidR="00F54BB6">
                                    <w:rPr>
                                      <w:rFonts w:ascii="Predator" w:hAnsi="Predator"/>
                                      <w:color w:val="000000" w:themeColor="text1"/>
                                      <w:sz w:val="11"/>
                                      <w:szCs w:val="11"/>
                                      <w:lang w:val="fr-FR"/>
                                    </w:rPr>
                                    <w:t>C</w:t>
                                  </w:r>
                                  <w:r w:rsidRPr="0080665E">
                                    <w:rPr>
                                      <w:rFonts w:ascii="Predator" w:hAnsi="Predator"/>
                                      <w:color w:val="000000" w:themeColor="text1"/>
                                      <w:sz w:val="11"/>
                                      <w:szCs w:val="11"/>
                                      <w:lang w:val="fr-FR"/>
                                    </w:rPr>
                                    <w:t>hargin</w:t>
                                  </w:r>
                                  <w:r>
                                    <w:rPr>
                                      <w:rFonts w:ascii="Predator" w:hAnsi="Predator"/>
                                      <w:color w:val="000000" w:themeColor="text1"/>
                                      <w:sz w:val="11"/>
                                      <w:szCs w:val="11"/>
                                      <w:lang w:val="fr-FR"/>
                                    </w:rPr>
                                    <w:t>g</w:t>
                                  </w:r>
                                </w:p>
                                <w:p w14:paraId="10525722" w14:textId="05C45497" w:rsidR="00C86AA4" w:rsidRPr="0080665E" w:rsidRDefault="00C86AA4" w:rsidP="00191EC2">
                                  <w:pPr>
                                    <w:pStyle w:val="ListParagraph"/>
                                    <w:numPr>
                                      <w:ilvl w:val="0"/>
                                      <w:numId w:val="7"/>
                                    </w:numPr>
                                    <w:spacing w:after="0" w:line="240" w:lineRule="auto"/>
                                    <w:ind w:left="317" w:hanging="261"/>
                                    <w:rPr>
                                      <w:rFonts w:ascii="Predator" w:hAnsi="Predator"/>
                                      <w:color w:val="000000" w:themeColor="text1"/>
                                      <w:sz w:val="11"/>
                                      <w:szCs w:val="11"/>
                                      <w:lang w:val="fr-FR"/>
                                    </w:rPr>
                                  </w:pPr>
                                  <w:r w:rsidRPr="0080665E">
                                    <w:rPr>
                                      <w:rFonts w:ascii="Predator" w:hAnsi="Predator"/>
                                      <w:color w:val="000000" w:themeColor="text1"/>
                                      <w:sz w:val="11"/>
                                      <w:szCs w:val="11"/>
                                    </w:rPr>
                                    <w:t xml:space="preserve">USB 3.2 Gen 2 </w:t>
                                  </w:r>
                                  <w:r w:rsidR="00F54BB6">
                                    <w:rPr>
                                      <w:rFonts w:ascii="Predator" w:hAnsi="Predator"/>
                                      <w:color w:val="000000" w:themeColor="text1"/>
                                      <w:sz w:val="11"/>
                                      <w:szCs w:val="11"/>
                                    </w:rPr>
                                    <w:t>P</w:t>
                                  </w:r>
                                  <w:r w:rsidRPr="0080665E">
                                    <w:rPr>
                                      <w:rFonts w:ascii="Predator" w:hAnsi="Predator"/>
                                      <w:color w:val="000000" w:themeColor="text1"/>
                                      <w:sz w:val="11"/>
                                      <w:szCs w:val="11"/>
                                    </w:rPr>
                                    <w:t>ort</w:t>
                                  </w:r>
                                </w:p>
                                <w:p w14:paraId="7B0C7AB2" w14:textId="334B8347" w:rsidR="00C86AA4" w:rsidRPr="0080665E" w:rsidRDefault="00C86AA4" w:rsidP="00A35073">
                                  <w:pPr>
                                    <w:pStyle w:val="ListParagraph"/>
                                    <w:numPr>
                                      <w:ilvl w:val="0"/>
                                      <w:numId w:val="7"/>
                                    </w:numPr>
                                    <w:spacing w:after="0" w:line="240" w:lineRule="auto"/>
                                    <w:ind w:left="317" w:hanging="261"/>
                                    <w:rPr>
                                      <w:rFonts w:ascii="Predator" w:hAnsi="Predator"/>
                                      <w:color w:val="000000" w:themeColor="text1"/>
                                      <w:sz w:val="11"/>
                                      <w:szCs w:val="11"/>
                                    </w:rPr>
                                  </w:pPr>
                                  <w:r w:rsidRPr="0080665E">
                                    <w:rPr>
                                      <w:rFonts w:ascii="Predator" w:hAnsi="Predator"/>
                                      <w:color w:val="000000" w:themeColor="text1"/>
                                      <w:sz w:val="11"/>
                                      <w:szCs w:val="11"/>
                                    </w:rPr>
                                    <w:t xml:space="preserve">Power </w:t>
                                  </w:r>
                                  <w:r w:rsidR="00F54BB6">
                                    <w:rPr>
                                      <w:rFonts w:ascii="Predator" w:hAnsi="Predator"/>
                                      <w:color w:val="000000" w:themeColor="text1"/>
                                      <w:sz w:val="11"/>
                                      <w:szCs w:val="11"/>
                                    </w:rPr>
                                    <w:t>C</w:t>
                                  </w:r>
                                  <w:r w:rsidRPr="0080665E">
                                    <w:rPr>
                                      <w:rFonts w:ascii="Predator" w:hAnsi="Predator"/>
                                      <w:color w:val="000000" w:themeColor="text1"/>
                                      <w:sz w:val="11"/>
                                      <w:szCs w:val="11"/>
                                    </w:rPr>
                                    <w:t xml:space="preserve">onnector (DC-in) </w:t>
                                  </w:r>
                                </w:p>
                                <w:p w14:paraId="3D6B30C8" w14:textId="2EBA3F61" w:rsidR="00C86AA4" w:rsidRPr="0080665E" w:rsidRDefault="00C86AA4" w:rsidP="00797B78">
                                  <w:pPr>
                                    <w:pStyle w:val="ListParagraph"/>
                                    <w:numPr>
                                      <w:ilvl w:val="0"/>
                                      <w:numId w:val="7"/>
                                    </w:numPr>
                                    <w:spacing w:after="0" w:line="240" w:lineRule="auto"/>
                                    <w:ind w:left="317" w:hanging="261"/>
                                    <w:rPr>
                                      <w:rFonts w:ascii="Predator" w:hAnsi="Predator"/>
                                      <w:color w:val="000000" w:themeColor="text1"/>
                                      <w:sz w:val="11"/>
                                      <w:szCs w:val="11"/>
                                      <w:lang w:val="fr-FR"/>
                                    </w:rPr>
                                  </w:pPr>
                                  <w:r w:rsidRPr="0080665E">
                                    <w:rPr>
                                      <w:rFonts w:ascii="Predator" w:hAnsi="Predator"/>
                                      <w:color w:val="000000" w:themeColor="text1"/>
                                      <w:sz w:val="11"/>
                                      <w:szCs w:val="11"/>
                                    </w:rPr>
                                    <w:t>HDMI</w:t>
                                  </w:r>
                                  <w:r w:rsidRPr="0080665E">
                                    <w:rPr>
                                      <w:rFonts w:ascii="Predator" w:hAnsi="Predator"/>
                                      <w:color w:val="000000" w:themeColor="text1"/>
                                      <w:sz w:val="11"/>
                                      <w:szCs w:val="11"/>
                                      <w:vertAlign w:val="superscript"/>
                                    </w:rPr>
                                    <w:t>®</w:t>
                                  </w:r>
                                  <w:r w:rsidRPr="0080665E">
                                    <w:rPr>
                                      <w:rFonts w:ascii="Predator" w:hAnsi="Predator"/>
                                      <w:color w:val="000000" w:themeColor="text1"/>
                                      <w:sz w:val="11"/>
                                      <w:szCs w:val="11"/>
                                    </w:rPr>
                                    <w:t xml:space="preserve"> 2.1 </w:t>
                                  </w:r>
                                  <w:r w:rsidR="00F54BB6">
                                    <w:rPr>
                                      <w:rFonts w:ascii="Predator" w:hAnsi="Predator"/>
                                      <w:color w:val="000000" w:themeColor="text1"/>
                                      <w:sz w:val="11"/>
                                      <w:szCs w:val="11"/>
                                    </w:rPr>
                                    <w:t>P</w:t>
                                  </w:r>
                                  <w:r w:rsidRPr="0080665E">
                                    <w:rPr>
                                      <w:rFonts w:ascii="Predator" w:hAnsi="Predator"/>
                                      <w:color w:val="000000" w:themeColor="text1"/>
                                      <w:sz w:val="11"/>
                                      <w:szCs w:val="11"/>
                                    </w:rPr>
                                    <w:t>ort</w:t>
                                  </w:r>
                                </w:p>
                                <w:p w14:paraId="1242242E" w14:textId="03903A7B" w:rsidR="00C86AA4" w:rsidRDefault="00C86AA4" w:rsidP="00797B78">
                                  <w:pPr>
                                    <w:pStyle w:val="ListParagraph"/>
                                    <w:numPr>
                                      <w:ilvl w:val="0"/>
                                      <w:numId w:val="7"/>
                                    </w:numPr>
                                    <w:spacing w:after="0" w:line="240" w:lineRule="auto"/>
                                    <w:ind w:left="317" w:rightChars="-19" w:right="-42" w:hanging="261"/>
                                    <w:rPr>
                                      <w:rFonts w:ascii="Predator" w:hAnsi="Predator"/>
                                      <w:color w:val="000000" w:themeColor="text1"/>
                                      <w:sz w:val="11"/>
                                      <w:szCs w:val="11"/>
                                    </w:rPr>
                                  </w:pPr>
                                  <w:r w:rsidRPr="0080665E">
                                    <w:rPr>
                                      <w:rFonts w:ascii="Predator" w:hAnsi="Predator"/>
                                      <w:color w:val="000000" w:themeColor="text1"/>
                                      <w:sz w:val="11"/>
                                      <w:szCs w:val="11"/>
                                    </w:rPr>
                                    <w:t>USB Type-C™ port (Thunderbolt™ 4)</w:t>
                                  </w:r>
                                </w:p>
                                <w:p w14:paraId="5E93DC4B" w14:textId="1E999595" w:rsidR="00C86AA4" w:rsidRPr="00957483" w:rsidRDefault="00F54BB6" w:rsidP="00957483">
                                  <w:pPr>
                                    <w:pStyle w:val="ListParagraph"/>
                                    <w:numPr>
                                      <w:ilvl w:val="0"/>
                                      <w:numId w:val="7"/>
                                    </w:numPr>
                                    <w:spacing w:after="0" w:line="240" w:lineRule="auto"/>
                                    <w:ind w:left="317" w:rightChars="-19" w:right="-42" w:hanging="261"/>
                                    <w:rPr>
                                      <w:rFonts w:ascii="Predator" w:hAnsi="Predator"/>
                                      <w:color w:val="000000" w:themeColor="text1"/>
                                      <w:sz w:val="11"/>
                                      <w:szCs w:val="11"/>
                                    </w:rPr>
                                  </w:pPr>
                                  <w:r w:rsidRPr="00F54BB6">
                                    <w:rPr>
                                      <w:rFonts w:ascii="Predator" w:hAnsi="Predator"/>
                                      <w:color w:val="000000" w:themeColor="text1"/>
                                      <w:sz w:val="11"/>
                                      <w:szCs w:val="11"/>
                                    </w:rPr>
                                    <w:t>USB 3.2 Gen 2 Type C</w:t>
                                  </w:r>
                                </w:p>
                              </w:tc>
                            </w:tr>
                            <w:tr w:rsidR="007D3265" w:rsidRPr="00D8024E" w14:paraId="7214D1CB" w14:textId="77777777" w:rsidTr="002054F5">
                              <w:trPr>
                                <w:gridAfter w:val="1"/>
                                <w:wAfter w:w="659" w:type="dxa"/>
                                <w:trHeight w:val="47"/>
                              </w:trPr>
                              <w:tc>
                                <w:tcPr>
                                  <w:tcW w:w="1700" w:type="dxa"/>
                                </w:tcPr>
                                <w:p w14:paraId="19A96788" w14:textId="77777777" w:rsidR="007D3265" w:rsidRPr="00CC6D1B" w:rsidRDefault="007D3265" w:rsidP="00D27F2B">
                                  <w:pPr>
                                    <w:spacing w:after="0" w:line="240" w:lineRule="auto"/>
                                    <w:rPr>
                                      <w:rFonts w:ascii="Predator" w:hAnsi="Predator"/>
                                      <w:b/>
                                      <w:color w:val="00AECD"/>
                                      <w:sz w:val="14"/>
                                      <w:szCs w:val="14"/>
                                    </w:rPr>
                                  </w:pPr>
                                  <w:r w:rsidRPr="00CC6D1B">
                                    <w:rPr>
                                      <w:rFonts w:ascii="Predator" w:hAnsi="Predator"/>
                                      <w:b/>
                                      <w:color w:val="00AECD"/>
                                      <w:sz w:val="14"/>
                                      <w:szCs w:val="14"/>
                                    </w:rPr>
                                    <w:t>Operating system</w:t>
                                  </w:r>
                                  <w:r w:rsidR="00185D4B">
                                    <w:rPr>
                                      <w:rFonts w:ascii="Predator" w:hAnsi="Predator"/>
                                      <w:b/>
                                      <w:color w:val="00AECD"/>
                                      <w:sz w:val="14"/>
                                      <w:szCs w:val="14"/>
                                      <w:vertAlign w:val="superscript"/>
                                    </w:rPr>
                                    <w:t>1</w:t>
                                  </w:r>
                                </w:p>
                              </w:tc>
                              <w:tc>
                                <w:tcPr>
                                  <w:tcW w:w="8432" w:type="dxa"/>
                                  <w:gridSpan w:val="8"/>
                                  <w:tcBorders>
                                    <w:bottom w:val="single" w:sz="4" w:space="0" w:color="auto"/>
                                  </w:tcBorders>
                                </w:tcPr>
                                <w:p w14:paraId="12F592FE" w14:textId="77777777" w:rsidR="007D3265" w:rsidRPr="00EA378E" w:rsidRDefault="007D3265" w:rsidP="00C62637">
                                  <w:pPr>
                                    <w:spacing w:after="0" w:line="240" w:lineRule="auto"/>
                                    <w:rPr>
                                      <w:rFonts w:ascii="Predator" w:hAnsi="Predator"/>
                                      <w:color w:val="000000" w:themeColor="text1"/>
                                      <w:sz w:val="11"/>
                                      <w:szCs w:val="11"/>
                                    </w:rPr>
                                  </w:pPr>
                                  <w:r w:rsidRPr="00EA378E">
                                    <w:rPr>
                                      <w:rFonts w:ascii="Predator" w:hAnsi="Predator"/>
                                      <w:color w:val="000000" w:themeColor="text1"/>
                                      <w:sz w:val="11"/>
                                      <w:szCs w:val="11"/>
                                    </w:rPr>
                                    <w:t>Windows 1</w:t>
                                  </w:r>
                                  <w:r w:rsidR="00C62637">
                                    <w:rPr>
                                      <w:rFonts w:ascii="Predator" w:hAnsi="Predator"/>
                                      <w:color w:val="000000" w:themeColor="text1"/>
                                      <w:sz w:val="11"/>
                                      <w:szCs w:val="11"/>
                                    </w:rPr>
                                    <w:t>1</w:t>
                                  </w:r>
                                  <w:r w:rsidR="00AB124F">
                                    <w:rPr>
                                      <w:rFonts w:ascii="Predator" w:hAnsi="Predator"/>
                                      <w:color w:val="000000" w:themeColor="text1"/>
                                      <w:sz w:val="11"/>
                                      <w:szCs w:val="11"/>
                                    </w:rPr>
                                    <w:t xml:space="preserve"> Home</w:t>
                                  </w:r>
                                </w:p>
                              </w:tc>
                            </w:tr>
                            <w:tr w:rsidR="00C2361E" w:rsidRPr="002054F5" w14:paraId="1FC98CB4" w14:textId="77777777" w:rsidTr="002054F5">
                              <w:trPr>
                                <w:gridAfter w:val="1"/>
                                <w:wAfter w:w="659" w:type="dxa"/>
                              </w:trPr>
                              <w:tc>
                                <w:tcPr>
                                  <w:tcW w:w="1700" w:type="dxa"/>
                                </w:tcPr>
                                <w:p w14:paraId="23C14971" w14:textId="77777777" w:rsidR="00C2361E" w:rsidRPr="00D8024E" w:rsidRDefault="00C2361E" w:rsidP="008F5E1E">
                                  <w:pPr>
                                    <w:spacing w:after="0" w:line="240" w:lineRule="auto"/>
                                    <w:rPr>
                                      <w:rFonts w:ascii="Predator" w:hAnsi="Predator"/>
                                      <w:b/>
                                      <w:color w:val="00A5A3"/>
                                      <w:sz w:val="14"/>
                                      <w:szCs w:val="14"/>
                                    </w:rPr>
                                  </w:pPr>
                                  <w:r w:rsidRPr="00CC6D1B">
                                    <w:rPr>
                                      <w:rFonts w:ascii="Predator" w:hAnsi="Predator"/>
                                      <w:b/>
                                      <w:color w:val="00AECD"/>
                                      <w:sz w:val="14"/>
                                      <w:szCs w:val="14"/>
                                    </w:rPr>
                                    <w:t>CPU and chipset</w:t>
                                  </w:r>
                                  <w:r w:rsidRPr="00CC6D1B">
                                    <w:rPr>
                                      <w:rFonts w:ascii="Predator" w:hAnsi="Predator"/>
                                      <w:b/>
                                      <w:color w:val="00AECD"/>
                                      <w:sz w:val="14"/>
                                      <w:szCs w:val="14"/>
                                      <w:vertAlign w:val="superscript"/>
                                    </w:rPr>
                                    <w:t>1</w:t>
                                  </w:r>
                                </w:p>
                              </w:tc>
                              <w:tc>
                                <w:tcPr>
                                  <w:tcW w:w="4215" w:type="dxa"/>
                                  <w:gridSpan w:val="3"/>
                                </w:tcPr>
                                <w:p w14:paraId="4F456C2A" w14:textId="72DAB9B8" w:rsidR="00A5345A" w:rsidRPr="00A5345A" w:rsidRDefault="00A5345A" w:rsidP="00F54BB6">
                                  <w:pPr>
                                    <w:spacing w:after="0" w:line="240" w:lineRule="auto"/>
                                    <w:rPr>
                                      <w:rFonts w:ascii="Predator" w:hAnsi="Predator"/>
                                      <w:color w:val="000000" w:themeColor="text1"/>
                                      <w:sz w:val="11"/>
                                      <w:szCs w:val="11"/>
                                      <w:lang w:val="it-IT"/>
                                    </w:rPr>
                                  </w:pPr>
                                  <w:r w:rsidRPr="00A5345A">
                                    <w:rPr>
                                      <w:rFonts w:ascii="Predator" w:hAnsi="Predator"/>
                                      <w:color w:val="000000" w:themeColor="text1"/>
                                      <w:sz w:val="11"/>
                                      <w:szCs w:val="11"/>
                                      <w:lang w:val="it-IT"/>
                                    </w:rPr>
                                    <w:t xml:space="preserve">Intel® Core™ Ultra 9 processor 386H </w:t>
                                  </w:r>
                                </w:p>
                                <w:p w14:paraId="5D407989" w14:textId="5A7FC5F9" w:rsidR="00C2361E" w:rsidRPr="00A5345A" w:rsidRDefault="00C2361E" w:rsidP="00F54BB6">
                                  <w:pPr>
                                    <w:spacing w:after="0" w:line="240" w:lineRule="auto"/>
                                    <w:rPr>
                                      <w:rFonts w:ascii="Predator" w:hAnsi="Predator"/>
                                      <w:color w:val="000000" w:themeColor="text1"/>
                                      <w:sz w:val="11"/>
                                      <w:szCs w:val="11"/>
                                      <w:lang w:val="it-IT"/>
                                    </w:rPr>
                                  </w:pPr>
                                </w:p>
                              </w:tc>
                              <w:tc>
                                <w:tcPr>
                                  <w:tcW w:w="4217" w:type="dxa"/>
                                  <w:gridSpan w:val="5"/>
                                </w:tcPr>
                                <w:p w14:paraId="2005F660" w14:textId="4C13C6FF" w:rsidR="00C2361E" w:rsidRPr="00A5345A" w:rsidRDefault="00A5345A" w:rsidP="00C62637">
                                  <w:pPr>
                                    <w:spacing w:after="0" w:line="240" w:lineRule="auto"/>
                                    <w:rPr>
                                      <w:rFonts w:ascii="Predator" w:hAnsi="Predator"/>
                                      <w:color w:val="000000" w:themeColor="text1"/>
                                      <w:sz w:val="11"/>
                                      <w:szCs w:val="11"/>
                                      <w:lang w:val="it-IT"/>
                                    </w:rPr>
                                  </w:pPr>
                                  <w:r w:rsidRPr="00A5345A">
                                    <w:rPr>
                                      <w:rFonts w:ascii="Predator" w:hAnsi="Predator"/>
                                      <w:color w:val="000000" w:themeColor="text1"/>
                                      <w:sz w:val="11"/>
                                      <w:szCs w:val="11"/>
                                      <w:lang w:val="it-IT"/>
                                    </w:rPr>
                                    <w:t>Intel® Core™ Ultra 7 processor 356H</w:t>
                                  </w:r>
                                </w:p>
                              </w:tc>
                            </w:tr>
                            <w:tr w:rsidR="00826035" w:rsidRPr="00D8024E" w14:paraId="154DB4EC" w14:textId="77777777" w:rsidTr="002054F5">
                              <w:trPr>
                                <w:gridAfter w:val="1"/>
                                <w:wAfter w:w="659" w:type="dxa"/>
                              </w:trPr>
                              <w:tc>
                                <w:tcPr>
                                  <w:tcW w:w="1700" w:type="dxa"/>
                                </w:tcPr>
                                <w:p w14:paraId="1227A857" w14:textId="77777777" w:rsidR="00826035" w:rsidRPr="00CC6D1B" w:rsidRDefault="00826035" w:rsidP="008F5E1E">
                                  <w:pPr>
                                    <w:spacing w:after="0" w:line="240" w:lineRule="auto"/>
                                    <w:rPr>
                                      <w:rFonts w:ascii="Predator" w:hAnsi="Predator"/>
                                      <w:b/>
                                      <w:color w:val="00AECD"/>
                                      <w:sz w:val="14"/>
                                      <w:szCs w:val="14"/>
                                    </w:rPr>
                                  </w:pPr>
                                  <w:r w:rsidRPr="00CC6D1B">
                                    <w:rPr>
                                      <w:rFonts w:ascii="Predator" w:hAnsi="Predator"/>
                                      <w:b/>
                                      <w:color w:val="00AECD"/>
                                      <w:sz w:val="14"/>
                                      <w:szCs w:val="14"/>
                                    </w:rPr>
                                    <w:t>Memory</w:t>
                                  </w:r>
                                  <w:r>
                                    <w:rPr>
                                      <w:rFonts w:ascii="Predator" w:hAnsi="Predator"/>
                                      <w:b/>
                                      <w:color w:val="00AECD"/>
                                      <w:sz w:val="14"/>
                                      <w:szCs w:val="14"/>
                                      <w:vertAlign w:val="superscript"/>
                                    </w:rPr>
                                    <w:t>1, 2, 3</w:t>
                                  </w:r>
                                </w:p>
                              </w:tc>
                              <w:tc>
                                <w:tcPr>
                                  <w:tcW w:w="4215" w:type="dxa"/>
                                  <w:gridSpan w:val="3"/>
                                </w:tcPr>
                                <w:p w14:paraId="119AE20D" w14:textId="48454FF3" w:rsidR="00826035" w:rsidRPr="00F54BB6" w:rsidRDefault="00957483" w:rsidP="00F54BB6">
                                  <w:pPr>
                                    <w:spacing w:after="0" w:line="240" w:lineRule="auto"/>
                                    <w:rPr>
                                      <w:rFonts w:ascii="Predator" w:hAnsi="Predator"/>
                                      <w:color w:val="000000" w:themeColor="text1"/>
                                      <w:sz w:val="11"/>
                                      <w:szCs w:val="11"/>
                                    </w:rPr>
                                  </w:pPr>
                                  <w:r w:rsidRPr="00F54BB6">
                                    <w:rPr>
                                      <w:rFonts w:ascii="Predator" w:hAnsi="Predator"/>
                                      <w:color w:val="000000" w:themeColor="text1"/>
                                      <w:sz w:val="11"/>
                                      <w:szCs w:val="11"/>
                                    </w:rPr>
                                    <w:t xml:space="preserve">Up to </w:t>
                                  </w:r>
                                  <w:r w:rsidR="00F54BB6" w:rsidRPr="00F54BB6">
                                    <w:rPr>
                                      <w:rFonts w:ascii="Predator" w:hAnsi="Predator"/>
                                      <w:color w:val="000000" w:themeColor="text1"/>
                                      <w:sz w:val="11"/>
                                      <w:szCs w:val="11"/>
                                    </w:rPr>
                                    <w:t>64</w:t>
                                  </w:r>
                                  <w:r w:rsidRPr="00F54BB6">
                                    <w:rPr>
                                      <w:rFonts w:ascii="Predator" w:hAnsi="Predator"/>
                                      <w:color w:val="000000" w:themeColor="text1"/>
                                      <w:sz w:val="11"/>
                                      <w:szCs w:val="11"/>
                                    </w:rPr>
                                    <w:t xml:space="preserve"> </w:t>
                                  </w:r>
                                  <w:r w:rsidR="00826035" w:rsidRPr="00F54BB6">
                                    <w:rPr>
                                      <w:rFonts w:ascii="Predator" w:hAnsi="Predator"/>
                                      <w:color w:val="000000" w:themeColor="text1"/>
                                      <w:sz w:val="11"/>
                                      <w:szCs w:val="11"/>
                                    </w:rPr>
                                    <w:t xml:space="preserve">Dual-channel DDR5 </w:t>
                                  </w:r>
                                  <w:r w:rsidR="00F54BB6">
                                    <w:rPr>
                                      <w:rFonts w:ascii="Predator" w:hAnsi="Predator"/>
                                      <w:color w:val="000000" w:themeColor="text1"/>
                                      <w:sz w:val="11"/>
                                      <w:szCs w:val="11"/>
                                    </w:rPr>
                                    <w:t xml:space="preserve">using two </w:t>
                                  </w:r>
                                  <w:proofErr w:type="spellStart"/>
                                  <w:r w:rsidR="00F54BB6">
                                    <w:rPr>
                                      <w:rFonts w:ascii="Predator" w:hAnsi="Predator"/>
                                      <w:color w:val="000000" w:themeColor="text1"/>
                                      <w:sz w:val="11"/>
                                      <w:szCs w:val="11"/>
                                    </w:rPr>
                                    <w:t>soDIMM</w:t>
                                  </w:r>
                                  <w:proofErr w:type="spellEnd"/>
                                  <w:r w:rsidR="00826035" w:rsidRPr="00F54BB6">
                                    <w:rPr>
                                      <w:rFonts w:ascii="Predator" w:hAnsi="Predator"/>
                                      <w:color w:val="000000" w:themeColor="text1"/>
                                      <w:sz w:val="11"/>
                                      <w:szCs w:val="11"/>
                                    </w:rPr>
                                    <w:t xml:space="preserve"> </w:t>
                                  </w:r>
                                  <w:r w:rsidR="00F54BB6">
                                    <w:rPr>
                                      <w:rFonts w:ascii="Predator" w:hAnsi="Predator"/>
                                      <w:color w:val="000000" w:themeColor="text1"/>
                                      <w:sz w:val="11"/>
                                      <w:szCs w:val="11"/>
                                    </w:rPr>
                                    <w:t>Modules</w:t>
                                  </w:r>
                                </w:p>
                                <w:p w14:paraId="67B629D3" w14:textId="500F9D6F" w:rsidR="00826035" w:rsidRPr="00957483" w:rsidRDefault="00F54BB6" w:rsidP="00957483">
                                  <w:pPr>
                                    <w:spacing w:after="0" w:line="240" w:lineRule="auto"/>
                                    <w:rPr>
                                      <w:rFonts w:ascii="Predator" w:hAnsi="Predator"/>
                                      <w:color w:val="000000" w:themeColor="text1"/>
                                      <w:sz w:val="11"/>
                                      <w:szCs w:val="11"/>
                                    </w:rPr>
                                  </w:pPr>
                                  <w:r>
                                    <w:rPr>
                                      <w:rFonts w:ascii="Predator" w:hAnsi="Predator"/>
                                      <w:color w:val="000000" w:themeColor="text1"/>
                                      <w:sz w:val="11"/>
                                      <w:szCs w:val="11"/>
                                    </w:rPr>
                                    <w:t>Dual-channel DDR5 SDRAM Support</w:t>
                                  </w:r>
                                </w:p>
                              </w:tc>
                              <w:tc>
                                <w:tcPr>
                                  <w:tcW w:w="4217" w:type="dxa"/>
                                  <w:gridSpan w:val="5"/>
                                </w:tcPr>
                                <w:p w14:paraId="340DED19" w14:textId="13757B90" w:rsidR="00826035" w:rsidRPr="00F54BB6" w:rsidRDefault="00826035" w:rsidP="00F54BB6">
                                  <w:pPr>
                                    <w:spacing w:after="0" w:line="240" w:lineRule="auto"/>
                                    <w:rPr>
                                      <w:rFonts w:ascii="Predator" w:hAnsi="Predator"/>
                                      <w:color w:val="000000" w:themeColor="text1"/>
                                      <w:sz w:val="11"/>
                                      <w:szCs w:val="11"/>
                                    </w:rPr>
                                  </w:pPr>
                                  <w:r w:rsidRPr="00F54BB6">
                                    <w:rPr>
                                      <w:rFonts w:ascii="Predator" w:hAnsi="Predator"/>
                                      <w:color w:val="000000" w:themeColor="text1"/>
                                      <w:sz w:val="11"/>
                                      <w:szCs w:val="11"/>
                                    </w:rPr>
                                    <w:t xml:space="preserve">Memory Frequency: Up to </w:t>
                                  </w:r>
                                  <w:r w:rsidR="00F54BB6" w:rsidRPr="00F54BB6">
                                    <w:rPr>
                                      <w:rFonts w:ascii="Predator" w:hAnsi="Predator"/>
                                      <w:color w:val="000000" w:themeColor="text1"/>
                                      <w:sz w:val="11"/>
                                      <w:szCs w:val="11"/>
                                    </w:rPr>
                                    <w:t>6400</w:t>
                                  </w:r>
                                  <w:r w:rsidRPr="00F54BB6">
                                    <w:rPr>
                                      <w:rFonts w:ascii="Predator" w:hAnsi="Predator"/>
                                      <w:color w:val="000000" w:themeColor="text1"/>
                                      <w:sz w:val="11"/>
                                      <w:szCs w:val="11"/>
                                    </w:rPr>
                                    <w:t xml:space="preserve"> MT/s</w:t>
                                  </w:r>
                                </w:p>
                              </w:tc>
                            </w:tr>
                            <w:tr w:rsidR="008B0373" w:rsidRPr="00D8024E" w14:paraId="438C191D" w14:textId="77777777" w:rsidTr="002054F5">
                              <w:trPr>
                                <w:gridAfter w:val="1"/>
                                <w:wAfter w:w="659" w:type="dxa"/>
                              </w:trPr>
                              <w:tc>
                                <w:tcPr>
                                  <w:tcW w:w="1700" w:type="dxa"/>
                                </w:tcPr>
                                <w:p w14:paraId="6122773B" w14:textId="77777777" w:rsidR="008B0373" w:rsidRPr="00CC6D1B" w:rsidRDefault="008B0373" w:rsidP="00471950">
                                  <w:pPr>
                                    <w:spacing w:after="0" w:line="240" w:lineRule="auto"/>
                                    <w:rPr>
                                      <w:rFonts w:ascii="Predator" w:hAnsi="Predator"/>
                                      <w:b/>
                                      <w:color w:val="00AECD"/>
                                      <w:sz w:val="14"/>
                                      <w:szCs w:val="14"/>
                                    </w:rPr>
                                  </w:pPr>
                                  <w:r w:rsidRPr="00CC6D1B">
                                    <w:rPr>
                                      <w:rFonts w:ascii="Predator" w:hAnsi="Predator"/>
                                      <w:b/>
                                      <w:color w:val="00AECD"/>
                                      <w:sz w:val="14"/>
                                      <w:szCs w:val="14"/>
                                    </w:rPr>
                                    <w:t>Display</w:t>
                                  </w:r>
                                  <w:r>
                                    <w:rPr>
                                      <w:rFonts w:ascii="Predator" w:hAnsi="Predator"/>
                                      <w:b/>
                                      <w:color w:val="00AECD"/>
                                      <w:sz w:val="14"/>
                                      <w:szCs w:val="14"/>
                                      <w:vertAlign w:val="superscript"/>
                                    </w:rPr>
                                    <w:t>4</w:t>
                                  </w:r>
                                </w:p>
                              </w:tc>
                              <w:tc>
                                <w:tcPr>
                                  <w:tcW w:w="5385" w:type="dxa"/>
                                  <w:gridSpan w:val="4"/>
                                </w:tcPr>
                                <w:p w14:paraId="78F64A68" w14:textId="2FF80583" w:rsidR="00F54BB6" w:rsidRPr="00F54BB6" w:rsidRDefault="00F54BB6" w:rsidP="00F54BB6">
                                  <w:pPr>
                                    <w:spacing w:after="0" w:line="240" w:lineRule="auto"/>
                                    <w:rPr>
                                      <w:rFonts w:ascii="Predator" w:hAnsi="Predator"/>
                                      <w:color w:val="000000" w:themeColor="text1"/>
                                      <w:sz w:val="11"/>
                                      <w:szCs w:val="11"/>
                                    </w:rPr>
                                  </w:pPr>
                                  <w:r w:rsidRPr="00F54BB6">
                                    <w:rPr>
                                      <w:rFonts w:ascii="Predator" w:hAnsi="Predator"/>
                                      <w:color w:val="000000" w:themeColor="text1"/>
                                      <w:sz w:val="11"/>
                                      <w:szCs w:val="11"/>
                                    </w:rPr>
                                    <w:t xml:space="preserve">16.0" display with OLED (Organic Light-Emitting Diode) </w:t>
                                  </w:r>
                                  <w:r w:rsidR="00072FB6">
                                    <w:rPr>
                                      <w:rFonts w:ascii="Predator" w:hAnsi="Predator"/>
                                      <w:color w:val="000000" w:themeColor="text1"/>
                                      <w:sz w:val="11"/>
                                      <w:szCs w:val="11"/>
                                    </w:rPr>
                                    <w:t>T</w:t>
                                  </w:r>
                                  <w:r w:rsidRPr="00F54BB6">
                                    <w:rPr>
                                      <w:rFonts w:ascii="Predator" w:hAnsi="Predator"/>
                                      <w:color w:val="000000" w:themeColor="text1"/>
                                      <w:sz w:val="11"/>
                                      <w:szCs w:val="11"/>
                                    </w:rPr>
                                    <w:t>echnology,</w:t>
                                  </w:r>
                                </w:p>
                                <w:p w14:paraId="3B5EE969" w14:textId="1A51879A" w:rsidR="00F54BB6" w:rsidRPr="00F54BB6" w:rsidRDefault="00F54BB6" w:rsidP="00F54BB6">
                                  <w:pPr>
                                    <w:spacing w:after="0" w:line="240" w:lineRule="auto"/>
                                    <w:rPr>
                                      <w:rFonts w:ascii="Predator" w:hAnsi="Predator"/>
                                      <w:color w:val="000000" w:themeColor="text1"/>
                                      <w:sz w:val="11"/>
                                      <w:szCs w:val="11"/>
                                    </w:rPr>
                                  </w:pPr>
                                  <w:r w:rsidRPr="00F54BB6">
                                    <w:rPr>
                                      <w:rFonts w:ascii="Predator" w:hAnsi="Predator"/>
                                      <w:color w:val="000000" w:themeColor="text1"/>
                                      <w:sz w:val="11"/>
                                      <w:szCs w:val="11"/>
                                    </w:rPr>
                                    <w:t>WQXGA 2560 x 1600, high-brightness (500 nits, typical value) Acer</w:t>
                                  </w:r>
                                  <w:r>
                                    <w:rPr>
                                      <w:rFonts w:ascii="Predator" w:hAnsi="Predator"/>
                                      <w:color w:val="000000" w:themeColor="text1"/>
                                      <w:sz w:val="11"/>
                                      <w:szCs w:val="11"/>
                                    </w:rPr>
                                    <w:t xml:space="preserve"> </w:t>
                                  </w:r>
                                  <w:proofErr w:type="spellStart"/>
                                  <w:r w:rsidRPr="00F54BB6">
                                    <w:rPr>
                                      <w:rFonts w:ascii="Predator" w:hAnsi="Predator"/>
                                      <w:color w:val="000000" w:themeColor="text1"/>
                                      <w:sz w:val="11"/>
                                      <w:szCs w:val="11"/>
                                    </w:rPr>
                                    <w:t>CineCrystal</w:t>
                                  </w:r>
                                  <w:proofErr w:type="spellEnd"/>
                                  <w:r w:rsidRPr="00F54BB6">
                                    <w:rPr>
                                      <w:rFonts w:ascii="Predator" w:hAnsi="Predator"/>
                                      <w:color w:val="000000" w:themeColor="text1"/>
                                      <w:sz w:val="11"/>
                                      <w:szCs w:val="11"/>
                                    </w:rPr>
                                    <w:t>™</w:t>
                                  </w:r>
                                </w:p>
                                <w:p w14:paraId="14602603" w14:textId="05980238" w:rsidR="008B0373" w:rsidRPr="00471950" w:rsidRDefault="00957483" w:rsidP="00F54BB6">
                                  <w:pPr>
                                    <w:pStyle w:val="ListParagraph"/>
                                    <w:numPr>
                                      <w:ilvl w:val="0"/>
                                      <w:numId w:val="8"/>
                                    </w:numPr>
                                    <w:spacing w:after="0" w:line="240" w:lineRule="auto"/>
                                    <w:ind w:left="175" w:hanging="141"/>
                                    <w:rPr>
                                      <w:rFonts w:ascii="Predator" w:hAnsi="Predator"/>
                                      <w:color w:val="000000" w:themeColor="text1"/>
                                      <w:sz w:val="11"/>
                                      <w:szCs w:val="11"/>
                                    </w:rPr>
                                  </w:pPr>
                                  <w:r w:rsidRPr="00957483">
                                    <w:rPr>
                                      <w:rFonts w:ascii="Predator" w:hAnsi="Predator"/>
                                      <w:color w:val="000000" w:themeColor="text1"/>
                                      <w:sz w:val="11"/>
                                      <w:szCs w:val="11"/>
                                    </w:rPr>
                                    <w:t xml:space="preserve">16:10 </w:t>
                                  </w:r>
                                  <w:r w:rsidR="00072FB6">
                                    <w:rPr>
                                      <w:rFonts w:ascii="Predator" w:hAnsi="Predator"/>
                                      <w:color w:val="000000" w:themeColor="text1"/>
                                      <w:sz w:val="11"/>
                                      <w:szCs w:val="11"/>
                                    </w:rPr>
                                    <w:t>A</w:t>
                                  </w:r>
                                  <w:r w:rsidRPr="00957483">
                                    <w:rPr>
                                      <w:rFonts w:ascii="Predator" w:hAnsi="Predator"/>
                                      <w:color w:val="000000" w:themeColor="text1"/>
                                      <w:sz w:val="11"/>
                                      <w:szCs w:val="11"/>
                                    </w:rPr>
                                    <w:t>spect</w:t>
                                  </w:r>
                                  <w:r>
                                    <w:rPr>
                                      <w:rFonts w:ascii="Predator" w:hAnsi="Predator"/>
                                      <w:color w:val="000000" w:themeColor="text1"/>
                                      <w:sz w:val="11"/>
                                      <w:szCs w:val="11"/>
                                    </w:rPr>
                                    <w:t xml:space="preserve"> </w:t>
                                  </w:r>
                                  <w:r w:rsidR="00072FB6">
                                    <w:rPr>
                                      <w:rFonts w:ascii="Predator" w:hAnsi="Predator"/>
                                      <w:color w:val="000000" w:themeColor="text1"/>
                                      <w:sz w:val="11"/>
                                      <w:szCs w:val="11"/>
                                    </w:rPr>
                                    <w:t>R</w:t>
                                  </w:r>
                                  <w:r>
                                    <w:rPr>
                                      <w:rFonts w:ascii="Predator" w:hAnsi="Predator"/>
                                      <w:color w:val="000000" w:themeColor="text1"/>
                                      <w:sz w:val="11"/>
                                      <w:szCs w:val="11"/>
                                    </w:rPr>
                                    <w:t>atio</w:t>
                                  </w:r>
                                  <w:r w:rsidR="008B0373" w:rsidRPr="00471950">
                                    <w:rPr>
                                      <w:rFonts w:ascii="Predator" w:hAnsi="Predator"/>
                                      <w:color w:val="000000" w:themeColor="text1"/>
                                      <w:sz w:val="11"/>
                                      <w:szCs w:val="11"/>
                                    </w:rPr>
                                    <w:t>,</w:t>
                                  </w:r>
                                  <w:r w:rsidR="008B0373">
                                    <w:t xml:space="preserve"> </w:t>
                                  </w:r>
                                  <w:r w:rsidR="00F54BB6">
                                    <w:rPr>
                                      <w:rFonts w:ascii="Predator" w:hAnsi="Predator"/>
                                      <w:color w:val="000000" w:themeColor="text1"/>
                                      <w:sz w:val="11"/>
                                      <w:szCs w:val="11"/>
                                    </w:rPr>
                                    <w:t>DCI-P3</w:t>
                                  </w:r>
                                  <w:r w:rsidR="008B0373" w:rsidRPr="00B469D1">
                                    <w:rPr>
                                      <w:rFonts w:ascii="Predator" w:hAnsi="Predator"/>
                                      <w:color w:val="000000" w:themeColor="text1"/>
                                      <w:sz w:val="11"/>
                                      <w:szCs w:val="11"/>
                                    </w:rPr>
                                    <w:t xml:space="preserve"> 100%</w:t>
                                  </w:r>
                                </w:p>
                                <w:p w14:paraId="479F02F4" w14:textId="06004673" w:rsidR="008B0373" w:rsidRPr="00471950" w:rsidRDefault="00072FB6" w:rsidP="00471950">
                                  <w:pPr>
                                    <w:pStyle w:val="ListParagraph"/>
                                    <w:numPr>
                                      <w:ilvl w:val="0"/>
                                      <w:numId w:val="8"/>
                                    </w:numPr>
                                    <w:spacing w:after="0" w:line="240" w:lineRule="auto"/>
                                    <w:ind w:left="175" w:hanging="141"/>
                                    <w:rPr>
                                      <w:rFonts w:ascii="Predator" w:hAnsi="Predator"/>
                                      <w:color w:val="000000" w:themeColor="text1"/>
                                      <w:sz w:val="11"/>
                                      <w:szCs w:val="11"/>
                                    </w:rPr>
                                  </w:pPr>
                                  <w:r>
                                    <w:rPr>
                                      <w:rFonts w:ascii="Predator" w:hAnsi="Predator"/>
                                      <w:color w:val="000000" w:themeColor="text1"/>
                                      <w:sz w:val="11"/>
                                      <w:szCs w:val="11"/>
                                    </w:rPr>
                                    <w:t>Supports up to 165Hz</w:t>
                                  </w:r>
                                </w:p>
                                <w:p w14:paraId="5BC61F91" w14:textId="77777777" w:rsidR="008B0373" w:rsidRDefault="00072FB6" w:rsidP="00471950">
                                  <w:pPr>
                                    <w:pStyle w:val="ListParagraph"/>
                                    <w:numPr>
                                      <w:ilvl w:val="0"/>
                                      <w:numId w:val="8"/>
                                    </w:numPr>
                                    <w:spacing w:after="0" w:line="240" w:lineRule="auto"/>
                                    <w:ind w:left="175" w:hanging="141"/>
                                    <w:rPr>
                                      <w:rFonts w:ascii="Predator" w:hAnsi="Predator"/>
                                      <w:color w:val="000000" w:themeColor="text1"/>
                                      <w:sz w:val="11"/>
                                      <w:szCs w:val="11"/>
                                    </w:rPr>
                                  </w:pPr>
                                  <w:r>
                                    <w:rPr>
                                      <w:rFonts w:ascii="Predator" w:hAnsi="Predator"/>
                                      <w:color w:val="000000" w:themeColor="text1"/>
                                      <w:sz w:val="11"/>
                                      <w:szCs w:val="11"/>
                                    </w:rPr>
                                    <w:t>NVIDIA Advanced Optimus Capable</w:t>
                                  </w:r>
                                </w:p>
                                <w:p w14:paraId="62DC5FE2" w14:textId="77777777" w:rsidR="00072FB6" w:rsidRDefault="00072FB6" w:rsidP="00471950">
                                  <w:pPr>
                                    <w:pStyle w:val="ListParagraph"/>
                                    <w:numPr>
                                      <w:ilvl w:val="0"/>
                                      <w:numId w:val="8"/>
                                    </w:numPr>
                                    <w:spacing w:after="0" w:line="240" w:lineRule="auto"/>
                                    <w:ind w:left="175" w:hanging="141"/>
                                    <w:rPr>
                                      <w:rFonts w:ascii="Predator" w:hAnsi="Predator"/>
                                      <w:color w:val="000000" w:themeColor="text1"/>
                                      <w:sz w:val="11"/>
                                      <w:szCs w:val="11"/>
                                    </w:rPr>
                                  </w:pPr>
                                  <w:r>
                                    <w:rPr>
                                      <w:rFonts w:ascii="Predator" w:hAnsi="Predator"/>
                                      <w:color w:val="000000" w:themeColor="text1"/>
                                      <w:sz w:val="11"/>
                                      <w:szCs w:val="11"/>
                                    </w:rPr>
                                    <w:t>Wide Viewing Angle up to 178 Degrees</w:t>
                                  </w:r>
                                </w:p>
                                <w:p w14:paraId="3C153454" w14:textId="7EC1D25A" w:rsidR="00072FB6" w:rsidRPr="00471950" w:rsidRDefault="00072FB6" w:rsidP="00471950">
                                  <w:pPr>
                                    <w:pStyle w:val="ListParagraph"/>
                                    <w:numPr>
                                      <w:ilvl w:val="0"/>
                                      <w:numId w:val="8"/>
                                    </w:numPr>
                                    <w:spacing w:after="0" w:line="240" w:lineRule="auto"/>
                                    <w:ind w:left="175" w:hanging="141"/>
                                    <w:rPr>
                                      <w:rFonts w:ascii="Predator" w:hAnsi="Predator"/>
                                      <w:color w:val="000000" w:themeColor="text1"/>
                                      <w:sz w:val="11"/>
                                      <w:szCs w:val="11"/>
                                    </w:rPr>
                                  </w:pPr>
                                  <w:r>
                                    <w:rPr>
                                      <w:rFonts w:ascii="Predator" w:hAnsi="Predator"/>
                                      <w:color w:val="000000" w:themeColor="text1"/>
                                      <w:sz w:val="11"/>
                                      <w:szCs w:val="11"/>
                                    </w:rPr>
                                    <w:t>Mercury Free, Environmentally Friendly</w:t>
                                  </w:r>
                                </w:p>
                              </w:tc>
                              <w:tc>
                                <w:tcPr>
                                  <w:tcW w:w="236" w:type="dxa"/>
                                </w:tcPr>
                                <w:p w14:paraId="2FB6783F" w14:textId="6A821E51" w:rsidR="00072FB6" w:rsidRDefault="00072FB6" w:rsidP="00072FB6">
                                  <w:pPr>
                                    <w:spacing w:after="0" w:line="240" w:lineRule="auto"/>
                                    <w:rPr>
                                      <w:rFonts w:ascii="Predator" w:hAnsi="Predator"/>
                                      <w:color w:val="000000" w:themeColor="text1"/>
                                      <w:sz w:val="11"/>
                                      <w:szCs w:val="11"/>
                                    </w:rPr>
                                  </w:pPr>
                                </w:p>
                                <w:p w14:paraId="742712AE" w14:textId="58F8308E" w:rsidR="008B0373" w:rsidRPr="00072FB6" w:rsidRDefault="008B0373" w:rsidP="00072FB6">
                                  <w:pPr>
                                    <w:spacing w:after="0" w:line="240" w:lineRule="auto"/>
                                    <w:rPr>
                                      <w:rFonts w:ascii="Predator" w:hAnsi="Predator"/>
                                      <w:color w:val="000000" w:themeColor="text1"/>
                                      <w:sz w:val="11"/>
                                      <w:szCs w:val="11"/>
                                    </w:rPr>
                                  </w:pPr>
                                </w:p>
                              </w:tc>
                              <w:tc>
                                <w:tcPr>
                                  <w:tcW w:w="2811" w:type="dxa"/>
                                  <w:gridSpan w:val="3"/>
                                </w:tcPr>
                                <w:p w14:paraId="57647291" w14:textId="03D95486" w:rsidR="008B0373" w:rsidRPr="00B469D1" w:rsidRDefault="008B0373" w:rsidP="00957483">
                                  <w:pPr>
                                    <w:pStyle w:val="ListParagraph"/>
                                    <w:spacing w:after="0" w:line="240" w:lineRule="auto"/>
                                    <w:ind w:left="175"/>
                                    <w:rPr>
                                      <w:rFonts w:ascii="Predator" w:hAnsi="Predator"/>
                                      <w:color w:val="000000" w:themeColor="text1"/>
                                      <w:sz w:val="11"/>
                                      <w:szCs w:val="11"/>
                                    </w:rPr>
                                  </w:pPr>
                                </w:p>
                              </w:tc>
                            </w:tr>
                            <w:tr w:rsidR="00471950" w:rsidRPr="00D8024E" w14:paraId="14B395F0" w14:textId="77777777" w:rsidTr="002054F5">
                              <w:trPr>
                                <w:gridAfter w:val="1"/>
                                <w:wAfter w:w="659" w:type="dxa"/>
                              </w:trPr>
                              <w:tc>
                                <w:tcPr>
                                  <w:tcW w:w="1700" w:type="dxa"/>
                                </w:tcPr>
                                <w:p w14:paraId="70AC51B6" w14:textId="36C45464" w:rsidR="00471950" w:rsidRPr="00CC6D1B" w:rsidRDefault="00471950" w:rsidP="00471950">
                                  <w:pPr>
                                    <w:spacing w:after="0" w:line="240" w:lineRule="auto"/>
                                    <w:rPr>
                                      <w:rFonts w:ascii="Predator" w:hAnsi="Predator"/>
                                      <w:b/>
                                      <w:color w:val="00AECD"/>
                                      <w:sz w:val="14"/>
                                      <w:szCs w:val="14"/>
                                    </w:rPr>
                                  </w:pPr>
                                  <w:r w:rsidRPr="00CC6D1B">
                                    <w:rPr>
                                      <w:rFonts w:ascii="Predator" w:hAnsi="Predator"/>
                                      <w:b/>
                                      <w:color w:val="00AECD"/>
                                      <w:sz w:val="14"/>
                                      <w:szCs w:val="14"/>
                                    </w:rPr>
                                    <w:t>Graphics</w:t>
                                  </w:r>
                                  <w:r w:rsidRPr="00CC6D1B">
                                    <w:rPr>
                                      <w:rFonts w:ascii="Predator" w:hAnsi="Predator"/>
                                      <w:b/>
                                      <w:color w:val="00AECD"/>
                                      <w:sz w:val="14"/>
                                      <w:szCs w:val="14"/>
                                      <w:vertAlign w:val="superscript"/>
                                    </w:rPr>
                                    <w:t>1</w:t>
                                  </w:r>
                                </w:p>
                              </w:tc>
                              <w:tc>
                                <w:tcPr>
                                  <w:tcW w:w="8432" w:type="dxa"/>
                                  <w:gridSpan w:val="8"/>
                                </w:tcPr>
                                <w:p w14:paraId="523EA76F" w14:textId="1F2D7EC7" w:rsidR="00B66375" w:rsidRDefault="00B66375" w:rsidP="00471950">
                                  <w:pPr>
                                    <w:pStyle w:val="ListParagraph"/>
                                    <w:numPr>
                                      <w:ilvl w:val="0"/>
                                      <w:numId w:val="8"/>
                                    </w:numPr>
                                    <w:spacing w:after="0" w:line="240" w:lineRule="auto"/>
                                    <w:ind w:left="175" w:hanging="141"/>
                                    <w:rPr>
                                      <w:rFonts w:ascii="Predator" w:hAnsi="Predator"/>
                                      <w:color w:val="000000" w:themeColor="text1"/>
                                      <w:sz w:val="11"/>
                                      <w:szCs w:val="11"/>
                                    </w:rPr>
                                  </w:pPr>
                                  <w:r w:rsidRPr="00B66375">
                                    <w:rPr>
                                      <w:rFonts w:ascii="Predator" w:hAnsi="Predator"/>
                                      <w:b/>
                                      <w:bCs/>
                                      <w:color w:val="000000" w:themeColor="text1"/>
                                      <w:sz w:val="11"/>
                                      <w:szCs w:val="11"/>
                                    </w:rPr>
                                    <w:t>NVIDIA</w:t>
                                  </w:r>
                                  <w:r w:rsidRPr="00B66375">
                                    <w:rPr>
                                      <w:rFonts w:ascii="Predator" w:hAnsi="Predator"/>
                                      <w:b/>
                                      <w:bCs/>
                                      <w:color w:val="000000" w:themeColor="text1"/>
                                      <w:sz w:val="11"/>
                                      <w:szCs w:val="11"/>
                                      <w:vertAlign w:val="superscript"/>
                                    </w:rPr>
                                    <w:t>®</w:t>
                                  </w:r>
                                  <w:r w:rsidRPr="00B66375">
                                    <w:rPr>
                                      <w:rFonts w:ascii="Predator" w:hAnsi="Predator"/>
                                      <w:b/>
                                      <w:bCs/>
                                      <w:color w:val="000000" w:themeColor="text1"/>
                                      <w:sz w:val="11"/>
                                      <w:szCs w:val="11"/>
                                    </w:rPr>
                                    <w:t xml:space="preserve"> GeForce RTX™ 5070</w:t>
                                  </w:r>
                                  <w:r w:rsidR="00957483">
                                    <w:rPr>
                                      <w:rFonts w:ascii="Predator" w:hAnsi="Predator"/>
                                      <w:b/>
                                      <w:bCs/>
                                      <w:color w:val="000000" w:themeColor="text1"/>
                                      <w:sz w:val="11"/>
                                      <w:szCs w:val="11"/>
                                    </w:rPr>
                                    <w:t xml:space="preserve"> </w:t>
                                  </w:r>
                                  <w:r w:rsidRPr="00B66375">
                                    <w:rPr>
                                      <w:rFonts w:ascii="Predator" w:hAnsi="Predator"/>
                                      <w:color w:val="000000" w:themeColor="text1"/>
                                      <w:sz w:val="11"/>
                                      <w:szCs w:val="11"/>
                                    </w:rPr>
                                    <w:t xml:space="preserve">with </w:t>
                                  </w:r>
                                  <w:r w:rsidR="00957483">
                                    <w:rPr>
                                      <w:rFonts w:ascii="Predator" w:hAnsi="Predator"/>
                                      <w:color w:val="000000" w:themeColor="text1"/>
                                      <w:sz w:val="11"/>
                                      <w:szCs w:val="11"/>
                                    </w:rPr>
                                    <w:t>8</w:t>
                                  </w:r>
                                  <w:r w:rsidRPr="00B66375">
                                    <w:rPr>
                                      <w:rFonts w:ascii="Predator" w:hAnsi="Predator"/>
                                      <w:color w:val="000000" w:themeColor="text1"/>
                                      <w:sz w:val="11"/>
                                      <w:szCs w:val="11"/>
                                    </w:rPr>
                                    <w:t xml:space="preserve"> GB of dedicated GDDR7 VRA</w:t>
                                  </w:r>
                                  <w:r w:rsidRPr="00957483">
                                    <w:rPr>
                                      <w:rFonts w:ascii="Predator" w:hAnsi="Predator"/>
                                      <w:color w:val="000000" w:themeColor="text1"/>
                                      <w:sz w:val="11"/>
                                      <w:szCs w:val="11"/>
                                    </w:rPr>
                                    <w:t>M</w:t>
                                  </w:r>
                                  <w:r w:rsidR="00957483">
                                    <w:rPr>
                                      <w:rFonts w:ascii="Predator" w:hAnsi="Predator"/>
                                      <w:color w:val="000000" w:themeColor="text1"/>
                                      <w:sz w:val="11"/>
                                      <w:szCs w:val="11"/>
                                    </w:rPr>
                                    <w:t xml:space="preserve"> </w:t>
                                  </w:r>
                                </w:p>
                                <w:p w14:paraId="1BA499F9" w14:textId="2DC607EB" w:rsidR="00114B84" w:rsidRPr="00114B84" w:rsidRDefault="00957483" w:rsidP="00A5345A">
                                  <w:pPr>
                                    <w:pStyle w:val="ListParagraph"/>
                                    <w:numPr>
                                      <w:ilvl w:val="0"/>
                                      <w:numId w:val="8"/>
                                    </w:numPr>
                                    <w:spacing w:after="0" w:line="240" w:lineRule="auto"/>
                                    <w:ind w:left="175" w:hanging="141"/>
                                    <w:rPr>
                                      <w:rFonts w:ascii="Predator" w:hAnsi="Predator"/>
                                      <w:color w:val="000000" w:themeColor="text1"/>
                                      <w:sz w:val="11"/>
                                      <w:szCs w:val="11"/>
                                    </w:rPr>
                                  </w:pPr>
                                  <w:r w:rsidRPr="00B66375">
                                    <w:rPr>
                                      <w:rFonts w:ascii="Predator" w:hAnsi="Predator"/>
                                      <w:b/>
                                      <w:bCs/>
                                      <w:color w:val="000000" w:themeColor="text1"/>
                                      <w:sz w:val="11"/>
                                      <w:szCs w:val="11"/>
                                    </w:rPr>
                                    <w:t>NVIDIA</w:t>
                                  </w:r>
                                  <w:r w:rsidRPr="00B66375">
                                    <w:rPr>
                                      <w:rFonts w:ascii="Predator" w:hAnsi="Predator"/>
                                      <w:b/>
                                      <w:bCs/>
                                      <w:color w:val="000000" w:themeColor="text1"/>
                                      <w:sz w:val="11"/>
                                      <w:szCs w:val="11"/>
                                      <w:vertAlign w:val="superscript"/>
                                    </w:rPr>
                                    <w:t>®</w:t>
                                  </w:r>
                                  <w:r w:rsidRPr="00B66375">
                                    <w:rPr>
                                      <w:rFonts w:ascii="Predator" w:hAnsi="Predator"/>
                                      <w:b/>
                                      <w:bCs/>
                                      <w:color w:val="000000" w:themeColor="text1"/>
                                      <w:sz w:val="11"/>
                                      <w:szCs w:val="11"/>
                                    </w:rPr>
                                    <w:t xml:space="preserve"> GeForce RTX™ 50</w:t>
                                  </w:r>
                                  <w:r>
                                    <w:rPr>
                                      <w:rFonts w:ascii="Predator" w:hAnsi="Predator"/>
                                      <w:b/>
                                      <w:bCs/>
                                      <w:color w:val="000000" w:themeColor="text1"/>
                                      <w:sz w:val="11"/>
                                      <w:szCs w:val="11"/>
                                    </w:rPr>
                                    <w:t>6</w:t>
                                  </w:r>
                                  <w:r w:rsidRPr="00B66375">
                                    <w:rPr>
                                      <w:rFonts w:ascii="Predator" w:hAnsi="Predator"/>
                                      <w:b/>
                                      <w:bCs/>
                                      <w:color w:val="000000" w:themeColor="text1"/>
                                      <w:sz w:val="11"/>
                                      <w:szCs w:val="11"/>
                                    </w:rPr>
                                    <w:t>0</w:t>
                                  </w:r>
                                  <w:r>
                                    <w:rPr>
                                      <w:rFonts w:ascii="Predator" w:hAnsi="Predator"/>
                                      <w:b/>
                                      <w:bCs/>
                                      <w:color w:val="000000" w:themeColor="text1"/>
                                      <w:sz w:val="11"/>
                                      <w:szCs w:val="11"/>
                                    </w:rPr>
                                    <w:t xml:space="preserve"> </w:t>
                                  </w:r>
                                  <w:r w:rsidRPr="00B66375">
                                    <w:rPr>
                                      <w:rFonts w:ascii="Predator" w:hAnsi="Predator"/>
                                      <w:color w:val="000000" w:themeColor="text1"/>
                                      <w:sz w:val="11"/>
                                      <w:szCs w:val="11"/>
                                    </w:rPr>
                                    <w:t xml:space="preserve">with </w:t>
                                  </w:r>
                                  <w:r>
                                    <w:rPr>
                                      <w:rFonts w:ascii="Predator" w:hAnsi="Predator"/>
                                      <w:color w:val="000000" w:themeColor="text1"/>
                                      <w:sz w:val="11"/>
                                      <w:szCs w:val="11"/>
                                    </w:rPr>
                                    <w:t>8</w:t>
                                  </w:r>
                                  <w:r w:rsidRPr="00B66375">
                                    <w:rPr>
                                      <w:rFonts w:ascii="Predator" w:hAnsi="Predator"/>
                                      <w:color w:val="000000" w:themeColor="text1"/>
                                      <w:sz w:val="11"/>
                                      <w:szCs w:val="11"/>
                                    </w:rPr>
                                    <w:t xml:space="preserve"> GB of dedicated GDDR7 VRA</w:t>
                                  </w:r>
                                  <w:r w:rsidRPr="00A5345A">
                                    <w:rPr>
                                      <w:rFonts w:ascii="Predator" w:hAnsi="Predator"/>
                                      <w:color w:val="000000" w:themeColor="text1"/>
                                      <w:sz w:val="11"/>
                                      <w:szCs w:val="11"/>
                                    </w:rPr>
                                    <w:t>M</w:t>
                                  </w:r>
                                </w:p>
                              </w:tc>
                            </w:tr>
                            <w:tr w:rsidR="00471950" w:rsidRPr="00D8024E" w14:paraId="499AB2D2" w14:textId="77777777" w:rsidTr="002054F5">
                              <w:trPr>
                                <w:gridAfter w:val="1"/>
                                <w:wAfter w:w="659" w:type="dxa"/>
                              </w:trPr>
                              <w:tc>
                                <w:tcPr>
                                  <w:tcW w:w="1700" w:type="dxa"/>
                                </w:tcPr>
                                <w:p w14:paraId="488BDFAB" w14:textId="77777777" w:rsidR="00471950" w:rsidRPr="00CC6D1B" w:rsidRDefault="00471950" w:rsidP="00471950">
                                  <w:pPr>
                                    <w:spacing w:after="0" w:line="240" w:lineRule="auto"/>
                                    <w:rPr>
                                      <w:rFonts w:ascii="Predator" w:hAnsi="Predator"/>
                                      <w:b/>
                                      <w:color w:val="00AECD"/>
                                      <w:sz w:val="14"/>
                                      <w:szCs w:val="14"/>
                                    </w:rPr>
                                  </w:pPr>
                                  <w:r w:rsidRPr="00CC6D1B">
                                    <w:rPr>
                                      <w:rFonts w:ascii="Predator" w:hAnsi="Predator"/>
                                      <w:b/>
                                      <w:color w:val="00AECD"/>
                                      <w:sz w:val="14"/>
                                      <w:szCs w:val="14"/>
                                    </w:rPr>
                                    <w:t>Audio</w:t>
                                  </w:r>
                                </w:p>
                              </w:tc>
                              <w:tc>
                                <w:tcPr>
                                  <w:tcW w:w="8432" w:type="dxa"/>
                                  <w:gridSpan w:val="8"/>
                                </w:tcPr>
                                <w:p w14:paraId="1118A7E1" w14:textId="40476BAB" w:rsidR="008E3383" w:rsidRPr="008E3383" w:rsidRDefault="008E3383" w:rsidP="008E3383">
                                  <w:pPr>
                                    <w:pStyle w:val="ListParagraph"/>
                                    <w:numPr>
                                      <w:ilvl w:val="0"/>
                                      <w:numId w:val="8"/>
                                    </w:numPr>
                                    <w:spacing w:after="0" w:line="240" w:lineRule="auto"/>
                                    <w:ind w:left="175" w:hanging="141"/>
                                    <w:rPr>
                                      <w:rFonts w:ascii="Predator" w:hAnsi="Predator"/>
                                      <w:color w:val="000000" w:themeColor="text1"/>
                                      <w:sz w:val="11"/>
                                      <w:szCs w:val="11"/>
                                    </w:rPr>
                                  </w:pPr>
                                  <w:r w:rsidRPr="008E3383">
                                    <w:rPr>
                                      <w:rFonts w:ascii="Predator" w:hAnsi="Predator"/>
                                      <w:color w:val="000000" w:themeColor="text1"/>
                                      <w:sz w:val="11"/>
                                      <w:szCs w:val="11"/>
                                    </w:rPr>
                                    <w:t>DTS</w:t>
                                  </w:r>
                                  <w:r w:rsidRPr="008E3383">
                                    <w:rPr>
                                      <w:rFonts w:ascii="Predator" w:hAnsi="Predator"/>
                                      <w:color w:val="000000" w:themeColor="text1"/>
                                      <w:sz w:val="11"/>
                                      <w:szCs w:val="11"/>
                                      <w:vertAlign w:val="superscript"/>
                                    </w:rPr>
                                    <w:t>®</w:t>
                                  </w:r>
                                  <w:r w:rsidRPr="008E3383">
                                    <w:rPr>
                                      <w:rFonts w:ascii="Predator" w:hAnsi="Predator"/>
                                      <w:color w:val="000000" w:themeColor="text1"/>
                                      <w:sz w:val="11"/>
                                      <w:szCs w:val="11"/>
                                    </w:rPr>
                                    <w:t xml:space="preserve"> </w:t>
                                  </w:r>
                                  <w:proofErr w:type="gramStart"/>
                                  <w:r w:rsidRPr="008E3383">
                                    <w:rPr>
                                      <w:rFonts w:ascii="Predator" w:hAnsi="Predator"/>
                                      <w:color w:val="000000" w:themeColor="text1"/>
                                      <w:sz w:val="11"/>
                                      <w:szCs w:val="11"/>
                                    </w:rPr>
                                    <w:t>X:Ultra</w:t>
                                  </w:r>
                                  <w:proofErr w:type="gramEnd"/>
                                  <w:r w:rsidRPr="008E3383">
                                    <w:rPr>
                                      <w:rFonts w:ascii="Predator" w:hAnsi="Predator"/>
                                      <w:color w:val="000000" w:themeColor="text1"/>
                                      <w:sz w:val="11"/>
                                      <w:szCs w:val="11"/>
                                    </w:rPr>
                                    <w:t xml:space="preserve"> Audio, featuring optimized Bass, Loudness, Speaker Protection with up to 6 custom content modes via smart amplifier</w:t>
                                  </w:r>
                                </w:p>
                                <w:p w14:paraId="79ED1563" w14:textId="146CD955" w:rsidR="008E3383" w:rsidRPr="008E3383" w:rsidRDefault="008E3383" w:rsidP="008E3383">
                                  <w:pPr>
                                    <w:pStyle w:val="ListParagraph"/>
                                    <w:numPr>
                                      <w:ilvl w:val="0"/>
                                      <w:numId w:val="8"/>
                                    </w:numPr>
                                    <w:spacing w:after="0" w:line="240" w:lineRule="auto"/>
                                    <w:ind w:left="175" w:hanging="141"/>
                                    <w:rPr>
                                      <w:rFonts w:ascii="Predator" w:hAnsi="Predator"/>
                                      <w:color w:val="000000" w:themeColor="text1"/>
                                      <w:sz w:val="11"/>
                                      <w:szCs w:val="11"/>
                                    </w:rPr>
                                  </w:pPr>
                                  <w:r w:rsidRPr="008E3383">
                                    <w:rPr>
                                      <w:rFonts w:ascii="Predator" w:hAnsi="Predator"/>
                                      <w:color w:val="000000" w:themeColor="text1"/>
                                      <w:sz w:val="11"/>
                                      <w:szCs w:val="11"/>
                                    </w:rPr>
                                    <w:t>Supported in Windows Spatial Sound for PC Gaming with DTS Sound Unbound license integrated</w:t>
                                  </w:r>
                                </w:p>
                                <w:p w14:paraId="175A6F14" w14:textId="0A695A48" w:rsidR="008E3383" w:rsidRPr="008E3383" w:rsidRDefault="008E3383" w:rsidP="008E3383">
                                  <w:pPr>
                                    <w:pStyle w:val="ListParagraph"/>
                                    <w:numPr>
                                      <w:ilvl w:val="0"/>
                                      <w:numId w:val="8"/>
                                    </w:numPr>
                                    <w:spacing w:after="0" w:line="240" w:lineRule="auto"/>
                                    <w:ind w:left="175" w:hanging="141"/>
                                    <w:rPr>
                                      <w:rFonts w:ascii="Predator" w:hAnsi="Predator"/>
                                      <w:color w:val="000000" w:themeColor="text1"/>
                                      <w:sz w:val="11"/>
                                      <w:szCs w:val="11"/>
                                    </w:rPr>
                                  </w:pPr>
                                  <w:r w:rsidRPr="008E3383">
                                    <w:rPr>
                                      <w:rFonts w:ascii="Predator" w:hAnsi="Predator"/>
                                      <w:color w:val="000000" w:themeColor="text1"/>
                                      <w:sz w:val="11"/>
                                      <w:szCs w:val="11"/>
                                    </w:rPr>
                                    <w:t>Immersive audio rendering over headphones and internal speakers</w:t>
                                  </w:r>
                                </w:p>
                                <w:p w14:paraId="03640C57" w14:textId="08C9F283" w:rsidR="008E3383" w:rsidRPr="008E3383" w:rsidRDefault="008E3383" w:rsidP="008E3383">
                                  <w:pPr>
                                    <w:pStyle w:val="ListParagraph"/>
                                    <w:numPr>
                                      <w:ilvl w:val="0"/>
                                      <w:numId w:val="8"/>
                                    </w:numPr>
                                    <w:spacing w:after="0" w:line="240" w:lineRule="auto"/>
                                    <w:ind w:left="175" w:hanging="141"/>
                                    <w:rPr>
                                      <w:rFonts w:ascii="Predator" w:hAnsi="Predator"/>
                                      <w:color w:val="000000" w:themeColor="text1"/>
                                      <w:sz w:val="11"/>
                                      <w:szCs w:val="11"/>
                                    </w:rPr>
                                  </w:pPr>
                                  <w:r w:rsidRPr="008E3383">
                                    <w:rPr>
                                      <w:rFonts w:ascii="Predator" w:hAnsi="Predator"/>
                                      <w:color w:val="000000" w:themeColor="text1"/>
                                      <w:sz w:val="11"/>
                                      <w:szCs w:val="11"/>
                                    </w:rPr>
                                    <w:t xml:space="preserve">High SNR DAC with 2.1 </w:t>
                                  </w:r>
                                  <w:proofErr w:type="spellStart"/>
                                  <w:r w:rsidRPr="008E3383">
                                    <w:rPr>
                                      <w:rFonts w:ascii="Predator" w:hAnsi="Predator"/>
                                      <w:color w:val="000000" w:themeColor="text1"/>
                                      <w:sz w:val="11"/>
                                      <w:szCs w:val="11"/>
                                    </w:rPr>
                                    <w:t>Vrms</w:t>
                                  </w:r>
                                  <w:proofErr w:type="spellEnd"/>
                                  <w:r w:rsidRPr="008E3383">
                                    <w:rPr>
                                      <w:rFonts w:ascii="Predator" w:hAnsi="Predator"/>
                                      <w:color w:val="000000" w:themeColor="text1"/>
                                      <w:sz w:val="11"/>
                                      <w:szCs w:val="11"/>
                                    </w:rPr>
                                    <w:t xml:space="preserve"> out capability and can driver high impedance headphone (up to 600 ohm)</w:t>
                                  </w:r>
                                </w:p>
                                <w:p w14:paraId="303A1051" w14:textId="4D6ECED0" w:rsidR="008E3383" w:rsidRDefault="008E3383" w:rsidP="008E3383">
                                  <w:pPr>
                                    <w:pStyle w:val="ListParagraph"/>
                                    <w:numPr>
                                      <w:ilvl w:val="0"/>
                                      <w:numId w:val="8"/>
                                    </w:numPr>
                                    <w:spacing w:after="0" w:line="240" w:lineRule="auto"/>
                                    <w:ind w:left="175" w:hanging="141"/>
                                    <w:rPr>
                                      <w:rFonts w:ascii="Predator" w:hAnsi="Predator"/>
                                      <w:color w:val="000000" w:themeColor="text1"/>
                                      <w:sz w:val="11"/>
                                      <w:szCs w:val="11"/>
                                    </w:rPr>
                                  </w:pPr>
                                  <w:r w:rsidRPr="008E3383">
                                    <w:rPr>
                                      <w:rFonts w:ascii="Predator" w:hAnsi="Predator"/>
                                      <w:color w:val="000000" w:themeColor="text1"/>
                                      <w:sz w:val="11"/>
                                      <w:szCs w:val="11"/>
                                    </w:rPr>
                                    <w:t xml:space="preserve">Acer </w:t>
                                  </w:r>
                                  <w:proofErr w:type="spellStart"/>
                                  <w:r w:rsidRPr="008E3383">
                                    <w:rPr>
                                      <w:rFonts w:ascii="Predator" w:hAnsi="Predator"/>
                                      <w:color w:val="000000" w:themeColor="text1"/>
                                      <w:sz w:val="11"/>
                                      <w:szCs w:val="11"/>
                                    </w:rPr>
                                    <w:t>Purified.Voice</w:t>
                                  </w:r>
                                  <w:proofErr w:type="spellEnd"/>
                                  <w:r w:rsidRPr="008E3383">
                                    <w:rPr>
                                      <w:rFonts w:ascii="Predator" w:hAnsi="Predator"/>
                                      <w:color w:val="000000" w:themeColor="text1"/>
                                      <w:sz w:val="11"/>
                                      <w:szCs w:val="11"/>
                                    </w:rPr>
                                    <w:t xml:space="preserve"> technology with AI noise reduction in 3 mics array built-in microphones to support Advanced Privacy Mode. Features include far-field pickup, dynamic noise reduction through neural network, adaptive beam forming, and pre-defined personal and conference call modes.</w:t>
                                  </w:r>
                                </w:p>
                                <w:p w14:paraId="7FF7FD87" w14:textId="58561BD7" w:rsidR="00A5345A" w:rsidRPr="008E3383" w:rsidRDefault="00A5345A" w:rsidP="008E3383">
                                  <w:pPr>
                                    <w:pStyle w:val="ListParagraph"/>
                                    <w:numPr>
                                      <w:ilvl w:val="0"/>
                                      <w:numId w:val="8"/>
                                    </w:numPr>
                                    <w:spacing w:after="0" w:line="240" w:lineRule="auto"/>
                                    <w:ind w:left="175" w:hanging="141"/>
                                    <w:rPr>
                                      <w:rFonts w:ascii="Predator" w:hAnsi="Predator"/>
                                      <w:color w:val="000000" w:themeColor="text1"/>
                                      <w:sz w:val="11"/>
                                      <w:szCs w:val="11"/>
                                    </w:rPr>
                                  </w:pPr>
                                  <w:proofErr w:type="spellStart"/>
                                  <w:r w:rsidRPr="00A5345A">
                                    <w:rPr>
                                      <w:rFonts w:ascii="Predator" w:hAnsi="Predator"/>
                                      <w:color w:val="000000" w:themeColor="text1"/>
                                      <w:sz w:val="11"/>
                                      <w:szCs w:val="11"/>
                                    </w:rPr>
                                    <w:t>Soundwire</w:t>
                                  </w:r>
                                  <w:proofErr w:type="spellEnd"/>
                                  <w:r w:rsidRPr="00A5345A">
                                    <w:rPr>
                                      <w:rFonts w:ascii="Predator" w:hAnsi="Predator"/>
                                      <w:color w:val="000000" w:themeColor="text1"/>
                                      <w:sz w:val="11"/>
                                      <w:szCs w:val="11"/>
                                    </w:rPr>
                                    <w:t xml:space="preserve"> Codec with MSFT SDCA 1.0 driver supported</w:t>
                                  </w:r>
                                </w:p>
                                <w:p w14:paraId="3E90BB6F" w14:textId="5251E908" w:rsidR="008E3383" w:rsidRPr="008E3383" w:rsidRDefault="008E3383" w:rsidP="008E3383">
                                  <w:pPr>
                                    <w:pStyle w:val="ListParagraph"/>
                                    <w:numPr>
                                      <w:ilvl w:val="0"/>
                                      <w:numId w:val="8"/>
                                    </w:numPr>
                                    <w:spacing w:after="0" w:line="240" w:lineRule="auto"/>
                                    <w:ind w:left="175" w:hanging="141"/>
                                    <w:rPr>
                                      <w:rFonts w:ascii="Predator" w:hAnsi="Predator"/>
                                      <w:color w:val="000000" w:themeColor="text1"/>
                                      <w:sz w:val="11"/>
                                      <w:szCs w:val="11"/>
                                    </w:rPr>
                                  </w:pPr>
                                  <w:r w:rsidRPr="008E3383">
                                    <w:rPr>
                                      <w:rFonts w:ascii="Predator" w:hAnsi="Predator"/>
                                      <w:color w:val="000000" w:themeColor="text1"/>
                                      <w:sz w:val="11"/>
                                      <w:szCs w:val="11"/>
                                    </w:rPr>
                                    <w:t>Compatible with Cortana with Voice</w:t>
                                  </w:r>
                                </w:p>
                                <w:p w14:paraId="51735A27" w14:textId="7A8599D8" w:rsidR="008E3383" w:rsidRPr="008E3383" w:rsidRDefault="008E3383" w:rsidP="008E3383">
                                  <w:pPr>
                                    <w:pStyle w:val="ListParagraph"/>
                                    <w:numPr>
                                      <w:ilvl w:val="0"/>
                                      <w:numId w:val="8"/>
                                    </w:numPr>
                                    <w:spacing w:after="0" w:line="240" w:lineRule="auto"/>
                                    <w:ind w:left="175" w:hanging="141"/>
                                    <w:rPr>
                                      <w:rFonts w:ascii="Predator" w:hAnsi="Predator"/>
                                      <w:color w:val="000000" w:themeColor="text1"/>
                                      <w:sz w:val="11"/>
                                      <w:szCs w:val="11"/>
                                    </w:rPr>
                                  </w:pPr>
                                  <w:r w:rsidRPr="008E3383">
                                    <w:rPr>
                                      <w:rFonts w:ascii="Predator" w:hAnsi="Predator"/>
                                      <w:color w:val="000000" w:themeColor="text1"/>
                                      <w:sz w:val="11"/>
                                      <w:szCs w:val="11"/>
                                    </w:rPr>
                                    <w:t>Acer TrueHarmony Technology for lower distortion, wider frequency range, headphone-like audio and powerful sound</w:t>
                                  </w:r>
                                </w:p>
                                <w:p w14:paraId="7CEA7515" w14:textId="31EBA52E" w:rsidR="00114B84" w:rsidRPr="00114B84" w:rsidRDefault="008E3383" w:rsidP="008E3383">
                                  <w:pPr>
                                    <w:pStyle w:val="ListParagraph"/>
                                    <w:numPr>
                                      <w:ilvl w:val="0"/>
                                      <w:numId w:val="8"/>
                                    </w:numPr>
                                    <w:spacing w:after="0" w:line="240" w:lineRule="auto"/>
                                    <w:ind w:left="175" w:hanging="141"/>
                                    <w:rPr>
                                      <w:rFonts w:ascii="Predator" w:hAnsi="Predator"/>
                                      <w:color w:val="000000" w:themeColor="text1"/>
                                      <w:sz w:val="11"/>
                                      <w:szCs w:val="11"/>
                                    </w:rPr>
                                  </w:pPr>
                                  <w:r w:rsidRPr="008E3383">
                                    <w:rPr>
                                      <w:rFonts w:ascii="Predator" w:hAnsi="Predator"/>
                                      <w:color w:val="000000" w:themeColor="text1"/>
                                      <w:sz w:val="11"/>
                                      <w:szCs w:val="11"/>
                                    </w:rPr>
                                    <w:t xml:space="preserve">Hi-Res Audio Certification by JAS </w:t>
                                  </w:r>
                                  <w:proofErr w:type="gramStart"/>
                                  <w:r w:rsidRPr="008E3383">
                                    <w:rPr>
                                      <w:rFonts w:ascii="Predator" w:hAnsi="Predator"/>
                                      <w:color w:val="000000" w:themeColor="text1"/>
                                      <w:sz w:val="11"/>
                                      <w:szCs w:val="11"/>
                                    </w:rPr>
                                    <w:t>( Headphone</w:t>
                                  </w:r>
                                  <w:proofErr w:type="gramEnd"/>
                                  <w:r w:rsidRPr="008E3383">
                                    <w:rPr>
                                      <w:rFonts w:ascii="Predator" w:hAnsi="Predator"/>
                                      <w:color w:val="000000" w:themeColor="text1"/>
                                      <w:sz w:val="11"/>
                                      <w:szCs w:val="11"/>
                                    </w:rPr>
                                    <w:t xml:space="preserve"> Output setting supported up to 24bit /192KHz)</w:t>
                                  </w:r>
                                </w:p>
                              </w:tc>
                            </w:tr>
                            <w:tr w:rsidR="00471950" w:rsidRPr="00D8024E" w14:paraId="545D7C98" w14:textId="77777777" w:rsidTr="002054F5">
                              <w:trPr>
                                <w:gridAfter w:val="1"/>
                                <w:wAfter w:w="659" w:type="dxa"/>
                              </w:trPr>
                              <w:tc>
                                <w:tcPr>
                                  <w:tcW w:w="1700" w:type="dxa"/>
                                </w:tcPr>
                                <w:p w14:paraId="4ECAF66F" w14:textId="702C7E6C" w:rsidR="00471950" w:rsidRPr="00CC6D1B" w:rsidRDefault="00471950" w:rsidP="00471950">
                                  <w:pPr>
                                    <w:spacing w:after="0" w:line="240" w:lineRule="auto"/>
                                    <w:rPr>
                                      <w:rFonts w:ascii="Predator" w:hAnsi="Predator"/>
                                      <w:b/>
                                      <w:color w:val="00AECD"/>
                                      <w:sz w:val="14"/>
                                      <w:szCs w:val="14"/>
                                    </w:rPr>
                                  </w:pPr>
                                  <w:r w:rsidRPr="00CC6D1B">
                                    <w:rPr>
                                      <w:rFonts w:ascii="Predator" w:hAnsi="Predator"/>
                                      <w:b/>
                                      <w:color w:val="00AECD"/>
                                      <w:sz w:val="14"/>
                                      <w:szCs w:val="14"/>
                                    </w:rPr>
                                    <w:t>Storage</w:t>
                                  </w:r>
                                </w:p>
                              </w:tc>
                              <w:tc>
                                <w:tcPr>
                                  <w:tcW w:w="4215" w:type="dxa"/>
                                  <w:gridSpan w:val="3"/>
                                </w:tcPr>
                                <w:p w14:paraId="5B5CD97D" w14:textId="77777777" w:rsidR="00471950" w:rsidRPr="00114B84" w:rsidRDefault="00471950" w:rsidP="00471950">
                                  <w:pPr>
                                    <w:spacing w:after="0" w:line="240" w:lineRule="auto"/>
                                    <w:rPr>
                                      <w:rFonts w:ascii="Predator" w:hAnsi="Predator"/>
                                      <w:b/>
                                      <w:color w:val="000000" w:themeColor="text1"/>
                                      <w:sz w:val="11"/>
                                      <w:szCs w:val="11"/>
                                    </w:rPr>
                                  </w:pPr>
                                  <w:r w:rsidRPr="00114B84">
                                    <w:rPr>
                                      <w:rFonts w:ascii="Predator" w:hAnsi="Predator"/>
                                      <w:b/>
                                      <w:color w:val="000000" w:themeColor="text1"/>
                                      <w:sz w:val="11"/>
                                      <w:szCs w:val="11"/>
                                    </w:rPr>
                                    <w:t xml:space="preserve">Solid state drive: </w:t>
                                  </w:r>
                                </w:p>
                                <w:p w14:paraId="76E982A2" w14:textId="2D64D5C0" w:rsidR="00471950" w:rsidRPr="00114B84" w:rsidRDefault="00471950" w:rsidP="00471950">
                                  <w:pPr>
                                    <w:pStyle w:val="ListParagraph"/>
                                    <w:numPr>
                                      <w:ilvl w:val="0"/>
                                      <w:numId w:val="8"/>
                                    </w:numPr>
                                    <w:spacing w:after="0" w:line="240" w:lineRule="auto"/>
                                    <w:ind w:left="175" w:hanging="141"/>
                                    <w:rPr>
                                      <w:rFonts w:ascii="Predator" w:hAnsi="Predator"/>
                                      <w:b/>
                                      <w:color w:val="000000" w:themeColor="text1"/>
                                      <w:sz w:val="11"/>
                                      <w:szCs w:val="11"/>
                                    </w:rPr>
                                  </w:pPr>
                                  <w:r w:rsidRPr="00114B84">
                                    <w:rPr>
                                      <w:rFonts w:ascii="Predator" w:hAnsi="Predator"/>
                                      <w:color w:val="000000" w:themeColor="text1"/>
                                      <w:sz w:val="11"/>
                                      <w:szCs w:val="11"/>
                                    </w:rPr>
                                    <w:t>512 GB / 1 TB</w:t>
                                  </w:r>
                                  <w:r w:rsidR="008E3383">
                                    <w:rPr>
                                      <w:rFonts w:ascii="Predator" w:hAnsi="Predator"/>
                                      <w:color w:val="000000" w:themeColor="text1"/>
                                      <w:sz w:val="11"/>
                                      <w:szCs w:val="11"/>
                                    </w:rPr>
                                    <w:t xml:space="preserve"> / </w:t>
                                  </w:r>
                                  <w:r w:rsidRPr="00114B84">
                                    <w:rPr>
                                      <w:rFonts w:ascii="Predator" w:hAnsi="Predator"/>
                                      <w:color w:val="000000" w:themeColor="text1"/>
                                      <w:sz w:val="11"/>
                                      <w:szCs w:val="11"/>
                                    </w:rPr>
                                    <w:t>PCIe Gen4, 16 Gb/s, NVMe</w:t>
                                  </w:r>
                                </w:p>
                              </w:tc>
                              <w:tc>
                                <w:tcPr>
                                  <w:tcW w:w="4217" w:type="dxa"/>
                                  <w:gridSpan w:val="5"/>
                                </w:tcPr>
                                <w:p w14:paraId="55A920D5" w14:textId="2F687F3B" w:rsidR="00471950" w:rsidRPr="00114B84" w:rsidRDefault="00471950" w:rsidP="005A0086">
                                  <w:pPr>
                                    <w:pStyle w:val="ListParagraph"/>
                                    <w:spacing w:after="0" w:line="240" w:lineRule="auto"/>
                                    <w:ind w:left="175"/>
                                    <w:rPr>
                                      <w:rFonts w:ascii="Predator" w:hAnsi="Predator"/>
                                      <w:b/>
                                      <w:color w:val="000000" w:themeColor="text1"/>
                                      <w:sz w:val="11"/>
                                      <w:szCs w:val="11"/>
                                    </w:rPr>
                                  </w:pPr>
                                </w:p>
                              </w:tc>
                            </w:tr>
                            <w:tr w:rsidR="008E3383" w:rsidRPr="00D8024E" w14:paraId="431B4C5A" w14:textId="77777777" w:rsidTr="002054F5">
                              <w:trPr>
                                <w:gridAfter w:val="1"/>
                                <w:wAfter w:w="659" w:type="dxa"/>
                              </w:trPr>
                              <w:tc>
                                <w:tcPr>
                                  <w:tcW w:w="1700" w:type="dxa"/>
                                </w:tcPr>
                                <w:p w14:paraId="2181BEAB" w14:textId="77777777" w:rsidR="008E3383" w:rsidRPr="00CC6D1B" w:rsidRDefault="008E3383" w:rsidP="00471950">
                                  <w:pPr>
                                    <w:spacing w:after="0" w:line="240" w:lineRule="auto"/>
                                    <w:rPr>
                                      <w:rFonts w:ascii="Predator" w:hAnsi="Predator"/>
                                      <w:b/>
                                      <w:color w:val="00AECD"/>
                                      <w:sz w:val="14"/>
                                      <w:szCs w:val="14"/>
                                    </w:rPr>
                                  </w:pPr>
                                  <w:r w:rsidRPr="00CC6D1B">
                                    <w:rPr>
                                      <w:rFonts w:ascii="Predator" w:hAnsi="Predator"/>
                                      <w:b/>
                                      <w:color w:val="00AECD"/>
                                      <w:sz w:val="14"/>
                                      <w:szCs w:val="14"/>
                                    </w:rPr>
                                    <w:t>Webcam</w:t>
                                  </w:r>
                                  <w:r w:rsidRPr="00CC6D1B">
                                    <w:rPr>
                                      <w:rFonts w:ascii="Predator" w:hAnsi="Predator"/>
                                      <w:b/>
                                      <w:color w:val="00AECD"/>
                                      <w:sz w:val="14"/>
                                      <w:szCs w:val="14"/>
                                      <w:vertAlign w:val="superscript"/>
                                    </w:rPr>
                                    <w:t>1</w:t>
                                  </w:r>
                                </w:p>
                              </w:tc>
                              <w:tc>
                                <w:tcPr>
                                  <w:tcW w:w="4215" w:type="dxa"/>
                                  <w:gridSpan w:val="3"/>
                                </w:tcPr>
                                <w:p w14:paraId="7D79D0E4" w14:textId="77777777" w:rsidR="00957483" w:rsidRPr="00957483" w:rsidRDefault="00957483" w:rsidP="00957483">
                                  <w:pPr>
                                    <w:spacing w:after="0" w:line="240" w:lineRule="auto"/>
                                    <w:rPr>
                                      <w:rFonts w:ascii="Predator" w:hAnsi="Predator"/>
                                      <w:color w:val="000000" w:themeColor="text1"/>
                                      <w:sz w:val="11"/>
                                      <w:szCs w:val="11"/>
                                    </w:rPr>
                                  </w:pPr>
                                  <w:r w:rsidRPr="00957483">
                                    <w:rPr>
                                      <w:rFonts w:ascii="Predator" w:hAnsi="Predator"/>
                                      <w:color w:val="000000" w:themeColor="text1"/>
                                      <w:sz w:val="11"/>
                                      <w:szCs w:val="11"/>
                                    </w:rPr>
                                    <w:t>UFC with</w:t>
                                  </w:r>
                                </w:p>
                                <w:p w14:paraId="454FC2E6" w14:textId="7486D863" w:rsidR="00957483" w:rsidRDefault="00F54BB6" w:rsidP="00957483">
                                  <w:pPr>
                                    <w:pStyle w:val="ListParagraph"/>
                                    <w:numPr>
                                      <w:ilvl w:val="0"/>
                                      <w:numId w:val="8"/>
                                    </w:numPr>
                                    <w:spacing w:after="0" w:line="240" w:lineRule="auto"/>
                                    <w:rPr>
                                      <w:rFonts w:ascii="Predator" w:hAnsi="Predator"/>
                                      <w:color w:val="000000" w:themeColor="text1"/>
                                      <w:sz w:val="11"/>
                                      <w:szCs w:val="11"/>
                                    </w:rPr>
                                  </w:pPr>
                                  <w:r w:rsidRPr="00F54BB6">
                                    <w:rPr>
                                      <w:rFonts w:ascii="Predator" w:hAnsi="Predator"/>
                                      <w:color w:val="000000" w:themeColor="text1"/>
                                      <w:sz w:val="11"/>
                                      <w:szCs w:val="11"/>
                                    </w:rPr>
                                    <w:t>Narrow USB FHD camera</w:t>
                                  </w:r>
                                  <w:r>
                                    <w:rPr>
                                      <w:rFonts w:ascii="Predator" w:hAnsi="Predator"/>
                                      <w:color w:val="000000" w:themeColor="text1"/>
                                      <w:sz w:val="11"/>
                                      <w:szCs w:val="11"/>
                                    </w:rPr>
                                    <w:t xml:space="preserve"> </w:t>
                                  </w:r>
                                  <w:r w:rsidRPr="00F54BB6">
                                    <w:rPr>
                                      <w:rFonts w:ascii="Predator" w:hAnsi="Predator"/>
                                      <w:color w:val="000000" w:themeColor="text1"/>
                                      <w:sz w:val="11"/>
                                      <w:szCs w:val="11"/>
                                    </w:rPr>
                                    <w:t>+</w:t>
                                  </w:r>
                                  <w:r>
                                    <w:rPr>
                                      <w:rFonts w:ascii="Predator" w:hAnsi="Predator"/>
                                      <w:color w:val="000000" w:themeColor="text1"/>
                                      <w:sz w:val="11"/>
                                      <w:szCs w:val="11"/>
                                    </w:rPr>
                                    <w:t xml:space="preserve"> </w:t>
                                  </w:r>
                                  <w:r w:rsidRPr="00F54BB6">
                                    <w:rPr>
                                      <w:rFonts w:ascii="Predator" w:hAnsi="Predator"/>
                                      <w:color w:val="000000" w:themeColor="text1"/>
                                      <w:sz w:val="11"/>
                                      <w:szCs w:val="11"/>
                                    </w:rPr>
                                    <w:t>IR camera with blue glass</w:t>
                                  </w:r>
                                </w:p>
                                <w:p w14:paraId="0229F91F" w14:textId="05912914" w:rsidR="008E3383" w:rsidRPr="00957483" w:rsidRDefault="00957483" w:rsidP="00957483">
                                  <w:pPr>
                                    <w:pStyle w:val="ListParagraph"/>
                                    <w:numPr>
                                      <w:ilvl w:val="0"/>
                                      <w:numId w:val="8"/>
                                    </w:numPr>
                                    <w:spacing w:after="0" w:line="240" w:lineRule="auto"/>
                                    <w:rPr>
                                      <w:rFonts w:ascii="Predator" w:hAnsi="Predator"/>
                                      <w:color w:val="000000" w:themeColor="text1"/>
                                      <w:sz w:val="11"/>
                                      <w:szCs w:val="11"/>
                                    </w:rPr>
                                  </w:pPr>
                                  <w:r w:rsidRPr="00957483">
                                    <w:rPr>
                                      <w:rFonts w:ascii="Predator" w:hAnsi="Predator"/>
                                      <w:color w:val="000000" w:themeColor="text1"/>
                                      <w:sz w:val="11"/>
                                      <w:szCs w:val="11"/>
                                    </w:rPr>
                                    <w:t>1920 x 1080 resolution Dual Mic</w:t>
                                  </w:r>
                                  <w:r w:rsidR="00F54BB6">
                                    <w:rPr>
                                      <w:rFonts w:ascii="Predator" w:hAnsi="Predator"/>
                                      <w:color w:val="000000" w:themeColor="text1"/>
                                      <w:sz w:val="11"/>
                                      <w:szCs w:val="11"/>
                                    </w:rPr>
                                    <w:t xml:space="preserve">                                                               </w:t>
                                  </w:r>
                                </w:p>
                              </w:tc>
                              <w:tc>
                                <w:tcPr>
                                  <w:tcW w:w="4217" w:type="dxa"/>
                                  <w:gridSpan w:val="5"/>
                                </w:tcPr>
                                <w:p w14:paraId="04846A6D" w14:textId="77777777" w:rsidR="008E3383" w:rsidRDefault="008E3383" w:rsidP="00957483">
                                  <w:pPr>
                                    <w:spacing w:after="0" w:line="240" w:lineRule="auto"/>
                                    <w:rPr>
                                      <w:rFonts w:ascii="Predator" w:hAnsi="Predator"/>
                                      <w:color w:val="000000" w:themeColor="text1"/>
                                      <w:sz w:val="11"/>
                                      <w:szCs w:val="11"/>
                                    </w:rPr>
                                  </w:pPr>
                                </w:p>
                                <w:p w14:paraId="67B1ECBC" w14:textId="77777777" w:rsidR="00957483" w:rsidRDefault="00F54BB6" w:rsidP="00F54BB6">
                                  <w:pPr>
                                    <w:pStyle w:val="ListParagraph"/>
                                    <w:numPr>
                                      <w:ilvl w:val="0"/>
                                      <w:numId w:val="8"/>
                                    </w:numPr>
                                    <w:spacing w:after="0" w:line="240" w:lineRule="auto"/>
                                    <w:rPr>
                                      <w:rFonts w:ascii="Predator" w:hAnsi="Predator"/>
                                      <w:color w:val="000000" w:themeColor="text1"/>
                                      <w:sz w:val="11"/>
                                      <w:szCs w:val="11"/>
                                    </w:rPr>
                                  </w:pPr>
                                  <w:r w:rsidRPr="00F54BB6">
                                    <w:rPr>
                                      <w:rFonts w:ascii="Predator" w:hAnsi="Predator"/>
                                      <w:color w:val="000000" w:themeColor="text1"/>
                                      <w:sz w:val="11"/>
                                      <w:szCs w:val="11"/>
                                    </w:rPr>
                                    <w:t>Staggered High Dynamic Range (SHDR)</w:t>
                                  </w:r>
                                </w:p>
                                <w:p w14:paraId="73DEBD91" w14:textId="76F05713" w:rsidR="00F54BB6" w:rsidRPr="00F54BB6" w:rsidRDefault="00F54BB6" w:rsidP="00F54BB6">
                                  <w:pPr>
                                    <w:pStyle w:val="ListParagraph"/>
                                    <w:numPr>
                                      <w:ilvl w:val="0"/>
                                      <w:numId w:val="8"/>
                                    </w:numPr>
                                    <w:spacing w:after="0" w:line="240" w:lineRule="auto"/>
                                    <w:rPr>
                                      <w:rFonts w:ascii="Predator" w:hAnsi="Predator"/>
                                      <w:color w:val="000000" w:themeColor="text1"/>
                                      <w:sz w:val="11"/>
                                      <w:szCs w:val="11"/>
                                    </w:rPr>
                                  </w:pPr>
                                  <w:r w:rsidRPr="00F54BB6">
                                    <w:rPr>
                                      <w:rFonts w:ascii="Predator" w:hAnsi="Predator"/>
                                      <w:color w:val="000000" w:themeColor="text1"/>
                                      <w:sz w:val="11"/>
                                      <w:szCs w:val="11"/>
                                    </w:rPr>
                                    <w:t>1080p video fps with Temporal Noise Reduction</w:t>
                                  </w:r>
                                </w:p>
                              </w:tc>
                            </w:tr>
                            <w:tr w:rsidR="008B0373" w:rsidRPr="00D8024E" w14:paraId="4CEC8374" w14:textId="77777777" w:rsidTr="002054F5">
                              <w:trPr>
                                <w:gridAfter w:val="1"/>
                                <w:wAfter w:w="659" w:type="dxa"/>
                              </w:trPr>
                              <w:tc>
                                <w:tcPr>
                                  <w:tcW w:w="1700" w:type="dxa"/>
                                </w:tcPr>
                                <w:p w14:paraId="094CE919" w14:textId="77777777" w:rsidR="008B0373" w:rsidRPr="00CC6D1B" w:rsidRDefault="008B0373" w:rsidP="00471950">
                                  <w:pPr>
                                    <w:spacing w:after="0" w:line="240" w:lineRule="auto"/>
                                    <w:rPr>
                                      <w:rFonts w:ascii="Predator" w:hAnsi="Predator"/>
                                      <w:b/>
                                      <w:color w:val="00AECD"/>
                                      <w:sz w:val="14"/>
                                      <w:szCs w:val="14"/>
                                    </w:rPr>
                                  </w:pPr>
                                  <w:r w:rsidRPr="00CC6D1B">
                                    <w:rPr>
                                      <w:rFonts w:ascii="Predator" w:hAnsi="Predator"/>
                                      <w:b/>
                                      <w:color w:val="00AECD"/>
                                      <w:sz w:val="14"/>
                                      <w:szCs w:val="14"/>
                                    </w:rPr>
                                    <w:t>Wireless and networking</w:t>
                                  </w:r>
                                  <w:r w:rsidRPr="00CC6D1B">
                                    <w:rPr>
                                      <w:rFonts w:ascii="Predator" w:hAnsi="Predator"/>
                                      <w:b/>
                                      <w:color w:val="00AECD"/>
                                      <w:sz w:val="14"/>
                                      <w:szCs w:val="14"/>
                                      <w:vertAlign w:val="superscript"/>
                                    </w:rPr>
                                    <w:t>1</w:t>
                                  </w:r>
                                </w:p>
                              </w:tc>
                              <w:tc>
                                <w:tcPr>
                                  <w:tcW w:w="2810" w:type="dxa"/>
                                </w:tcPr>
                                <w:p w14:paraId="26BC2BF4" w14:textId="77777777" w:rsidR="008B0373" w:rsidRPr="00114B84" w:rsidRDefault="008B0373" w:rsidP="00471950">
                                  <w:pPr>
                                    <w:spacing w:after="0" w:line="240" w:lineRule="auto"/>
                                    <w:rPr>
                                      <w:rFonts w:ascii="Predator" w:hAnsi="Predator"/>
                                      <w:b/>
                                      <w:color w:val="000000" w:themeColor="text1"/>
                                      <w:sz w:val="11"/>
                                      <w:szCs w:val="11"/>
                                    </w:rPr>
                                  </w:pPr>
                                  <w:r w:rsidRPr="00114B84">
                                    <w:rPr>
                                      <w:rFonts w:ascii="Predator" w:hAnsi="Predator" w:hint="eastAsia"/>
                                      <w:b/>
                                      <w:color w:val="000000" w:themeColor="text1"/>
                                      <w:sz w:val="11"/>
                                      <w:szCs w:val="11"/>
                                    </w:rPr>
                                    <w:t>WLAN</w:t>
                                  </w:r>
                                </w:p>
                                <w:p w14:paraId="1BEEE3DE" w14:textId="77777777" w:rsidR="008B0373" w:rsidRPr="00114B84" w:rsidRDefault="008B0373" w:rsidP="00114B84">
                                  <w:pPr>
                                    <w:pStyle w:val="ListParagraph"/>
                                    <w:numPr>
                                      <w:ilvl w:val="0"/>
                                      <w:numId w:val="8"/>
                                    </w:numPr>
                                    <w:spacing w:after="0" w:line="240" w:lineRule="auto"/>
                                    <w:ind w:left="175" w:hanging="141"/>
                                    <w:rPr>
                                      <w:rFonts w:ascii="Predator" w:hAnsi="Predator"/>
                                      <w:color w:val="000000" w:themeColor="text1"/>
                                      <w:sz w:val="11"/>
                                      <w:szCs w:val="11"/>
                                    </w:rPr>
                                  </w:pPr>
                                  <w:r w:rsidRPr="00114B84">
                                    <w:rPr>
                                      <w:rFonts w:ascii="Predator" w:hAnsi="Predator"/>
                                      <w:color w:val="000000" w:themeColor="text1"/>
                                      <w:sz w:val="11"/>
                                      <w:szCs w:val="11"/>
                                    </w:rPr>
                                    <w:t xml:space="preserve">Killer </w:t>
                                  </w:r>
                                  <w:r w:rsidRPr="00725FBF">
                                    <w:rPr>
                                      <w:rFonts w:ascii="Predator" w:hAnsi="Predator"/>
                                      <w:color w:val="000000" w:themeColor="text1"/>
                                      <w:sz w:val="11"/>
                                      <w:szCs w:val="11"/>
                                    </w:rPr>
                                    <w:t>Wireless Wi-Fi 6E 1675</w:t>
                                  </w:r>
                                  <w:r w:rsidRPr="00114B84">
                                    <w:rPr>
                                      <w:rFonts w:ascii="Predator" w:hAnsi="Predator"/>
                                      <w:color w:val="000000" w:themeColor="text1"/>
                                      <w:sz w:val="11"/>
                                      <w:szCs w:val="11"/>
                                    </w:rPr>
                                    <w:t>i</w:t>
                                  </w:r>
                                </w:p>
                                <w:p w14:paraId="36A88647" w14:textId="77777777" w:rsidR="008B0373" w:rsidRPr="00114B84" w:rsidRDefault="008B0373" w:rsidP="00114B84">
                                  <w:pPr>
                                    <w:pStyle w:val="ListParagraph"/>
                                    <w:numPr>
                                      <w:ilvl w:val="0"/>
                                      <w:numId w:val="8"/>
                                    </w:numPr>
                                    <w:spacing w:after="0" w:line="240" w:lineRule="auto"/>
                                    <w:ind w:left="175" w:hanging="141"/>
                                    <w:rPr>
                                      <w:rFonts w:ascii="Predator" w:hAnsi="Predator"/>
                                      <w:color w:val="000000" w:themeColor="text1"/>
                                      <w:sz w:val="11"/>
                                      <w:szCs w:val="11"/>
                                    </w:rPr>
                                  </w:pPr>
                                  <w:r w:rsidRPr="00725FBF">
                                    <w:rPr>
                                      <w:rFonts w:ascii="Predator" w:hAnsi="Predator"/>
                                      <w:color w:val="000000" w:themeColor="text1"/>
                                      <w:sz w:val="11"/>
                                      <w:szCs w:val="11"/>
                                    </w:rPr>
                                    <w:t>802.11 a/b/g/n/</w:t>
                                  </w:r>
                                  <w:proofErr w:type="spellStart"/>
                                  <w:r w:rsidRPr="00725FBF">
                                    <w:rPr>
                                      <w:rFonts w:ascii="Predator" w:hAnsi="Predator"/>
                                      <w:color w:val="000000" w:themeColor="text1"/>
                                      <w:sz w:val="11"/>
                                      <w:szCs w:val="11"/>
                                    </w:rPr>
                                    <w:t>ac</w:t>
                                  </w:r>
                                  <w:proofErr w:type="spellEnd"/>
                                  <w:r w:rsidRPr="00725FBF">
                                    <w:rPr>
                                      <w:rFonts w:ascii="Predator" w:hAnsi="Predator"/>
                                      <w:color w:val="000000" w:themeColor="text1"/>
                                      <w:sz w:val="11"/>
                                      <w:szCs w:val="11"/>
                                    </w:rPr>
                                    <w:t>/ax</w:t>
                                  </w:r>
                                  <w:r w:rsidRPr="00114B84">
                                    <w:rPr>
                                      <w:rFonts w:ascii="Predator" w:hAnsi="Predator"/>
                                      <w:color w:val="000000" w:themeColor="text1"/>
                                      <w:sz w:val="11"/>
                                      <w:szCs w:val="11"/>
                                    </w:rPr>
                                    <w:t xml:space="preserve"> wireless LAN</w:t>
                                  </w:r>
                                </w:p>
                                <w:p w14:paraId="7A342855" w14:textId="77777777" w:rsidR="008B0373" w:rsidRPr="00114B84" w:rsidRDefault="008B0373" w:rsidP="00114B84">
                                  <w:pPr>
                                    <w:pStyle w:val="ListParagraph"/>
                                    <w:numPr>
                                      <w:ilvl w:val="0"/>
                                      <w:numId w:val="8"/>
                                    </w:numPr>
                                    <w:spacing w:after="0" w:line="240" w:lineRule="auto"/>
                                    <w:ind w:left="175" w:hanging="141"/>
                                    <w:rPr>
                                      <w:rFonts w:ascii="Predator" w:hAnsi="Predator"/>
                                      <w:color w:val="000000" w:themeColor="text1"/>
                                      <w:sz w:val="11"/>
                                      <w:szCs w:val="11"/>
                                    </w:rPr>
                                  </w:pPr>
                                  <w:r w:rsidRPr="00725FBF">
                                    <w:rPr>
                                      <w:rFonts w:ascii="Predator" w:hAnsi="Predator"/>
                                      <w:color w:val="000000" w:themeColor="text1"/>
                                      <w:sz w:val="11"/>
                                      <w:szCs w:val="11"/>
                                    </w:rPr>
                                    <w:t>Band: 2.4 GHz, 5 GHz and 6 GHz</w:t>
                                  </w:r>
                                </w:p>
                                <w:p w14:paraId="3DFC3D37" w14:textId="77777777" w:rsidR="008B0373" w:rsidRDefault="008B0373" w:rsidP="00114B84">
                                  <w:pPr>
                                    <w:pStyle w:val="ListParagraph"/>
                                    <w:numPr>
                                      <w:ilvl w:val="0"/>
                                      <w:numId w:val="8"/>
                                    </w:numPr>
                                    <w:spacing w:after="0" w:line="240" w:lineRule="auto"/>
                                    <w:ind w:left="175" w:hanging="141"/>
                                    <w:rPr>
                                      <w:rFonts w:ascii="Predator" w:hAnsi="Predator"/>
                                      <w:color w:val="000000" w:themeColor="text1"/>
                                      <w:sz w:val="11"/>
                                      <w:szCs w:val="11"/>
                                    </w:rPr>
                                  </w:pPr>
                                  <w:r w:rsidRPr="00114B84">
                                    <w:rPr>
                                      <w:rFonts w:ascii="Predator" w:hAnsi="Predator"/>
                                      <w:color w:val="000000" w:themeColor="text1"/>
                                      <w:sz w:val="11"/>
                                      <w:szCs w:val="11"/>
                                    </w:rPr>
                                    <w:t>2x2 MU-MIMO technology</w:t>
                                  </w:r>
                                </w:p>
                                <w:p w14:paraId="034A93FD" w14:textId="77777777" w:rsidR="008B0373" w:rsidRPr="00114B84" w:rsidRDefault="008B0373" w:rsidP="00725FBF">
                                  <w:pPr>
                                    <w:pStyle w:val="ListParagraph"/>
                                    <w:numPr>
                                      <w:ilvl w:val="0"/>
                                      <w:numId w:val="8"/>
                                    </w:numPr>
                                    <w:spacing w:after="0" w:line="240" w:lineRule="auto"/>
                                    <w:ind w:left="175" w:hanging="141"/>
                                    <w:rPr>
                                      <w:rFonts w:ascii="Predator" w:hAnsi="Predator"/>
                                      <w:color w:val="000000" w:themeColor="text1"/>
                                      <w:sz w:val="11"/>
                                      <w:szCs w:val="11"/>
                                    </w:rPr>
                                  </w:pPr>
                                  <w:r w:rsidRPr="00725FBF">
                                    <w:rPr>
                                      <w:rFonts w:ascii="Predator" w:hAnsi="Predator"/>
                                      <w:color w:val="000000" w:themeColor="text1"/>
                                      <w:sz w:val="11"/>
                                      <w:szCs w:val="11"/>
                                    </w:rPr>
                                    <w:t xml:space="preserve">Support </w:t>
                                  </w:r>
                                  <w:proofErr w:type="spellStart"/>
                                  <w:r w:rsidRPr="00725FBF">
                                    <w:rPr>
                                      <w:rFonts w:ascii="Predator" w:hAnsi="Predator"/>
                                      <w:color w:val="000000" w:themeColor="text1"/>
                                      <w:sz w:val="11"/>
                                      <w:szCs w:val="11"/>
                                    </w:rPr>
                                    <w:t>CNVi</w:t>
                                  </w:r>
                                  <w:proofErr w:type="spellEnd"/>
                                  <w:r w:rsidRPr="00725FBF">
                                    <w:rPr>
                                      <w:rFonts w:ascii="Predator" w:hAnsi="Predator"/>
                                      <w:color w:val="000000" w:themeColor="text1"/>
                                      <w:sz w:val="11"/>
                                      <w:szCs w:val="11"/>
                                    </w:rPr>
                                    <w:t xml:space="preserve"> interface</w:t>
                                  </w:r>
                                </w:p>
                              </w:tc>
                              <w:tc>
                                <w:tcPr>
                                  <w:tcW w:w="2811" w:type="dxa"/>
                                  <w:gridSpan w:val="4"/>
                                </w:tcPr>
                                <w:p w14:paraId="78B69C95" w14:textId="670343BD" w:rsidR="008B0373" w:rsidRPr="00114B84" w:rsidRDefault="008B0373" w:rsidP="00471950">
                                  <w:pPr>
                                    <w:spacing w:after="0" w:line="240" w:lineRule="auto"/>
                                    <w:rPr>
                                      <w:rFonts w:ascii="Predator" w:hAnsi="Predator"/>
                                      <w:b/>
                                      <w:bCs/>
                                      <w:color w:val="000000" w:themeColor="text1"/>
                                      <w:sz w:val="11"/>
                                      <w:szCs w:val="11"/>
                                    </w:rPr>
                                  </w:pPr>
                                  <w:r w:rsidRPr="00114B84">
                                    <w:rPr>
                                      <w:rFonts w:ascii="Predator" w:hAnsi="Predator" w:hint="eastAsia"/>
                                      <w:b/>
                                      <w:bCs/>
                                      <w:color w:val="000000" w:themeColor="text1"/>
                                      <w:sz w:val="11"/>
                                      <w:szCs w:val="11"/>
                                    </w:rPr>
                                    <w:t>LAN</w:t>
                                  </w:r>
                                </w:p>
                                <w:p w14:paraId="10A1EB81" w14:textId="77777777" w:rsidR="008B0373" w:rsidRPr="00114B84" w:rsidRDefault="008B0373" w:rsidP="00471950">
                                  <w:pPr>
                                    <w:pStyle w:val="ListParagraph"/>
                                    <w:numPr>
                                      <w:ilvl w:val="0"/>
                                      <w:numId w:val="8"/>
                                    </w:numPr>
                                    <w:spacing w:after="0" w:line="240" w:lineRule="auto"/>
                                    <w:ind w:left="175" w:hanging="141"/>
                                    <w:rPr>
                                      <w:rFonts w:ascii="Predator" w:hAnsi="Predator"/>
                                      <w:color w:val="000000" w:themeColor="text1"/>
                                      <w:sz w:val="11"/>
                                      <w:szCs w:val="11"/>
                                    </w:rPr>
                                  </w:pPr>
                                  <w:r w:rsidRPr="00114B84">
                                    <w:rPr>
                                      <w:rFonts w:ascii="Predator" w:hAnsi="Predator"/>
                                      <w:color w:val="000000" w:themeColor="text1"/>
                                      <w:sz w:val="11"/>
                                      <w:szCs w:val="11"/>
                                    </w:rPr>
                                    <w:t xml:space="preserve">Killer™ Ethernet </w:t>
                                  </w:r>
                                  <w:r>
                                    <w:rPr>
                                      <w:rFonts w:ascii="Predator" w:hAnsi="Predator"/>
                                      <w:color w:val="000000" w:themeColor="text1"/>
                                      <w:sz w:val="11"/>
                                      <w:szCs w:val="11"/>
                                    </w:rPr>
                                    <w:t>E3100G</w:t>
                                  </w:r>
                                </w:p>
                                <w:p w14:paraId="273C72E1" w14:textId="77777777" w:rsidR="008B0373" w:rsidRPr="00725FBF" w:rsidRDefault="008B0373" w:rsidP="00725FBF">
                                  <w:pPr>
                                    <w:pStyle w:val="ListParagraph"/>
                                    <w:numPr>
                                      <w:ilvl w:val="0"/>
                                      <w:numId w:val="8"/>
                                    </w:numPr>
                                    <w:spacing w:after="0" w:line="240" w:lineRule="auto"/>
                                    <w:ind w:left="175" w:hanging="141"/>
                                    <w:rPr>
                                      <w:rFonts w:ascii="Predator" w:hAnsi="Predator"/>
                                      <w:color w:val="000000" w:themeColor="text1"/>
                                      <w:sz w:val="11"/>
                                      <w:szCs w:val="11"/>
                                    </w:rPr>
                                  </w:pPr>
                                  <w:r w:rsidRPr="00725FBF">
                                    <w:rPr>
                                      <w:rFonts w:ascii="Predator" w:hAnsi="Predator"/>
                                      <w:color w:val="000000" w:themeColor="text1"/>
                                      <w:sz w:val="11"/>
                                      <w:szCs w:val="11"/>
                                    </w:rPr>
                                    <w:t>2.5G Ethernet</w:t>
                                  </w:r>
                                </w:p>
                                <w:p w14:paraId="66166DC1" w14:textId="2ED47294" w:rsidR="008B0373" w:rsidRPr="00725FBF" w:rsidRDefault="008B0373" w:rsidP="00725FBF">
                                  <w:pPr>
                                    <w:pStyle w:val="ListParagraph"/>
                                    <w:numPr>
                                      <w:ilvl w:val="0"/>
                                      <w:numId w:val="8"/>
                                    </w:numPr>
                                    <w:spacing w:after="0" w:line="240" w:lineRule="auto"/>
                                    <w:ind w:left="175" w:hanging="141"/>
                                    <w:rPr>
                                      <w:rFonts w:ascii="Predator" w:hAnsi="Predator"/>
                                      <w:color w:val="000000" w:themeColor="text1"/>
                                      <w:sz w:val="11"/>
                                      <w:szCs w:val="11"/>
                                    </w:rPr>
                                  </w:pPr>
                                  <w:r w:rsidRPr="00725FBF">
                                    <w:rPr>
                                      <w:rFonts w:ascii="Predator" w:hAnsi="Predator"/>
                                      <w:color w:val="000000" w:themeColor="text1"/>
                                      <w:sz w:val="11"/>
                                      <w:szCs w:val="11"/>
                                    </w:rPr>
                                    <w:t>Killer Control Center</w:t>
                                  </w:r>
                                </w:p>
                                <w:p w14:paraId="057D7FC6" w14:textId="24DAB208" w:rsidR="008B0373" w:rsidRPr="00725FBF" w:rsidRDefault="008B0373" w:rsidP="00725FBF">
                                  <w:pPr>
                                    <w:pStyle w:val="ListParagraph"/>
                                    <w:numPr>
                                      <w:ilvl w:val="0"/>
                                      <w:numId w:val="8"/>
                                    </w:numPr>
                                    <w:spacing w:after="0" w:line="240" w:lineRule="auto"/>
                                    <w:ind w:left="175" w:hanging="141"/>
                                    <w:rPr>
                                      <w:rFonts w:ascii="Predator" w:hAnsi="Predator"/>
                                      <w:color w:val="000000" w:themeColor="text1"/>
                                      <w:sz w:val="11"/>
                                      <w:szCs w:val="11"/>
                                    </w:rPr>
                                  </w:pPr>
                                  <w:r w:rsidRPr="00725FBF">
                                    <w:rPr>
                                      <w:rFonts w:ascii="Predator" w:hAnsi="Predator"/>
                                      <w:color w:val="000000" w:themeColor="text1"/>
                                      <w:sz w:val="11"/>
                                      <w:szCs w:val="11"/>
                                    </w:rPr>
                                    <w:t>Lag and Latency Reduction™ Technology</w:t>
                                  </w:r>
                                </w:p>
                                <w:p w14:paraId="7BF7A85F" w14:textId="77777777" w:rsidR="008B0373" w:rsidRPr="00725FBF" w:rsidRDefault="008B0373" w:rsidP="00725FBF">
                                  <w:pPr>
                                    <w:pStyle w:val="ListParagraph"/>
                                    <w:numPr>
                                      <w:ilvl w:val="0"/>
                                      <w:numId w:val="8"/>
                                    </w:numPr>
                                    <w:spacing w:after="0" w:line="240" w:lineRule="auto"/>
                                    <w:ind w:left="175" w:hanging="141"/>
                                    <w:rPr>
                                      <w:rFonts w:ascii="Predator" w:hAnsi="Predator"/>
                                      <w:color w:val="000000" w:themeColor="text1"/>
                                      <w:sz w:val="11"/>
                                      <w:szCs w:val="11"/>
                                    </w:rPr>
                                  </w:pPr>
                                  <w:r w:rsidRPr="00725FBF">
                                    <w:rPr>
                                      <w:rFonts w:ascii="Predator" w:hAnsi="Predator"/>
                                      <w:color w:val="000000" w:themeColor="text1"/>
                                      <w:sz w:val="11"/>
                                      <w:szCs w:val="11"/>
                                    </w:rPr>
                                    <w:t>Advanced Stream Detect™2.0</w:t>
                                  </w:r>
                                </w:p>
                              </w:tc>
                              <w:tc>
                                <w:tcPr>
                                  <w:tcW w:w="2811" w:type="dxa"/>
                                  <w:gridSpan w:val="3"/>
                                </w:tcPr>
                                <w:p w14:paraId="7CE36A8F" w14:textId="162747BC" w:rsidR="008B0373" w:rsidRPr="00725FBF" w:rsidRDefault="008B0373" w:rsidP="00725FBF">
                                  <w:pPr>
                                    <w:pStyle w:val="ListParagraph"/>
                                    <w:numPr>
                                      <w:ilvl w:val="0"/>
                                      <w:numId w:val="8"/>
                                    </w:numPr>
                                    <w:spacing w:after="0" w:line="240" w:lineRule="auto"/>
                                    <w:ind w:left="175" w:hanging="141"/>
                                    <w:rPr>
                                      <w:rFonts w:ascii="Predator" w:hAnsi="Predator"/>
                                      <w:color w:val="000000" w:themeColor="text1"/>
                                      <w:sz w:val="11"/>
                                      <w:szCs w:val="11"/>
                                    </w:rPr>
                                  </w:pPr>
                                  <w:r w:rsidRPr="00725FBF">
                                    <w:rPr>
                                      <w:rFonts w:ascii="Predator" w:hAnsi="Predator"/>
                                      <w:color w:val="000000" w:themeColor="text1"/>
                                      <w:sz w:val="11"/>
                                      <w:szCs w:val="11"/>
                                    </w:rPr>
                                    <w:t>Killer DoubleShot™ Pro enabled</w:t>
                                  </w:r>
                                </w:p>
                                <w:p w14:paraId="545C050D" w14:textId="77777777" w:rsidR="008B0373" w:rsidRDefault="008B0373" w:rsidP="00725FBF">
                                  <w:pPr>
                                    <w:pStyle w:val="ListParagraph"/>
                                    <w:numPr>
                                      <w:ilvl w:val="0"/>
                                      <w:numId w:val="8"/>
                                    </w:numPr>
                                    <w:spacing w:after="0" w:line="240" w:lineRule="auto"/>
                                    <w:ind w:left="175" w:hanging="141"/>
                                    <w:rPr>
                                      <w:rFonts w:ascii="Predator" w:hAnsi="Predator"/>
                                      <w:color w:val="000000" w:themeColor="text1"/>
                                      <w:sz w:val="11"/>
                                      <w:szCs w:val="11"/>
                                    </w:rPr>
                                  </w:pPr>
                                  <w:proofErr w:type="spellStart"/>
                                  <w:r w:rsidRPr="00725FBF">
                                    <w:rPr>
                                      <w:rFonts w:ascii="Predator" w:hAnsi="Predator"/>
                                      <w:color w:val="000000" w:themeColor="text1"/>
                                      <w:sz w:val="11"/>
                                      <w:szCs w:val="11"/>
                                    </w:rPr>
                                    <w:t>GameFast</w:t>
                                  </w:r>
                                  <w:proofErr w:type="spellEnd"/>
                                  <w:r w:rsidRPr="00725FBF">
                                    <w:rPr>
                                      <w:rFonts w:ascii="Predator" w:hAnsi="Predator"/>
                                      <w:color w:val="000000" w:themeColor="text1"/>
                                      <w:sz w:val="11"/>
                                      <w:szCs w:val="11"/>
                                    </w:rPr>
                                    <w:t>™ Technology</w:t>
                                  </w:r>
                                </w:p>
                                <w:p w14:paraId="66DD1920" w14:textId="77777777" w:rsidR="008B0373" w:rsidRPr="00725FBF" w:rsidRDefault="008B0373" w:rsidP="00725FBF">
                                  <w:pPr>
                                    <w:spacing w:after="0" w:line="240" w:lineRule="auto"/>
                                    <w:rPr>
                                      <w:rFonts w:ascii="Predator" w:hAnsi="Predator"/>
                                      <w:b/>
                                      <w:bCs/>
                                      <w:color w:val="000000" w:themeColor="text1"/>
                                      <w:sz w:val="11"/>
                                      <w:szCs w:val="11"/>
                                    </w:rPr>
                                  </w:pPr>
                                  <w:r w:rsidRPr="00725FBF">
                                    <w:rPr>
                                      <w:rFonts w:ascii="Predator" w:hAnsi="Predator"/>
                                      <w:b/>
                                      <w:bCs/>
                                      <w:color w:val="000000" w:themeColor="text1"/>
                                      <w:sz w:val="11"/>
                                      <w:szCs w:val="11"/>
                                    </w:rPr>
                                    <w:t>WPAN</w:t>
                                  </w:r>
                                </w:p>
                                <w:p w14:paraId="25D4A6C7" w14:textId="0FEF5DD7" w:rsidR="008B0373" w:rsidRDefault="008B0373" w:rsidP="00725FBF">
                                  <w:pPr>
                                    <w:pStyle w:val="ListParagraph"/>
                                    <w:numPr>
                                      <w:ilvl w:val="0"/>
                                      <w:numId w:val="8"/>
                                    </w:numPr>
                                    <w:spacing w:after="0" w:line="240" w:lineRule="auto"/>
                                    <w:ind w:left="175" w:hanging="141"/>
                                    <w:rPr>
                                      <w:rFonts w:ascii="Predator" w:hAnsi="Predator"/>
                                      <w:color w:val="000000" w:themeColor="text1"/>
                                      <w:sz w:val="11"/>
                                      <w:szCs w:val="11"/>
                                    </w:rPr>
                                  </w:pPr>
                                  <w:r w:rsidRPr="00725FBF">
                                    <w:rPr>
                                      <w:rFonts w:ascii="Predator" w:hAnsi="Predator"/>
                                      <w:color w:val="000000" w:themeColor="text1"/>
                                      <w:sz w:val="11"/>
                                      <w:szCs w:val="11"/>
                                    </w:rPr>
                                    <w:t>Supports Bluetooth</w:t>
                                  </w:r>
                                  <w:r w:rsidRPr="00725FBF">
                                    <w:rPr>
                                      <w:rFonts w:ascii="Predator" w:hAnsi="Predator"/>
                                      <w:color w:val="000000" w:themeColor="text1"/>
                                      <w:sz w:val="11"/>
                                      <w:szCs w:val="11"/>
                                      <w:vertAlign w:val="superscript"/>
                                    </w:rPr>
                                    <w:t>®</w:t>
                                  </w:r>
                                  <w:r w:rsidRPr="00725FBF">
                                    <w:rPr>
                                      <w:rFonts w:ascii="Predator" w:hAnsi="Predator"/>
                                      <w:color w:val="000000" w:themeColor="text1"/>
                                      <w:sz w:val="11"/>
                                      <w:szCs w:val="11"/>
                                    </w:rPr>
                                    <w:t xml:space="preserve"> 5.</w:t>
                                  </w:r>
                                  <w:r w:rsidR="008E3383">
                                    <w:rPr>
                                      <w:rFonts w:ascii="Predator" w:hAnsi="Predator"/>
                                      <w:color w:val="000000" w:themeColor="text1"/>
                                      <w:sz w:val="11"/>
                                      <w:szCs w:val="11"/>
                                    </w:rPr>
                                    <w:t>4</w:t>
                                  </w:r>
                                  <w:r w:rsidRPr="00725FBF">
                                    <w:rPr>
                                      <w:rFonts w:ascii="Predator" w:hAnsi="Predator"/>
                                      <w:color w:val="000000" w:themeColor="text1"/>
                                      <w:sz w:val="11"/>
                                      <w:szCs w:val="11"/>
                                    </w:rPr>
                                    <w:t xml:space="preserve"> or above</w:t>
                                  </w:r>
                                </w:p>
                                <w:p w14:paraId="398F6398" w14:textId="59B61202" w:rsidR="008B0373" w:rsidRPr="00114B84" w:rsidRDefault="008B0373" w:rsidP="00725FBF">
                                  <w:pPr>
                                    <w:pStyle w:val="ListParagraph"/>
                                    <w:numPr>
                                      <w:ilvl w:val="0"/>
                                      <w:numId w:val="8"/>
                                    </w:numPr>
                                    <w:spacing w:after="0" w:line="240" w:lineRule="auto"/>
                                    <w:ind w:left="175" w:hanging="141"/>
                                    <w:rPr>
                                      <w:rFonts w:ascii="Predator" w:hAnsi="Predator"/>
                                      <w:color w:val="000000" w:themeColor="text1"/>
                                      <w:sz w:val="11"/>
                                      <w:szCs w:val="11"/>
                                    </w:rPr>
                                  </w:pPr>
                                  <w:r w:rsidRPr="00725FBF">
                                    <w:rPr>
                                      <w:rFonts w:ascii="Predator" w:hAnsi="Predator"/>
                                      <w:color w:val="000000" w:themeColor="text1"/>
                                      <w:sz w:val="11"/>
                                      <w:szCs w:val="11"/>
                                    </w:rPr>
                                    <w:t>Supports Bluetooth LE Audio (LC3).</w:t>
                                  </w:r>
                                </w:p>
                              </w:tc>
                            </w:tr>
                            <w:tr w:rsidR="00471950" w:rsidRPr="00D8024E" w14:paraId="3767DF9F" w14:textId="77777777" w:rsidTr="002054F5">
                              <w:tc>
                                <w:tcPr>
                                  <w:tcW w:w="1700" w:type="dxa"/>
                                </w:tcPr>
                                <w:p w14:paraId="287BCCB0" w14:textId="77777777" w:rsidR="00471950" w:rsidRPr="00CC6D1B" w:rsidRDefault="00471950" w:rsidP="00471950">
                                  <w:pPr>
                                    <w:spacing w:after="0" w:line="240" w:lineRule="auto"/>
                                    <w:rPr>
                                      <w:rFonts w:ascii="Predator" w:hAnsi="Predator"/>
                                      <w:b/>
                                      <w:color w:val="00AECD"/>
                                      <w:sz w:val="14"/>
                                      <w:szCs w:val="14"/>
                                    </w:rPr>
                                  </w:pPr>
                                  <w:r>
                                    <w:rPr>
                                      <w:rFonts w:ascii="Predator" w:hAnsi="Predator"/>
                                      <w:b/>
                                      <w:color w:val="00AECD"/>
                                      <w:sz w:val="14"/>
                                      <w:szCs w:val="14"/>
                                    </w:rPr>
                                    <w:t>Security</w:t>
                                  </w:r>
                                </w:p>
                              </w:tc>
                              <w:tc>
                                <w:tcPr>
                                  <w:tcW w:w="3365" w:type="dxa"/>
                                  <w:gridSpan w:val="2"/>
                                </w:tcPr>
                                <w:p w14:paraId="3AEBBDEE" w14:textId="77777777" w:rsidR="00471950" w:rsidRPr="00114B84" w:rsidRDefault="00471950" w:rsidP="00471950">
                                  <w:pPr>
                                    <w:spacing w:after="0" w:line="240" w:lineRule="auto"/>
                                    <w:rPr>
                                      <w:rFonts w:ascii="Predator" w:hAnsi="Predator"/>
                                      <w:color w:val="000000" w:themeColor="text1"/>
                                      <w:sz w:val="11"/>
                                      <w:szCs w:val="11"/>
                                    </w:rPr>
                                  </w:pPr>
                                  <w:r w:rsidRPr="00114B84">
                                    <w:rPr>
                                      <w:rFonts w:ascii="Predator" w:hAnsi="Predator"/>
                                      <w:color w:val="000000" w:themeColor="text1"/>
                                      <w:sz w:val="11"/>
                                      <w:szCs w:val="11"/>
                                    </w:rPr>
                                    <w:t>Firmware Trusted Platform Module (TPM) solution</w:t>
                                  </w:r>
                                </w:p>
                              </w:tc>
                              <w:tc>
                                <w:tcPr>
                                  <w:tcW w:w="2872" w:type="dxa"/>
                                  <w:gridSpan w:val="4"/>
                                </w:tcPr>
                                <w:p w14:paraId="751C0CA8" w14:textId="56E5C9EE" w:rsidR="00471950" w:rsidRPr="00114B84" w:rsidRDefault="00471950" w:rsidP="00471950">
                                  <w:pPr>
                                    <w:spacing w:after="0" w:line="240" w:lineRule="auto"/>
                                    <w:rPr>
                                      <w:rFonts w:ascii="Predator" w:hAnsi="Predator"/>
                                      <w:color w:val="000000" w:themeColor="text1"/>
                                      <w:sz w:val="11"/>
                                      <w:szCs w:val="11"/>
                                    </w:rPr>
                                  </w:pPr>
                                  <w:r w:rsidRPr="00114B84">
                                    <w:rPr>
                                      <w:rFonts w:ascii="Predator" w:hAnsi="Predator"/>
                                      <w:color w:val="000000" w:themeColor="text1"/>
                                      <w:sz w:val="11"/>
                                      <w:szCs w:val="11"/>
                                    </w:rPr>
                                    <w:t>BIOS user, superviso</w:t>
                                  </w:r>
                                  <w:r w:rsidR="005A0086">
                                    <w:rPr>
                                      <w:rFonts w:ascii="Predator" w:hAnsi="Predator"/>
                                      <w:color w:val="000000" w:themeColor="text1"/>
                                      <w:sz w:val="11"/>
                                      <w:szCs w:val="11"/>
                                    </w:rPr>
                                    <w:t>r</w:t>
                                  </w:r>
                                </w:p>
                              </w:tc>
                              <w:tc>
                                <w:tcPr>
                                  <w:tcW w:w="2854" w:type="dxa"/>
                                  <w:gridSpan w:val="3"/>
                                </w:tcPr>
                                <w:p w14:paraId="71432178" w14:textId="146B5802" w:rsidR="00471950" w:rsidRPr="00114B84" w:rsidRDefault="00471950" w:rsidP="00471950">
                                  <w:pPr>
                                    <w:spacing w:after="0" w:line="240" w:lineRule="auto"/>
                                    <w:rPr>
                                      <w:rFonts w:ascii="Predator" w:hAnsi="Predator"/>
                                      <w:color w:val="000000" w:themeColor="text1"/>
                                      <w:sz w:val="11"/>
                                      <w:szCs w:val="11"/>
                                    </w:rPr>
                                  </w:pPr>
                                  <w:r w:rsidRPr="00114B84">
                                    <w:rPr>
                                      <w:rFonts w:ascii="Predator" w:hAnsi="Predator"/>
                                      <w:color w:val="000000" w:themeColor="text1"/>
                                      <w:sz w:val="11"/>
                                      <w:szCs w:val="11"/>
                                    </w:rPr>
                                    <w:t>Kensington lock slot</w:t>
                                  </w:r>
                                </w:p>
                              </w:tc>
                            </w:tr>
                            <w:tr w:rsidR="00471950" w:rsidRPr="00D8024E" w14:paraId="2102258B" w14:textId="77777777" w:rsidTr="002054F5">
                              <w:trPr>
                                <w:gridAfter w:val="1"/>
                                <w:wAfter w:w="659" w:type="dxa"/>
                              </w:trPr>
                              <w:tc>
                                <w:tcPr>
                                  <w:tcW w:w="1700" w:type="dxa"/>
                                </w:tcPr>
                                <w:p w14:paraId="26FAA750" w14:textId="2CF09EBF" w:rsidR="00471950" w:rsidRPr="00CC6D1B" w:rsidRDefault="00471950" w:rsidP="00471950">
                                  <w:pPr>
                                    <w:spacing w:after="0" w:line="240" w:lineRule="auto"/>
                                    <w:rPr>
                                      <w:rFonts w:ascii="Predator" w:hAnsi="Predator"/>
                                      <w:b/>
                                      <w:color w:val="00AECD"/>
                                      <w:sz w:val="14"/>
                                      <w:szCs w:val="14"/>
                                    </w:rPr>
                                  </w:pPr>
                                  <w:r w:rsidRPr="00CC6D1B">
                                    <w:rPr>
                                      <w:rFonts w:ascii="Predator" w:hAnsi="Predator"/>
                                      <w:b/>
                                      <w:color w:val="00AECD"/>
                                      <w:sz w:val="14"/>
                                      <w:szCs w:val="14"/>
                                    </w:rPr>
                                    <w:t>Dimensions and weight</w:t>
                                  </w:r>
                                  <w:r w:rsidR="005A3F39" w:rsidRPr="005A3F39">
                                    <w:rPr>
                                      <w:rFonts w:ascii="Predator" w:hAnsi="Predator" w:hint="eastAsia"/>
                                      <w:b/>
                                      <w:color w:val="00AECD"/>
                                      <w:sz w:val="14"/>
                                      <w:szCs w:val="14"/>
                                      <w:vertAlign w:val="superscript"/>
                                    </w:rPr>
                                    <w:t xml:space="preserve"> 6,</w:t>
                                  </w:r>
                                  <w:r w:rsidR="005A3F39" w:rsidRPr="005A3F39">
                                    <w:rPr>
                                      <w:rFonts w:ascii="Predator" w:hAnsi="Predator"/>
                                      <w:b/>
                                      <w:color w:val="00AECD"/>
                                      <w:sz w:val="14"/>
                                      <w:szCs w:val="14"/>
                                      <w:vertAlign w:val="superscript"/>
                                    </w:rPr>
                                    <w:t xml:space="preserve"> </w:t>
                                  </w:r>
                                  <w:r w:rsidRPr="005A3F39">
                                    <w:rPr>
                                      <w:rFonts w:ascii="Predator" w:hAnsi="Predator"/>
                                      <w:b/>
                                      <w:color w:val="00AECD"/>
                                      <w:sz w:val="14"/>
                                      <w:szCs w:val="14"/>
                                      <w:vertAlign w:val="superscript"/>
                                    </w:rPr>
                                    <w:t>7</w:t>
                                  </w:r>
                                </w:p>
                              </w:tc>
                              <w:tc>
                                <w:tcPr>
                                  <w:tcW w:w="8432" w:type="dxa"/>
                                  <w:gridSpan w:val="8"/>
                                </w:tcPr>
                                <w:p w14:paraId="747AC039" w14:textId="77777777" w:rsidR="001877C4" w:rsidRPr="001877C4" w:rsidRDefault="00471950" w:rsidP="001877C4">
                                  <w:pPr>
                                    <w:spacing w:after="0" w:line="240" w:lineRule="auto"/>
                                    <w:rPr>
                                      <w:rFonts w:ascii="Predator" w:hAnsi="Predator"/>
                                      <w:color w:val="000000" w:themeColor="text1"/>
                                      <w:sz w:val="11"/>
                                      <w:szCs w:val="11"/>
                                    </w:rPr>
                                  </w:pPr>
                                  <w:r w:rsidRPr="00114B84">
                                    <w:rPr>
                                      <w:rFonts w:ascii="Predator" w:hAnsi="Predator"/>
                                      <w:b/>
                                      <w:color w:val="000000" w:themeColor="text1"/>
                                      <w:sz w:val="11"/>
                                      <w:szCs w:val="11"/>
                                    </w:rPr>
                                    <w:t>Dimensions:</w:t>
                                  </w:r>
                                  <w:r w:rsidR="008E3383">
                                    <w:t xml:space="preserve"> </w:t>
                                  </w:r>
                                  <w:r w:rsidR="001877C4" w:rsidRPr="001877C4">
                                    <w:rPr>
                                      <w:rFonts w:ascii="Predator" w:hAnsi="Predator"/>
                                      <w:color w:val="000000" w:themeColor="text1"/>
                                      <w:sz w:val="11"/>
                                      <w:szCs w:val="11"/>
                                    </w:rPr>
                                    <w:t>• 356.78 (W) x 275.5 (D) x 12/18.9 (H) mm (14.05 x 10.85 x 0.47/0.74</w:t>
                                  </w:r>
                                </w:p>
                                <w:p w14:paraId="13DF2214" w14:textId="77777777" w:rsidR="001877C4" w:rsidRDefault="001877C4" w:rsidP="001877C4">
                                  <w:pPr>
                                    <w:spacing w:after="0" w:line="240" w:lineRule="auto"/>
                                    <w:rPr>
                                      <w:rFonts w:ascii="Predator" w:hAnsi="Predator"/>
                                      <w:color w:val="000000" w:themeColor="text1"/>
                                      <w:sz w:val="11"/>
                                      <w:szCs w:val="11"/>
                                    </w:rPr>
                                  </w:pPr>
                                  <w:r w:rsidRPr="001877C4">
                                    <w:rPr>
                                      <w:rFonts w:ascii="Predator" w:hAnsi="Predator"/>
                                      <w:color w:val="000000" w:themeColor="text1"/>
                                      <w:sz w:val="11"/>
                                      <w:szCs w:val="11"/>
                                    </w:rPr>
                                    <w:t>inches)</w:t>
                                  </w:r>
                                </w:p>
                                <w:p w14:paraId="377F4222" w14:textId="5546B01D" w:rsidR="00471950" w:rsidRPr="00114B84" w:rsidRDefault="00471950" w:rsidP="001877C4">
                                  <w:pPr>
                                    <w:spacing w:after="0" w:line="240" w:lineRule="auto"/>
                                    <w:rPr>
                                      <w:rFonts w:ascii="Predator" w:hAnsi="Predator"/>
                                      <w:b/>
                                      <w:color w:val="000000" w:themeColor="text1"/>
                                      <w:sz w:val="11"/>
                                      <w:szCs w:val="11"/>
                                    </w:rPr>
                                  </w:pPr>
                                  <w:r w:rsidRPr="00114B84">
                                    <w:rPr>
                                      <w:rFonts w:ascii="Predator" w:hAnsi="Predator"/>
                                      <w:b/>
                                      <w:color w:val="000000" w:themeColor="text1"/>
                                      <w:sz w:val="11"/>
                                      <w:szCs w:val="11"/>
                                    </w:rPr>
                                    <w:t xml:space="preserve">Weight: </w:t>
                                  </w:r>
                                </w:p>
                                <w:p w14:paraId="5FD59D58" w14:textId="43C76B95" w:rsidR="00471950" w:rsidRPr="00114B84" w:rsidRDefault="001877C4" w:rsidP="00114B84">
                                  <w:pPr>
                                    <w:pStyle w:val="ListParagraph"/>
                                    <w:numPr>
                                      <w:ilvl w:val="0"/>
                                      <w:numId w:val="8"/>
                                    </w:numPr>
                                    <w:spacing w:after="0" w:line="240" w:lineRule="auto"/>
                                    <w:ind w:left="175" w:hanging="141"/>
                                    <w:rPr>
                                      <w:rFonts w:ascii="Predator" w:hAnsi="Predator"/>
                                      <w:color w:val="000000" w:themeColor="text1"/>
                                      <w:sz w:val="11"/>
                                      <w:szCs w:val="11"/>
                                    </w:rPr>
                                  </w:pPr>
                                  <w:r w:rsidRPr="001877C4">
                                    <w:rPr>
                                      <w:rFonts w:ascii="Predator" w:hAnsi="Predator"/>
                                      <w:color w:val="000000" w:themeColor="text1"/>
                                      <w:sz w:val="11"/>
                                      <w:szCs w:val="11"/>
                                    </w:rPr>
                                    <w:t>2.2 kg (4.85 lbs.) with 4-cell battery pack</w:t>
                                  </w:r>
                                </w:p>
                              </w:tc>
                            </w:tr>
                            <w:tr w:rsidR="00471950" w:rsidRPr="00D8024E" w14:paraId="001DB514" w14:textId="77777777" w:rsidTr="002054F5">
                              <w:trPr>
                                <w:gridAfter w:val="1"/>
                                <w:wAfter w:w="659" w:type="dxa"/>
                                <w:trHeight w:val="235"/>
                              </w:trPr>
                              <w:tc>
                                <w:tcPr>
                                  <w:tcW w:w="1700" w:type="dxa"/>
                                </w:tcPr>
                                <w:p w14:paraId="6A67008A" w14:textId="2090ACFE" w:rsidR="00471950" w:rsidRPr="00CC6D1B" w:rsidRDefault="00471950" w:rsidP="00471950">
                                  <w:pPr>
                                    <w:spacing w:after="0" w:line="240" w:lineRule="auto"/>
                                    <w:rPr>
                                      <w:rFonts w:ascii="Predator" w:hAnsi="Predator"/>
                                      <w:b/>
                                      <w:color w:val="00AECD"/>
                                      <w:sz w:val="14"/>
                                      <w:szCs w:val="14"/>
                                    </w:rPr>
                                  </w:pPr>
                                  <w:r w:rsidRPr="00CC6D1B">
                                    <w:rPr>
                                      <w:rFonts w:ascii="Predator" w:hAnsi="Predator"/>
                                      <w:b/>
                                      <w:color w:val="00AECD"/>
                                      <w:sz w:val="14"/>
                                      <w:szCs w:val="14"/>
                                    </w:rPr>
                                    <w:t>Power adapter and battery</w:t>
                                  </w:r>
                                  <w:r w:rsidR="005A3F39" w:rsidRPr="005A3F39">
                                    <w:rPr>
                                      <w:rFonts w:ascii="Predator" w:hAnsi="Predator"/>
                                      <w:b/>
                                      <w:color w:val="00AECD"/>
                                      <w:sz w:val="14"/>
                                      <w:szCs w:val="14"/>
                                      <w:vertAlign w:val="superscript"/>
                                    </w:rPr>
                                    <w:t>8</w:t>
                                  </w:r>
                                </w:p>
                              </w:tc>
                              <w:tc>
                                <w:tcPr>
                                  <w:tcW w:w="4215" w:type="dxa"/>
                                  <w:gridSpan w:val="3"/>
                                </w:tcPr>
                                <w:p w14:paraId="4C7DB7BD" w14:textId="77777777" w:rsidR="00471950" w:rsidRPr="00114B84" w:rsidRDefault="00471950" w:rsidP="00471950">
                                  <w:pPr>
                                    <w:spacing w:after="0" w:line="240" w:lineRule="auto"/>
                                    <w:rPr>
                                      <w:rFonts w:ascii="Predator" w:hAnsi="Predator"/>
                                      <w:color w:val="000000" w:themeColor="text1"/>
                                      <w:sz w:val="11"/>
                                      <w:szCs w:val="11"/>
                                    </w:rPr>
                                  </w:pPr>
                                  <w:r w:rsidRPr="00114B84">
                                    <w:rPr>
                                      <w:rFonts w:ascii="Predator" w:hAnsi="Predator"/>
                                      <w:b/>
                                      <w:color w:val="000000" w:themeColor="text1"/>
                                      <w:sz w:val="11"/>
                                      <w:szCs w:val="11"/>
                                    </w:rPr>
                                    <w:t>Power adapter:</w:t>
                                  </w:r>
                                  <w:r w:rsidRPr="00114B84">
                                    <w:rPr>
                                      <w:rFonts w:ascii="Predator" w:hAnsi="Predator"/>
                                      <w:color w:val="000000" w:themeColor="text1"/>
                                      <w:sz w:val="11"/>
                                      <w:szCs w:val="11"/>
                                    </w:rPr>
                                    <w:t xml:space="preserve"> </w:t>
                                  </w:r>
                                </w:p>
                                <w:p w14:paraId="65006857" w14:textId="77777777" w:rsidR="002054F5" w:rsidRPr="002054F5" w:rsidRDefault="002054F5" w:rsidP="002054F5">
                                  <w:pPr>
                                    <w:pStyle w:val="ListParagraph"/>
                                    <w:numPr>
                                      <w:ilvl w:val="0"/>
                                      <w:numId w:val="50"/>
                                    </w:numPr>
                                    <w:spacing w:after="0" w:line="240" w:lineRule="auto"/>
                                    <w:rPr>
                                      <w:rFonts w:ascii="Predator" w:hAnsi="Predator"/>
                                      <w:color w:val="000000" w:themeColor="text1"/>
                                      <w:sz w:val="11"/>
                                      <w:szCs w:val="11"/>
                                    </w:rPr>
                                  </w:pPr>
                                  <w:r w:rsidRPr="002054F5">
                                    <w:rPr>
                                      <w:rFonts w:ascii="Predator" w:hAnsi="Predator"/>
                                      <w:color w:val="000000" w:themeColor="text1"/>
                                      <w:sz w:val="11"/>
                                      <w:szCs w:val="11"/>
                                    </w:rPr>
                                    <w:t xml:space="preserve">92 </w:t>
                                  </w:r>
                                  <w:proofErr w:type="spellStart"/>
                                  <w:r w:rsidRPr="002054F5">
                                    <w:rPr>
                                      <w:rFonts w:ascii="Predator" w:hAnsi="Predator"/>
                                      <w:color w:val="000000" w:themeColor="text1"/>
                                      <w:sz w:val="11"/>
                                      <w:szCs w:val="11"/>
                                    </w:rPr>
                                    <w:t>Wh</w:t>
                                  </w:r>
                                  <w:proofErr w:type="spellEnd"/>
                                  <w:r w:rsidRPr="002054F5">
                                    <w:rPr>
                                      <w:rFonts w:ascii="Predator" w:hAnsi="Predator"/>
                                      <w:color w:val="000000" w:themeColor="text1"/>
                                      <w:sz w:val="11"/>
                                      <w:szCs w:val="11"/>
                                    </w:rPr>
                                    <w:t xml:space="preserve"> 4-cell Li-ion battery</w:t>
                                  </w:r>
                                </w:p>
                                <w:p w14:paraId="5BAFC54B" w14:textId="77777777" w:rsidR="002054F5" w:rsidRPr="002054F5" w:rsidRDefault="002054F5" w:rsidP="002054F5">
                                  <w:pPr>
                                    <w:pStyle w:val="ListParagraph"/>
                                    <w:numPr>
                                      <w:ilvl w:val="0"/>
                                      <w:numId w:val="50"/>
                                    </w:numPr>
                                    <w:spacing w:after="0" w:line="240" w:lineRule="auto"/>
                                    <w:rPr>
                                      <w:rFonts w:ascii="Predator" w:hAnsi="Predator"/>
                                      <w:color w:val="000000" w:themeColor="text1"/>
                                      <w:sz w:val="11"/>
                                      <w:szCs w:val="11"/>
                                    </w:rPr>
                                  </w:pPr>
                                  <w:r w:rsidRPr="002054F5">
                                    <w:rPr>
                                      <w:rFonts w:ascii="Predator" w:hAnsi="Predator"/>
                                      <w:color w:val="000000" w:themeColor="text1"/>
                                      <w:sz w:val="11"/>
                                      <w:szCs w:val="11"/>
                                    </w:rPr>
                                    <w:t>For models with OLED</w:t>
                                  </w:r>
                                </w:p>
                                <w:p w14:paraId="0130B979" w14:textId="77777777" w:rsidR="002054F5" w:rsidRPr="002054F5" w:rsidRDefault="002054F5" w:rsidP="002054F5">
                                  <w:pPr>
                                    <w:pStyle w:val="ListParagraph"/>
                                    <w:numPr>
                                      <w:ilvl w:val="0"/>
                                      <w:numId w:val="50"/>
                                    </w:numPr>
                                    <w:spacing w:after="0" w:line="240" w:lineRule="auto"/>
                                    <w:rPr>
                                      <w:rFonts w:ascii="Predator" w:hAnsi="Predator"/>
                                      <w:color w:val="000000" w:themeColor="text1"/>
                                      <w:sz w:val="11"/>
                                      <w:szCs w:val="11"/>
                                    </w:rPr>
                                  </w:pPr>
                                  <w:r w:rsidRPr="002054F5">
                                    <w:rPr>
                                      <w:rFonts w:ascii="Predator" w:hAnsi="Predator"/>
                                      <w:color w:val="000000" w:themeColor="text1"/>
                                      <w:sz w:val="11"/>
                                      <w:szCs w:val="11"/>
                                    </w:rPr>
                                    <w:t>Battery life:</w:t>
                                  </w:r>
                                </w:p>
                                <w:p w14:paraId="454807A9" w14:textId="77777777" w:rsidR="002054F5" w:rsidRPr="002054F5" w:rsidRDefault="002054F5" w:rsidP="002054F5">
                                  <w:pPr>
                                    <w:pStyle w:val="ListParagraph"/>
                                    <w:numPr>
                                      <w:ilvl w:val="0"/>
                                      <w:numId w:val="50"/>
                                    </w:numPr>
                                    <w:spacing w:after="0" w:line="240" w:lineRule="auto"/>
                                    <w:rPr>
                                      <w:rFonts w:ascii="Predator" w:hAnsi="Predator"/>
                                      <w:color w:val="000000" w:themeColor="text1"/>
                                      <w:sz w:val="11"/>
                                      <w:szCs w:val="11"/>
                                    </w:rPr>
                                  </w:pPr>
                                  <w:r w:rsidRPr="002054F5">
                                    <w:rPr>
                                      <w:rFonts w:ascii="Predator" w:hAnsi="Predator"/>
                                      <w:color w:val="000000" w:themeColor="text1"/>
                                      <w:sz w:val="11"/>
                                      <w:szCs w:val="11"/>
                                    </w:rPr>
                                    <w:t>Up to 6 hours (based on MobileMark® 2030 test results)</w:t>
                                  </w:r>
                                </w:p>
                                <w:p w14:paraId="775ABAC7" w14:textId="77777777" w:rsidR="002054F5" w:rsidRPr="002054F5" w:rsidRDefault="002054F5" w:rsidP="002054F5">
                                  <w:pPr>
                                    <w:pStyle w:val="ListParagraph"/>
                                    <w:numPr>
                                      <w:ilvl w:val="0"/>
                                      <w:numId w:val="50"/>
                                    </w:numPr>
                                    <w:spacing w:after="0" w:line="240" w:lineRule="auto"/>
                                    <w:rPr>
                                      <w:rFonts w:ascii="Predator" w:hAnsi="Predator"/>
                                      <w:color w:val="000000" w:themeColor="text1"/>
                                      <w:sz w:val="11"/>
                                      <w:szCs w:val="11"/>
                                    </w:rPr>
                                  </w:pPr>
                                  <w:r w:rsidRPr="002054F5">
                                    <w:rPr>
                                      <w:rFonts w:ascii="Predator" w:hAnsi="Predator"/>
                                      <w:color w:val="000000" w:themeColor="text1"/>
                                      <w:sz w:val="11"/>
                                      <w:szCs w:val="11"/>
                                    </w:rPr>
                                    <w:t>Up to 15 hours (based on video playback test results)</w:t>
                                  </w:r>
                                </w:p>
                                <w:p w14:paraId="5E0D15C8" w14:textId="5547437C" w:rsidR="00114B84" w:rsidRPr="00EC0A93" w:rsidRDefault="00114B84" w:rsidP="00EC0A93">
                                  <w:pPr>
                                    <w:spacing w:after="0" w:line="240" w:lineRule="auto"/>
                                    <w:rPr>
                                      <w:rFonts w:ascii="Predator" w:hAnsi="Predator"/>
                                      <w:color w:val="000000" w:themeColor="text1"/>
                                      <w:sz w:val="11"/>
                                      <w:szCs w:val="11"/>
                                    </w:rPr>
                                  </w:pPr>
                                </w:p>
                              </w:tc>
                              <w:tc>
                                <w:tcPr>
                                  <w:tcW w:w="4217" w:type="dxa"/>
                                  <w:gridSpan w:val="5"/>
                                </w:tcPr>
                                <w:p w14:paraId="0F0AC3C6" w14:textId="77777777" w:rsidR="00A5345A" w:rsidRDefault="00471950" w:rsidP="00A5345A">
                                  <w:pPr>
                                    <w:spacing w:after="0" w:line="240" w:lineRule="auto"/>
                                    <w:rPr>
                                      <w:rFonts w:ascii="Predator" w:hAnsi="Predator"/>
                                      <w:color w:val="000000" w:themeColor="text1"/>
                                      <w:sz w:val="11"/>
                                      <w:szCs w:val="11"/>
                                    </w:rPr>
                                  </w:pPr>
                                  <w:r w:rsidRPr="00114B84">
                                    <w:rPr>
                                      <w:rFonts w:ascii="Predator" w:hAnsi="Predator"/>
                                      <w:b/>
                                      <w:color w:val="000000" w:themeColor="text1"/>
                                      <w:sz w:val="11"/>
                                      <w:szCs w:val="11"/>
                                    </w:rPr>
                                    <w:t>Battery:</w:t>
                                  </w:r>
                                  <w:r w:rsidRPr="00114B84">
                                    <w:rPr>
                                      <w:rFonts w:ascii="Predator" w:hAnsi="Predator"/>
                                      <w:color w:val="000000" w:themeColor="text1"/>
                                      <w:sz w:val="11"/>
                                      <w:szCs w:val="11"/>
                                    </w:rPr>
                                    <w:t xml:space="preserve"> </w:t>
                                  </w:r>
                                </w:p>
                                <w:p w14:paraId="6BA0AF9D" w14:textId="77777777" w:rsidR="002054F5" w:rsidRPr="002054F5" w:rsidRDefault="002054F5" w:rsidP="002054F5">
                                  <w:pPr>
                                    <w:pStyle w:val="ListParagraph"/>
                                    <w:numPr>
                                      <w:ilvl w:val="0"/>
                                      <w:numId w:val="51"/>
                                    </w:numPr>
                                    <w:spacing w:after="0" w:line="240" w:lineRule="auto"/>
                                    <w:rPr>
                                      <w:rFonts w:ascii="Predator" w:hAnsi="Predator"/>
                                      <w:color w:val="000000" w:themeColor="text1"/>
                                      <w:sz w:val="11"/>
                                      <w:szCs w:val="11"/>
                                    </w:rPr>
                                  </w:pPr>
                                  <w:r w:rsidRPr="002054F5">
                                    <w:rPr>
                                      <w:rFonts w:ascii="Predator" w:hAnsi="Predator"/>
                                      <w:color w:val="000000" w:themeColor="text1"/>
                                      <w:sz w:val="11"/>
                                      <w:szCs w:val="11"/>
                                    </w:rPr>
                                    <w:t xml:space="preserve">92 </w:t>
                                  </w:r>
                                  <w:proofErr w:type="spellStart"/>
                                  <w:r w:rsidRPr="002054F5">
                                    <w:rPr>
                                      <w:rFonts w:ascii="Predator" w:hAnsi="Predator"/>
                                      <w:color w:val="000000" w:themeColor="text1"/>
                                      <w:sz w:val="11"/>
                                      <w:szCs w:val="11"/>
                                    </w:rPr>
                                    <w:t>Wh</w:t>
                                  </w:r>
                                  <w:proofErr w:type="spellEnd"/>
                                  <w:r w:rsidRPr="002054F5">
                                    <w:rPr>
                                      <w:rFonts w:ascii="Predator" w:hAnsi="Predator"/>
                                      <w:color w:val="000000" w:themeColor="text1"/>
                                      <w:sz w:val="11"/>
                                      <w:szCs w:val="11"/>
                                    </w:rPr>
                                    <w:t xml:space="preserve"> 4-cell Li-ion battery</w:t>
                                  </w:r>
                                </w:p>
                                <w:p w14:paraId="0E7E1C6A" w14:textId="77777777" w:rsidR="002054F5" w:rsidRPr="002054F5" w:rsidRDefault="002054F5" w:rsidP="002054F5">
                                  <w:pPr>
                                    <w:pStyle w:val="ListParagraph"/>
                                    <w:numPr>
                                      <w:ilvl w:val="0"/>
                                      <w:numId w:val="51"/>
                                    </w:numPr>
                                    <w:spacing w:after="0" w:line="240" w:lineRule="auto"/>
                                    <w:rPr>
                                      <w:rFonts w:ascii="Predator" w:hAnsi="Predator"/>
                                      <w:color w:val="000000" w:themeColor="text1"/>
                                      <w:sz w:val="11"/>
                                      <w:szCs w:val="11"/>
                                    </w:rPr>
                                  </w:pPr>
                                  <w:r w:rsidRPr="002054F5">
                                    <w:rPr>
                                      <w:rFonts w:ascii="Predator" w:hAnsi="Predator"/>
                                      <w:color w:val="000000" w:themeColor="text1"/>
                                      <w:sz w:val="11"/>
                                      <w:szCs w:val="11"/>
                                    </w:rPr>
                                    <w:t>For models with OLED</w:t>
                                  </w:r>
                                </w:p>
                                <w:p w14:paraId="1714C416" w14:textId="77777777" w:rsidR="002054F5" w:rsidRPr="002054F5" w:rsidRDefault="002054F5" w:rsidP="002054F5">
                                  <w:pPr>
                                    <w:pStyle w:val="ListParagraph"/>
                                    <w:numPr>
                                      <w:ilvl w:val="0"/>
                                      <w:numId w:val="51"/>
                                    </w:numPr>
                                    <w:spacing w:after="0" w:line="240" w:lineRule="auto"/>
                                    <w:rPr>
                                      <w:rFonts w:ascii="Predator" w:hAnsi="Predator"/>
                                      <w:color w:val="000000" w:themeColor="text1"/>
                                      <w:sz w:val="11"/>
                                      <w:szCs w:val="11"/>
                                    </w:rPr>
                                  </w:pPr>
                                  <w:r w:rsidRPr="002054F5">
                                    <w:rPr>
                                      <w:rFonts w:ascii="Predator" w:hAnsi="Predator"/>
                                      <w:color w:val="000000" w:themeColor="text1"/>
                                      <w:sz w:val="11"/>
                                      <w:szCs w:val="11"/>
                                    </w:rPr>
                                    <w:t>Battery life:</w:t>
                                  </w:r>
                                </w:p>
                                <w:p w14:paraId="12B32E9A" w14:textId="77777777" w:rsidR="002054F5" w:rsidRPr="002054F5" w:rsidRDefault="002054F5" w:rsidP="002054F5">
                                  <w:pPr>
                                    <w:pStyle w:val="ListParagraph"/>
                                    <w:numPr>
                                      <w:ilvl w:val="0"/>
                                      <w:numId w:val="51"/>
                                    </w:numPr>
                                    <w:spacing w:after="0" w:line="240" w:lineRule="auto"/>
                                    <w:rPr>
                                      <w:rFonts w:ascii="Predator" w:hAnsi="Predator"/>
                                      <w:color w:val="000000" w:themeColor="text1"/>
                                      <w:sz w:val="11"/>
                                      <w:szCs w:val="11"/>
                                    </w:rPr>
                                  </w:pPr>
                                  <w:r w:rsidRPr="002054F5">
                                    <w:rPr>
                                      <w:rFonts w:ascii="Predator" w:hAnsi="Predator"/>
                                      <w:color w:val="000000" w:themeColor="text1"/>
                                      <w:sz w:val="11"/>
                                      <w:szCs w:val="11"/>
                                    </w:rPr>
                                    <w:t>Up to 6 hours (based on MobileMark® 2030 test results)</w:t>
                                  </w:r>
                                </w:p>
                                <w:p w14:paraId="7DA6B940" w14:textId="2CC74FEB" w:rsidR="00CA53B9" w:rsidRPr="002054F5" w:rsidRDefault="002054F5" w:rsidP="002054F5">
                                  <w:pPr>
                                    <w:pStyle w:val="ListParagraph"/>
                                    <w:numPr>
                                      <w:ilvl w:val="0"/>
                                      <w:numId w:val="51"/>
                                    </w:numPr>
                                    <w:spacing w:after="0" w:line="240" w:lineRule="auto"/>
                                    <w:rPr>
                                      <w:rFonts w:ascii="Predator" w:hAnsi="Predator"/>
                                      <w:color w:val="000000" w:themeColor="text1"/>
                                      <w:sz w:val="11"/>
                                      <w:szCs w:val="11"/>
                                    </w:rPr>
                                  </w:pPr>
                                  <w:r w:rsidRPr="002054F5">
                                    <w:rPr>
                                      <w:rFonts w:ascii="Predator" w:hAnsi="Predator"/>
                                      <w:color w:val="000000" w:themeColor="text1"/>
                                      <w:sz w:val="11"/>
                                      <w:szCs w:val="11"/>
                                    </w:rPr>
                                    <w:t>Up to 15 hours (based on video playback test results)</w:t>
                                  </w:r>
                                </w:p>
                              </w:tc>
                            </w:tr>
                            <w:tr w:rsidR="00471950" w:rsidRPr="00D8024E" w14:paraId="203ECDED" w14:textId="77777777" w:rsidTr="002054F5">
                              <w:trPr>
                                <w:gridAfter w:val="1"/>
                                <w:wAfter w:w="659" w:type="dxa"/>
                              </w:trPr>
                              <w:tc>
                                <w:tcPr>
                                  <w:tcW w:w="1700" w:type="dxa"/>
                                </w:tcPr>
                                <w:p w14:paraId="0EB8783E" w14:textId="77777777" w:rsidR="00471950" w:rsidRPr="00CC6D1B" w:rsidRDefault="00471950" w:rsidP="00471950">
                                  <w:pPr>
                                    <w:spacing w:after="0" w:line="240" w:lineRule="auto"/>
                                    <w:rPr>
                                      <w:rFonts w:ascii="Predator" w:hAnsi="Predator"/>
                                      <w:b/>
                                      <w:color w:val="00AECD"/>
                                      <w:sz w:val="14"/>
                                      <w:szCs w:val="14"/>
                                    </w:rPr>
                                  </w:pPr>
                                  <w:r w:rsidRPr="00CC6D1B">
                                    <w:rPr>
                                      <w:rFonts w:ascii="Predator" w:hAnsi="Predator"/>
                                      <w:b/>
                                      <w:color w:val="00AECD"/>
                                      <w:sz w:val="14"/>
                                      <w:szCs w:val="14"/>
                                    </w:rPr>
                                    <w:t>Input and control</w:t>
                                  </w:r>
                                </w:p>
                              </w:tc>
                              <w:tc>
                                <w:tcPr>
                                  <w:tcW w:w="8432" w:type="dxa"/>
                                  <w:gridSpan w:val="8"/>
                                </w:tcPr>
                                <w:p w14:paraId="55E989F0" w14:textId="77777777" w:rsidR="00471950" w:rsidRPr="00114B84" w:rsidRDefault="00471950" w:rsidP="00471950">
                                  <w:pPr>
                                    <w:widowControl w:val="0"/>
                                    <w:autoSpaceDE w:val="0"/>
                                    <w:autoSpaceDN w:val="0"/>
                                    <w:adjustRightInd w:val="0"/>
                                    <w:spacing w:after="0" w:line="240" w:lineRule="auto"/>
                                    <w:rPr>
                                      <w:rFonts w:ascii="Predator" w:hAnsi="Predator"/>
                                      <w:b/>
                                      <w:color w:val="000000" w:themeColor="text1"/>
                                      <w:sz w:val="11"/>
                                      <w:szCs w:val="11"/>
                                    </w:rPr>
                                  </w:pPr>
                                  <w:r w:rsidRPr="00114B84">
                                    <w:rPr>
                                      <w:rFonts w:ascii="Predator" w:hAnsi="Predator"/>
                                      <w:b/>
                                      <w:color w:val="000000" w:themeColor="text1"/>
                                      <w:sz w:val="11"/>
                                      <w:szCs w:val="11"/>
                                    </w:rPr>
                                    <w:t xml:space="preserve">Keyboard: </w:t>
                                  </w:r>
                                </w:p>
                                <w:p w14:paraId="26267567" w14:textId="77777777" w:rsidR="00725FBF" w:rsidRDefault="00725FBF" w:rsidP="00471950">
                                  <w:pPr>
                                    <w:spacing w:after="0" w:line="240" w:lineRule="auto"/>
                                    <w:rPr>
                                      <w:rFonts w:ascii="Predator" w:hAnsi="Predator"/>
                                      <w:color w:val="000000" w:themeColor="text1"/>
                                      <w:sz w:val="11"/>
                                      <w:szCs w:val="11"/>
                                    </w:rPr>
                                  </w:pPr>
                                  <w:r w:rsidRPr="00725FBF">
                                    <w:rPr>
                                      <w:rFonts w:ascii="Predator" w:hAnsi="Predator"/>
                                      <w:color w:val="000000" w:themeColor="text1"/>
                                      <w:sz w:val="11"/>
                                      <w:szCs w:val="11"/>
                                    </w:rPr>
                                    <w:t xml:space="preserve">103(US)-/104(UK)-key, </w:t>
                                  </w:r>
                                  <w:proofErr w:type="spellStart"/>
                                  <w:r w:rsidRPr="00725FBF">
                                    <w:rPr>
                                      <w:rFonts w:ascii="Predator" w:hAnsi="Predator"/>
                                      <w:color w:val="000000" w:themeColor="text1"/>
                                      <w:sz w:val="11"/>
                                      <w:szCs w:val="11"/>
                                    </w:rPr>
                                    <w:t>FineTip</w:t>
                                  </w:r>
                                  <w:proofErr w:type="spellEnd"/>
                                  <w:r w:rsidRPr="00725FBF">
                                    <w:rPr>
                                      <w:rFonts w:ascii="Predator" w:hAnsi="Predator"/>
                                      <w:color w:val="000000" w:themeColor="text1"/>
                                      <w:sz w:val="11"/>
                                      <w:szCs w:val="11"/>
                                    </w:rPr>
                                    <w:t xml:space="preserve"> RGB-backlight keyboard with independent standard numeric keypad, international language support </w:t>
                                  </w:r>
                                </w:p>
                                <w:p w14:paraId="708E3F20" w14:textId="00F3F4AA" w:rsidR="00A5345A" w:rsidRDefault="00A5345A" w:rsidP="00471950">
                                  <w:pPr>
                                    <w:spacing w:after="0" w:line="240" w:lineRule="auto"/>
                                    <w:rPr>
                                      <w:rFonts w:ascii="Predator" w:hAnsi="Predator"/>
                                      <w:color w:val="000000" w:themeColor="text1"/>
                                      <w:sz w:val="11"/>
                                      <w:szCs w:val="11"/>
                                    </w:rPr>
                                  </w:pPr>
                                  <w:r w:rsidRPr="00A5345A">
                                    <w:rPr>
                                      <w:rFonts w:ascii="Predator" w:hAnsi="Predator"/>
                                      <w:color w:val="000000" w:themeColor="text1"/>
                                      <w:sz w:val="11"/>
                                      <w:szCs w:val="11"/>
                                    </w:rPr>
                                    <w:t>• 1.5mm travel distance keyboard</w:t>
                                  </w:r>
                                  <w:r>
                                    <w:rPr>
                                      <w:rFonts w:ascii="Predator" w:hAnsi="Predator"/>
                                      <w:color w:val="000000" w:themeColor="text1"/>
                                      <w:sz w:val="11"/>
                                      <w:szCs w:val="11"/>
                                    </w:rPr>
                                    <w:t xml:space="preserve">, </w:t>
                                  </w:r>
                                  <w:r w:rsidRPr="00A5345A">
                                    <w:rPr>
                                      <w:rFonts w:ascii="Predator" w:hAnsi="Predator"/>
                                      <w:color w:val="000000" w:themeColor="text1"/>
                                      <w:sz w:val="11"/>
                                      <w:szCs w:val="11"/>
                                    </w:rPr>
                                    <w:t xml:space="preserve">Programmable key </w:t>
                                  </w:r>
                                  <w:proofErr w:type="gramStart"/>
                                  <w:r w:rsidRPr="00A5345A">
                                    <w:rPr>
                                      <w:rFonts w:ascii="Predator" w:hAnsi="Predator"/>
                                      <w:color w:val="000000" w:themeColor="text1"/>
                                      <w:sz w:val="11"/>
                                      <w:szCs w:val="11"/>
                                    </w:rPr>
                                    <w:t>design :</w:t>
                                  </w:r>
                                  <w:proofErr w:type="gramEnd"/>
                                  <w:r w:rsidRPr="00A5345A">
                                    <w:rPr>
                                      <w:rFonts w:ascii="Predator" w:hAnsi="Predator"/>
                                      <w:color w:val="000000" w:themeColor="text1"/>
                                      <w:sz w:val="11"/>
                                      <w:szCs w:val="11"/>
                                    </w:rPr>
                                    <w:t xml:space="preserve"> Acer My Key</w:t>
                                  </w:r>
                                  <w:r>
                                    <w:rPr>
                                      <w:rFonts w:ascii="Predator" w:hAnsi="Predator"/>
                                      <w:color w:val="000000" w:themeColor="text1"/>
                                      <w:sz w:val="11"/>
                                      <w:szCs w:val="11"/>
                                    </w:rPr>
                                    <w:t xml:space="preserve">, </w:t>
                                  </w:r>
                                  <w:r w:rsidRPr="00A5345A">
                                    <w:rPr>
                                      <w:rFonts w:ascii="Predator" w:hAnsi="Predator"/>
                                      <w:color w:val="000000" w:themeColor="text1"/>
                                      <w:sz w:val="11"/>
                                      <w:szCs w:val="11"/>
                                    </w:rPr>
                                    <w:t>Microsoft Copilot key design</w:t>
                                  </w:r>
                                  <w:r>
                                    <w:rPr>
                                      <w:rFonts w:ascii="Predator" w:hAnsi="Predator"/>
                                      <w:color w:val="000000" w:themeColor="text1"/>
                                      <w:sz w:val="11"/>
                                      <w:szCs w:val="11"/>
                                    </w:rPr>
                                    <w:t xml:space="preserve">, </w:t>
                                  </w:r>
                                  <w:r w:rsidRPr="00A5345A">
                                    <w:rPr>
                                      <w:rFonts w:ascii="Predator" w:hAnsi="Predator"/>
                                      <w:color w:val="000000" w:themeColor="text1"/>
                                      <w:sz w:val="11"/>
                                      <w:szCs w:val="11"/>
                                    </w:rPr>
                                    <w:t>Individual key of Predator Sense app enabling</w:t>
                                  </w:r>
                                  <w:r>
                                    <w:rPr>
                                      <w:rFonts w:ascii="Predator" w:hAnsi="Predator"/>
                                      <w:color w:val="000000" w:themeColor="text1"/>
                                      <w:sz w:val="11"/>
                                      <w:szCs w:val="11"/>
                                    </w:rPr>
                                    <w:t xml:space="preserve">, </w:t>
                                  </w:r>
                                  <w:r w:rsidRPr="00A5345A">
                                    <w:rPr>
                                      <w:rFonts w:ascii="Predator" w:hAnsi="Predator"/>
                                      <w:color w:val="000000" w:themeColor="text1"/>
                                      <w:sz w:val="11"/>
                                      <w:szCs w:val="11"/>
                                    </w:rPr>
                                    <w:t xml:space="preserve">Indicators of </w:t>
                                  </w:r>
                                  <w:proofErr w:type="spellStart"/>
                                  <w:r w:rsidRPr="00A5345A">
                                    <w:rPr>
                                      <w:rFonts w:ascii="Predator" w:hAnsi="Predator"/>
                                      <w:color w:val="000000" w:themeColor="text1"/>
                                      <w:sz w:val="11"/>
                                      <w:szCs w:val="11"/>
                                    </w:rPr>
                                    <w:t>CapsLock</w:t>
                                  </w:r>
                                  <w:proofErr w:type="spellEnd"/>
                                  <w:r w:rsidRPr="00A5345A">
                                    <w:rPr>
                                      <w:rFonts w:ascii="Predator" w:hAnsi="Predator"/>
                                      <w:color w:val="000000" w:themeColor="text1"/>
                                      <w:sz w:val="11"/>
                                      <w:szCs w:val="11"/>
                                    </w:rPr>
                                    <w:t xml:space="preserve"> and Microphone mute toggle indicators</w:t>
                                  </w:r>
                                  <w:r>
                                    <w:rPr>
                                      <w:rFonts w:ascii="Predator" w:hAnsi="Predator"/>
                                      <w:color w:val="000000" w:themeColor="text1"/>
                                      <w:sz w:val="11"/>
                                      <w:szCs w:val="11"/>
                                    </w:rPr>
                                    <w:t xml:space="preserve">, </w:t>
                                  </w:r>
                                  <w:r w:rsidRPr="00A5345A">
                                    <w:rPr>
                                      <w:rFonts w:ascii="Predator" w:hAnsi="Predator"/>
                                      <w:color w:val="000000" w:themeColor="text1"/>
                                      <w:sz w:val="11"/>
                                      <w:szCs w:val="11"/>
                                    </w:rPr>
                                    <w:t>Function Lock design</w:t>
                                  </w:r>
                                </w:p>
                                <w:p w14:paraId="76EBAD9F" w14:textId="77777777" w:rsidR="00A5345A" w:rsidRDefault="00471950" w:rsidP="00471950">
                                  <w:pPr>
                                    <w:spacing w:after="0" w:line="240" w:lineRule="auto"/>
                                    <w:rPr>
                                      <w:rFonts w:ascii="Predator" w:hAnsi="Predator"/>
                                      <w:color w:val="000000" w:themeColor="text1"/>
                                      <w:sz w:val="11"/>
                                      <w:szCs w:val="11"/>
                                    </w:rPr>
                                  </w:pPr>
                                  <w:r w:rsidRPr="00114B84">
                                    <w:rPr>
                                      <w:rFonts w:ascii="Predator" w:hAnsi="Predator"/>
                                      <w:b/>
                                      <w:color w:val="000000" w:themeColor="text1"/>
                                      <w:sz w:val="11"/>
                                      <w:szCs w:val="11"/>
                                    </w:rPr>
                                    <w:t>Touchpad:</w:t>
                                  </w:r>
                                  <w:r w:rsidRPr="00114B84">
                                    <w:rPr>
                                      <w:rFonts w:ascii="Predator" w:hAnsi="Predator"/>
                                      <w:color w:val="000000" w:themeColor="text1"/>
                                      <w:sz w:val="11"/>
                                      <w:szCs w:val="11"/>
                                    </w:rPr>
                                    <w:t xml:space="preserve"> </w:t>
                                  </w:r>
                                  <w:r w:rsidR="00114B84" w:rsidRPr="00114B84">
                                    <w:rPr>
                                      <w:rFonts w:ascii="Predator" w:hAnsi="Predator"/>
                                      <w:color w:val="000000" w:themeColor="text1"/>
                                      <w:sz w:val="11"/>
                                      <w:szCs w:val="11"/>
                                    </w:rPr>
                                    <w:t xml:space="preserve">Multi-gesture touchpad, supporting two-finger scroll; pinch; gestures to open Cortana, Action Center, multitasking; application </w:t>
                                  </w:r>
                                </w:p>
                                <w:p w14:paraId="292D4189" w14:textId="7A179CEA" w:rsidR="00471950" w:rsidRPr="00114B84" w:rsidRDefault="00114B84" w:rsidP="00471950">
                                  <w:pPr>
                                    <w:spacing w:after="0" w:line="240" w:lineRule="auto"/>
                                    <w:rPr>
                                      <w:rFonts w:ascii="Predator" w:hAnsi="Predator"/>
                                      <w:color w:val="000000" w:themeColor="text1"/>
                                      <w:sz w:val="11"/>
                                      <w:szCs w:val="11"/>
                                    </w:rPr>
                                  </w:pPr>
                                  <w:r w:rsidRPr="00114B84">
                                    <w:rPr>
                                      <w:rFonts w:ascii="Predator" w:hAnsi="Predator"/>
                                      <w:color w:val="000000" w:themeColor="text1"/>
                                      <w:sz w:val="11"/>
                                      <w:szCs w:val="11"/>
                                    </w:rPr>
                                    <w:t>commands</w:t>
                                  </w:r>
                                </w:p>
                                <w:p w14:paraId="4837DF83" w14:textId="77777777" w:rsidR="00471950" w:rsidRPr="00114B84" w:rsidRDefault="00471950" w:rsidP="00471950">
                                  <w:pPr>
                                    <w:pStyle w:val="ListParagraph"/>
                                    <w:numPr>
                                      <w:ilvl w:val="0"/>
                                      <w:numId w:val="8"/>
                                    </w:numPr>
                                    <w:spacing w:after="0" w:line="240" w:lineRule="auto"/>
                                    <w:ind w:left="175" w:hanging="141"/>
                                    <w:rPr>
                                      <w:rFonts w:ascii="Predator" w:hAnsi="Predator"/>
                                      <w:color w:val="000000" w:themeColor="text1"/>
                                      <w:sz w:val="11"/>
                                      <w:szCs w:val="11"/>
                                    </w:rPr>
                                  </w:pPr>
                                  <w:r w:rsidRPr="00114B84">
                                    <w:rPr>
                                      <w:rFonts w:ascii="Predator" w:hAnsi="Predator"/>
                                      <w:color w:val="000000" w:themeColor="text1"/>
                                      <w:sz w:val="11"/>
                                      <w:szCs w:val="11"/>
                                    </w:rPr>
                                    <w:t xml:space="preserve">Microsoft Precision Touchpad certification </w:t>
                                  </w:r>
                                </w:p>
                                <w:p w14:paraId="2DB572B9" w14:textId="77777777" w:rsidR="00114B84" w:rsidRPr="00114B84" w:rsidRDefault="00471950" w:rsidP="00114B84">
                                  <w:pPr>
                                    <w:pStyle w:val="ListParagraph"/>
                                    <w:numPr>
                                      <w:ilvl w:val="0"/>
                                      <w:numId w:val="8"/>
                                    </w:numPr>
                                    <w:spacing w:after="0" w:line="240" w:lineRule="auto"/>
                                    <w:ind w:left="175" w:hanging="141"/>
                                    <w:rPr>
                                      <w:rFonts w:ascii="Predator" w:hAnsi="Predator"/>
                                      <w:color w:val="000000" w:themeColor="text1"/>
                                      <w:sz w:val="11"/>
                                      <w:szCs w:val="11"/>
                                    </w:rPr>
                                  </w:pPr>
                                  <w:r w:rsidRPr="00114B84">
                                    <w:rPr>
                                      <w:rFonts w:ascii="Predator" w:hAnsi="Predator"/>
                                      <w:color w:val="000000" w:themeColor="text1"/>
                                      <w:sz w:val="11"/>
                                      <w:szCs w:val="11"/>
                                    </w:rPr>
                                    <w:t>Moisture resistant</w:t>
                                  </w:r>
                                </w:p>
                                <w:p w14:paraId="1F02F8BC" w14:textId="5814B6CB" w:rsidR="00471950" w:rsidRPr="00114B84" w:rsidRDefault="00471950" w:rsidP="00114B84">
                                  <w:pPr>
                                    <w:spacing w:after="0" w:line="240" w:lineRule="auto"/>
                                    <w:rPr>
                                      <w:rFonts w:ascii="Predator" w:hAnsi="Predator"/>
                                      <w:color w:val="000000" w:themeColor="text1"/>
                                      <w:sz w:val="11"/>
                                      <w:szCs w:val="11"/>
                                    </w:rPr>
                                  </w:pPr>
                                  <w:r w:rsidRPr="00114B84">
                                    <w:rPr>
                                      <w:rFonts w:ascii="Predator" w:hAnsi="Predator"/>
                                      <w:b/>
                                      <w:color w:val="000000" w:themeColor="text1"/>
                                      <w:sz w:val="11"/>
                                      <w:szCs w:val="11"/>
                                    </w:rPr>
                                    <w:t>Control Keys</w:t>
                                  </w:r>
                                </w:p>
                                <w:p w14:paraId="500D1080" w14:textId="3513581D" w:rsidR="00471950" w:rsidRPr="00114B84" w:rsidRDefault="00471950" w:rsidP="00471950">
                                  <w:pPr>
                                    <w:widowControl w:val="0"/>
                                    <w:autoSpaceDE w:val="0"/>
                                    <w:autoSpaceDN w:val="0"/>
                                    <w:adjustRightInd w:val="0"/>
                                    <w:spacing w:after="0" w:line="240" w:lineRule="auto"/>
                                    <w:rPr>
                                      <w:rFonts w:ascii="Predator" w:hAnsi="Predator"/>
                                      <w:color w:val="000000" w:themeColor="text1"/>
                                      <w:sz w:val="11"/>
                                      <w:szCs w:val="11"/>
                                    </w:rPr>
                                  </w:pPr>
                                  <w:r w:rsidRPr="00114B84">
                                    <w:rPr>
                                      <w:rFonts w:ascii="Predator" w:hAnsi="Predator"/>
                                      <w:color w:val="000000" w:themeColor="text1"/>
                                      <w:sz w:val="11"/>
                                      <w:szCs w:val="11"/>
                                    </w:rPr>
                                    <w:t>Mode Key</w:t>
                                  </w:r>
                                  <w:r w:rsidR="00A5345A">
                                    <w:rPr>
                                      <w:rFonts w:ascii="Predator" w:hAnsi="Predator"/>
                                      <w:color w:val="000000" w:themeColor="text1"/>
                                      <w:sz w:val="11"/>
                                      <w:szCs w:val="11"/>
                                    </w:rPr>
                                    <w:t>, PredatorSense Key, Copilot Key</w:t>
                                  </w:r>
                                </w:p>
                              </w:tc>
                            </w:tr>
                            <w:tr w:rsidR="002054F5" w:rsidRPr="00D8024E" w14:paraId="3CD7F83C" w14:textId="77777777" w:rsidTr="002054F5">
                              <w:trPr>
                                <w:gridAfter w:val="1"/>
                                <w:wAfter w:w="659" w:type="dxa"/>
                              </w:trPr>
                              <w:tc>
                                <w:tcPr>
                                  <w:tcW w:w="1700" w:type="dxa"/>
                                </w:tcPr>
                                <w:p w14:paraId="246EC541" w14:textId="1FA8409C" w:rsidR="002054F5" w:rsidRPr="00CC6D1B" w:rsidRDefault="002054F5" w:rsidP="00471950">
                                  <w:pPr>
                                    <w:spacing w:after="0" w:line="240" w:lineRule="auto"/>
                                    <w:rPr>
                                      <w:rFonts w:ascii="Predator" w:hAnsi="Predator"/>
                                      <w:b/>
                                      <w:color w:val="00AECD"/>
                                      <w:sz w:val="14"/>
                                      <w:szCs w:val="14"/>
                                    </w:rPr>
                                  </w:pPr>
                                  <w:r w:rsidRPr="00CC6D1B">
                                    <w:rPr>
                                      <w:rFonts w:ascii="Predator" w:hAnsi="Predator"/>
                                      <w:b/>
                                      <w:color w:val="00AECD"/>
                                      <w:sz w:val="14"/>
                                      <w:szCs w:val="14"/>
                                    </w:rPr>
                                    <w:t>Windows Desktop Apps</w:t>
                                  </w:r>
                                  <w:r>
                                    <w:rPr>
                                      <w:rFonts w:ascii="Predator" w:hAnsi="Predator"/>
                                      <w:b/>
                                      <w:color w:val="00AECD"/>
                                      <w:sz w:val="14"/>
                                      <w:szCs w:val="14"/>
                                      <w:vertAlign w:val="superscript"/>
                                    </w:rPr>
                                    <w:t>10</w:t>
                                  </w:r>
                                </w:p>
                              </w:tc>
                              <w:tc>
                                <w:tcPr>
                                  <w:tcW w:w="4215" w:type="dxa"/>
                                  <w:gridSpan w:val="3"/>
                                </w:tcPr>
                                <w:p w14:paraId="06F6EACD" w14:textId="3A29F9CB" w:rsidR="002054F5" w:rsidRPr="002054F5" w:rsidRDefault="002054F5" w:rsidP="002054F5">
                                  <w:pPr>
                                    <w:spacing w:after="0" w:line="240" w:lineRule="auto"/>
                                    <w:rPr>
                                      <w:rFonts w:ascii="Predator" w:hAnsi="Predator"/>
                                      <w:b/>
                                      <w:bCs/>
                                      <w:color w:val="000000" w:themeColor="text1"/>
                                      <w:sz w:val="11"/>
                                      <w:szCs w:val="11"/>
                                    </w:rPr>
                                  </w:pPr>
                                  <w:r w:rsidRPr="002054F5">
                                    <w:rPr>
                                      <w:rFonts w:ascii="Predator" w:hAnsi="Predator"/>
                                      <w:b/>
                                      <w:bCs/>
                                      <w:color w:val="000000" w:themeColor="text1"/>
                                      <w:sz w:val="11"/>
                                      <w:szCs w:val="11"/>
                                    </w:rPr>
                                    <w:t>In-House</w:t>
                                  </w:r>
                                </w:p>
                                <w:p w14:paraId="023C9DA4" w14:textId="45D7E848" w:rsidR="002054F5" w:rsidRPr="00114B84" w:rsidRDefault="002054F5" w:rsidP="00471950">
                                  <w:pPr>
                                    <w:pStyle w:val="ListParagraph"/>
                                    <w:numPr>
                                      <w:ilvl w:val="0"/>
                                      <w:numId w:val="8"/>
                                    </w:numPr>
                                    <w:spacing w:after="0" w:line="240" w:lineRule="auto"/>
                                    <w:ind w:left="175" w:hanging="141"/>
                                    <w:rPr>
                                      <w:rFonts w:ascii="Predator" w:hAnsi="Predator"/>
                                      <w:color w:val="000000" w:themeColor="text1"/>
                                      <w:sz w:val="11"/>
                                      <w:szCs w:val="11"/>
                                    </w:rPr>
                                  </w:pPr>
                                  <w:r>
                                    <w:rPr>
                                      <w:rFonts w:ascii="Predator" w:hAnsi="Predator"/>
                                      <w:color w:val="000000" w:themeColor="text1"/>
                                      <w:sz w:val="11"/>
                                      <w:szCs w:val="11"/>
                                    </w:rPr>
                                    <w:t xml:space="preserve">Acer </w:t>
                                  </w:r>
                                  <w:proofErr w:type="spellStart"/>
                                  <w:r>
                                    <w:rPr>
                                      <w:rFonts w:ascii="Predator" w:hAnsi="Predator"/>
                                      <w:color w:val="000000" w:themeColor="text1"/>
                                      <w:sz w:val="11"/>
                                      <w:szCs w:val="11"/>
                                    </w:rPr>
                                    <w:t>LiveArt</w:t>
                                  </w:r>
                                  <w:proofErr w:type="spellEnd"/>
                                </w:p>
                                <w:p w14:paraId="5E225222" w14:textId="10557001" w:rsidR="002054F5" w:rsidRPr="00114B84" w:rsidRDefault="002054F5" w:rsidP="00471950">
                                  <w:pPr>
                                    <w:pStyle w:val="ListParagraph"/>
                                    <w:numPr>
                                      <w:ilvl w:val="0"/>
                                      <w:numId w:val="8"/>
                                    </w:numPr>
                                    <w:spacing w:after="0" w:line="240" w:lineRule="auto"/>
                                    <w:ind w:left="175" w:hanging="141"/>
                                    <w:rPr>
                                      <w:rFonts w:ascii="Predator" w:hAnsi="Predator"/>
                                      <w:color w:val="000000" w:themeColor="text1"/>
                                      <w:sz w:val="11"/>
                                      <w:szCs w:val="11"/>
                                    </w:rPr>
                                  </w:pPr>
                                  <w:r w:rsidRPr="00114B84">
                                    <w:rPr>
                                      <w:rFonts w:ascii="Predator" w:hAnsi="Predator"/>
                                      <w:color w:val="000000" w:themeColor="text1"/>
                                      <w:sz w:val="11"/>
                                      <w:szCs w:val="11"/>
                                    </w:rPr>
                                    <w:t>PredatorSense</w:t>
                                  </w:r>
                                  <w:r>
                                    <w:rPr>
                                      <w:rFonts w:ascii="Predator" w:hAnsi="Predator"/>
                                      <w:color w:val="000000" w:themeColor="text1"/>
                                      <w:sz w:val="11"/>
                                      <w:szCs w:val="11"/>
                                    </w:rPr>
                                    <w:t xml:space="preserve"> V5</w:t>
                                  </w:r>
                                </w:p>
                              </w:tc>
                              <w:tc>
                                <w:tcPr>
                                  <w:tcW w:w="2108" w:type="dxa"/>
                                  <w:gridSpan w:val="4"/>
                                </w:tcPr>
                                <w:p w14:paraId="55B2409F" w14:textId="77777777" w:rsidR="002054F5" w:rsidRDefault="002054F5" w:rsidP="008E3383">
                                  <w:pPr>
                                    <w:pStyle w:val="ListParagraph"/>
                                    <w:numPr>
                                      <w:ilvl w:val="0"/>
                                      <w:numId w:val="8"/>
                                    </w:numPr>
                                    <w:spacing w:after="0" w:line="240" w:lineRule="auto"/>
                                    <w:ind w:left="175" w:hanging="141"/>
                                    <w:rPr>
                                      <w:rFonts w:ascii="Predator" w:hAnsi="Predator"/>
                                      <w:color w:val="000000" w:themeColor="text1"/>
                                      <w:sz w:val="11"/>
                                      <w:szCs w:val="11"/>
                                    </w:rPr>
                                  </w:pPr>
                                  <w:r w:rsidRPr="00114B84">
                                    <w:rPr>
                                      <w:rFonts w:ascii="Predator" w:hAnsi="Predator"/>
                                      <w:color w:val="000000" w:themeColor="text1"/>
                                      <w:sz w:val="11"/>
                                      <w:szCs w:val="11"/>
                                    </w:rPr>
                                    <w:t xml:space="preserve">Acer </w:t>
                                  </w:r>
                                  <w:proofErr w:type="spellStart"/>
                                  <w:r w:rsidRPr="00725FBF">
                                    <w:rPr>
                                      <w:rFonts w:ascii="Predator" w:hAnsi="Predator"/>
                                      <w:color w:val="000000" w:themeColor="text1"/>
                                      <w:sz w:val="11"/>
                                      <w:szCs w:val="11"/>
                                    </w:rPr>
                                    <w:t>QuickPanel</w:t>
                                  </w:r>
                                  <w:proofErr w:type="spellEnd"/>
                                  <w:r>
                                    <w:rPr>
                                      <w:rFonts w:ascii="Predator" w:hAnsi="Predator"/>
                                      <w:color w:val="000000" w:themeColor="text1"/>
                                      <w:sz w:val="11"/>
                                      <w:szCs w:val="11"/>
                                    </w:rPr>
                                    <w:t xml:space="preserve"> </w:t>
                                  </w:r>
                                </w:p>
                                <w:p w14:paraId="406E4D5F" w14:textId="6AC9AB01" w:rsidR="002054F5" w:rsidRDefault="002054F5" w:rsidP="008E3383">
                                  <w:pPr>
                                    <w:pStyle w:val="ListParagraph"/>
                                    <w:numPr>
                                      <w:ilvl w:val="0"/>
                                      <w:numId w:val="8"/>
                                    </w:numPr>
                                    <w:spacing w:after="0" w:line="240" w:lineRule="auto"/>
                                    <w:ind w:left="175" w:hanging="141"/>
                                    <w:rPr>
                                      <w:rFonts w:ascii="Predator" w:hAnsi="Predator"/>
                                      <w:color w:val="000000" w:themeColor="text1"/>
                                      <w:sz w:val="11"/>
                                      <w:szCs w:val="11"/>
                                    </w:rPr>
                                  </w:pPr>
                                  <w:r>
                                    <w:rPr>
                                      <w:rFonts w:ascii="Predator" w:hAnsi="Predator"/>
                                      <w:color w:val="000000" w:themeColor="text1"/>
                                      <w:sz w:val="11"/>
                                      <w:szCs w:val="11"/>
                                    </w:rPr>
                                    <w:t xml:space="preserve">Acer </w:t>
                                  </w:r>
                                  <w:proofErr w:type="spellStart"/>
                                  <w:r>
                                    <w:rPr>
                                      <w:rFonts w:ascii="Predator" w:hAnsi="Predator"/>
                                      <w:color w:val="000000" w:themeColor="text1"/>
                                      <w:sz w:val="11"/>
                                      <w:szCs w:val="11"/>
                                    </w:rPr>
                                    <w:t>VisionArt</w:t>
                                  </w:r>
                                  <w:proofErr w:type="spellEnd"/>
                                </w:p>
                              </w:tc>
                              <w:tc>
                                <w:tcPr>
                                  <w:tcW w:w="2109" w:type="dxa"/>
                                </w:tcPr>
                                <w:p w14:paraId="109DC1FC" w14:textId="77777777" w:rsidR="002054F5" w:rsidRPr="002054F5" w:rsidRDefault="002054F5" w:rsidP="002054F5">
                                  <w:pPr>
                                    <w:spacing w:after="0" w:line="240" w:lineRule="auto"/>
                                    <w:ind w:left="34"/>
                                    <w:rPr>
                                      <w:rFonts w:ascii="Predator" w:hAnsi="Predator"/>
                                      <w:b/>
                                      <w:bCs/>
                                      <w:color w:val="000000" w:themeColor="text1"/>
                                      <w:sz w:val="11"/>
                                      <w:szCs w:val="11"/>
                                    </w:rPr>
                                  </w:pPr>
                                  <w:r w:rsidRPr="002054F5">
                                    <w:rPr>
                                      <w:rFonts w:ascii="Predator" w:hAnsi="Predator"/>
                                      <w:b/>
                                      <w:bCs/>
                                      <w:color w:val="000000" w:themeColor="text1"/>
                                      <w:sz w:val="11"/>
                                      <w:szCs w:val="11"/>
                                    </w:rPr>
                                    <w:t>Tools</w:t>
                                  </w:r>
                                </w:p>
                                <w:p w14:paraId="46AB8346" w14:textId="23326558" w:rsidR="002054F5" w:rsidRPr="002054F5" w:rsidRDefault="002054F5" w:rsidP="002054F5">
                                  <w:pPr>
                                    <w:pStyle w:val="ListParagraph"/>
                                    <w:numPr>
                                      <w:ilvl w:val="0"/>
                                      <w:numId w:val="49"/>
                                    </w:numPr>
                                    <w:spacing w:after="0" w:line="240" w:lineRule="auto"/>
                                    <w:rPr>
                                      <w:rFonts w:ascii="Predator" w:hAnsi="Predator"/>
                                      <w:color w:val="000000" w:themeColor="text1"/>
                                      <w:sz w:val="11"/>
                                      <w:szCs w:val="11"/>
                                    </w:rPr>
                                  </w:pPr>
                                  <w:r w:rsidRPr="002054F5">
                                    <w:rPr>
                                      <w:rFonts w:ascii="Predator" w:hAnsi="Predator"/>
                                      <w:color w:val="000000" w:themeColor="text1"/>
                                      <w:sz w:val="11"/>
                                      <w:szCs w:val="11"/>
                                    </w:rPr>
                                    <w:t>Acer My Key Application</w:t>
                                  </w:r>
                                </w:p>
                              </w:tc>
                            </w:tr>
                            <w:tr w:rsidR="00471950" w:rsidRPr="00D8024E" w14:paraId="0E0F75EB" w14:textId="77777777" w:rsidTr="002054F5">
                              <w:trPr>
                                <w:gridAfter w:val="1"/>
                                <w:wAfter w:w="659" w:type="dxa"/>
                              </w:trPr>
                              <w:tc>
                                <w:tcPr>
                                  <w:tcW w:w="1700" w:type="dxa"/>
                                </w:tcPr>
                                <w:p w14:paraId="445AED8A" w14:textId="77777777" w:rsidR="00471950" w:rsidRPr="00CC6D1B" w:rsidRDefault="00471950" w:rsidP="00471950">
                                  <w:pPr>
                                    <w:spacing w:after="0" w:line="240" w:lineRule="auto"/>
                                    <w:rPr>
                                      <w:rFonts w:ascii="Predator" w:hAnsi="Predator"/>
                                      <w:b/>
                                      <w:color w:val="00AECD"/>
                                      <w:sz w:val="14"/>
                                      <w:szCs w:val="14"/>
                                    </w:rPr>
                                  </w:pPr>
                                  <w:r w:rsidRPr="00CC6D1B">
                                    <w:rPr>
                                      <w:rFonts w:ascii="Predator" w:hAnsi="Predator"/>
                                      <w:b/>
                                      <w:color w:val="00AECD"/>
                                      <w:sz w:val="14"/>
                                      <w:szCs w:val="14"/>
                                    </w:rPr>
                                    <w:t>Warranty</w:t>
                                  </w:r>
                                </w:p>
                              </w:tc>
                              <w:tc>
                                <w:tcPr>
                                  <w:tcW w:w="8432" w:type="dxa"/>
                                  <w:gridSpan w:val="8"/>
                                </w:tcPr>
                                <w:p w14:paraId="6F579581" w14:textId="77777777" w:rsidR="00471950" w:rsidRPr="00114B84" w:rsidRDefault="00471950" w:rsidP="00471950">
                                  <w:pPr>
                                    <w:spacing w:after="0" w:line="240" w:lineRule="auto"/>
                                    <w:rPr>
                                      <w:rFonts w:ascii="Predator" w:hAnsi="Predator"/>
                                      <w:color w:val="000000" w:themeColor="text1"/>
                                      <w:sz w:val="11"/>
                                      <w:szCs w:val="11"/>
                                    </w:rPr>
                                  </w:pPr>
                                  <w:r w:rsidRPr="00114B84">
                                    <w:rPr>
                                      <w:rFonts w:ascii="Predator" w:hAnsi="Predator"/>
                                      <w:color w:val="000000" w:themeColor="text1"/>
                                      <w:sz w:val="11"/>
                                      <w:szCs w:val="11"/>
                                    </w:rPr>
                                    <w:t>One-year International Travelers Warranty (ITW)</w:t>
                                  </w:r>
                                </w:p>
                              </w:tc>
                            </w:tr>
                            <w:tr w:rsidR="008B0373" w:rsidRPr="00932D7B" w14:paraId="10FC47F7" w14:textId="77777777" w:rsidTr="005A0086">
                              <w:trPr>
                                <w:gridAfter w:val="1"/>
                                <w:wAfter w:w="659" w:type="dxa"/>
                                <w:trHeight w:val="1855"/>
                              </w:trPr>
                              <w:tc>
                                <w:tcPr>
                                  <w:tcW w:w="10132" w:type="dxa"/>
                                  <w:gridSpan w:val="9"/>
                                </w:tcPr>
                                <w:p w14:paraId="7A8662E0" w14:textId="77777777" w:rsidR="008B0373" w:rsidRPr="008B0373" w:rsidRDefault="008B0373" w:rsidP="00471950">
                                  <w:pPr>
                                    <w:pStyle w:val="ListParagraph"/>
                                    <w:numPr>
                                      <w:ilvl w:val="0"/>
                                      <w:numId w:val="9"/>
                                    </w:numPr>
                                    <w:spacing w:after="0" w:line="240" w:lineRule="auto"/>
                                    <w:ind w:left="426" w:hanging="426"/>
                                    <w:rPr>
                                      <w:rFonts w:ascii="Predator" w:hAnsi="Predator"/>
                                      <w:color w:val="000000" w:themeColor="text1"/>
                                      <w:sz w:val="10"/>
                                      <w:szCs w:val="10"/>
                                    </w:rPr>
                                  </w:pPr>
                                  <w:r w:rsidRPr="008B0373">
                                    <w:rPr>
                                      <w:rFonts w:ascii="Predator" w:hAnsi="Predator"/>
                                      <w:color w:val="000000" w:themeColor="text1"/>
                                      <w:sz w:val="10"/>
                                      <w:szCs w:val="10"/>
                                    </w:rPr>
                                    <w:t>Specifications vary depending on model.</w:t>
                                  </w:r>
                                </w:p>
                                <w:p w14:paraId="108C2AE8" w14:textId="77777777" w:rsidR="008B0373" w:rsidRPr="008B0373" w:rsidRDefault="008B0373" w:rsidP="00471950">
                                  <w:pPr>
                                    <w:pStyle w:val="ListParagraph"/>
                                    <w:numPr>
                                      <w:ilvl w:val="0"/>
                                      <w:numId w:val="9"/>
                                    </w:numPr>
                                    <w:spacing w:after="0" w:line="240" w:lineRule="auto"/>
                                    <w:ind w:left="426" w:hanging="426"/>
                                    <w:rPr>
                                      <w:rFonts w:ascii="Predator" w:hAnsi="Predator"/>
                                      <w:color w:val="000000" w:themeColor="text1"/>
                                      <w:sz w:val="10"/>
                                      <w:szCs w:val="10"/>
                                    </w:rPr>
                                  </w:pPr>
                                  <w:r w:rsidRPr="008B0373">
                                    <w:rPr>
                                      <w:rFonts w:ascii="Predator" w:hAnsi="Predator"/>
                                      <w:color w:val="000000" w:themeColor="text1"/>
                                      <w:sz w:val="10"/>
                                      <w:szCs w:val="10"/>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p w14:paraId="6C56BFC0" w14:textId="77777777" w:rsidR="008B0373" w:rsidRPr="008B0373" w:rsidRDefault="008B0373" w:rsidP="00471950">
                                  <w:pPr>
                                    <w:pStyle w:val="ListParagraph"/>
                                    <w:numPr>
                                      <w:ilvl w:val="0"/>
                                      <w:numId w:val="9"/>
                                    </w:numPr>
                                    <w:spacing w:after="0" w:line="240" w:lineRule="auto"/>
                                    <w:ind w:left="426" w:hanging="426"/>
                                    <w:rPr>
                                      <w:rFonts w:ascii="Predator" w:hAnsi="Predator"/>
                                      <w:color w:val="000000" w:themeColor="text1"/>
                                      <w:sz w:val="10"/>
                                      <w:szCs w:val="10"/>
                                    </w:rPr>
                                  </w:pPr>
                                  <w:r w:rsidRPr="008B0373">
                                    <w:rPr>
                                      <w:rFonts w:ascii="Predator" w:hAnsi="Predator"/>
                                      <w:color w:val="000000" w:themeColor="text1"/>
                                      <w:sz w:val="10"/>
                                      <w:szCs w:val="10"/>
                                    </w:rPr>
                                    <w:t>Memory speed may vary, depending on the CPU, chipset or memory fitted.</w:t>
                                  </w:r>
                                </w:p>
                                <w:p w14:paraId="57070ECD" w14:textId="77777777" w:rsidR="008B0373" w:rsidRPr="008B0373" w:rsidRDefault="008B0373" w:rsidP="00471950">
                                  <w:pPr>
                                    <w:pStyle w:val="ListParagraph"/>
                                    <w:numPr>
                                      <w:ilvl w:val="0"/>
                                      <w:numId w:val="9"/>
                                    </w:numPr>
                                    <w:spacing w:after="0" w:line="240" w:lineRule="auto"/>
                                    <w:ind w:left="426" w:hanging="426"/>
                                    <w:rPr>
                                      <w:rFonts w:ascii="Predator" w:hAnsi="Predator"/>
                                      <w:color w:val="000000" w:themeColor="text1"/>
                                      <w:sz w:val="10"/>
                                      <w:szCs w:val="10"/>
                                    </w:rPr>
                                  </w:pPr>
                                  <w:r w:rsidRPr="008B0373">
                                    <w:rPr>
                                      <w:rFonts w:ascii="Predator" w:hAnsi="Predator"/>
                                      <w:color w:val="000000" w:themeColor="text1"/>
                                      <w:sz w:val="10"/>
                                      <w:szCs w:val="10"/>
                                    </w:rPr>
                                    <w:t>All brands and product names mentioned herein include trademarks of their respective companies and are used solely to describe or identify the products.</w:t>
                                  </w:r>
                                </w:p>
                                <w:p w14:paraId="6FC33C59" w14:textId="77777777" w:rsidR="008B0373" w:rsidRPr="008B0373" w:rsidRDefault="008B0373" w:rsidP="00471950">
                                  <w:pPr>
                                    <w:pStyle w:val="ListParagraph"/>
                                    <w:numPr>
                                      <w:ilvl w:val="0"/>
                                      <w:numId w:val="9"/>
                                    </w:numPr>
                                    <w:spacing w:after="0" w:line="240" w:lineRule="auto"/>
                                    <w:ind w:left="426" w:hanging="426"/>
                                    <w:rPr>
                                      <w:rFonts w:ascii="Predator" w:hAnsi="Predator"/>
                                      <w:color w:val="000000" w:themeColor="text1"/>
                                      <w:sz w:val="10"/>
                                      <w:szCs w:val="10"/>
                                    </w:rPr>
                                  </w:pPr>
                                  <w:r w:rsidRPr="008B0373">
                                    <w:rPr>
                                      <w:rFonts w:ascii="Predator" w:hAnsi="Predator"/>
                                      <w:color w:val="000000" w:themeColor="text1"/>
                                      <w:sz w:val="10"/>
                                      <w:szCs w:val="10"/>
                                    </w:rPr>
                                    <w:t>1 GB is 1 billion bytes. Actual formatted capacity is less and may vary depending on preloaded materials and operating environment. Acer Recovery Management uses a portion of the stated hard disk capacity as dedicated backup space.</w:t>
                                  </w:r>
                                </w:p>
                                <w:p w14:paraId="772A90EF" w14:textId="44CFB799" w:rsidR="008B0373" w:rsidRPr="008B0373" w:rsidRDefault="008B0373" w:rsidP="00471950">
                                  <w:pPr>
                                    <w:pStyle w:val="ListParagraph"/>
                                    <w:numPr>
                                      <w:ilvl w:val="0"/>
                                      <w:numId w:val="9"/>
                                    </w:numPr>
                                    <w:spacing w:after="0" w:line="240" w:lineRule="auto"/>
                                    <w:ind w:left="426" w:hanging="426"/>
                                    <w:rPr>
                                      <w:rFonts w:ascii="Predator" w:hAnsi="Predator"/>
                                      <w:color w:val="000000" w:themeColor="text1"/>
                                      <w:sz w:val="10"/>
                                      <w:szCs w:val="10"/>
                                    </w:rPr>
                                  </w:pPr>
                                  <w:r w:rsidRPr="008B0373">
                                    <w:rPr>
                                      <w:rFonts w:ascii="Predator" w:hAnsi="Predator"/>
                                      <w:color w:val="000000" w:themeColor="text1"/>
                                      <w:sz w:val="10"/>
                                      <w:szCs w:val="10"/>
                                    </w:rPr>
                                    <w:t>Minor variations in system dimensions are possible due to the manufacturing process.</w:t>
                                  </w:r>
                                </w:p>
                                <w:p w14:paraId="28F50AFF" w14:textId="0DE0EFCF" w:rsidR="008B0373" w:rsidRDefault="008B0373" w:rsidP="00471950">
                                  <w:pPr>
                                    <w:pStyle w:val="ListParagraph"/>
                                    <w:numPr>
                                      <w:ilvl w:val="0"/>
                                      <w:numId w:val="9"/>
                                    </w:numPr>
                                    <w:spacing w:after="0" w:line="240" w:lineRule="auto"/>
                                    <w:ind w:left="426" w:hanging="426"/>
                                    <w:rPr>
                                      <w:rFonts w:ascii="Predator" w:hAnsi="Predator"/>
                                      <w:color w:val="000000" w:themeColor="text1"/>
                                      <w:sz w:val="10"/>
                                      <w:szCs w:val="10"/>
                                    </w:rPr>
                                  </w:pPr>
                                  <w:r w:rsidRPr="008B0373">
                                    <w:rPr>
                                      <w:rFonts w:ascii="Predator" w:hAnsi="Predator"/>
                                      <w:color w:val="000000" w:themeColor="text1"/>
                                      <w:sz w:val="10"/>
                                      <w:szCs w:val="10"/>
                                    </w:rPr>
                                    <w:t>Weight may vary depending on product configuration, vendor components, manufacturing variability, and selected options</w:t>
                                  </w:r>
                                  <w:r w:rsidRPr="008B0373">
                                    <w:rPr>
                                      <w:rFonts w:ascii="Predator" w:hAnsi="Predator" w:hint="eastAsia"/>
                                      <w:color w:val="000000" w:themeColor="text1"/>
                                      <w:sz w:val="10"/>
                                      <w:szCs w:val="10"/>
                                    </w:rPr>
                                    <w:t>.</w:t>
                                  </w:r>
                                </w:p>
                                <w:p w14:paraId="70F6A996" w14:textId="4C5190B2" w:rsidR="00C2361E" w:rsidRPr="008B0373" w:rsidRDefault="00C2361E" w:rsidP="00471950">
                                  <w:pPr>
                                    <w:pStyle w:val="ListParagraph"/>
                                    <w:numPr>
                                      <w:ilvl w:val="0"/>
                                      <w:numId w:val="9"/>
                                    </w:numPr>
                                    <w:spacing w:after="0" w:line="240" w:lineRule="auto"/>
                                    <w:ind w:left="426" w:hanging="426"/>
                                    <w:rPr>
                                      <w:rFonts w:ascii="Predator" w:hAnsi="Predator"/>
                                      <w:color w:val="000000" w:themeColor="text1"/>
                                      <w:sz w:val="10"/>
                                      <w:szCs w:val="10"/>
                                    </w:rPr>
                                  </w:pPr>
                                  <w:r w:rsidRPr="00C2361E">
                                    <w:rPr>
                                      <w:rFonts w:ascii="Predator" w:hAnsi="Predator"/>
                                      <w:color w:val="000000" w:themeColor="text1"/>
                                      <w:sz w:val="10"/>
                                      <w:szCs w:val="10"/>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14th Gen Intel® Core™ i9, NVIDIA® GeForce RTX™ 4090, WQXGA, Dual SSD, 64GB of DDR5 memory. Battery life test condition: LCD brightness 150 nits, connected headphones, WLAN off, Bluetooth off and Better Battery Mode on.</w:t>
                                  </w:r>
                                </w:p>
                                <w:p w14:paraId="0FB48523" w14:textId="37072A78" w:rsidR="008B0373" w:rsidRPr="008B0373" w:rsidRDefault="008B0373" w:rsidP="00471950">
                                  <w:pPr>
                                    <w:pStyle w:val="ListParagraph"/>
                                    <w:numPr>
                                      <w:ilvl w:val="0"/>
                                      <w:numId w:val="9"/>
                                    </w:numPr>
                                    <w:spacing w:after="0" w:line="240" w:lineRule="auto"/>
                                    <w:ind w:left="426" w:hanging="426"/>
                                    <w:rPr>
                                      <w:rFonts w:ascii="Predator" w:hAnsi="Predator"/>
                                      <w:color w:val="000000" w:themeColor="text1"/>
                                      <w:sz w:val="10"/>
                                      <w:szCs w:val="10"/>
                                    </w:rPr>
                                  </w:pPr>
                                  <w:r w:rsidRPr="008B0373">
                                    <w:rPr>
                                      <w:rFonts w:ascii="Predator" w:hAnsi="Predator"/>
                                      <w:color w:val="000000" w:themeColor="text1"/>
                                      <w:sz w:val="10"/>
                                      <w:szCs w:val="10"/>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p w14:paraId="052FAC93" w14:textId="1991F6C4" w:rsidR="008B0373" w:rsidRPr="008B0373" w:rsidRDefault="008B0373" w:rsidP="00471950">
                                  <w:pPr>
                                    <w:pStyle w:val="ListParagraph"/>
                                    <w:numPr>
                                      <w:ilvl w:val="0"/>
                                      <w:numId w:val="9"/>
                                    </w:numPr>
                                    <w:spacing w:after="0" w:line="240" w:lineRule="auto"/>
                                    <w:ind w:left="426" w:hanging="426"/>
                                    <w:rPr>
                                      <w:rFonts w:ascii="Predator" w:hAnsi="Predator"/>
                                      <w:color w:val="000000" w:themeColor="text1"/>
                                      <w:sz w:val="10"/>
                                      <w:szCs w:val="10"/>
                                    </w:rPr>
                                  </w:pPr>
                                  <w:r w:rsidRPr="008B0373">
                                    <w:rPr>
                                      <w:rFonts w:ascii="Predator" w:hAnsi="Predator"/>
                                      <w:color w:val="000000" w:themeColor="text1"/>
                                      <w:sz w:val="10"/>
                                      <w:szCs w:val="10"/>
                                    </w:rPr>
                                    <w:t>Bundled software may vary depending on hardware configuration, OS and regional availability.</w:t>
                                  </w:r>
                                </w:p>
                              </w:tc>
                            </w:tr>
                          </w:tbl>
                          <w:p w14:paraId="0A44D0ED" w14:textId="6D7B0EB7" w:rsidR="005A0086" w:rsidRPr="005A0086" w:rsidRDefault="005A0086" w:rsidP="005A0086">
                            <w:pPr>
                              <w:pStyle w:val="ListParagraph"/>
                              <w:spacing w:after="0" w:line="240" w:lineRule="auto"/>
                              <w:ind w:left="0"/>
                              <w:rPr>
                                <w:rFonts w:ascii="Predator" w:hAnsi="Predator"/>
                                <w:sz w:val="10"/>
                                <w:szCs w:val="10"/>
                              </w:rPr>
                            </w:pPr>
                            <w:r w:rsidRPr="00431FFB">
                              <w:rPr>
                                <w:rFonts w:ascii="Predator" w:hAnsi="Predator"/>
                                <w:b/>
                                <w:bCs/>
                                <w:sz w:val="12"/>
                                <w:szCs w:val="12"/>
                              </w:rPr>
                              <w:t xml:space="preserve">Note: This specification is based on </w:t>
                            </w:r>
                            <w:r w:rsidRPr="005A0086">
                              <w:rPr>
                                <w:rFonts w:ascii="Predator" w:hAnsi="Predator" w:cs="Arial"/>
                                <w:b/>
                                <w:bCs/>
                                <w:sz w:val="12"/>
                                <w:szCs w:val="12"/>
                              </w:rPr>
                              <w:t xml:space="preserve">Predator </w:t>
                            </w:r>
                            <w:r w:rsidR="002054F5" w:rsidRPr="002054F5">
                              <w:rPr>
                                <w:rFonts w:ascii="Predator" w:hAnsi="Predator" w:cs="Arial"/>
                                <w:b/>
                                <w:bCs/>
                                <w:sz w:val="12"/>
                                <w:szCs w:val="12"/>
                              </w:rPr>
                              <w:t>PHN16S-I51 Specifications (v7-0-7) (Preview)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48960DB6" id="_x0000_t202" coordsize="21600,21600" o:spt="202" path="m,l,21600r21600,l21600,xe">
                <v:stroke joinstyle="miter"/>
                <v:path gradientshapeok="t" o:connecttype="rect"/>
              </v:shapetype>
              <v:shape id="Text Box 18" o:spid="_x0000_s1032" type="#_x0000_t202" style="position:absolute;margin-left:-4.35pt;margin-top:179.8pt;width:514.1pt;height:604.15pt;z-index:251635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" filled="f" stroked="f" strokeweight=".5pt">
                <v:textbox>
                  <w:txbxContent>
                    <w:tbl>
                      <w:tblPr>
                        <w:tblW w:w="10791" w:type="dxa"/>
                        <w:tblBorders>
                          <w:top w:val="single" w:sz="4" w:space="0" w:color="auto"/>
                          <w:bottom w:val="single" w:sz="4" w:space="0" w:color="auto"/>
                          <w:insideH w:val="single" w:sz="4" w:space="0" w:color="auto"/>
                        </w:tblBorders>
                        <w:tblLook w:val="04A0" w:firstRow="1" w:lastRow="0" w:firstColumn="1" w:lastColumn="0" w:noHBand="0" w:noVBand="1"/>
                      </w:tblPr>
                      <w:tblGrid>
                        <w:gridCol w:w="1700"/>
                        <w:gridCol w:w="2810"/>
                        <w:gridCol w:w="555"/>
                        <w:gridCol w:w="850"/>
                        <w:gridCol w:w="1170"/>
                        <w:gridCol w:w="236"/>
                        <w:gridCol w:w="616"/>
                        <w:gridCol w:w="86"/>
                        <w:gridCol w:w="2109"/>
                        <w:gridCol w:w="659"/>
                      </w:tblGrid>
                      <w:tr w:rsidR="00C86AA4" w:rsidRPr="00D8024E" w14:paraId="69771D3C" w14:textId="77777777" w:rsidTr="002054F5">
                        <w:trPr>
                          <w:gridAfter w:val="1"/>
                          <w:wAfter w:w="659" w:type="dxa"/>
                        </w:trPr>
                        <w:tc>
                          <w:tcPr>
                            <w:tcW w:w="1700" w:type="dxa"/>
                          </w:tcPr>
                          <w:p w14:paraId="1D192051" w14:textId="77777777" w:rsidR="00C86AA4" w:rsidRPr="00CC6D1B" w:rsidRDefault="00C86AA4" w:rsidP="00E728CA">
                            <w:pPr>
                              <w:spacing w:after="0" w:line="240" w:lineRule="auto"/>
                              <w:rPr>
                                <w:rFonts w:ascii="Predator" w:hAnsi="Predator"/>
                                <w:b/>
                                <w:color w:val="00AECD"/>
                                <w:sz w:val="14"/>
                                <w:szCs w:val="14"/>
                              </w:rPr>
                            </w:pPr>
                            <w:r w:rsidRPr="00CC6D1B">
                              <w:rPr>
                                <w:rFonts w:ascii="Predator" w:hAnsi="Predator"/>
                                <w:b/>
                                <w:color w:val="00AECD"/>
                                <w:sz w:val="14"/>
                                <w:szCs w:val="14"/>
                              </w:rPr>
                              <w:t>Product views</w:t>
                            </w:r>
                          </w:p>
                        </w:tc>
                        <w:tc>
                          <w:tcPr>
                            <w:tcW w:w="2810" w:type="dxa"/>
                          </w:tcPr>
                          <w:p w14:paraId="3617617A" w14:textId="6D0696ED" w:rsidR="00C86AA4" w:rsidRPr="0080665E" w:rsidRDefault="00C86AA4" w:rsidP="00E728CA">
                            <w:pPr>
                              <w:pStyle w:val="ListParagraph"/>
                              <w:numPr>
                                <w:ilvl w:val="0"/>
                                <w:numId w:val="7"/>
                              </w:numPr>
                              <w:spacing w:after="0" w:line="240" w:lineRule="auto"/>
                              <w:ind w:left="317" w:hanging="261"/>
                              <w:rPr>
                                <w:rFonts w:ascii="Predator" w:hAnsi="Predator"/>
                                <w:color w:val="000000" w:themeColor="text1"/>
                                <w:sz w:val="11"/>
                                <w:szCs w:val="11"/>
                              </w:rPr>
                            </w:pPr>
                            <w:r w:rsidRPr="0080665E">
                              <w:rPr>
                                <w:rFonts w:ascii="Predator" w:hAnsi="Predator"/>
                                <w:color w:val="000000" w:themeColor="text1"/>
                                <w:sz w:val="11"/>
                                <w:szCs w:val="11"/>
                              </w:rPr>
                              <w:t>Microphones</w:t>
                            </w:r>
                          </w:p>
                          <w:p w14:paraId="3A035F9C" w14:textId="5A48F7CF" w:rsidR="00C86AA4" w:rsidRPr="0080665E" w:rsidRDefault="00957483" w:rsidP="00E728CA">
                            <w:pPr>
                              <w:pStyle w:val="ListParagraph"/>
                              <w:numPr>
                                <w:ilvl w:val="0"/>
                                <w:numId w:val="7"/>
                              </w:numPr>
                              <w:spacing w:after="0" w:line="240" w:lineRule="auto"/>
                              <w:ind w:left="317" w:hanging="261"/>
                              <w:rPr>
                                <w:rFonts w:ascii="Predator" w:hAnsi="Predator"/>
                                <w:color w:val="000000" w:themeColor="text1"/>
                                <w:sz w:val="11"/>
                                <w:szCs w:val="11"/>
                              </w:rPr>
                            </w:pPr>
                            <w:r>
                              <w:rPr>
                                <w:rFonts w:ascii="Predator" w:hAnsi="Predator"/>
                                <w:color w:val="000000" w:themeColor="text1"/>
                                <w:sz w:val="11"/>
                                <w:szCs w:val="11"/>
                              </w:rPr>
                              <w:t xml:space="preserve">FHD </w:t>
                            </w:r>
                            <w:r w:rsidR="00F54BB6">
                              <w:rPr>
                                <w:rFonts w:ascii="Predator" w:hAnsi="Predator"/>
                                <w:color w:val="000000" w:themeColor="text1"/>
                                <w:sz w:val="11"/>
                                <w:szCs w:val="11"/>
                              </w:rPr>
                              <w:t xml:space="preserve">IR </w:t>
                            </w:r>
                            <w:r w:rsidR="00C86AA4" w:rsidRPr="0080665E">
                              <w:rPr>
                                <w:rFonts w:ascii="Predator" w:hAnsi="Predator"/>
                                <w:color w:val="000000" w:themeColor="text1"/>
                                <w:sz w:val="11"/>
                                <w:szCs w:val="11"/>
                              </w:rPr>
                              <w:t>Webcam</w:t>
                            </w:r>
                          </w:p>
                          <w:p w14:paraId="2E77B8CB" w14:textId="1D2D6A91" w:rsidR="00C86AA4" w:rsidRPr="0080665E" w:rsidRDefault="00C86AA4" w:rsidP="00E728CA">
                            <w:pPr>
                              <w:pStyle w:val="ListParagraph"/>
                              <w:numPr>
                                <w:ilvl w:val="0"/>
                                <w:numId w:val="7"/>
                              </w:numPr>
                              <w:spacing w:after="0" w:line="240" w:lineRule="auto"/>
                              <w:ind w:left="317" w:hanging="261"/>
                              <w:rPr>
                                <w:rFonts w:ascii="Predator" w:hAnsi="Predator"/>
                                <w:color w:val="000000" w:themeColor="text1"/>
                                <w:sz w:val="11"/>
                                <w:szCs w:val="11"/>
                                <w:lang w:val="fr-FR"/>
                              </w:rPr>
                            </w:pPr>
                            <w:r w:rsidRPr="0080665E">
                              <w:rPr>
                                <w:rFonts w:ascii="Predator" w:hAnsi="Predator"/>
                                <w:color w:val="000000" w:themeColor="text1"/>
                                <w:sz w:val="11"/>
                                <w:szCs w:val="11"/>
                              </w:rPr>
                              <w:t>16</w:t>
                            </w:r>
                            <w:r w:rsidR="00CE3F03">
                              <w:rPr>
                                <w:rFonts w:ascii="Predator" w:hAnsi="Predator"/>
                                <w:color w:val="000000" w:themeColor="text1"/>
                                <w:sz w:val="11"/>
                                <w:szCs w:val="11"/>
                              </w:rPr>
                              <w:t>:10 D</w:t>
                            </w:r>
                            <w:proofErr w:type="spellStart"/>
                            <w:r w:rsidRPr="0080665E">
                              <w:rPr>
                                <w:rFonts w:ascii="Predator" w:hAnsi="Predator"/>
                                <w:color w:val="000000" w:themeColor="text1"/>
                                <w:sz w:val="11"/>
                                <w:szCs w:val="11"/>
                                <w:lang w:val="fr-FR"/>
                              </w:rPr>
                              <w:t>isplay</w:t>
                            </w:r>
                            <w:proofErr w:type="spellEnd"/>
                          </w:p>
                          <w:p w14:paraId="41F90469" w14:textId="71210F95" w:rsidR="00C86AA4" w:rsidRPr="0080665E" w:rsidRDefault="00C86AA4" w:rsidP="00E728CA">
                            <w:pPr>
                              <w:pStyle w:val="ListParagraph"/>
                              <w:numPr>
                                <w:ilvl w:val="0"/>
                                <w:numId w:val="7"/>
                              </w:numPr>
                              <w:spacing w:after="0" w:line="240" w:lineRule="auto"/>
                              <w:ind w:left="317" w:hanging="261"/>
                              <w:rPr>
                                <w:rFonts w:ascii="Predator" w:hAnsi="Predator"/>
                                <w:color w:val="000000" w:themeColor="text1"/>
                                <w:sz w:val="11"/>
                                <w:szCs w:val="11"/>
                                <w:lang w:val="fr-FR"/>
                              </w:rPr>
                            </w:pPr>
                            <w:r w:rsidRPr="0080665E">
                              <w:rPr>
                                <w:rFonts w:ascii="Predator" w:hAnsi="Predator" w:hint="eastAsia"/>
                                <w:color w:val="000000" w:themeColor="text1"/>
                                <w:sz w:val="11"/>
                                <w:szCs w:val="11"/>
                                <w:lang w:val="fr-FR"/>
                              </w:rPr>
                              <w:t>M</w:t>
                            </w:r>
                            <w:r w:rsidRPr="0080665E">
                              <w:rPr>
                                <w:rFonts w:ascii="Predator" w:hAnsi="Predator"/>
                                <w:color w:val="000000" w:themeColor="text1"/>
                                <w:sz w:val="11"/>
                                <w:szCs w:val="11"/>
                                <w:lang w:val="fr-FR"/>
                              </w:rPr>
                              <w:t xml:space="preserve">ode </w:t>
                            </w:r>
                            <w:r w:rsidR="00CE3F03">
                              <w:rPr>
                                <w:rFonts w:ascii="Predator" w:hAnsi="Predator"/>
                                <w:color w:val="000000" w:themeColor="text1"/>
                                <w:sz w:val="11"/>
                                <w:szCs w:val="11"/>
                                <w:lang w:val="fr-FR"/>
                              </w:rPr>
                              <w:t>K</w:t>
                            </w:r>
                            <w:r w:rsidRPr="0080665E">
                              <w:rPr>
                                <w:rFonts w:ascii="Predator" w:hAnsi="Predator"/>
                                <w:color w:val="000000" w:themeColor="text1"/>
                                <w:sz w:val="11"/>
                                <w:szCs w:val="11"/>
                                <w:lang w:val="fr-FR"/>
                              </w:rPr>
                              <w:t>ey</w:t>
                            </w:r>
                          </w:p>
                          <w:p w14:paraId="51C38A62" w14:textId="1CDACB6A" w:rsidR="00C86AA4" w:rsidRPr="0080665E" w:rsidRDefault="00C86AA4" w:rsidP="0031337F">
                            <w:pPr>
                              <w:pStyle w:val="ListParagraph"/>
                              <w:numPr>
                                <w:ilvl w:val="0"/>
                                <w:numId w:val="7"/>
                              </w:numPr>
                              <w:spacing w:after="0" w:line="240" w:lineRule="auto"/>
                              <w:ind w:left="317" w:hanging="261"/>
                              <w:rPr>
                                <w:rFonts w:ascii="Predator" w:hAnsi="Predator"/>
                                <w:color w:val="000000" w:themeColor="text1"/>
                                <w:sz w:val="11"/>
                                <w:szCs w:val="11"/>
                              </w:rPr>
                            </w:pPr>
                            <w:r w:rsidRPr="0080665E">
                              <w:rPr>
                                <w:rFonts w:ascii="Predator" w:hAnsi="Predator"/>
                                <w:color w:val="000000" w:themeColor="text1"/>
                                <w:sz w:val="11"/>
                                <w:szCs w:val="11"/>
                                <w:lang w:val="fr-FR"/>
                              </w:rPr>
                              <w:t xml:space="preserve">Ethernet (RJ-45) </w:t>
                            </w:r>
                            <w:r w:rsidR="00CE3F03">
                              <w:rPr>
                                <w:rFonts w:ascii="Predator" w:hAnsi="Predator"/>
                                <w:color w:val="000000" w:themeColor="text1"/>
                                <w:sz w:val="11"/>
                                <w:szCs w:val="11"/>
                                <w:lang w:val="fr-FR"/>
                              </w:rPr>
                              <w:t>P</w:t>
                            </w:r>
                            <w:r w:rsidRPr="0080665E">
                              <w:rPr>
                                <w:rFonts w:ascii="Predator" w:hAnsi="Predator"/>
                                <w:color w:val="000000" w:themeColor="text1"/>
                                <w:sz w:val="11"/>
                                <w:szCs w:val="11"/>
                                <w:lang w:val="fr-FR"/>
                              </w:rPr>
                              <w:t>ort</w:t>
                            </w:r>
                          </w:p>
                          <w:p w14:paraId="7C32883B" w14:textId="222FB91B" w:rsidR="00C86AA4" w:rsidRPr="0080665E" w:rsidRDefault="00C86AA4" w:rsidP="0031337F">
                            <w:pPr>
                              <w:pStyle w:val="ListParagraph"/>
                              <w:numPr>
                                <w:ilvl w:val="0"/>
                                <w:numId w:val="7"/>
                              </w:numPr>
                              <w:spacing w:after="0" w:line="240" w:lineRule="auto"/>
                              <w:ind w:left="317" w:hanging="261"/>
                              <w:rPr>
                                <w:rFonts w:ascii="Predator" w:hAnsi="Predator"/>
                                <w:color w:val="000000" w:themeColor="text1"/>
                                <w:sz w:val="11"/>
                                <w:szCs w:val="11"/>
                                <w:lang w:val="fr-FR"/>
                              </w:rPr>
                            </w:pPr>
                            <w:r w:rsidRPr="0080665E">
                              <w:rPr>
                                <w:rFonts w:ascii="Predator" w:hAnsi="Predator"/>
                                <w:color w:val="000000" w:themeColor="text1"/>
                                <w:sz w:val="11"/>
                                <w:szCs w:val="11"/>
                              </w:rPr>
                              <w:t xml:space="preserve">USB 3.2 Gen 1 </w:t>
                            </w:r>
                            <w:r w:rsidR="00CE3F03">
                              <w:rPr>
                                <w:rFonts w:ascii="Predator" w:hAnsi="Predator"/>
                                <w:color w:val="000000" w:themeColor="text1"/>
                                <w:sz w:val="11"/>
                                <w:szCs w:val="11"/>
                              </w:rPr>
                              <w:t>P</w:t>
                            </w:r>
                            <w:r w:rsidRPr="0080665E">
                              <w:rPr>
                                <w:rFonts w:ascii="Predator" w:hAnsi="Predator"/>
                                <w:color w:val="000000" w:themeColor="text1"/>
                                <w:sz w:val="11"/>
                                <w:szCs w:val="11"/>
                              </w:rPr>
                              <w:t>ort</w:t>
                            </w:r>
                          </w:p>
                          <w:p w14:paraId="027E6FCE" w14:textId="7ECC2B50" w:rsidR="00C86AA4" w:rsidRPr="0080665E" w:rsidRDefault="00C86AA4" w:rsidP="0031337F">
                            <w:pPr>
                              <w:pStyle w:val="ListParagraph"/>
                              <w:numPr>
                                <w:ilvl w:val="0"/>
                                <w:numId w:val="7"/>
                              </w:numPr>
                              <w:spacing w:after="0" w:line="240" w:lineRule="auto"/>
                              <w:ind w:left="317" w:hanging="261"/>
                              <w:rPr>
                                <w:rFonts w:ascii="Predator" w:hAnsi="Predator"/>
                                <w:color w:val="000000" w:themeColor="text1"/>
                                <w:sz w:val="11"/>
                                <w:szCs w:val="11"/>
                                <w:lang w:val="fr-FR"/>
                              </w:rPr>
                            </w:pPr>
                            <w:proofErr w:type="spellStart"/>
                            <w:r w:rsidRPr="0080665E">
                              <w:rPr>
                                <w:rFonts w:ascii="Predator" w:hAnsi="Predator"/>
                                <w:color w:val="000000" w:themeColor="text1"/>
                                <w:sz w:val="11"/>
                                <w:szCs w:val="11"/>
                                <w:lang w:val="fr-FR"/>
                              </w:rPr>
                              <w:t>MicroSD</w:t>
                            </w:r>
                            <w:proofErr w:type="spellEnd"/>
                            <w:r w:rsidRPr="0080665E">
                              <w:rPr>
                                <w:rFonts w:ascii="Predator" w:hAnsi="Predator"/>
                                <w:color w:val="000000" w:themeColor="text1"/>
                                <w:sz w:val="11"/>
                                <w:szCs w:val="11"/>
                                <w:lang w:val="fr-FR"/>
                              </w:rPr>
                              <w:t xml:space="preserve"> </w:t>
                            </w:r>
                            <w:r w:rsidR="00CE3F03">
                              <w:rPr>
                                <w:rFonts w:ascii="Predator" w:hAnsi="Predator"/>
                                <w:color w:val="000000" w:themeColor="text1"/>
                                <w:sz w:val="11"/>
                                <w:szCs w:val="11"/>
                                <w:lang w:val="fr-FR"/>
                              </w:rPr>
                              <w:t>C</w:t>
                            </w:r>
                            <w:r w:rsidRPr="0080665E">
                              <w:rPr>
                                <w:rFonts w:ascii="Predator" w:hAnsi="Predator"/>
                                <w:color w:val="000000" w:themeColor="text1"/>
                                <w:sz w:val="11"/>
                                <w:szCs w:val="11"/>
                                <w:lang w:val="fr-FR"/>
                              </w:rPr>
                              <w:t xml:space="preserve">ard </w:t>
                            </w:r>
                            <w:r w:rsidR="00CE3F03">
                              <w:rPr>
                                <w:rFonts w:ascii="Predator" w:hAnsi="Predator"/>
                                <w:color w:val="000000" w:themeColor="text1"/>
                                <w:sz w:val="11"/>
                                <w:szCs w:val="11"/>
                                <w:lang w:val="fr-FR"/>
                              </w:rPr>
                              <w:t>R</w:t>
                            </w:r>
                            <w:r w:rsidRPr="0080665E">
                              <w:rPr>
                                <w:rFonts w:ascii="Predator" w:hAnsi="Predator"/>
                                <w:color w:val="000000" w:themeColor="text1"/>
                                <w:sz w:val="11"/>
                                <w:szCs w:val="11"/>
                                <w:lang w:val="fr-FR"/>
                              </w:rPr>
                              <w:t>eader</w:t>
                            </w:r>
                          </w:p>
                        </w:tc>
                        <w:tc>
                          <w:tcPr>
                            <w:tcW w:w="2811" w:type="dxa"/>
                            <w:gridSpan w:val="4"/>
                          </w:tcPr>
                          <w:p w14:paraId="77C5DC8C" w14:textId="59CDBD06" w:rsidR="00C86AA4" w:rsidRPr="0080665E" w:rsidRDefault="00C86AA4" w:rsidP="0031337F">
                            <w:pPr>
                              <w:pStyle w:val="ListParagraph"/>
                              <w:numPr>
                                <w:ilvl w:val="0"/>
                                <w:numId w:val="7"/>
                              </w:numPr>
                              <w:spacing w:after="0" w:line="240" w:lineRule="auto"/>
                              <w:ind w:left="317" w:rightChars="-19" w:right="-42" w:hanging="261"/>
                              <w:rPr>
                                <w:rFonts w:ascii="Predator" w:hAnsi="Predator"/>
                                <w:color w:val="000000" w:themeColor="text1"/>
                                <w:sz w:val="11"/>
                                <w:szCs w:val="11"/>
                              </w:rPr>
                            </w:pPr>
                            <w:r w:rsidRPr="0080665E">
                              <w:rPr>
                                <w:rFonts w:ascii="Predator" w:hAnsi="Predator"/>
                                <w:color w:val="000000" w:themeColor="text1"/>
                                <w:sz w:val="11"/>
                                <w:szCs w:val="11"/>
                              </w:rPr>
                              <w:t xml:space="preserve">Headset/speaker </w:t>
                            </w:r>
                            <w:r w:rsidR="00CE3F03">
                              <w:rPr>
                                <w:rFonts w:ascii="Predator" w:hAnsi="Predator"/>
                                <w:color w:val="000000" w:themeColor="text1"/>
                                <w:sz w:val="11"/>
                                <w:szCs w:val="11"/>
                              </w:rPr>
                              <w:t>J</w:t>
                            </w:r>
                            <w:r w:rsidRPr="0080665E">
                              <w:rPr>
                                <w:rFonts w:ascii="Predator" w:hAnsi="Predator"/>
                                <w:color w:val="000000" w:themeColor="text1"/>
                                <w:sz w:val="11"/>
                                <w:szCs w:val="11"/>
                              </w:rPr>
                              <w:t>ack</w:t>
                            </w:r>
                          </w:p>
                          <w:p w14:paraId="7CAACF02" w14:textId="77777777" w:rsidR="00C86AA4" w:rsidRPr="0080665E" w:rsidRDefault="00C86AA4" w:rsidP="0031337F">
                            <w:pPr>
                              <w:pStyle w:val="ListParagraph"/>
                              <w:numPr>
                                <w:ilvl w:val="0"/>
                                <w:numId w:val="7"/>
                              </w:numPr>
                              <w:spacing w:after="0" w:line="240" w:lineRule="auto"/>
                              <w:ind w:left="317" w:hanging="261"/>
                              <w:rPr>
                                <w:rFonts w:ascii="Predator" w:hAnsi="Predator"/>
                                <w:color w:val="000000" w:themeColor="text1"/>
                                <w:sz w:val="11"/>
                                <w:szCs w:val="11"/>
                              </w:rPr>
                            </w:pPr>
                            <w:r w:rsidRPr="0080665E">
                              <w:rPr>
                                <w:rFonts w:ascii="Predator" w:hAnsi="Predator"/>
                                <w:color w:val="000000" w:themeColor="text1"/>
                                <w:sz w:val="11"/>
                                <w:szCs w:val="11"/>
                              </w:rPr>
                              <w:t>Keyboard</w:t>
                            </w:r>
                          </w:p>
                          <w:p w14:paraId="5345C159" w14:textId="22637333" w:rsidR="00C86AA4" w:rsidRPr="0080665E" w:rsidRDefault="00C86AA4" w:rsidP="0031337F">
                            <w:pPr>
                              <w:pStyle w:val="ListParagraph"/>
                              <w:numPr>
                                <w:ilvl w:val="0"/>
                                <w:numId w:val="7"/>
                              </w:numPr>
                              <w:spacing w:after="0" w:line="240" w:lineRule="auto"/>
                              <w:ind w:left="317" w:hanging="261"/>
                              <w:rPr>
                                <w:rFonts w:ascii="Predator" w:hAnsi="Predator"/>
                                <w:color w:val="000000" w:themeColor="text1"/>
                                <w:sz w:val="11"/>
                                <w:szCs w:val="11"/>
                              </w:rPr>
                            </w:pPr>
                            <w:r w:rsidRPr="0080665E">
                              <w:rPr>
                                <w:rFonts w:ascii="Predator" w:hAnsi="Predator"/>
                                <w:color w:val="000000" w:themeColor="text1"/>
                                <w:sz w:val="11"/>
                                <w:szCs w:val="11"/>
                              </w:rPr>
                              <w:t>Touchpad</w:t>
                            </w:r>
                            <w:r w:rsidR="00F54BB6">
                              <w:rPr>
                                <w:rFonts w:ascii="Predator" w:hAnsi="Predator"/>
                                <w:color w:val="000000" w:themeColor="text1"/>
                                <w:sz w:val="11"/>
                                <w:szCs w:val="11"/>
                              </w:rPr>
                              <w:t xml:space="preserve"> (MS Precision Certified)</w:t>
                            </w:r>
                          </w:p>
                          <w:p w14:paraId="19B869F4" w14:textId="0495532F" w:rsidR="00C86AA4" w:rsidRPr="0080665E" w:rsidRDefault="00C86AA4" w:rsidP="0031337F">
                            <w:pPr>
                              <w:pStyle w:val="ListParagraph"/>
                              <w:numPr>
                                <w:ilvl w:val="0"/>
                                <w:numId w:val="7"/>
                              </w:numPr>
                              <w:spacing w:after="0" w:line="240" w:lineRule="auto"/>
                              <w:ind w:left="317" w:rightChars="15" w:right="33" w:hanging="261"/>
                              <w:rPr>
                                <w:rFonts w:ascii="Predator" w:hAnsi="Predator"/>
                                <w:color w:val="000000" w:themeColor="text1"/>
                                <w:sz w:val="11"/>
                                <w:szCs w:val="11"/>
                                <w:lang w:val="fr-FR"/>
                              </w:rPr>
                            </w:pPr>
                            <w:r w:rsidRPr="0080665E">
                              <w:rPr>
                                <w:rFonts w:ascii="Predator" w:hAnsi="Predator"/>
                                <w:color w:val="000000" w:themeColor="text1"/>
                                <w:sz w:val="11"/>
                                <w:szCs w:val="11"/>
                              </w:rPr>
                              <w:t xml:space="preserve">Power </w:t>
                            </w:r>
                            <w:r w:rsidR="00CE3F03">
                              <w:rPr>
                                <w:rFonts w:ascii="Predator" w:hAnsi="Predator"/>
                                <w:color w:val="000000" w:themeColor="text1"/>
                                <w:sz w:val="11"/>
                                <w:szCs w:val="11"/>
                              </w:rPr>
                              <w:t>B</w:t>
                            </w:r>
                            <w:r w:rsidRPr="0080665E">
                              <w:rPr>
                                <w:rFonts w:ascii="Predator" w:hAnsi="Predator"/>
                                <w:color w:val="000000" w:themeColor="text1"/>
                                <w:sz w:val="11"/>
                                <w:szCs w:val="11"/>
                              </w:rPr>
                              <w:t>utton</w:t>
                            </w:r>
                          </w:p>
                          <w:p w14:paraId="52C5824B" w14:textId="77777777" w:rsidR="00C86AA4" w:rsidRPr="0080665E" w:rsidRDefault="00C86AA4" w:rsidP="0031337F">
                            <w:pPr>
                              <w:pStyle w:val="ListParagraph"/>
                              <w:numPr>
                                <w:ilvl w:val="0"/>
                                <w:numId w:val="7"/>
                              </w:numPr>
                              <w:spacing w:after="0" w:line="240" w:lineRule="auto"/>
                              <w:ind w:left="317" w:hanging="261"/>
                              <w:rPr>
                                <w:rFonts w:ascii="Predator" w:hAnsi="Predator"/>
                                <w:color w:val="000000" w:themeColor="text1"/>
                                <w:sz w:val="11"/>
                                <w:szCs w:val="11"/>
                                <w:lang w:val="fr-FR"/>
                              </w:rPr>
                            </w:pPr>
                            <w:r w:rsidRPr="0080665E">
                              <w:rPr>
                                <w:rFonts w:ascii="Predator" w:hAnsi="Predator"/>
                                <w:color w:val="000000" w:themeColor="text1"/>
                                <w:sz w:val="11"/>
                                <w:szCs w:val="11"/>
                              </w:rPr>
                              <w:t>PredatorSense key</w:t>
                            </w:r>
                          </w:p>
                          <w:p w14:paraId="7E244A1D" w14:textId="598AC2E1" w:rsidR="00C86AA4" w:rsidRPr="0080665E" w:rsidRDefault="00C86AA4" w:rsidP="00191EC2">
                            <w:pPr>
                              <w:pStyle w:val="ListParagraph"/>
                              <w:numPr>
                                <w:ilvl w:val="0"/>
                                <w:numId w:val="7"/>
                              </w:numPr>
                              <w:spacing w:after="0" w:line="240" w:lineRule="auto"/>
                              <w:ind w:left="317" w:hanging="261"/>
                              <w:rPr>
                                <w:rFonts w:ascii="Predator" w:hAnsi="Predator"/>
                                <w:color w:val="000000" w:themeColor="text1"/>
                                <w:sz w:val="11"/>
                                <w:szCs w:val="11"/>
                                <w:lang w:val="fr-FR"/>
                              </w:rPr>
                            </w:pPr>
                            <w:r w:rsidRPr="0080665E">
                              <w:rPr>
                                <w:rFonts w:ascii="Predator" w:hAnsi="Predator"/>
                                <w:color w:val="000000" w:themeColor="text1"/>
                                <w:sz w:val="11"/>
                                <w:szCs w:val="11"/>
                              </w:rPr>
                              <w:t xml:space="preserve">Battery </w:t>
                            </w:r>
                            <w:r w:rsidR="00F54BB6">
                              <w:rPr>
                                <w:rFonts w:ascii="Predator" w:hAnsi="Predator"/>
                                <w:color w:val="000000" w:themeColor="text1"/>
                                <w:sz w:val="11"/>
                                <w:szCs w:val="11"/>
                              </w:rPr>
                              <w:t>I</w:t>
                            </w:r>
                            <w:r w:rsidRPr="0080665E">
                              <w:rPr>
                                <w:rFonts w:ascii="Predator" w:hAnsi="Predator"/>
                                <w:color w:val="000000" w:themeColor="text1"/>
                                <w:sz w:val="11"/>
                                <w:szCs w:val="11"/>
                              </w:rPr>
                              <w:t>ndicator</w:t>
                            </w:r>
                          </w:p>
                          <w:p w14:paraId="6373C975" w14:textId="63FEFB93" w:rsidR="00C86AA4" w:rsidRPr="0080665E" w:rsidRDefault="00C86AA4" w:rsidP="00191EC2">
                            <w:pPr>
                              <w:pStyle w:val="ListParagraph"/>
                              <w:numPr>
                                <w:ilvl w:val="0"/>
                                <w:numId w:val="7"/>
                              </w:numPr>
                              <w:spacing w:after="0" w:line="240" w:lineRule="auto"/>
                              <w:ind w:left="317" w:hanging="261"/>
                              <w:rPr>
                                <w:rFonts w:ascii="Predator" w:hAnsi="Predator"/>
                                <w:color w:val="000000" w:themeColor="text1"/>
                                <w:sz w:val="11"/>
                                <w:szCs w:val="11"/>
                                <w:lang w:val="fr-FR"/>
                              </w:rPr>
                            </w:pPr>
                            <w:r w:rsidRPr="0080665E">
                              <w:rPr>
                                <w:rFonts w:ascii="Predator" w:hAnsi="Predator"/>
                                <w:color w:val="000000" w:themeColor="text1"/>
                                <w:sz w:val="11"/>
                                <w:szCs w:val="11"/>
                              </w:rPr>
                              <w:t xml:space="preserve">Power </w:t>
                            </w:r>
                            <w:r w:rsidR="00F54BB6">
                              <w:rPr>
                                <w:rFonts w:ascii="Predator" w:hAnsi="Predator"/>
                                <w:color w:val="000000" w:themeColor="text1"/>
                                <w:sz w:val="11"/>
                                <w:szCs w:val="11"/>
                              </w:rPr>
                              <w:t>I</w:t>
                            </w:r>
                            <w:r w:rsidRPr="0080665E">
                              <w:rPr>
                                <w:rFonts w:ascii="Predator" w:hAnsi="Predator"/>
                                <w:color w:val="000000" w:themeColor="text1"/>
                                <w:sz w:val="11"/>
                                <w:szCs w:val="11"/>
                              </w:rPr>
                              <w:t xml:space="preserve">ndicator </w:t>
                            </w:r>
                          </w:p>
                        </w:tc>
                        <w:tc>
                          <w:tcPr>
                            <w:tcW w:w="2811" w:type="dxa"/>
                            <w:gridSpan w:val="3"/>
                          </w:tcPr>
                          <w:p w14:paraId="56A7BE0B" w14:textId="2C3AAAC7" w:rsidR="00C86AA4" w:rsidRPr="0080665E" w:rsidRDefault="00C86AA4" w:rsidP="00471950">
                            <w:pPr>
                              <w:pStyle w:val="ListParagraph"/>
                              <w:numPr>
                                <w:ilvl w:val="0"/>
                                <w:numId w:val="7"/>
                              </w:numPr>
                              <w:spacing w:after="0" w:line="240" w:lineRule="auto"/>
                              <w:ind w:left="317" w:hanging="261"/>
                              <w:rPr>
                                <w:rFonts w:ascii="Predator" w:hAnsi="Predator"/>
                                <w:color w:val="000000" w:themeColor="text1"/>
                                <w:sz w:val="11"/>
                                <w:szCs w:val="11"/>
                                <w:lang w:val="fr-FR"/>
                              </w:rPr>
                            </w:pPr>
                            <w:r w:rsidRPr="0080665E">
                              <w:rPr>
                                <w:rFonts w:ascii="Predator" w:hAnsi="Predator"/>
                                <w:color w:val="000000" w:themeColor="text1"/>
                                <w:sz w:val="11"/>
                                <w:szCs w:val="11"/>
                                <w:lang w:val="fr-FR"/>
                              </w:rPr>
                              <w:t xml:space="preserve">USB 3.2 Gen 2 </w:t>
                            </w:r>
                            <w:r w:rsidR="00F54BB6">
                              <w:rPr>
                                <w:rFonts w:ascii="Predator" w:hAnsi="Predator"/>
                                <w:color w:val="000000" w:themeColor="text1"/>
                                <w:sz w:val="11"/>
                                <w:szCs w:val="11"/>
                                <w:lang w:val="fr-FR"/>
                              </w:rPr>
                              <w:t>P</w:t>
                            </w:r>
                            <w:r w:rsidRPr="0080665E">
                              <w:rPr>
                                <w:rFonts w:ascii="Predator" w:hAnsi="Predator"/>
                                <w:color w:val="000000" w:themeColor="text1"/>
                                <w:sz w:val="11"/>
                                <w:szCs w:val="11"/>
                                <w:lang w:val="fr-FR"/>
                              </w:rPr>
                              <w:t>ort</w:t>
                            </w:r>
                            <w:r w:rsidRPr="0080665E">
                              <w:rPr>
                                <w:rFonts w:ascii="Predator" w:hAnsi="Predator"/>
                                <w:color w:val="000000" w:themeColor="text1"/>
                                <w:sz w:val="11"/>
                                <w:szCs w:val="11"/>
                              </w:rPr>
                              <w:t xml:space="preserve"> </w:t>
                            </w:r>
                            <w:proofErr w:type="spellStart"/>
                            <w:r w:rsidRPr="0080665E">
                              <w:rPr>
                                <w:rFonts w:ascii="Predator" w:hAnsi="Predator"/>
                                <w:color w:val="000000" w:themeColor="text1"/>
                                <w:sz w:val="11"/>
                                <w:szCs w:val="11"/>
                                <w:lang w:val="fr-FR"/>
                              </w:rPr>
                              <w:t>with</w:t>
                            </w:r>
                            <w:proofErr w:type="spellEnd"/>
                            <w:r w:rsidRPr="0080665E">
                              <w:rPr>
                                <w:rFonts w:ascii="Predator" w:hAnsi="Predator"/>
                                <w:color w:val="000000" w:themeColor="text1"/>
                                <w:sz w:val="11"/>
                                <w:szCs w:val="11"/>
                                <w:lang w:val="fr-FR"/>
                              </w:rPr>
                              <w:t xml:space="preserve"> </w:t>
                            </w:r>
                            <w:r w:rsidR="00F54BB6">
                              <w:rPr>
                                <w:rFonts w:ascii="Predator" w:hAnsi="Predator"/>
                                <w:color w:val="000000" w:themeColor="text1"/>
                                <w:sz w:val="11"/>
                                <w:szCs w:val="11"/>
                                <w:lang w:val="fr-FR"/>
                              </w:rPr>
                              <w:t>P</w:t>
                            </w:r>
                            <w:r w:rsidRPr="0080665E">
                              <w:rPr>
                                <w:rFonts w:ascii="Predator" w:hAnsi="Predator"/>
                                <w:color w:val="000000" w:themeColor="text1"/>
                                <w:sz w:val="11"/>
                                <w:szCs w:val="11"/>
                                <w:lang w:val="fr-FR"/>
                              </w:rPr>
                              <w:t xml:space="preserve">ower-off </w:t>
                            </w:r>
                            <w:r w:rsidR="00F54BB6">
                              <w:rPr>
                                <w:rFonts w:ascii="Predator" w:hAnsi="Predator"/>
                                <w:color w:val="000000" w:themeColor="text1"/>
                                <w:sz w:val="11"/>
                                <w:szCs w:val="11"/>
                                <w:lang w:val="fr-FR"/>
                              </w:rPr>
                              <w:t>C</w:t>
                            </w:r>
                            <w:r w:rsidRPr="0080665E">
                              <w:rPr>
                                <w:rFonts w:ascii="Predator" w:hAnsi="Predator"/>
                                <w:color w:val="000000" w:themeColor="text1"/>
                                <w:sz w:val="11"/>
                                <w:szCs w:val="11"/>
                                <w:lang w:val="fr-FR"/>
                              </w:rPr>
                              <w:t>hargin</w:t>
                            </w:r>
                            <w:r>
                              <w:rPr>
                                <w:rFonts w:ascii="Predator" w:hAnsi="Predator"/>
                                <w:color w:val="000000" w:themeColor="text1"/>
                                <w:sz w:val="11"/>
                                <w:szCs w:val="11"/>
                                <w:lang w:val="fr-FR"/>
                              </w:rPr>
                              <w:t>g</w:t>
                            </w:r>
                          </w:p>
                          <w:p w14:paraId="10525722" w14:textId="05C45497" w:rsidR="00C86AA4" w:rsidRPr="0080665E" w:rsidRDefault="00C86AA4" w:rsidP="00191EC2">
                            <w:pPr>
                              <w:pStyle w:val="ListParagraph"/>
                              <w:numPr>
                                <w:ilvl w:val="0"/>
                                <w:numId w:val="7"/>
                              </w:numPr>
                              <w:spacing w:after="0" w:line="240" w:lineRule="auto"/>
                              <w:ind w:left="317" w:hanging="261"/>
                              <w:rPr>
                                <w:rFonts w:ascii="Predator" w:hAnsi="Predator"/>
                                <w:color w:val="000000" w:themeColor="text1"/>
                                <w:sz w:val="11"/>
                                <w:szCs w:val="11"/>
                                <w:lang w:val="fr-FR"/>
                              </w:rPr>
                            </w:pPr>
                            <w:r w:rsidRPr="0080665E">
                              <w:rPr>
                                <w:rFonts w:ascii="Predator" w:hAnsi="Predator"/>
                                <w:color w:val="000000" w:themeColor="text1"/>
                                <w:sz w:val="11"/>
                                <w:szCs w:val="11"/>
                              </w:rPr>
                              <w:t xml:space="preserve">USB 3.2 Gen 2 </w:t>
                            </w:r>
                            <w:r w:rsidR="00F54BB6">
                              <w:rPr>
                                <w:rFonts w:ascii="Predator" w:hAnsi="Predator"/>
                                <w:color w:val="000000" w:themeColor="text1"/>
                                <w:sz w:val="11"/>
                                <w:szCs w:val="11"/>
                              </w:rPr>
                              <w:t>P</w:t>
                            </w:r>
                            <w:r w:rsidRPr="0080665E">
                              <w:rPr>
                                <w:rFonts w:ascii="Predator" w:hAnsi="Predator"/>
                                <w:color w:val="000000" w:themeColor="text1"/>
                                <w:sz w:val="11"/>
                                <w:szCs w:val="11"/>
                              </w:rPr>
                              <w:t>ort</w:t>
                            </w:r>
                          </w:p>
                          <w:p w14:paraId="7B0C7AB2" w14:textId="334B8347" w:rsidR="00C86AA4" w:rsidRPr="0080665E" w:rsidRDefault="00C86AA4" w:rsidP="00A35073">
                            <w:pPr>
                              <w:pStyle w:val="ListParagraph"/>
                              <w:numPr>
                                <w:ilvl w:val="0"/>
                                <w:numId w:val="7"/>
                              </w:numPr>
                              <w:spacing w:after="0" w:line="240" w:lineRule="auto"/>
                              <w:ind w:left="317" w:hanging="261"/>
                              <w:rPr>
                                <w:rFonts w:ascii="Predator" w:hAnsi="Predator"/>
                                <w:color w:val="000000" w:themeColor="text1"/>
                                <w:sz w:val="11"/>
                                <w:szCs w:val="11"/>
                              </w:rPr>
                            </w:pPr>
                            <w:r w:rsidRPr="0080665E">
                              <w:rPr>
                                <w:rFonts w:ascii="Predator" w:hAnsi="Predator"/>
                                <w:color w:val="000000" w:themeColor="text1"/>
                                <w:sz w:val="11"/>
                                <w:szCs w:val="11"/>
                              </w:rPr>
                              <w:t xml:space="preserve">Power </w:t>
                            </w:r>
                            <w:r w:rsidR="00F54BB6">
                              <w:rPr>
                                <w:rFonts w:ascii="Predator" w:hAnsi="Predator"/>
                                <w:color w:val="000000" w:themeColor="text1"/>
                                <w:sz w:val="11"/>
                                <w:szCs w:val="11"/>
                              </w:rPr>
                              <w:t>C</w:t>
                            </w:r>
                            <w:r w:rsidRPr="0080665E">
                              <w:rPr>
                                <w:rFonts w:ascii="Predator" w:hAnsi="Predator"/>
                                <w:color w:val="000000" w:themeColor="text1"/>
                                <w:sz w:val="11"/>
                                <w:szCs w:val="11"/>
                              </w:rPr>
                              <w:t xml:space="preserve">onnector (DC-in) </w:t>
                            </w:r>
                          </w:p>
                          <w:p w14:paraId="3D6B30C8" w14:textId="2EBA3F61" w:rsidR="00C86AA4" w:rsidRPr="0080665E" w:rsidRDefault="00C86AA4" w:rsidP="00797B78">
                            <w:pPr>
                              <w:pStyle w:val="ListParagraph"/>
                              <w:numPr>
                                <w:ilvl w:val="0"/>
                                <w:numId w:val="7"/>
                              </w:numPr>
                              <w:spacing w:after="0" w:line="240" w:lineRule="auto"/>
                              <w:ind w:left="317" w:hanging="261"/>
                              <w:rPr>
                                <w:rFonts w:ascii="Predator" w:hAnsi="Predator"/>
                                <w:color w:val="000000" w:themeColor="text1"/>
                                <w:sz w:val="11"/>
                                <w:szCs w:val="11"/>
                                <w:lang w:val="fr-FR"/>
                              </w:rPr>
                            </w:pPr>
                            <w:r w:rsidRPr="0080665E">
                              <w:rPr>
                                <w:rFonts w:ascii="Predator" w:hAnsi="Predator"/>
                                <w:color w:val="000000" w:themeColor="text1"/>
                                <w:sz w:val="11"/>
                                <w:szCs w:val="11"/>
                              </w:rPr>
                              <w:t>HDMI</w:t>
                            </w:r>
                            <w:r w:rsidRPr="0080665E">
                              <w:rPr>
                                <w:rFonts w:ascii="Predator" w:hAnsi="Predator"/>
                                <w:color w:val="000000" w:themeColor="text1"/>
                                <w:sz w:val="11"/>
                                <w:szCs w:val="11"/>
                                <w:vertAlign w:val="superscript"/>
                              </w:rPr>
                              <w:t>®</w:t>
                            </w:r>
                            <w:r w:rsidRPr="0080665E">
                              <w:rPr>
                                <w:rFonts w:ascii="Predator" w:hAnsi="Predator"/>
                                <w:color w:val="000000" w:themeColor="text1"/>
                                <w:sz w:val="11"/>
                                <w:szCs w:val="11"/>
                              </w:rPr>
                              <w:t xml:space="preserve"> 2.1 </w:t>
                            </w:r>
                            <w:r w:rsidR="00F54BB6">
                              <w:rPr>
                                <w:rFonts w:ascii="Predator" w:hAnsi="Predator"/>
                                <w:color w:val="000000" w:themeColor="text1"/>
                                <w:sz w:val="11"/>
                                <w:szCs w:val="11"/>
                              </w:rPr>
                              <w:t>P</w:t>
                            </w:r>
                            <w:r w:rsidRPr="0080665E">
                              <w:rPr>
                                <w:rFonts w:ascii="Predator" w:hAnsi="Predator"/>
                                <w:color w:val="000000" w:themeColor="text1"/>
                                <w:sz w:val="11"/>
                                <w:szCs w:val="11"/>
                              </w:rPr>
                              <w:t>ort</w:t>
                            </w:r>
                          </w:p>
                          <w:p w14:paraId="1242242E" w14:textId="03903A7B" w:rsidR="00C86AA4" w:rsidRDefault="00C86AA4" w:rsidP="00797B78">
                            <w:pPr>
                              <w:pStyle w:val="ListParagraph"/>
                              <w:numPr>
                                <w:ilvl w:val="0"/>
                                <w:numId w:val="7"/>
                              </w:numPr>
                              <w:spacing w:after="0" w:line="240" w:lineRule="auto"/>
                              <w:ind w:left="317" w:rightChars="-19" w:right="-42" w:hanging="261"/>
                              <w:rPr>
                                <w:rFonts w:ascii="Predator" w:hAnsi="Predator"/>
                                <w:color w:val="000000" w:themeColor="text1"/>
                                <w:sz w:val="11"/>
                                <w:szCs w:val="11"/>
                              </w:rPr>
                            </w:pPr>
                            <w:r w:rsidRPr="0080665E">
                              <w:rPr>
                                <w:rFonts w:ascii="Predator" w:hAnsi="Predator"/>
                                <w:color w:val="000000" w:themeColor="text1"/>
                                <w:sz w:val="11"/>
                                <w:szCs w:val="11"/>
                              </w:rPr>
                              <w:t>USB Type-C™ port (Thunderbolt™ 4)</w:t>
                            </w:r>
                          </w:p>
                          <w:p w14:paraId="5E93DC4B" w14:textId="1E999595" w:rsidR="00C86AA4" w:rsidRPr="00957483" w:rsidRDefault="00F54BB6" w:rsidP="00957483">
                            <w:pPr>
                              <w:pStyle w:val="ListParagraph"/>
                              <w:numPr>
                                <w:ilvl w:val="0"/>
                                <w:numId w:val="7"/>
                              </w:numPr>
                              <w:spacing w:after="0" w:line="240" w:lineRule="auto"/>
                              <w:ind w:left="317" w:rightChars="-19" w:right="-42" w:hanging="261"/>
                              <w:rPr>
                                <w:rFonts w:ascii="Predator" w:hAnsi="Predator"/>
                                <w:color w:val="000000" w:themeColor="text1"/>
                                <w:sz w:val="11"/>
                                <w:szCs w:val="11"/>
                              </w:rPr>
                            </w:pPr>
                            <w:r w:rsidRPr="00F54BB6">
                              <w:rPr>
                                <w:rFonts w:ascii="Predator" w:hAnsi="Predator"/>
                                <w:color w:val="000000" w:themeColor="text1"/>
                                <w:sz w:val="11"/>
                                <w:szCs w:val="11"/>
                              </w:rPr>
                              <w:t>USB 3.2 Gen 2 Type C</w:t>
                            </w:r>
                          </w:p>
                        </w:tc>
                      </w:tr>
                      <w:tr w:rsidR="007D3265" w:rsidRPr="00D8024E" w14:paraId="7214D1CB" w14:textId="77777777" w:rsidTr="002054F5">
                        <w:trPr>
                          <w:gridAfter w:val="1"/>
                          <w:wAfter w:w="659" w:type="dxa"/>
                          <w:trHeight w:val="47"/>
                        </w:trPr>
                        <w:tc>
                          <w:tcPr>
                            <w:tcW w:w="1700" w:type="dxa"/>
                          </w:tcPr>
                          <w:p w14:paraId="19A96788" w14:textId="77777777" w:rsidR="007D3265" w:rsidRPr="00CC6D1B" w:rsidRDefault="007D3265" w:rsidP="00D27F2B">
                            <w:pPr>
                              <w:spacing w:after="0" w:line="240" w:lineRule="auto"/>
                              <w:rPr>
                                <w:rFonts w:ascii="Predator" w:hAnsi="Predator"/>
                                <w:b/>
                                <w:color w:val="00AECD"/>
                                <w:sz w:val="14"/>
                                <w:szCs w:val="14"/>
                              </w:rPr>
                            </w:pPr>
                            <w:r w:rsidRPr="00CC6D1B">
                              <w:rPr>
                                <w:rFonts w:ascii="Predator" w:hAnsi="Predator"/>
                                <w:b/>
                                <w:color w:val="00AECD"/>
                                <w:sz w:val="14"/>
                                <w:szCs w:val="14"/>
                              </w:rPr>
                              <w:t>Operating system</w:t>
                            </w:r>
                            <w:r w:rsidR="00185D4B">
                              <w:rPr>
                                <w:rFonts w:ascii="Predator" w:hAnsi="Predator"/>
                                <w:b/>
                                <w:color w:val="00AECD"/>
                                <w:sz w:val="14"/>
                                <w:szCs w:val="14"/>
                                <w:vertAlign w:val="superscript"/>
                              </w:rPr>
                              <w:t>1</w:t>
                            </w:r>
                          </w:p>
                        </w:tc>
                        <w:tc>
                          <w:tcPr>
                            <w:tcW w:w="8432" w:type="dxa"/>
                            <w:gridSpan w:val="8"/>
                            <w:tcBorders>
                              <w:bottom w:val="single" w:sz="4" w:space="0" w:color="auto"/>
                            </w:tcBorders>
                          </w:tcPr>
                          <w:p w14:paraId="12F592FE" w14:textId="77777777" w:rsidR="007D3265" w:rsidRPr="00EA378E" w:rsidRDefault="007D3265" w:rsidP="00C62637">
                            <w:pPr>
                              <w:spacing w:after="0" w:line="240" w:lineRule="auto"/>
                              <w:rPr>
                                <w:rFonts w:ascii="Predator" w:hAnsi="Predator"/>
                                <w:color w:val="000000" w:themeColor="text1"/>
                                <w:sz w:val="11"/>
                                <w:szCs w:val="11"/>
                              </w:rPr>
                            </w:pPr>
                            <w:r w:rsidRPr="00EA378E">
                              <w:rPr>
                                <w:rFonts w:ascii="Predator" w:hAnsi="Predator"/>
                                <w:color w:val="000000" w:themeColor="text1"/>
                                <w:sz w:val="11"/>
                                <w:szCs w:val="11"/>
                              </w:rPr>
                              <w:t>Windows 1</w:t>
                            </w:r>
                            <w:r w:rsidR="00C62637">
                              <w:rPr>
                                <w:rFonts w:ascii="Predator" w:hAnsi="Predator"/>
                                <w:color w:val="000000" w:themeColor="text1"/>
                                <w:sz w:val="11"/>
                                <w:szCs w:val="11"/>
                              </w:rPr>
                              <w:t>1</w:t>
                            </w:r>
                            <w:r w:rsidR="00AB124F">
                              <w:rPr>
                                <w:rFonts w:ascii="Predator" w:hAnsi="Predator"/>
                                <w:color w:val="000000" w:themeColor="text1"/>
                                <w:sz w:val="11"/>
                                <w:szCs w:val="11"/>
                              </w:rPr>
                              <w:t xml:space="preserve"> Home</w:t>
                            </w:r>
                          </w:p>
                        </w:tc>
                      </w:tr>
                      <w:tr w:rsidR="00C2361E" w:rsidRPr="002054F5" w14:paraId="1FC98CB4" w14:textId="77777777" w:rsidTr="002054F5">
                        <w:trPr>
                          <w:gridAfter w:val="1"/>
                          <w:wAfter w:w="659" w:type="dxa"/>
                        </w:trPr>
                        <w:tc>
                          <w:tcPr>
                            <w:tcW w:w="1700" w:type="dxa"/>
                          </w:tcPr>
                          <w:p w14:paraId="23C14971" w14:textId="77777777" w:rsidR="00C2361E" w:rsidRPr="00D8024E" w:rsidRDefault="00C2361E" w:rsidP="008F5E1E">
                            <w:pPr>
                              <w:spacing w:after="0" w:line="240" w:lineRule="auto"/>
                              <w:rPr>
                                <w:rFonts w:ascii="Predator" w:hAnsi="Predator"/>
                                <w:b/>
                                <w:color w:val="00A5A3"/>
                                <w:sz w:val="14"/>
                                <w:szCs w:val="14"/>
                              </w:rPr>
                            </w:pPr>
                            <w:r w:rsidRPr="00CC6D1B">
                              <w:rPr>
                                <w:rFonts w:ascii="Predator" w:hAnsi="Predator"/>
                                <w:b/>
                                <w:color w:val="00AECD"/>
                                <w:sz w:val="14"/>
                                <w:szCs w:val="14"/>
                              </w:rPr>
                              <w:t>CPU and chipset</w:t>
                            </w:r>
                            <w:r w:rsidRPr="00CC6D1B">
                              <w:rPr>
                                <w:rFonts w:ascii="Predator" w:hAnsi="Predator"/>
                                <w:b/>
                                <w:color w:val="00AECD"/>
                                <w:sz w:val="14"/>
                                <w:szCs w:val="14"/>
                                <w:vertAlign w:val="superscript"/>
                              </w:rPr>
                              <w:t>1</w:t>
                            </w:r>
                          </w:p>
                        </w:tc>
                        <w:tc>
                          <w:tcPr>
                            <w:tcW w:w="4215" w:type="dxa"/>
                            <w:gridSpan w:val="3"/>
                          </w:tcPr>
                          <w:p w14:paraId="4F456C2A" w14:textId="72DAB9B8" w:rsidR="00A5345A" w:rsidRPr="00A5345A" w:rsidRDefault="00A5345A" w:rsidP="00F54BB6">
                            <w:pPr>
                              <w:spacing w:after="0" w:line="240" w:lineRule="auto"/>
                              <w:rPr>
                                <w:rFonts w:ascii="Predator" w:hAnsi="Predator"/>
                                <w:color w:val="000000" w:themeColor="text1"/>
                                <w:sz w:val="11"/>
                                <w:szCs w:val="11"/>
                                <w:lang w:val="it-IT"/>
                              </w:rPr>
                            </w:pPr>
                            <w:r w:rsidRPr="00A5345A">
                              <w:rPr>
                                <w:rFonts w:ascii="Predator" w:hAnsi="Predator"/>
                                <w:color w:val="000000" w:themeColor="text1"/>
                                <w:sz w:val="11"/>
                                <w:szCs w:val="11"/>
                                <w:lang w:val="it-IT"/>
                              </w:rPr>
                              <w:t xml:space="preserve">Intel® Core™ Ultra 9 processor 386H </w:t>
                            </w:r>
                          </w:p>
                          <w:p w14:paraId="5D407989" w14:textId="5A7FC5F9" w:rsidR="00C2361E" w:rsidRPr="00A5345A" w:rsidRDefault="00C2361E" w:rsidP="00F54BB6">
                            <w:pPr>
                              <w:spacing w:after="0" w:line="240" w:lineRule="auto"/>
                              <w:rPr>
                                <w:rFonts w:ascii="Predator" w:hAnsi="Predator"/>
                                <w:color w:val="000000" w:themeColor="text1"/>
                                <w:sz w:val="11"/>
                                <w:szCs w:val="11"/>
                                <w:lang w:val="it-IT"/>
                              </w:rPr>
                            </w:pPr>
                          </w:p>
                        </w:tc>
                        <w:tc>
                          <w:tcPr>
                            <w:tcW w:w="4217" w:type="dxa"/>
                            <w:gridSpan w:val="5"/>
                          </w:tcPr>
                          <w:p w14:paraId="2005F660" w14:textId="4C13C6FF" w:rsidR="00C2361E" w:rsidRPr="00A5345A" w:rsidRDefault="00A5345A" w:rsidP="00C62637">
                            <w:pPr>
                              <w:spacing w:after="0" w:line="240" w:lineRule="auto"/>
                              <w:rPr>
                                <w:rFonts w:ascii="Predator" w:hAnsi="Predator"/>
                                <w:color w:val="000000" w:themeColor="text1"/>
                                <w:sz w:val="11"/>
                                <w:szCs w:val="11"/>
                                <w:lang w:val="it-IT"/>
                              </w:rPr>
                            </w:pPr>
                            <w:r w:rsidRPr="00A5345A">
                              <w:rPr>
                                <w:rFonts w:ascii="Predator" w:hAnsi="Predator"/>
                                <w:color w:val="000000" w:themeColor="text1"/>
                                <w:sz w:val="11"/>
                                <w:szCs w:val="11"/>
                                <w:lang w:val="it-IT"/>
                              </w:rPr>
                              <w:t>Intel® Core™ Ultra 7 processor 356H</w:t>
                            </w:r>
                          </w:p>
                        </w:tc>
                      </w:tr>
                      <w:tr w:rsidR="00826035" w:rsidRPr="00D8024E" w14:paraId="154DB4EC" w14:textId="77777777" w:rsidTr="002054F5">
                        <w:trPr>
                          <w:gridAfter w:val="1"/>
                          <w:wAfter w:w="659" w:type="dxa"/>
                        </w:trPr>
                        <w:tc>
                          <w:tcPr>
                            <w:tcW w:w="1700" w:type="dxa"/>
                          </w:tcPr>
                          <w:p w14:paraId="1227A857" w14:textId="77777777" w:rsidR="00826035" w:rsidRPr="00CC6D1B" w:rsidRDefault="00826035" w:rsidP="008F5E1E">
                            <w:pPr>
                              <w:spacing w:after="0" w:line="240" w:lineRule="auto"/>
                              <w:rPr>
                                <w:rFonts w:ascii="Predator" w:hAnsi="Predator"/>
                                <w:b/>
                                <w:color w:val="00AECD"/>
                                <w:sz w:val="14"/>
                                <w:szCs w:val="14"/>
                              </w:rPr>
                            </w:pPr>
                            <w:r w:rsidRPr="00CC6D1B">
                              <w:rPr>
                                <w:rFonts w:ascii="Predator" w:hAnsi="Predator"/>
                                <w:b/>
                                <w:color w:val="00AECD"/>
                                <w:sz w:val="14"/>
                                <w:szCs w:val="14"/>
                              </w:rPr>
                              <w:t>Memory</w:t>
                            </w:r>
                            <w:r>
                              <w:rPr>
                                <w:rFonts w:ascii="Predator" w:hAnsi="Predator"/>
                                <w:b/>
                                <w:color w:val="00AECD"/>
                                <w:sz w:val="14"/>
                                <w:szCs w:val="14"/>
                                <w:vertAlign w:val="superscript"/>
                              </w:rPr>
                              <w:t>1, 2, 3</w:t>
                            </w:r>
                          </w:p>
                        </w:tc>
                        <w:tc>
                          <w:tcPr>
                            <w:tcW w:w="4215" w:type="dxa"/>
                            <w:gridSpan w:val="3"/>
                          </w:tcPr>
                          <w:p w14:paraId="119AE20D" w14:textId="48454FF3" w:rsidR="00826035" w:rsidRPr="00F54BB6" w:rsidRDefault="00957483" w:rsidP="00F54BB6">
                            <w:pPr>
                              <w:spacing w:after="0" w:line="240" w:lineRule="auto"/>
                              <w:rPr>
                                <w:rFonts w:ascii="Predator" w:hAnsi="Predator"/>
                                <w:color w:val="000000" w:themeColor="text1"/>
                                <w:sz w:val="11"/>
                                <w:szCs w:val="11"/>
                              </w:rPr>
                            </w:pPr>
                            <w:r w:rsidRPr="00F54BB6">
                              <w:rPr>
                                <w:rFonts w:ascii="Predator" w:hAnsi="Predator"/>
                                <w:color w:val="000000" w:themeColor="text1"/>
                                <w:sz w:val="11"/>
                                <w:szCs w:val="11"/>
                              </w:rPr>
                              <w:t xml:space="preserve">Up to </w:t>
                            </w:r>
                            <w:r w:rsidR="00F54BB6" w:rsidRPr="00F54BB6">
                              <w:rPr>
                                <w:rFonts w:ascii="Predator" w:hAnsi="Predator"/>
                                <w:color w:val="000000" w:themeColor="text1"/>
                                <w:sz w:val="11"/>
                                <w:szCs w:val="11"/>
                              </w:rPr>
                              <w:t>64</w:t>
                            </w:r>
                            <w:r w:rsidRPr="00F54BB6">
                              <w:rPr>
                                <w:rFonts w:ascii="Predator" w:hAnsi="Predator"/>
                                <w:color w:val="000000" w:themeColor="text1"/>
                                <w:sz w:val="11"/>
                                <w:szCs w:val="11"/>
                              </w:rPr>
                              <w:t xml:space="preserve"> </w:t>
                            </w:r>
                            <w:r w:rsidR="00826035" w:rsidRPr="00F54BB6">
                              <w:rPr>
                                <w:rFonts w:ascii="Predator" w:hAnsi="Predator"/>
                                <w:color w:val="000000" w:themeColor="text1"/>
                                <w:sz w:val="11"/>
                                <w:szCs w:val="11"/>
                              </w:rPr>
                              <w:t xml:space="preserve">Dual-channel DDR5 </w:t>
                            </w:r>
                            <w:r w:rsidR="00F54BB6">
                              <w:rPr>
                                <w:rFonts w:ascii="Predator" w:hAnsi="Predator"/>
                                <w:color w:val="000000" w:themeColor="text1"/>
                                <w:sz w:val="11"/>
                                <w:szCs w:val="11"/>
                              </w:rPr>
                              <w:t xml:space="preserve">using two </w:t>
                            </w:r>
                            <w:proofErr w:type="spellStart"/>
                            <w:r w:rsidR="00F54BB6">
                              <w:rPr>
                                <w:rFonts w:ascii="Predator" w:hAnsi="Predator"/>
                                <w:color w:val="000000" w:themeColor="text1"/>
                                <w:sz w:val="11"/>
                                <w:szCs w:val="11"/>
                              </w:rPr>
                              <w:t>soDIMM</w:t>
                            </w:r>
                            <w:proofErr w:type="spellEnd"/>
                            <w:r w:rsidR="00826035" w:rsidRPr="00F54BB6">
                              <w:rPr>
                                <w:rFonts w:ascii="Predator" w:hAnsi="Predator"/>
                                <w:color w:val="000000" w:themeColor="text1"/>
                                <w:sz w:val="11"/>
                                <w:szCs w:val="11"/>
                              </w:rPr>
                              <w:t xml:space="preserve"> </w:t>
                            </w:r>
                            <w:r w:rsidR="00F54BB6">
                              <w:rPr>
                                <w:rFonts w:ascii="Predator" w:hAnsi="Predator"/>
                                <w:color w:val="000000" w:themeColor="text1"/>
                                <w:sz w:val="11"/>
                                <w:szCs w:val="11"/>
                              </w:rPr>
                              <w:t>Modules</w:t>
                            </w:r>
                          </w:p>
                          <w:p w14:paraId="67B629D3" w14:textId="500F9D6F" w:rsidR="00826035" w:rsidRPr="00957483" w:rsidRDefault="00F54BB6" w:rsidP="00957483">
                            <w:pPr>
                              <w:spacing w:after="0" w:line="240" w:lineRule="auto"/>
                              <w:rPr>
                                <w:rFonts w:ascii="Predator" w:hAnsi="Predator"/>
                                <w:color w:val="000000" w:themeColor="text1"/>
                                <w:sz w:val="11"/>
                                <w:szCs w:val="11"/>
                              </w:rPr>
                            </w:pPr>
                            <w:r>
                              <w:rPr>
                                <w:rFonts w:ascii="Predator" w:hAnsi="Predator"/>
                                <w:color w:val="000000" w:themeColor="text1"/>
                                <w:sz w:val="11"/>
                                <w:szCs w:val="11"/>
                              </w:rPr>
                              <w:t>Dual-channel DDR5 SDRAM Support</w:t>
                            </w:r>
                          </w:p>
                        </w:tc>
                        <w:tc>
                          <w:tcPr>
                            <w:tcW w:w="4217" w:type="dxa"/>
                            <w:gridSpan w:val="5"/>
                          </w:tcPr>
                          <w:p w14:paraId="340DED19" w14:textId="13757B90" w:rsidR="00826035" w:rsidRPr="00F54BB6" w:rsidRDefault="00826035" w:rsidP="00F54BB6">
                            <w:pPr>
                              <w:spacing w:after="0" w:line="240" w:lineRule="auto"/>
                              <w:rPr>
                                <w:rFonts w:ascii="Predator" w:hAnsi="Predator"/>
                                <w:color w:val="000000" w:themeColor="text1"/>
                                <w:sz w:val="11"/>
                                <w:szCs w:val="11"/>
                              </w:rPr>
                            </w:pPr>
                            <w:r w:rsidRPr="00F54BB6">
                              <w:rPr>
                                <w:rFonts w:ascii="Predator" w:hAnsi="Predator"/>
                                <w:color w:val="000000" w:themeColor="text1"/>
                                <w:sz w:val="11"/>
                                <w:szCs w:val="11"/>
                              </w:rPr>
                              <w:t xml:space="preserve">Memory Frequency: Up to </w:t>
                            </w:r>
                            <w:r w:rsidR="00F54BB6" w:rsidRPr="00F54BB6">
                              <w:rPr>
                                <w:rFonts w:ascii="Predator" w:hAnsi="Predator"/>
                                <w:color w:val="000000" w:themeColor="text1"/>
                                <w:sz w:val="11"/>
                                <w:szCs w:val="11"/>
                              </w:rPr>
                              <w:t>6400</w:t>
                            </w:r>
                            <w:r w:rsidRPr="00F54BB6">
                              <w:rPr>
                                <w:rFonts w:ascii="Predator" w:hAnsi="Predator"/>
                                <w:color w:val="000000" w:themeColor="text1"/>
                                <w:sz w:val="11"/>
                                <w:szCs w:val="11"/>
                              </w:rPr>
                              <w:t xml:space="preserve"> MT/s</w:t>
                            </w:r>
                          </w:p>
                        </w:tc>
                      </w:tr>
                      <w:tr w:rsidR="008B0373" w:rsidRPr="00D8024E" w14:paraId="438C191D" w14:textId="77777777" w:rsidTr="002054F5">
                        <w:trPr>
                          <w:gridAfter w:val="1"/>
                          <w:wAfter w:w="659" w:type="dxa"/>
                        </w:trPr>
                        <w:tc>
                          <w:tcPr>
                            <w:tcW w:w="1700" w:type="dxa"/>
                          </w:tcPr>
                          <w:p w14:paraId="6122773B" w14:textId="77777777" w:rsidR="008B0373" w:rsidRPr="00CC6D1B" w:rsidRDefault="008B0373" w:rsidP="00471950">
                            <w:pPr>
                              <w:spacing w:after="0" w:line="240" w:lineRule="auto"/>
                              <w:rPr>
                                <w:rFonts w:ascii="Predator" w:hAnsi="Predator"/>
                                <w:b/>
                                <w:color w:val="00AECD"/>
                                <w:sz w:val="14"/>
                                <w:szCs w:val="14"/>
                              </w:rPr>
                            </w:pPr>
                            <w:r w:rsidRPr="00CC6D1B">
                              <w:rPr>
                                <w:rFonts w:ascii="Predator" w:hAnsi="Predator"/>
                                <w:b/>
                                <w:color w:val="00AECD"/>
                                <w:sz w:val="14"/>
                                <w:szCs w:val="14"/>
                              </w:rPr>
                              <w:t>Display</w:t>
                            </w:r>
                            <w:r>
                              <w:rPr>
                                <w:rFonts w:ascii="Predator" w:hAnsi="Predator"/>
                                <w:b/>
                                <w:color w:val="00AECD"/>
                                <w:sz w:val="14"/>
                                <w:szCs w:val="14"/>
                                <w:vertAlign w:val="superscript"/>
                              </w:rPr>
                              <w:t>4</w:t>
                            </w:r>
                          </w:p>
                        </w:tc>
                        <w:tc>
                          <w:tcPr>
                            <w:tcW w:w="5385" w:type="dxa"/>
                            <w:gridSpan w:val="4"/>
                          </w:tcPr>
                          <w:p w14:paraId="78F64A68" w14:textId="2FF80583" w:rsidR="00F54BB6" w:rsidRPr="00F54BB6" w:rsidRDefault="00F54BB6" w:rsidP="00F54BB6">
                            <w:pPr>
                              <w:spacing w:after="0" w:line="240" w:lineRule="auto"/>
                              <w:rPr>
                                <w:rFonts w:ascii="Predator" w:hAnsi="Predator"/>
                                <w:color w:val="000000" w:themeColor="text1"/>
                                <w:sz w:val="11"/>
                                <w:szCs w:val="11"/>
                              </w:rPr>
                            </w:pPr>
                            <w:r w:rsidRPr="00F54BB6">
                              <w:rPr>
                                <w:rFonts w:ascii="Predator" w:hAnsi="Predator"/>
                                <w:color w:val="000000" w:themeColor="text1"/>
                                <w:sz w:val="11"/>
                                <w:szCs w:val="11"/>
                              </w:rPr>
                              <w:t xml:space="preserve">16.0" display with OLED (Organic Light-Emitting Diode) </w:t>
                            </w:r>
                            <w:r w:rsidR="00072FB6">
                              <w:rPr>
                                <w:rFonts w:ascii="Predator" w:hAnsi="Predator"/>
                                <w:color w:val="000000" w:themeColor="text1"/>
                                <w:sz w:val="11"/>
                                <w:szCs w:val="11"/>
                              </w:rPr>
                              <w:t>T</w:t>
                            </w:r>
                            <w:r w:rsidRPr="00F54BB6">
                              <w:rPr>
                                <w:rFonts w:ascii="Predator" w:hAnsi="Predator"/>
                                <w:color w:val="000000" w:themeColor="text1"/>
                                <w:sz w:val="11"/>
                                <w:szCs w:val="11"/>
                              </w:rPr>
                              <w:t>echnology,</w:t>
                            </w:r>
                          </w:p>
                          <w:p w14:paraId="3B5EE969" w14:textId="1A51879A" w:rsidR="00F54BB6" w:rsidRPr="00F54BB6" w:rsidRDefault="00F54BB6" w:rsidP="00F54BB6">
                            <w:pPr>
                              <w:spacing w:after="0" w:line="240" w:lineRule="auto"/>
                              <w:rPr>
                                <w:rFonts w:ascii="Predator" w:hAnsi="Predator"/>
                                <w:color w:val="000000" w:themeColor="text1"/>
                                <w:sz w:val="11"/>
                                <w:szCs w:val="11"/>
                              </w:rPr>
                            </w:pPr>
                            <w:r w:rsidRPr="00F54BB6">
                              <w:rPr>
                                <w:rFonts w:ascii="Predator" w:hAnsi="Predator"/>
                                <w:color w:val="000000" w:themeColor="text1"/>
                                <w:sz w:val="11"/>
                                <w:szCs w:val="11"/>
                              </w:rPr>
                              <w:t>WQXGA 2560 x 1600, high-brightness (500 nits, typical value) Acer</w:t>
                            </w:r>
                            <w:r>
                              <w:rPr>
                                <w:rFonts w:ascii="Predator" w:hAnsi="Predator"/>
                                <w:color w:val="000000" w:themeColor="text1"/>
                                <w:sz w:val="11"/>
                                <w:szCs w:val="11"/>
                              </w:rPr>
                              <w:t xml:space="preserve"> </w:t>
                            </w:r>
                            <w:proofErr w:type="spellStart"/>
                            <w:r w:rsidRPr="00F54BB6">
                              <w:rPr>
                                <w:rFonts w:ascii="Predator" w:hAnsi="Predator"/>
                                <w:color w:val="000000" w:themeColor="text1"/>
                                <w:sz w:val="11"/>
                                <w:szCs w:val="11"/>
                              </w:rPr>
                              <w:t>CineCrystal</w:t>
                            </w:r>
                            <w:proofErr w:type="spellEnd"/>
                            <w:r w:rsidRPr="00F54BB6">
                              <w:rPr>
                                <w:rFonts w:ascii="Predator" w:hAnsi="Predator"/>
                                <w:color w:val="000000" w:themeColor="text1"/>
                                <w:sz w:val="11"/>
                                <w:szCs w:val="11"/>
                              </w:rPr>
                              <w:t>™</w:t>
                            </w:r>
                          </w:p>
                          <w:p w14:paraId="14602603" w14:textId="05980238" w:rsidR="008B0373" w:rsidRPr="00471950" w:rsidRDefault="00957483" w:rsidP="00F54BB6">
                            <w:pPr>
                              <w:pStyle w:val="ListParagraph"/>
                              <w:numPr>
                                <w:ilvl w:val="0"/>
                                <w:numId w:val="8"/>
                              </w:numPr>
                              <w:spacing w:after="0" w:line="240" w:lineRule="auto"/>
                              <w:ind w:left="175" w:hanging="141"/>
                              <w:rPr>
                                <w:rFonts w:ascii="Predator" w:hAnsi="Predator"/>
                                <w:color w:val="000000" w:themeColor="text1"/>
                                <w:sz w:val="11"/>
                                <w:szCs w:val="11"/>
                              </w:rPr>
                            </w:pPr>
                            <w:r w:rsidRPr="00957483">
                              <w:rPr>
                                <w:rFonts w:ascii="Predator" w:hAnsi="Predator"/>
                                <w:color w:val="000000" w:themeColor="text1"/>
                                <w:sz w:val="11"/>
                                <w:szCs w:val="11"/>
                              </w:rPr>
                              <w:t xml:space="preserve">16:10 </w:t>
                            </w:r>
                            <w:r w:rsidR="00072FB6">
                              <w:rPr>
                                <w:rFonts w:ascii="Predator" w:hAnsi="Predator"/>
                                <w:color w:val="000000" w:themeColor="text1"/>
                                <w:sz w:val="11"/>
                                <w:szCs w:val="11"/>
                              </w:rPr>
                              <w:t>A</w:t>
                            </w:r>
                            <w:r w:rsidRPr="00957483">
                              <w:rPr>
                                <w:rFonts w:ascii="Predator" w:hAnsi="Predator"/>
                                <w:color w:val="000000" w:themeColor="text1"/>
                                <w:sz w:val="11"/>
                                <w:szCs w:val="11"/>
                              </w:rPr>
                              <w:t>spect</w:t>
                            </w:r>
                            <w:r>
                              <w:rPr>
                                <w:rFonts w:ascii="Predator" w:hAnsi="Predator"/>
                                <w:color w:val="000000" w:themeColor="text1"/>
                                <w:sz w:val="11"/>
                                <w:szCs w:val="11"/>
                              </w:rPr>
                              <w:t xml:space="preserve"> </w:t>
                            </w:r>
                            <w:r w:rsidR="00072FB6">
                              <w:rPr>
                                <w:rFonts w:ascii="Predator" w:hAnsi="Predator"/>
                                <w:color w:val="000000" w:themeColor="text1"/>
                                <w:sz w:val="11"/>
                                <w:szCs w:val="11"/>
                              </w:rPr>
                              <w:t>R</w:t>
                            </w:r>
                            <w:r>
                              <w:rPr>
                                <w:rFonts w:ascii="Predator" w:hAnsi="Predator"/>
                                <w:color w:val="000000" w:themeColor="text1"/>
                                <w:sz w:val="11"/>
                                <w:szCs w:val="11"/>
                              </w:rPr>
                              <w:t>atio</w:t>
                            </w:r>
                            <w:r w:rsidR="008B0373" w:rsidRPr="00471950">
                              <w:rPr>
                                <w:rFonts w:ascii="Predator" w:hAnsi="Predator"/>
                                <w:color w:val="000000" w:themeColor="text1"/>
                                <w:sz w:val="11"/>
                                <w:szCs w:val="11"/>
                              </w:rPr>
                              <w:t>,</w:t>
                            </w:r>
                            <w:r w:rsidR="008B0373">
                              <w:t xml:space="preserve"> </w:t>
                            </w:r>
                            <w:r w:rsidR="00F54BB6">
                              <w:rPr>
                                <w:rFonts w:ascii="Predator" w:hAnsi="Predator"/>
                                <w:color w:val="000000" w:themeColor="text1"/>
                                <w:sz w:val="11"/>
                                <w:szCs w:val="11"/>
                              </w:rPr>
                              <w:t>DCI-P3</w:t>
                            </w:r>
                            <w:r w:rsidR="008B0373" w:rsidRPr="00B469D1">
                              <w:rPr>
                                <w:rFonts w:ascii="Predator" w:hAnsi="Predator"/>
                                <w:color w:val="000000" w:themeColor="text1"/>
                                <w:sz w:val="11"/>
                                <w:szCs w:val="11"/>
                              </w:rPr>
                              <w:t xml:space="preserve"> 100%</w:t>
                            </w:r>
                          </w:p>
                          <w:p w14:paraId="479F02F4" w14:textId="06004673" w:rsidR="008B0373" w:rsidRPr="00471950" w:rsidRDefault="00072FB6" w:rsidP="00471950">
                            <w:pPr>
                              <w:pStyle w:val="ListParagraph"/>
                              <w:numPr>
                                <w:ilvl w:val="0"/>
                                <w:numId w:val="8"/>
                              </w:numPr>
                              <w:spacing w:after="0" w:line="240" w:lineRule="auto"/>
                              <w:ind w:left="175" w:hanging="141"/>
                              <w:rPr>
                                <w:rFonts w:ascii="Predator" w:hAnsi="Predator"/>
                                <w:color w:val="000000" w:themeColor="text1"/>
                                <w:sz w:val="11"/>
                                <w:szCs w:val="11"/>
                              </w:rPr>
                            </w:pPr>
                            <w:r>
                              <w:rPr>
                                <w:rFonts w:ascii="Predator" w:hAnsi="Predator"/>
                                <w:color w:val="000000" w:themeColor="text1"/>
                                <w:sz w:val="11"/>
                                <w:szCs w:val="11"/>
                              </w:rPr>
                              <w:t>Supports up to 165Hz</w:t>
                            </w:r>
                          </w:p>
                          <w:p w14:paraId="5BC61F91" w14:textId="77777777" w:rsidR="008B0373" w:rsidRDefault="00072FB6" w:rsidP="00471950">
                            <w:pPr>
                              <w:pStyle w:val="ListParagraph"/>
                              <w:numPr>
                                <w:ilvl w:val="0"/>
                                <w:numId w:val="8"/>
                              </w:numPr>
                              <w:spacing w:after="0" w:line="240" w:lineRule="auto"/>
                              <w:ind w:left="175" w:hanging="141"/>
                              <w:rPr>
                                <w:rFonts w:ascii="Predator" w:hAnsi="Predator"/>
                                <w:color w:val="000000" w:themeColor="text1"/>
                                <w:sz w:val="11"/>
                                <w:szCs w:val="11"/>
                              </w:rPr>
                            </w:pPr>
                            <w:r>
                              <w:rPr>
                                <w:rFonts w:ascii="Predator" w:hAnsi="Predator"/>
                                <w:color w:val="000000" w:themeColor="text1"/>
                                <w:sz w:val="11"/>
                                <w:szCs w:val="11"/>
                              </w:rPr>
                              <w:t>NVIDIA Advanced Optimus Capable</w:t>
                            </w:r>
                          </w:p>
                          <w:p w14:paraId="62DC5FE2" w14:textId="77777777" w:rsidR="00072FB6" w:rsidRDefault="00072FB6" w:rsidP="00471950">
                            <w:pPr>
                              <w:pStyle w:val="ListParagraph"/>
                              <w:numPr>
                                <w:ilvl w:val="0"/>
                                <w:numId w:val="8"/>
                              </w:numPr>
                              <w:spacing w:after="0" w:line="240" w:lineRule="auto"/>
                              <w:ind w:left="175" w:hanging="141"/>
                              <w:rPr>
                                <w:rFonts w:ascii="Predator" w:hAnsi="Predator"/>
                                <w:color w:val="000000" w:themeColor="text1"/>
                                <w:sz w:val="11"/>
                                <w:szCs w:val="11"/>
                              </w:rPr>
                            </w:pPr>
                            <w:r>
                              <w:rPr>
                                <w:rFonts w:ascii="Predator" w:hAnsi="Predator"/>
                                <w:color w:val="000000" w:themeColor="text1"/>
                                <w:sz w:val="11"/>
                                <w:szCs w:val="11"/>
                              </w:rPr>
                              <w:t>Wide Viewing Angle up to 178 Degrees</w:t>
                            </w:r>
                          </w:p>
                          <w:p w14:paraId="3C153454" w14:textId="7EC1D25A" w:rsidR="00072FB6" w:rsidRPr="00471950" w:rsidRDefault="00072FB6" w:rsidP="00471950">
                            <w:pPr>
                              <w:pStyle w:val="ListParagraph"/>
                              <w:numPr>
                                <w:ilvl w:val="0"/>
                                <w:numId w:val="8"/>
                              </w:numPr>
                              <w:spacing w:after="0" w:line="240" w:lineRule="auto"/>
                              <w:ind w:left="175" w:hanging="141"/>
                              <w:rPr>
                                <w:rFonts w:ascii="Predator" w:hAnsi="Predator"/>
                                <w:color w:val="000000" w:themeColor="text1"/>
                                <w:sz w:val="11"/>
                                <w:szCs w:val="11"/>
                              </w:rPr>
                            </w:pPr>
                            <w:r>
                              <w:rPr>
                                <w:rFonts w:ascii="Predator" w:hAnsi="Predator"/>
                                <w:color w:val="000000" w:themeColor="text1"/>
                                <w:sz w:val="11"/>
                                <w:szCs w:val="11"/>
                              </w:rPr>
                              <w:t>Mercury Free, Environmentally Friendly</w:t>
                            </w:r>
                          </w:p>
                        </w:tc>
                        <w:tc>
                          <w:tcPr>
                            <w:tcW w:w="236" w:type="dxa"/>
                          </w:tcPr>
                          <w:p w14:paraId="2FB6783F" w14:textId="6A821E51" w:rsidR="00072FB6" w:rsidRDefault="00072FB6" w:rsidP="00072FB6">
                            <w:pPr>
                              <w:spacing w:after="0" w:line="240" w:lineRule="auto"/>
                              <w:rPr>
                                <w:rFonts w:ascii="Predator" w:hAnsi="Predator"/>
                                <w:color w:val="000000" w:themeColor="text1"/>
                                <w:sz w:val="11"/>
                                <w:szCs w:val="11"/>
                              </w:rPr>
                            </w:pPr>
                          </w:p>
                          <w:p w14:paraId="742712AE" w14:textId="58F8308E" w:rsidR="008B0373" w:rsidRPr="00072FB6" w:rsidRDefault="008B0373" w:rsidP="00072FB6">
                            <w:pPr>
                              <w:spacing w:after="0" w:line="240" w:lineRule="auto"/>
                              <w:rPr>
                                <w:rFonts w:ascii="Predator" w:hAnsi="Predator"/>
                                <w:color w:val="000000" w:themeColor="text1"/>
                                <w:sz w:val="11"/>
                                <w:szCs w:val="11"/>
                              </w:rPr>
                            </w:pPr>
                          </w:p>
                        </w:tc>
                        <w:tc>
                          <w:tcPr>
                            <w:tcW w:w="2811" w:type="dxa"/>
                            <w:gridSpan w:val="3"/>
                          </w:tcPr>
                          <w:p w14:paraId="57647291" w14:textId="03D95486" w:rsidR="008B0373" w:rsidRPr="00B469D1" w:rsidRDefault="008B0373" w:rsidP="00957483">
                            <w:pPr>
                              <w:pStyle w:val="ListParagraph"/>
                              <w:spacing w:after="0" w:line="240" w:lineRule="auto"/>
                              <w:ind w:left="175"/>
                              <w:rPr>
                                <w:rFonts w:ascii="Predator" w:hAnsi="Predator"/>
                                <w:color w:val="000000" w:themeColor="text1"/>
                                <w:sz w:val="11"/>
                                <w:szCs w:val="11"/>
                              </w:rPr>
                            </w:pPr>
                          </w:p>
                        </w:tc>
                      </w:tr>
                      <w:tr w:rsidR="00471950" w:rsidRPr="00D8024E" w14:paraId="14B395F0" w14:textId="77777777" w:rsidTr="002054F5">
                        <w:trPr>
                          <w:gridAfter w:val="1"/>
                          <w:wAfter w:w="659" w:type="dxa"/>
                        </w:trPr>
                        <w:tc>
                          <w:tcPr>
                            <w:tcW w:w="1700" w:type="dxa"/>
                          </w:tcPr>
                          <w:p w14:paraId="70AC51B6" w14:textId="36C45464" w:rsidR="00471950" w:rsidRPr="00CC6D1B" w:rsidRDefault="00471950" w:rsidP="00471950">
                            <w:pPr>
                              <w:spacing w:after="0" w:line="240" w:lineRule="auto"/>
                              <w:rPr>
                                <w:rFonts w:ascii="Predator" w:hAnsi="Predator"/>
                                <w:b/>
                                <w:color w:val="00AECD"/>
                                <w:sz w:val="14"/>
                                <w:szCs w:val="14"/>
                              </w:rPr>
                            </w:pPr>
                            <w:r w:rsidRPr="00CC6D1B">
                              <w:rPr>
                                <w:rFonts w:ascii="Predator" w:hAnsi="Predator"/>
                                <w:b/>
                                <w:color w:val="00AECD"/>
                                <w:sz w:val="14"/>
                                <w:szCs w:val="14"/>
                              </w:rPr>
                              <w:t>Graphics</w:t>
                            </w:r>
                            <w:r w:rsidRPr="00CC6D1B">
                              <w:rPr>
                                <w:rFonts w:ascii="Predator" w:hAnsi="Predator"/>
                                <w:b/>
                                <w:color w:val="00AECD"/>
                                <w:sz w:val="14"/>
                                <w:szCs w:val="14"/>
                                <w:vertAlign w:val="superscript"/>
                              </w:rPr>
                              <w:t>1</w:t>
                            </w:r>
                          </w:p>
                        </w:tc>
                        <w:tc>
                          <w:tcPr>
                            <w:tcW w:w="8432" w:type="dxa"/>
                            <w:gridSpan w:val="8"/>
                          </w:tcPr>
                          <w:p w14:paraId="523EA76F" w14:textId="1F2D7EC7" w:rsidR="00B66375" w:rsidRDefault="00B66375" w:rsidP="00471950">
                            <w:pPr>
                              <w:pStyle w:val="ListParagraph"/>
                              <w:numPr>
                                <w:ilvl w:val="0"/>
                                <w:numId w:val="8"/>
                              </w:numPr>
                              <w:spacing w:after="0" w:line="240" w:lineRule="auto"/>
                              <w:ind w:left="175" w:hanging="141"/>
                              <w:rPr>
                                <w:rFonts w:ascii="Predator" w:hAnsi="Predator"/>
                                <w:color w:val="000000" w:themeColor="text1"/>
                                <w:sz w:val="11"/>
                                <w:szCs w:val="11"/>
                              </w:rPr>
                            </w:pPr>
                            <w:r w:rsidRPr="00B66375">
                              <w:rPr>
                                <w:rFonts w:ascii="Predator" w:hAnsi="Predator"/>
                                <w:b/>
                                <w:bCs/>
                                <w:color w:val="000000" w:themeColor="text1"/>
                                <w:sz w:val="11"/>
                                <w:szCs w:val="11"/>
                              </w:rPr>
                              <w:t>NVIDIA</w:t>
                            </w:r>
                            <w:r w:rsidRPr="00B66375">
                              <w:rPr>
                                <w:rFonts w:ascii="Predator" w:hAnsi="Predator"/>
                                <w:b/>
                                <w:bCs/>
                                <w:color w:val="000000" w:themeColor="text1"/>
                                <w:sz w:val="11"/>
                                <w:szCs w:val="11"/>
                                <w:vertAlign w:val="superscript"/>
                              </w:rPr>
                              <w:t>®</w:t>
                            </w:r>
                            <w:r w:rsidRPr="00B66375">
                              <w:rPr>
                                <w:rFonts w:ascii="Predator" w:hAnsi="Predator"/>
                                <w:b/>
                                <w:bCs/>
                                <w:color w:val="000000" w:themeColor="text1"/>
                                <w:sz w:val="11"/>
                                <w:szCs w:val="11"/>
                              </w:rPr>
                              <w:t xml:space="preserve"> GeForce RTX™ 5070</w:t>
                            </w:r>
                            <w:r w:rsidR="00957483">
                              <w:rPr>
                                <w:rFonts w:ascii="Predator" w:hAnsi="Predator"/>
                                <w:b/>
                                <w:bCs/>
                                <w:color w:val="000000" w:themeColor="text1"/>
                                <w:sz w:val="11"/>
                                <w:szCs w:val="11"/>
                              </w:rPr>
                              <w:t xml:space="preserve"> </w:t>
                            </w:r>
                            <w:r w:rsidRPr="00B66375">
                              <w:rPr>
                                <w:rFonts w:ascii="Predator" w:hAnsi="Predator"/>
                                <w:color w:val="000000" w:themeColor="text1"/>
                                <w:sz w:val="11"/>
                                <w:szCs w:val="11"/>
                              </w:rPr>
                              <w:t xml:space="preserve">with </w:t>
                            </w:r>
                            <w:r w:rsidR="00957483">
                              <w:rPr>
                                <w:rFonts w:ascii="Predator" w:hAnsi="Predator"/>
                                <w:color w:val="000000" w:themeColor="text1"/>
                                <w:sz w:val="11"/>
                                <w:szCs w:val="11"/>
                              </w:rPr>
                              <w:t>8</w:t>
                            </w:r>
                            <w:r w:rsidRPr="00B66375">
                              <w:rPr>
                                <w:rFonts w:ascii="Predator" w:hAnsi="Predator"/>
                                <w:color w:val="000000" w:themeColor="text1"/>
                                <w:sz w:val="11"/>
                                <w:szCs w:val="11"/>
                              </w:rPr>
                              <w:t xml:space="preserve"> GB of dedicated GDDR7 VRA</w:t>
                            </w:r>
                            <w:r w:rsidRPr="00957483">
                              <w:rPr>
                                <w:rFonts w:ascii="Predator" w:hAnsi="Predator"/>
                                <w:color w:val="000000" w:themeColor="text1"/>
                                <w:sz w:val="11"/>
                                <w:szCs w:val="11"/>
                              </w:rPr>
                              <w:t>M</w:t>
                            </w:r>
                            <w:r w:rsidR="00957483">
                              <w:rPr>
                                <w:rFonts w:ascii="Predator" w:hAnsi="Predator"/>
                                <w:color w:val="000000" w:themeColor="text1"/>
                                <w:sz w:val="11"/>
                                <w:szCs w:val="11"/>
                              </w:rPr>
                              <w:t xml:space="preserve"> </w:t>
                            </w:r>
                          </w:p>
                          <w:p w14:paraId="1BA499F9" w14:textId="2DC607EB" w:rsidR="00114B84" w:rsidRPr="00114B84" w:rsidRDefault="00957483" w:rsidP="00A5345A">
                            <w:pPr>
                              <w:pStyle w:val="ListParagraph"/>
                              <w:numPr>
                                <w:ilvl w:val="0"/>
                                <w:numId w:val="8"/>
                              </w:numPr>
                              <w:spacing w:after="0" w:line="240" w:lineRule="auto"/>
                              <w:ind w:left="175" w:hanging="141"/>
                              <w:rPr>
                                <w:rFonts w:ascii="Predator" w:hAnsi="Predator"/>
                                <w:color w:val="000000" w:themeColor="text1"/>
                                <w:sz w:val="11"/>
                                <w:szCs w:val="11"/>
                              </w:rPr>
                            </w:pPr>
                            <w:r w:rsidRPr="00B66375">
                              <w:rPr>
                                <w:rFonts w:ascii="Predator" w:hAnsi="Predator"/>
                                <w:b/>
                                <w:bCs/>
                                <w:color w:val="000000" w:themeColor="text1"/>
                                <w:sz w:val="11"/>
                                <w:szCs w:val="11"/>
                              </w:rPr>
                              <w:t>NVIDIA</w:t>
                            </w:r>
                            <w:r w:rsidRPr="00B66375">
                              <w:rPr>
                                <w:rFonts w:ascii="Predator" w:hAnsi="Predator"/>
                                <w:b/>
                                <w:bCs/>
                                <w:color w:val="000000" w:themeColor="text1"/>
                                <w:sz w:val="11"/>
                                <w:szCs w:val="11"/>
                                <w:vertAlign w:val="superscript"/>
                              </w:rPr>
                              <w:t>®</w:t>
                            </w:r>
                            <w:r w:rsidRPr="00B66375">
                              <w:rPr>
                                <w:rFonts w:ascii="Predator" w:hAnsi="Predator"/>
                                <w:b/>
                                <w:bCs/>
                                <w:color w:val="000000" w:themeColor="text1"/>
                                <w:sz w:val="11"/>
                                <w:szCs w:val="11"/>
                              </w:rPr>
                              <w:t xml:space="preserve"> GeForce RTX™ 50</w:t>
                            </w:r>
                            <w:r>
                              <w:rPr>
                                <w:rFonts w:ascii="Predator" w:hAnsi="Predator"/>
                                <w:b/>
                                <w:bCs/>
                                <w:color w:val="000000" w:themeColor="text1"/>
                                <w:sz w:val="11"/>
                                <w:szCs w:val="11"/>
                              </w:rPr>
                              <w:t>6</w:t>
                            </w:r>
                            <w:r w:rsidRPr="00B66375">
                              <w:rPr>
                                <w:rFonts w:ascii="Predator" w:hAnsi="Predator"/>
                                <w:b/>
                                <w:bCs/>
                                <w:color w:val="000000" w:themeColor="text1"/>
                                <w:sz w:val="11"/>
                                <w:szCs w:val="11"/>
                              </w:rPr>
                              <w:t>0</w:t>
                            </w:r>
                            <w:r>
                              <w:rPr>
                                <w:rFonts w:ascii="Predator" w:hAnsi="Predator"/>
                                <w:b/>
                                <w:bCs/>
                                <w:color w:val="000000" w:themeColor="text1"/>
                                <w:sz w:val="11"/>
                                <w:szCs w:val="11"/>
                              </w:rPr>
                              <w:t xml:space="preserve"> </w:t>
                            </w:r>
                            <w:r w:rsidRPr="00B66375">
                              <w:rPr>
                                <w:rFonts w:ascii="Predator" w:hAnsi="Predator"/>
                                <w:color w:val="000000" w:themeColor="text1"/>
                                <w:sz w:val="11"/>
                                <w:szCs w:val="11"/>
                              </w:rPr>
                              <w:t xml:space="preserve">with </w:t>
                            </w:r>
                            <w:r>
                              <w:rPr>
                                <w:rFonts w:ascii="Predator" w:hAnsi="Predator"/>
                                <w:color w:val="000000" w:themeColor="text1"/>
                                <w:sz w:val="11"/>
                                <w:szCs w:val="11"/>
                              </w:rPr>
                              <w:t>8</w:t>
                            </w:r>
                            <w:r w:rsidRPr="00B66375">
                              <w:rPr>
                                <w:rFonts w:ascii="Predator" w:hAnsi="Predator"/>
                                <w:color w:val="000000" w:themeColor="text1"/>
                                <w:sz w:val="11"/>
                                <w:szCs w:val="11"/>
                              </w:rPr>
                              <w:t xml:space="preserve"> GB of dedicated GDDR7 VRA</w:t>
                            </w:r>
                            <w:r w:rsidRPr="00A5345A">
                              <w:rPr>
                                <w:rFonts w:ascii="Predator" w:hAnsi="Predator"/>
                                <w:color w:val="000000" w:themeColor="text1"/>
                                <w:sz w:val="11"/>
                                <w:szCs w:val="11"/>
                              </w:rPr>
                              <w:t>M</w:t>
                            </w:r>
                          </w:p>
                        </w:tc>
                      </w:tr>
                      <w:tr w:rsidR="00471950" w:rsidRPr="00D8024E" w14:paraId="499AB2D2" w14:textId="77777777" w:rsidTr="002054F5">
                        <w:trPr>
                          <w:gridAfter w:val="1"/>
                          <w:wAfter w:w="659" w:type="dxa"/>
                        </w:trPr>
                        <w:tc>
                          <w:tcPr>
                            <w:tcW w:w="1700" w:type="dxa"/>
                          </w:tcPr>
                          <w:p w14:paraId="488BDFAB" w14:textId="77777777" w:rsidR="00471950" w:rsidRPr="00CC6D1B" w:rsidRDefault="00471950" w:rsidP="00471950">
                            <w:pPr>
                              <w:spacing w:after="0" w:line="240" w:lineRule="auto"/>
                              <w:rPr>
                                <w:rFonts w:ascii="Predator" w:hAnsi="Predator"/>
                                <w:b/>
                                <w:color w:val="00AECD"/>
                                <w:sz w:val="14"/>
                                <w:szCs w:val="14"/>
                              </w:rPr>
                            </w:pPr>
                            <w:r w:rsidRPr="00CC6D1B">
                              <w:rPr>
                                <w:rFonts w:ascii="Predator" w:hAnsi="Predator"/>
                                <w:b/>
                                <w:color w:val="00AECD"/>
                                <w:sz w:val="14"/>
                                <w:szCs w:val="14"/>
                              </w:rPr>
                              <w:t>Audio</w:t>
                            </w:r>
                          </w:p>
                        </w:tc>
                        <w:tc>
                          <w:tcPr>
                            <w:tcW w:w="8432" w:type="dxa"/>
                            <w:gridSpan w:val="8"/>
                          </w:tcPr>
                          <w:p w14:paraId="1118A7E1" w14:textId="40476BAB" w:rsidR="008E3383" w:rsidRPr="008E3383" w:rsidRDefault="008E3383" w:rsidP="008E3383">
                            <w:pPr>
                              <w:pStyle w:val="ListParagraph"/>
                              <w:numPr>
                                <w:ilvl w:val="0"/>
                                <w:numId w:val="8"/>
                              </w:numPr>
                              <w:spacing w:after="0" w:line="240" w:lineRule="auto"/>
                              <w:ind w:left="175" w:hanging="141"/>
                              <w:rPr>
                                <w:rFonts w:ascii="Predator" w:hAnsi="Predator"/>
                                <w:color w:val="000000" w:themeColor="text1"/>
                                <w:sz w:val="11"/>
                                <w:szCs w:val="11"/>
                              </w:rPr>
                            </w:pPr>
                            <w:r w:rsidRPr="008E3383">
                              <w:rPr>
                                <w:rFonts w:ascii="Predator" w:hAnsi="Predator"/>
                                <w:color w:val="000000" w:themeColor="text1"/>
                                <w:sz w:val="11"/>
                                <w:szCs w:val="11"/>
                              </w:rPr>
                              <w:t>DTS</w:t>
                            </w:r>
                            <w:r w:rsidRPr="008E3383">
                              <w:rPr>
                                <w:rFonts w:ascii="Predator" w:hAnsi="Predator"/>
                                <w:color w:val="000000" w:themeColor="text1"/>
                                <w:sz w:val="11"/>
                                <w:szCs w:val="11"/>
                                <w:vertAlign w:val="superscript"/>
                              </w:rPr>
                              <w:t>®</w:t>
                            </w:r>
                            <w:r w:rsidRPr="008E3383">
                              <w:rPr>
                                <w:rFonts w:ascii="Predator" w:hAnsi="Predator"/>
                                <w:color w:val="000000" w:themeColor="text1"/>
                                <w:sz w:val="11"/>
                                <w:szCs w:val="11"/>
                              </w:rPr>
                              <w:t xml:space="preserve"> </w:t>
                            </w:r>
                            <w:proofErr w:type="gramStart"/>
                            <w:r w:rsidRPr="008E3383">
                              <w:rPr>
                                <w:rFonts w:ascii="Predator" w:hAnsi="Predator"/>
                                <w:color w:val="000000" w:themeColor="text1"/>
                                <w:sz w:val="11"/>
                                <w:szCs w:val="11"/>
                              </w:rPr>
                              <w:t>X:Ultra</w:t>
                            </w:r>
                            <w:proofErr w:type="gramEnd"/>
                            <w:r w:rsidRPr="008E3383">
                              <w:rPr>
                                <w:rFonts w:ascii="Predator" w:hAnsi="Predator"/>
                                <w:color w:val="000000" w:themeColor="text1"/>
                                <w:sz w:val="11"/>
                                <w:szCs w:val="11"/>
                              </w:rPr>
                              <w:t xml:space="preserve"> Audio, featuring optimized Bass, Loudness, Speaker Protection with up to 6 custom content modes via smart amplifier</w:t>
                            </w:r>
                          </w:p>
                          <w:p w14:paraId="79ED1563" w14:textId="146CD955" w:rsidR="008E3383" w:rsidRPr="008E3383" w:rsidRDefault="008E3383" w:rsidP="008E3383">
                            <w:pPr>
                              <w:pStyle w:val="ListParagraph"/>
                              <w:numPr>
                                <w:ilvl w:val="0"/>
                                <w:numId w:val="8"/>
                              </w:numPr>
                              <w:spacing w:after="0" w:line="240" w:lineRule="auto"/>
                              <w:ind w:left="175" w:hanging="141"/>
                              <w:rPr>
                                <w:rFonts w:ascii="Predator" w:hAnsi="Predator"/>
                                <w:color w:val="000000" w:themeColor="text1"/>
                                <w:sz w:val="11"/>
                                <w:szCs w:val="11"/>
                              </w:rPr>
                            </w:pPr>
                            <w:r w:rsidRPr="008E3383">
                              <w:rPr>
                                <w:rFonts w:ascii="Predator" w:hAnsi="Predator"/>
                                <w:color w:val="000000" w:themeColor="text1"/>
                                <w:sz w:val="11"/>
                                <w:szCs w:val="11"/>
                              </w:rPr>
                              <w:t>Supported in Windows Spatial Sound for PC Gaming with DTS Sound Unbound license integrated</w:t>
                            </w:r>
                          </w:p>
                          <w:p w14:paraId="175A6F14" w14:textId="0A695A48" w:rsidR="008E3383" w:rsidRPr="008E3383" w:rsidRDefault="008E3383" w:rsidP="008E3383">
                            <w:pPr>
                              <w:pStyle w:val="ListParagraph"/>
                              <w:numPr>
                                <w:ilvl w:val="0"/>
                                <w:numId w:val="8"/>
                              </w:numPr>
                              <w:spacing w:after="0" w:line="240" w:lineRule="auto"/>
                              <w:ind w:left="175" w:hanging="141"/>
                              <w:rPr>
                                <w:rFonts w:ascii="Predator" w:hAnsi="Predator"/>
                                <w:color w:val="000000" w:themeColor="text1"/>
                                <w:sz w:val="11"/>
                                <w:szCs w:val="11"/>
                              </w:rPr>
                            </w:pPr>
                            <w:r w:rsidRPr="008E3383">
                              <w:rPr>
                                <w:rFonts w:ascii="Predator" w:hAnsi="Predator"/>
                                <w:color w:val="000000" w:themeColor="text1"/>
                                <w:sz w:val="11"/>
                                <w:szCs w:val="11"/>
                              </w:rPr>
                              <w:t>Immersive audio rendering over headphones and internal speakers</w:t>
                            </w:r>
                          </w:p>
                          <w:p w14:paraId="03640C57" w14:textId="08C9F283" w:rsidR="008E3383" w:rsidRPr="008E3383" w:rsidRDefault="008E3383" w:rsidP="008E3383">
                            <w:pPr>
                              <w:pStyle w:val="ListParagraph"/>
                              <w:numPr>
                                <w:ilvl w:val="0"/>
                                <w:numId w:val="8"/>
                              </w:numPr>
                              <w:spacing w:after="0" w:line="240" w:lineRule="auto"/>
                              <w:ind w:left="175" w:hanging="141"/>
                              <w:rPr>
                                <w:rFonts w:ascii="Predator" w:hAnsi="Predator"/>
                                <w:color w:val="000000" w:themeColor="text1"/>
                                <w:sz w:val="11"/>
                                <w:szCs w:val="11"/>
                              </w:rPr>
                            </w:pPr>
                            <w:r w:rsidRPr="008E3383">
                              <w:rPr>
                                <w:rFonts w:ascii="Predator" w:hAnsi="Predator"/>
                                <w:color w:val="000000" w:themeColor="text1"/>
                                <w:sz w:val="11"/>
                                <w:szCs w:val="11"/>
                              </w:rPr>
                              <w:t xml:space="preserve">High SNR DAC with 2.1 </w:t>
                            </w:r>
                            <w:proofErr w:type="spellStart"/>
                            <w:r w:rsidRPr="008E3383">
                              <w:rPr>
                                <w:rFonts w:ascii="Predator" w:hAnsi="Predator"/>
                                <w:color w:val="000000" w:themeColor="text1"/>
                                <w:sz w:val="11"/>
                                <w:szCs w:val="11"/>
                              </w:rPr>
                              <w:t>Vrms</w:t>
                            </w:r>
                            <w:proofErr w:type="spellEnd"/>
                            <w:r w:rsidRPr="008E3383">
                              <w:rPr>
                                <w:rFonts w:ascii="Predator" w:hAnsi="Predator"/>
                                <w:color w:val="000000" w:themeColor="text1"/>
                                <w:sz w:val="11"/>
                                <w:szCs w:val="11"/>
                              </w:rPr>
                              <w:t xml:space="preserve"> out capability and can driver high impedance headphone (up to 600 ohm)</w:t>
                            </w:r>
                          </w:p>
                          <w:p w14:paraId="303A1051" w14:textId="4D6ECED0" w:rsidR="008E3383" w:rsidRDefault="008E3383" w:rsidP="008E3383">
                            <w:pPr>
                              <w:pStyle w:val="ListParagraph"/>
                              <w:numPr>
                                <w:ilvl w:val="0"/>
                                <w:numId w:val="8"/>
                              </w:numPr>
                              <w:spacing w:after="0" w:line="240" w:lineRule="auto"/>
                              <w:ind w:left="175" w:hanging="141"/>
                              <w:rPr>
                                <w:rFonts w:ascii="Predator" w:hAnsi="Predator"/>
                                <w:color w:val="000000" w:themeColor="text1"/>
                                <w:sz w:val="11"/>
                                <w:szCs w:val="11"/>
                              </w:rPr>
                            </w:pPr>
                            <w:r w:rsidRPr="008E3383">
                              <w:rPr>
                                <w:rFonts w:ascii="Predator" w:hAnsi="Predator"/>
                                <w:color w:val="000000" w:themeColor="text1"/>
                                <w:sz w:val="11"/>
                                <w:szCs w:val="11"/>
                              </w:rPr>
                              <w:t xml:space="preserve">Acer </w:t>
                            </w:r>
                            <w:proofErr w:type="spellStart"/>
                            <w:r w:rsidRPr="008E3383">
                              <w:rPr>
                                <w:rFonts w:ascii="Predator" w:hAnsi="Predator"/>
                                <w:color w:val="000000" w:themeColor="text1"/>
                                <w:sz w:val="11"/>
                                <w:szCs w:val="11"/>
                              </w:rPr>
                              <w:t>Purified.Voice</w:t>
                            </w:r>
                            <w:proofErr w:type="spellEnd"/>
                            <w:r w:rsidRPr="008E3383">
                              <w:rPr>
                                <w:rFonts w:ascii="Predator" w:hAnsi="Predator"/>
                                <w:color w:val="000000" w:themeColor="text1"/>
                                <w:sz w:val="11"/>
                                <w:szCs w:val="11"/>
                              </w:rPr>
                              <w:t xml:space="preserve"> technology with AI noise reduction in 3 mics array built-in microphones to support Advanced Privacy Mode. Features include far-field pickup, dynamic noise reduction through neural network, adaptive beam forming, and pre-defined personal and conference call modes.</w:t>
                            </w:r>
                          </w:p>
                          <w:p w14:paraId="7FF7FD87" w14:textId="58561BD7" w:rsidR="00A5345A" w:rsidRPr="008E3383" w:rsidRDefault="00A5345A" w:rsidP="008E3383">
                            <w:pPr>
                              <w:pStyle w:val="ListParagraph"/>
                              <w:numPr>
                                <w:ilvl w:val="0"/>
                                <w:numId w:val="8"/>
                              </w:numPr>
                              <w:spacing w:after="0" w:line="240" w:lineRule="auto"/>
                              <w:ind w:left="175" w:hanging="141"/>
                              <w:rPr>
                                <w:rFonts w:ascii="Predator" w:hAnsi="Predator"/>
                                <w:color w:val="000000" w:themeColor="text1"/>
                                <w:sz w:val="11"/>
                                <w:szCs w:val="11"/>
                              </w:rPr>
                            </w:pPr>
                            <w:proofErr w:type="spellStart"/>
                            <w:r w:rsidRPr="00A5345A">
                              <w:rPr>
                                <w:rFonts w:ascii="Predator" w:hAnsi="Predator"/>
                                <w:color w:val="000000" w:themeColor="text1"/>
                                <w:sz w:val="11"/>
                                <w:szCs w:val="11"/>
                              </w:rPr>
                              <w:t>Soundwire</w:t>
                            </w:r>
                            <w:proofErr w:type="spellEnd"/>
                            <w:r w:rsidRPr="00A5345A">
                              <w:rPr>
                                <w:rFonts w:ascii="Predator" w:hAnsi="Predator"/>
                                <w:color w:val="000000" w:themeColor="text1"/>
                                <w:sz w:val="11"/>
                                <w:szCs w:val="11"/>
                              </w:rPr>
                              <w:t xml:space="preserve"> Codec with MSFT SDCA 1.0 driver supported</w:t>
                            </w:r>
                          </w:p>
                          <w:p w14:paraId="3E90BB6F" w14:textId="5251E908" w:rsidR="008E3383" w:rsidRPr="008E3383" w:rsidRDefault="008E3383" w:rsidP="008E3383">
                            <w:pPr>
                              <w:pStyle w:val="ListParagraph"/>
                              <w:numPr>
                                <w:ilvl w:val="0"/>
                                <w:numId w:val="8"/>
                              </w:numPr>
                              <w:spacing w:after="0" w:line="240" w:lineRule="auto"/>
                              <w:ind w:left="175" w:hanging="141"/>
                              <w:rPr>
                                <w:rFonts w:ascii="Predator" w:hAnsi="Predator"/>
                                <w:color w:val="000000" w:themeColor="text1"/>
                                <w:sz w:val="11"/>
                                <w:szCs w:val="11"/>
                              </w:rPr>
                            </w:pPr>
                            <w:r w:rsidRPr="008E3383">
                              <w:rPr>
                                <w:rFonts w:ascii="Predator" w:hAnsi="Predator"/>
                                <w:color w:val="000000" w:themeColor="text1"/>
                                <w:sz w:val="11"/>
                                <w:szCs w:val="11"/>
                              </w:rPr>
                              <w:t>Compatible with Cortana with Voice</w:t>
                            </w:r>
                          </w:p>
                          <w:p w14:paraId="51735A27" w14:textId="7A8599D8" w:rsidR="008E3383" w:rsidRPr="008E3383" w:rsidRDefault="008E3383" w:rsidP="008E3383">
                            <w:pPr>
                              <w:pStyle w:val="ListParagraph"/>
                              <w:numPr>
                                <w:ilvl w:val="0"/>
                                <w:numId w:val="8"/>
                              </w:numPr>
                              <w:spacing w:after="0" w:line="240" w:lineRule="auto"/>
                              <w:ind w:left="175" w:hanging="141"/>
                              <w:rPr>
                                <w:rFonts w:ascii="Predator" w:hAnsi="Predator"/>
                                <w:color w:val="000000" w:themeColor="text1"/>
                                <w:sz w:val="11"/>
                                <w:szCs w:val="11"/>
                              </w:rPr>
                            </w:pPr>
                            <w:r w:rsidRPr="008E3383">
                              <w:rPr>
                                <w:rFonts w:ascii="Predator" w:hAnsi="Predator"/>
                                <w:color w:val="000000" w:themeColor="text1"/>
                                <w:sz w:val="11"/>
                                <w:szCs w:val="11"/>
                              </w:rPr>
                              <w:t>Acer TrueHarmony Technology for lower distortion, wider frequency range, headphone-like audio and powerful sound</w:t>
                            </w:r>
                          </w:p>
                          <w:p w14:paraId="7CEA7515" w14:textId="31EBA52E" w:rsidR="00114B84" w:rsidRPr="00114B84" w:rsidRDefault="008E3383" w:rsidP="008E3383">
                            <w:pPr>
                              <w:pStyle w:val="ListParagraph"/>
                              <w:numPr>
                                <w:ilvl w:val="0"/>
                                <w:numId w:val="8"/>
                              </w:numPr>
                              <w:spacing w:after="0" w:line="240" w:lineRule="auto"/>
                              <w:ind w:left="175" w:hanging="141"/>
                              <w:rPr>
                                <w:rFonts w:ascii="Predator" w:hAnsi="Predator"/>
                                <w:color w:val="000000" w:themeColor="text1"/>
                                <w:sz w:val="11"/>
                                <w:szCs w:val="11"/>
                              </w:rPr>
                            </w:pPr>
                            <w:r w:rsidRPr="008E3383">
                              <w:rPr>
                                <w:rFonts w:ascii="Predator" w:hAnsi="Predator"/>
                                <w:color w:val="000000" w:themeColor="text1"/>
                                <w:sz w:val="11"/>
                                <w:szCs w:val="11"/>
                              </w:rPr>
                              <w:t xml:space="preserve">Hi-Res Audio Certification by JAS </w:t>
                            </w:r>
                            <w:proofErr w:type="gramStart"/>
                            <w:r w:rsidRPr="008E3383">
                              <w:rPr>
                                <w:rFonts w:ascii="Predator" w:hAnsi="Predator"/>
                                <w:color w:val="000000" w:themeColor="text1"/>
                                <w:sz w:val="11"/>
                                <w:szCs w:val="11"/>
                              </w:rPr>
                              <w:t>( Headphone</w:t>
                            </w:r>
                            <w:proofErr w:type="gramEnd"/>
                            <w:r w:rsidRPr="008E3383">
                              <w:rPr>
                                <w:rFonts w:ascii="Predator" w:hAnsi="Predator"/>
                                <w:color w:val="000000" w:themeColor="text1"/>
                                <w:sz w:val="11"/>
                                <w:szCs w:val="11"/>
                              </w:rPr>
                              <w:t xml:space="preserve"> Output setting supported up to 24bit /192KHz)</w:t>
                            </w:r>
                          </w:p>
                        </w:tc>
                      </w:tr>
                      <w:tr w:rsidR="00471950" w:rsidRPr="00D8024E" w14:paraId="545D7C98" w14:textId="77777777" w:rsidTr="002054F5">
                        <w:trPr>
                          <w:gridAfter w:val="1"/>
                          <w:wAfter w:w="659" w:type="dxa"/>
                        </w:trPr>
                        <w:tc>
                          <w:tcPr>
                            <w:tcW w:w="1700" w:type="dxa"/>
                          </w:tcPr>
                          <w:p w14:paraId="4ECAF66F" w14:textId="702C7E6C" w:rsidR="00471950" w:rsidRPr="00CC6D1B" w:rsidRDefault="00471950" w:rsidP="00471950">
                            <w:pPr>
                              <w:spacing w:after="0" w:line="240" w:lineRule="auto"/>
                              <w:rPr>
                                <w:rFonts w:ascii="Predator" w:hAnsi="Predator"/>
                                <w:b/>
                                <w:color w:val="00AECD"/>
                                <w:sz w:val="14"/>
                                <w:szCs w:val="14"/>
                              </w:rPr>
                            </w:pPr>
                            <w:r w:rsidRPr="00CC6D1B">
                              <w:rPr>
                                <w:rFonts w:ascii="Predator" w:hAnsi="Predator"/>
                                <w:b/>
                                <w:color w:val="00AECD"/>
                                <w:sz w:val="14"/>
                                <w:szCs w:val="14"/>
                              </w:rPr>
                              <w:t>Storage</w:t>
                            </w:r>
                          </w:p>
                        </w:tc>
                        <w:tc>
                          <w:tcPr>
                            <w:tcW w:w="4215" w:type="dxa"/>
                            <w:gridSpan w:val="3"/>
                          </w:tcPr>
                          <w:p w14:paraId="5B5CD97D" w14:textId="77777777" w:rsidR="00471950" w:rsidRPr="00114B84" w:rsidRDefault="00471950" w:rsidP="00471950">
                            <w:pPr>
                              <w:spacing w:after="0" w:line="240" w:lineRule="auto"/>
                              <w:rPr>
                                <w:rFonts w:ascii="Predator" w:hAnsi="Predator"/>
                                <w:b/>
                                <w:color w:val="000000" w:themeColor="text1"/>
                                <w:sz w:val="11"/>
                                <w:szCs w:val="11"/>
                              </w:rPr>
                            </w:pPr>
                            <w:r w:rsidRPr="00114B84">
                              <w:rPr>
                                <w:rFonts w:ascii="Predator" w:hAnsi="Predator"/>
                                <w:b/>
                                <w:color w:val="000000" w:themeColor="text1"/>
                                <w:sz w:val="11"/>
                                <w:szCs w:val="11"/>
                              </w:rPr>
                              <w:t xml:space="preserve">Solid state drive: </w:t>
                            </w:r>
                          </w:p>
                          <w:p w14:paraId="76E982A2" w14:textId="2D64D5C0" w:rsidR="00471950" w:rsidRPr="00114B84" w:rsidRDefault="00471950" w:rsidP="00471950">
                            <w:pPr>
                              <w:pStyle w:val="ListParagraph"/>
                              <w:numPr>
                                <w:ilvl w:val="0"/>
                                <w:numId w:val="8"/>
                              </w:numPr>
                              <w:spacing w:after="0" w:line="240" w:lineRule="auto"/>
                              <w:ind w:left="175" w:hanging="141"/>
                              <w:rPr>
                                <w:rFonts w:ascii="Predator" w:hAnsi="Predator"/>
                                <w:b/>
                                <w:color w:val="000000" w:themeColor="text1"/>
                                <w:sz w:val="11"/>
                                <w:szCs w:val="11"/>
                              </w:rPr>
                            </w:pPr>
                            <w:r w:rsidRPr="00114B84">
                              <w:rPr>
                                <w:rFonts w:ascii="Predator" w:hAnsi="Predator"/>
                                <w:color w:val="000000" w:themeColor="text1"/>
                                <w:sz w:val="11"/>
                                <w:szCs w:val="11"/>
                              </w:rPr>
                              <w:t>512 GB / 1 TB</w:t>
                            </w:r>
                            <w:r w:rsidR="008E3383">
                              <w:rPr>
                                <w:rFonts w:ascii="Predator" w:hAnsi="Predator"/>
                                <w:color w:val="000000" w:themeColor="text1"/>
                                <w:sz w:val="11"/>
                                <w:szCs w:val="11"/>
                              </w:rPr>
                              <w:t xml:space="preserve"> / </w:t>
                            </w:r>
                            <w:r w:rsidRPr="00114B84">
                              <w:rPr>
                                <w:rFonts w:ascii="Predator" w:hAnsi="Predator"/>
                                <w:color w:val="000000" w:themeColor="text1"/>
                                <w:sz w:val="11"/>
                                <w:szCs w:val="11"/>
                              </w:rPr>
                              <w:t>PCIe Gen4, 16 Gb/s, NVMe</w:t>
                            </w:r>
                          </w:p>
                        </w:tc>
                        <w:tc>
                          <w:tcPr>
                            <w:tcW w:w="4217" w:type="dxa"/>
                            <w:gridSpan w:val="5"/>
                          </w:tcPr>
                          <w:p w14:paraId="55A920D5" w14:textId="2F687F3B" w:rsidR="00471950" w:rsidRPr="00114B84" w:rsidRDefault="00471950" w:rsidP="005A0086">
                            <w:pPr>
                              <w:pStyle w:val="ListParagraph"/>
                              <w:spacing w:after="0" w:line="240" w:lineRule="auto"/>
                              <w:ind w:left="175"/>
                              <w:rPr>
                                <w:rFonts w:ascii="Predator" w:hAnsi="Predator"/>
                                <w:b/>
                                <w:color w:val="000000" w:themeColor="text1"/>
                                <w:sz w:val="11"/>
                                <w:szCs w:val="11"/>
                              </w:rPr>
                            </w:pPr>
                          </w:p>
                        </w:tc>
                      </w:tr>
                      <w:tr w:rsidR="008E3383" w:rsidRPr="00D8024E" w14:paraId="431B4C5A" w14:textId="77777777" w:rsidTr="002054F5">
                        <w:trPr>
                          <w:gridAfter w:val="1"/>
                          <w:wAfter w:w="659" w:type="dxa"/>
                        </w:trPr>
                        <w:tc>
                          <w:tcPr>
                            <w:tcW w:w="1700" w:type="dxa"/>
                          </w:tcPr>
                          <w:p w14:paraId="2181BEAB" w14:textId="77777777" w:rsidR="008E3383" w:rsidRPr="00CC6D1B" w:rsidRDefault="008E3383" w:rsidP="00471950">
                            <w:pPr>
                              <w:spacing w:after="0" w:line="240" w:lineRule="auto"/>
                              <w:rPr>
                                <w:rFonts w:ascii="Predator" w:hAnsi="Predator"/>
                                <w:b/>
                                <w:color w:val="00AECD"/>
                                <w:sz w:val="14"/>
                                <w:szCs w:val="14"/>
                              </w:rPr>
                            </w:pPr>
                            <w:r w:rsidRPr="00CC6D1B">
                              <w:rPr>
                                <w:rFonts w:ascii="Predator" w:hAnsi="Predator"/>
                                <w:b/>
                                <w:color w:val="00AECD"/>
                                <w:sz w:val="14"/>
                                <w:szCs w:val="14"/>
                              </w:rPr>
                              <w:t>Webcam</w:t>
                            </w:r>
                            <w:r w:rsidRPr="00CC6D1B">
                              <w:rPr>
                                <w:rFonts w:ascii="Predator" w:hAnsi="Predator"/>
                                <w:b/>
                                <w:color w:val="00AECD"/>
                                <w:sz w:val="14"/>
                                <w:szCs w:val="14"/>
                                <w:vertAlign w:val="superscript"/>
                              </w:rPr>
                              <w:t>1</w:t>
                            </w:r>
                          </w:p>
                        </w:tc>
                        <w:tc>
                          <w:tcPr>
                            <w:tcW w:w="4215" w:type="dxa"/>
                            <w:gridSpan w:val="3"/>
                          </w:tcPr>
                          <w:p w14:paraId="7D79D0E4" w14:textId="77777777" w:rsidR="00957483" w:rsidRPr="00957483" w:rsidRDefault="00957483" w:rsidP="00957483">
                            <w:pPr>
                              <w:spacing w:after="0" w:line="240" w:lineRule="auto"/>
                              <w:rPr>
                                <w:rFonts w:ascii="Predator" w:hAnsi="Predator"/>
                                <w:color w:val="000000" w:themeColor="text1"/>
                                <w:sz w:val="11"/>
                                <w:szCs w:val="11"/>
                              </w:rPr>
                            </w:pPr>
                            <w:r w:rsidRPr="00957483">
                              <w:rPr>
                                <w:rFonts w:ascii="Predator" w:hAnsi="Predator"/>
                                <w:color w:val="000000" w:themeColor="text1"/>
                                <w:sz w:val="11"/>
                                <w:szCs w:val="11"/>
                              </w:rPr>
                              <w:t>UFC with</w:t>
                            </w:r>
                          </w:p>
                          <w:p w14:paraId="454FC2E6" w14:textId="7486D863" w:rsidR="00957483" w:rsidRDefault="00F54BB6" w:rsidP="00957483">
                            <w:pPr>
                              <w:pStyle w:val="ListParagraph"/>
                              <w:numPr>
                                <w:ilvl w:val="0"/>
                                <w:numId w:val="8"/>
                              </w:numPr>
                              <w:spacing w:after="0" w:line="240" w:lineRule="auto"/>
                              <w:rPr>
                                <w:rFonts w:ascii="Predator" w:hAnsi="Predator"/>
                                <w:color w:val="000000" w:themeColor="text1"/>
                                <w:sz w:val="11"/>
                                <w:szCs w:val="11"/>
                              </w:rPr>
                            </w:pPr>
                            <w:r w:rsidRPr="00F54BB6">
                              <w:rPr>
                                <w:rFonts w:ascii="Predator" w:hAnsi="Predator"/>
                                <w:color w:val="000000" w:themeColor="text1"/>
                                <w:sz w:val="11"/>
                                <w:szCs w:val="11"/>
                              </w:rPr>
                              <w:t>Narrow USB FHD camera</w:t>
                            </w:r>
                            <w:r>
                              <w:rPr>
                                <w:rFonts w:ascii="Predator" w:hAnsi="Predator"/>
                                <w:color w:val="000000" w:themeColor="text1"/>
                                <w:sz w:val="11"/>
                                <w:szCs w:val="11"/>
                              </w:rPr>
                              <w:t xml:space="preserve"> </w:t>
                            </w:r>
                            <w:r w:rsidRPr="00F54BB6">
                              <w:rPr>
                                <w:rFonts w:ascii="Predator" w:hAnsi="Predator"/>
                                <w:color w:val="000000" w:themeColor="text1"/>
                                <w:sz w:val="11"/>
                                <w:szCs w:val="11"/>
                              </w:rPr>
                              <w:t>+</w:t>
                            </w:r>
                            <w:r>
                              <w:rPr>
                                <w:rFonts w:ascii="Predator" w:hAnsi="Predator"/>
                                <w:color w:val="000000" w:themeColor="text1"/>
                                <w:sz w:val="11"/>
                                <w:szCs w:val="11"/>
                              </w:rPr>
                              <w:t xml:space="preserve"> </w:t>
                            </w:r>
                            <w:r w:rsidRPr="00F54BB6">
                              <w:rPr>
                                <w:rFonts w:ascii="Predator" w:hAnsi="Predator"/>
                                <w:color w:val="000000" w:themeColor="text1"/>
                                <w:sz w:val="11"/>
                                <w:szCs w:val="11"/>
                              </w:rPr>
                              <w:t>IR camera with blue glass</w:t>
                            </w:r>
                          </w:p>
                          <w:p w14:paraId="0229F91F" w14:textId="05912914" w:rsidR="008E3383" w:rsidRPr="00957483" w:rsidRDefault="00957483" w:rsidP="00957483">
                            <w:pPr>
                              <w:pStyle w:val="ListParagraph"/>
                              <w:numPr>
                                <w:ilvl w:val="0"/>
                                <w:numId w:val="8"/>
                              </w:numPr>
                              <w:spacing w:after="0" w:line="240" w:lineRule="auto"/>
                              <w:rPr>
                                <w:rFonts w:ascii="Predator" w:hAnsi="Predator"/>
                                <w:color w:val="000000" w:themeColor="text1"/>
                                <w:sz w:val="11"/>
                                <w:szCs w:val="11"/>
                              </w:rPr>
                            </w:pPr>
                            <w:r w:rsidRPr="00957483">
                              <w:rPr>
                                <w:rFonts w:ascii="Predator" w:hAnsi="Predator"/>
                                <w:color w:val="000000" w:themeColor="text1"/>
                                <w:sz w:val="11"/>
                                <w:szCs w:val="11"/>
                              </w:rPr>
                              <w:t>1920 x 1080 resolution Dual Mic</w:t>
                            </w:r>
                            <w:r w:rsidR="00F54BB6">
                              <w:rPr>
                                <w:rFonts w:ascii="Predator" w:hAnsi="Predator"/>
                                <w:color w:val="000000" w:themeColor="text1"/>
                                <w:sz w:val="11"/>
                                <w:szCs w:val="11"/>
                              </w:rPr>
                              <w:t xml:space="preserve">                                                               </w:t>
                            </w:r>
                          </w:p>
                        </w:tc>
                        <w:tc>
                          <w:tcPr>
                            <w:tcW w:w="4217" w:type="dxa"/>
                            <w:gridSpan w:val="5"/>
                          </w:tcPr>
                          <w:p w14:paraId="04846A6D" w14:textId="77777777" w:rsidR="008E3383" w:rsidRDefault="008E3383" w:rsidP="00957483">
                            <w:pPr>
                              <w:spacing w:after="0" w:line="240" w:lineRule="auto"/>
                              <w:rPr>
                                <w:rFonts w:ascii="Predator" w:hAnsi="Predator"/>
                                <w:color w:val="000000" w:themeColor="text1"/>
                                <w:sz w:val="11"/>
                                <w:szCs w:val="11"/>
                              </w:rPr>
                            </w:pPr>
                          </w:p>
                          <w:p w14:paraId="67B1ECBC" w14:textId="77777777" w:rsidR="00957483" w:rsidRDefault="00F54BB6" w:rsidP="00F54BB6">
                            <w:pPr>
                              <w:pStyle w:val="ListParagraph"/>
                              <w:numPr>
                                <w:ilvl w:val="0"/>
                                <w:numId w:val="8"/>
                              </w:numPr>
                              <w:spacing w:after="0" w:line="240" w:lineRule="auto"/>
                              <w:rPr>
                                <w:rFonts w:ascii="Predator" w:hAnsi="Predator"/>
                                <w:color w:val="000000" w:themeColor="text1"/>
                                <w:sz w:val="11"/>
                                <w:szCs w:val="11"/>
                              </w:rPr>
                            </w:pPr>
                            <w:r w:rsidRPr="00F54BB6">
                              <w:rPr>
                                <w:rFonts w:ascii="Predator" w:hAnsi="Predator"/>
                                <w:color w:val="000000" w:themeColor="text1"/>
                                <w:sz w:val="11"/>
                                <w:szCs w:val="11"/>
                              </w:rPr>
                              <w:t>Staggered High Dynamic Range (SHDR)</w:t>
                            </w:r>
                          </w:p>
                          <w:p w14:paraId="73DEBD91" w14:textId="76F05713" w:rsidR="00F54BB6" w:rsidRPr="00F54BB6" w:rsidRDefault="00F54BB6" w:rsidP="00F54BB6">
                            <w:pPr>
                              <w:pStyle w:val="ListParagraph"/>
                              <w:numPr>
                                <w:ilvl w:val="0"/>
                                <w:numId w:val="8"/>
                              </w:numPr>
                              <w:spacing w:after="0" w:line="240" w:lineRule="auto"/>
                              <w:rPr>
                                <w:rFonts w:ascii="Predator" w:hAnsi="Predator"/>
                                <w:color w:val="000000" w:themeColor="text1"/>
                                <w:sz w:val="11"/>
                                <w:szCs w:val="11"/>
                              </w:rPr>
                            </w:pPr>
                            <w:r w:rsidRPr="00F54BB6">
                              <w:rPr>
                                <w:rFonts w:ascii="Predator" w:hAnsi="Predator"/>
                                <w:color w:val="000000" w:themeColor="text1"/>
                                <w:sz w:val="11"/>
                                <w:szCs w:val="11"/>
                              </w:rPr>
                              <w:t>1080p video fps with Temporal Noise Reduction</w:t>
                            </w:r>
                          </w:p>
                        </w:tc>
                      </w:tr>
                      <w:tr w:rsidR="008B0373" w:rsidRPr="00D8024E" w14:paraId="4CEC8374" w14:textId="77777777" w:rsidTr="002054F5">
                        <w:trPr>
                          <w:gridAfter w:val="1"/>
                          <w:wAfter w:w="659" w:type="dxa"/>
                        </w:trPr>
                        <w:tc>
                          <w:tcPr>
                            <w:tcW w:w="1700" w:type="dxa"/>
                          </w:tcPr>
                          <w:p w14:paraId="094CE919" w14:textId="77777777" w:rsidR="008B0373" w:rsidRPr="00CC6D1B" w:rsidRDefault="008B0373" w:rsidP="00471950">
                            <w:pPr>
                              <w:spacing w:after="0" w:line="240" w:lineRule="auto"/>
                              <w:rPr>
                                <w:rFonts w:ascii="Predator" w:hAnsi="Predator"/>
                                <w:b/>
                                <w:color w:val="00AECD"/>
                                <w:sz w:val="14"/>
                                <w:szCs w:val="14"/>
                              </w:rPr>
                            </w:pPr>
                            <w:r w:rsidRPr="00CC6D1B">
                              <w:rPr>
                                <w:rFonts w:ascii="Predator" w:hAnsi="Predator"/>
                                <w:b/>
                                <w:color w:val="00AECD"/>
                                <w:sz w:val="14"/>
                                <w:szCs w:val="14"/>
                              </w:rPr>
                              <w:t>Wireless and networking</w:t>
                            </w:r>
                            <w:r w:rsidRPr="00CC6D1B">
                              <w:rPr>
                                <w:rFonts w:ascii="Predator" w:hAnsi="Predator"/>
                                <w:b/>
                                <w:color w:val="00AECD"/>
                                <w:sz w:val="14"/>
                                <w:szCs w:val="14"/>
                                <w:vertAlign w:val="superscript"/>
                              </w:rPr>
                              <w:t>1</w:t>
                            </w:r>
                          </w:p>
                        </w:tc>
                        <w:tc>
                          <w:tcPr>
                            <w:tcW w:w="2810" w:type="dxa"/>
                          </w:tcPr>
                          <w:p w14:paraId="26BC2BF4" w14:textId="77777777" w:rsidR="008B0373" w:rsidRPr="00114B84" w:rsidRDefault="008B0373" w:rsidP="00471950">
                            <w:pPr>
                              <w:spacing w:after="0" w:line="240" w:lineRule="auto"/>
                              <w:rPr>
                                <w:rFonts w:ascii="Predator" w:hAnsi="Predator"/>
                                <w:b/>
                                <w:color w:val="000000" w:themeColor="text1"/>
                                <w:sz w:val="11"/>
                                <w:szCs w:val="11"/>
                              </w:rPr>
                            </w:pPr>
                            <w:r w:rsidRPr="00114B84">
                              <w:rPr>
                                <w:rFonts w:ascii="Predator" w:hAnsi="Predator" w:hint="eastAsia"/>
                                <w:b/>
                                <w:color w:val="000000" w:themeColor="text1"/>
                                <w:sz w:val="11"/>
                                <w:szCs w:val="11"/>
                              </w:rPr>
                              <w:t>WLAN</w:t>
                            </w:r>
                          </w:p>
                          <w:p w14:paraId="1BEEE3DE" w14:textId="77777777" w:rsidR="008B0373" w:rsidRPr="00114B84" w:rsidRDefault="008B0373" w:rsidP="00114B84">
                            <w:pPr>
                              <w:pStyle w:val="ListParagraph"/>
                              <w:numPr>
                                <w:ilvl w:val="0"/>
                                <w:numId w:val="8"/>
                              </w:numPr>
                              <w:spacing w:after="0" w:line="240" w:lineRule="auto"/>
                              <w:ind w:left="175" w:hanging="141"/>
                              <w:rPr>
                                <w:rFonts w:ascii="Predator" w:hAnsi="Predator"/>
                                <w:color w:val="000000" w:themeColor="text1"/>
                                <w:sz w:val="11"/>
                                <w:szCs w:val="11"/>
                              </w:rPr>
                            </w:pPr>
                            <w:r w:rsidRPr="00114B84">
                              <w:rPr>
                                <w:rFonts w:ascii="Predator" w:hAnsi="Predator"/>
                                <w:color w:val="000000" w:themeColor="text1"/>
                                <w:sz w:val="11"/>
                                <w:szCs w:val="11"/>
                              </w:rPr>
                              <w:t xml:space="preserve">Killer </w:t>
                            </w:r>
                            <w:r w:rsidRPr="00725FBF">
                              <w:rPr>
                                <w:rFonts w:ascii="Predator" w:hAnsi="Predator"/>
                                <w:color w:val="000000" w:themeColor="text1"/>
                                <w:sz w:val="11"/>
                                <w:szCs w:val="11"/>
                              </w:rPr>
                              <w:t>Wireless Wi-Fi 6E 1675</w:t>
                            </w:r>
                            <w:r w:rsidRPr="00114B84">
                              <w:rPr>
                                <w:rFonts w:ascii="Predator" w:hAnsi="Predator"/>
                                <w:color w:val="000000" w:themeColor="text1"/>
                                <w:sz w:val="11"/>
                                <w:szCs w:val="11"/>
                              </w:rPr>
                              <w:t>i</w:t>
                            </w:r>
                          </w:p>
                          <w:p w14:paraId="36A88647" w14:textId="77777777" w:rsidR="008B0373" w:rsidRPr="00114B84" w:rsidRDefault="008B0373" w:rsidP="00114B84">
                            <w:pPr>
                              <w:pStyle w:val="ListParagraph"/>
                              <w:numPr>
                                <w:ilvl w:val="0"/>
                                <w:numId w:val="8"/>
                              </w:numPr>
                              <w:spacing w:after="0" w:line="240" w:lineRule="auto"/>
                              <w:ind w:left="175" w:hanging="141"/>
                              <w:rPr>
                                <w:rFonts w:ascii="Predator" w:hAnsi="Predator"/>
                                <w:color w:val="000000" w:themeColor="text1"/>
                                <w:sz w:val="11"/>
                                <w:szCs w:val="11"/>
                              </w:rPr>
                            </w:pPr>
                            <w:r w:rsidRPr="00725FBF">
                              <w:rPr>
                                <w:rFonts w:ascii="Predator" w:hAnsi="Predator"/>
                                <w:color w:val="000000" w:themeColor="text1"/>
                                <w:sz w:val="11"/>
                                <w:szCs w:val="11"/>
                              </w:rPr>
                              <w:t>802.11 a/b/g/n/</w:t>
                            </w:r>
                            <w:proofErr w:type="spellStart"/>
                            <w:r w:rsidRPr="00725FBF">
                              <w:rPr>
                                <w:rFonts w:ascii="Predator" w:hAnsi="Predator"/>
                                <w:color w:val="000000" w:themeColor="text1"/>
                                <w:sz w:val="11"/>
                                <w:szCs w:val="11"/>
                              </w:rPr>
                              <w:t>ac</w:t>
                            </w:r>
                            <w:proofErr w:type="spellEnd"/>
                            <w:r w:rsidRPr="00725FBF">
                              <w:rPr>
                                <w:rFonts w:ascii="Predator" w:hAnsi="Predator"/>
                                <w:color w:val="000000" w:themeColor="text1"/>
                                <w:sz w:val="11"/>
                                <w:szCs w:val="11"/>
                              </w:rPr>
                              <w:t>/ax</w:t>
                            </w:r>
                            <w:r w:rsidRPr="00114B84">
                              <w:rPr>
                                <w:rFonts w:ascii="Predator" w:hAnsi="Predator"/>
                                <w:color w:val="000000" w:themeColor="text1"/>
                                <w:sz w:val="11"/>
                                <w:szCs w:val="11"/>
                              </w:rPr>
                              <w:t xml:space="preserve"> wireless LAN</w:t>
                            </w:r>
                          </w:p>
                          <w:p w14:paraId="7A342855" w14:textId="77777777" w:rsidR="008B0373" w:rsidRPr="00114B84" w:rsidRDefault="008B0373" w:rsidP="00114B84">
                            <w:pPr>
                              <w:pStyle w:val="ListParagraph"/>
                              <w:numPr>
                                <w:ilvl w:val="0"/>
                                <w:numId w:val="8"/>
                              </w:numPr>
                              <w:spacing w:after="0" w:line="240" w:lineRule="auto"/>
                              <w:ind w:left="175" w:hanging="141"/>
                              <w:rPr>
                                <w:rFonts w:ascii="Predator" w:hAnsi="Predator"/>
                                <w:color w:val="000000" w:themeColor="text1"/>
                                <w:sz w:val="11"/>
                                <w:szCs w:val="11"/>
                              </w:rPr>
                            </w:pPr>
                            <w:r w:rsidRPr="00725FBF">
                              <w:rPr>
                                <w:rFonts w:ascii="Predator" w:hAnsi="Predator"/>
                                <w:color w:val="000000" w:themeColor="text1"/>
                                <w:sz w:val="11"/>
                                <w:szCs w:val="11"/>
                              </w:rPr>
                              <w:t>Band: 2.4 GHz, 5 GHz and 6 GHz</w:t>
                            </w:r>
                          </w:p>
                          <w:p w14:paraId="3DFC3D37" w14:textId="77777777" w:rsidR="008B0373" w:rsidRDefault="008B0373" w:rsidP="00114B84">
                            <w:pPr>
                              <w:pStyle w:val="ListParagraph"/>
                              <w:numPr>
                                <w:ilvl w:val="0"/>
                                <w:numId w:val="8"/>
                              </w:numPr>
                              <w:spacing w:after="0" w:line="240" w:lineRule="auto"/>
                              <w:ind w:left="175" w:hanging="141"/>
                              <w:rPr>
                                <w:rFonts w:ascii="Predator" w:hAnsi="Predator"/>
                                <w:color w:val="000000" w:themeColor="text1"/>
                                <w:sz w:val="11"/>
                                <w:szCs w:val="11"/>
                              </w:rPr>
                            </w:pPr>
                            <w:r w:rsidRPr="00114B84">
                              <w:rPr>
                                <w:rFonts w:ascii="Predator" w:hAnsi="Predator"/>
                                <w:color w:val="000000" w:themeColor="text1"/>
                                <w:sz w:val="11"/>
                                <w:szCs w:val="11"/>
                              </w:rPr>
                              <w:t>2x2 MU-MIMO technology</w:t>
                            </w:r>
                          </w:p>
                          <w:p w14:paraId="034A93FD" w14:textId="77777777" w:rsidR="008B0373" w:rsidRPr="00114B84" w:rsidRDefault="008B0373" w:rsidP="00725FBF">
                            <w:pPr>
                              <w:pStyle w:val="ListParagraph"/>
                              <w:numPr>
                                <w:ilvl w:val="0"/>
                                <w:numId w:val="8"/>
                              </w:numPr>
                              <w:spacing w:after="0" w:line="240" w:lineRule="auto"/>
                              <w:ind w:left="175" w:hanging="141"/>
                              <w:rPr>
                                <w:rFonts w:ascii="Predator" w:hAnsi="Predator"/>
                                <w:color w:val="000000" w:themeColor="text1"/>
                                <w:sz w:val="11"/>
                                <w:szCs w:val="11"/>
                              </w:rPr>
                            </w:pPr>
                            <w:r w:rsidRPr="00725FBF">
                              <w:rPr>
                                <w:rFonts w:ascii="Predator" w:hAnsi="Predator"/>
                                <w:color w:val="000000" w:themeColor="text1"/>
                                <w:sz w:val="11"/>
                                <w:szCs w:val="11"/>
                              </w:rPr>
                              <w:t xml:space="preserve">Support </w:t>
                            </w:r>
                            <w:proofErr w:type="spellStart"/>
                            <w:r w:rsidRPr="00725FBF">
                              <w:rPr>
                                <w:rFonts w:ascii="Predator" w:hAnsi="Predator"/>
                                <w:color w:val="000000" w:themeColor="text1"/>
                                <w:sz w:val="11"/>
                                <w:szCs w:val="11"/>
                              </w:rPr>
                              <w:t>CNVi</w:t>
                            </w:r>
                            <w:proofErr w:type="spellEnd"/>
                            <w:r w:rsidRPr="00725FBF">
                              <w:rPr>
                                <w:rFonts w:ascii="Predator" w:hAnsi="Predator"/>
                                <w:color w:val="000000" w:themeColor="text1"/>
                                <w:sz w:val="11"/>
                                <w:szCs w:val="11"/>
                              </w:rPr>
                              <w:t xml:space="preserve"> interface</w:t>
                            </w:r>
                          </w:p>
                        </w:tc>
                        <w:tc>
                          <w:tcPr>
                            <w:tcW w:w="2811" w:type="dxa"/>
                            <w:gridSpan w:val="4"/>
                          </w:tcPr>
                          <w:p w14:paraId="78B69C95" w14:textId="670343BD" w:rsidR="008B0373" w:rsidRPr="00114B84" w:rsidRDefault="008B0373" w:rsidP="00471950">
                            <w:pPr>
                              <w:spacing w:after="0" w:line="240" w:lineRule="auto"/>
                              <w:rPr>
                                <w:rFonts w:ascii="Predator" w:hAnsi="Predator"/>
                                <w:b/>
                                <w:bCs/>
                                <w:color w:val="000000" w:themeColor="text1"/>
                                <w:sz w:val="11"/>
                                <w:szCs w:val="11"/>
                              </w:rPr>
                            </w:pPr>
                            <w:r w:rsidRPr="00114B84">
                              <w:rPr>
                                <w:rFonts w:ascii="Predator" w:hAnsi="Predator" w:hint="eastAsia"/>
                                <w:b/>
                                <w:bCs/>
                                <w:color w:val="000000" w:themeColor="text1"/>
                                <w:sz w:val="11"/>
                                <w:szCs w:val="11"/>
                              </w:rPr>
                              <w:t>LAN</w:t>
                            </w:r>
                          </w:p>
                          <w:p w14:paraId="10A1EB81" w14:textId="77777777" w:rsidR="008B0373" w:rsidRPr="00114B84" w:rsidRDefault="008B0373" w:rsidP="00471950">
                            <w:pPr>
                              <w:pStyle w:val="ListParagraph"/>
                              <w:numPr>
                                <w:ilvl w:val="0"/>
                                <w:numId w:val="8"/>
                              </w:numPr>
                              <w:spacing w:after="0" w:line="240" w:lineRule="auto"/>
                              <w:ind w:left="175" w:hanging="141"/>
                              <w:rPr>
                                <w:rFonts w:ascii="Predator" w:hAnsi="Predator"/>
                                <w:color w:val="000000" w:themeColor="text1"/>
                                <w:sz w:val="11"/>
                                <w:szCs w:val="11"/>
                              </w:rPr>
                            </w:pPr>
                            <w:r w:rsidRPr="00114B84">
                              <w:rPr>
                                <w:rFonts w:ascii="Predator" w:hAnsi="Predator"/>
                                <w:color w:val="000000" w:themeColor="text1"/>
                                <w:sz w:val="11"/>
                                <w:szCs w:val="11"/>
                              </w:rPr>
                              <w:t xml:space="preserve">Killer™ Ethernet </w:t>
                            </w:r>
                            <w:r>
                              <w:rPr>
                                <w:rFonts w:ascii="Predator" w:hAnsi="Predator"/>
                                <w:color w:val="000000" w:themeColor="text1"/>
                                <w:sz w:val="11"/>
                                <w:szCs w:val="11"/>
                              </w:rPr>
                              <w:t>E3100G</w:t>
                            </w:r>
                          </w:p>
                          <w:p w14:paraId="273C72E1" w14:textId="77777777" w:rsidR="008B0373" w:rsidRPr="00725FBF" w:rsidRDefault="008B0373" w:rsidP="00725FBF">
                            <w:pPr>
                              <w:pStyle w:val="ListParagraph"/>
                              <w:numPr>
                                <w:ilvl w:val="0"/>
                                <w:numId w:val="8"/>
                              </w:numPr>
                              <w:spacing w:after="0" w:line="240" w:lineRule="auto"/>
                              <w:ind w:left="175" w:hanging="141"/>
                              <w:rPr>
                                <w:rFonts w:ascii="Predator" w:hAnsi="Predator"/>
                                <w:color w:val="000000" w:themeColor="text1"/>
                                <w:sz w:val="11"/>
                                <w:szCs w:val="11"/>
                              </w:rPr>
                            </w:pPr>
                            <w:r w:rsidRPr="00725FBF">
                              <w:rPr>
                                <w:rFonts w:ascii="Predator" w:hAnsi="Predator"/>
                                <w:color w:val="000000" w:themeColor="text1"/>
                                <w:sz w:val="11"/>
                                <w:szCs w:val="11"/>
                              </w:rPr>
                              <w:t>2.5G Ethernet</w:t>
                            </w:r>
                          </w:p>
                          <w:p w14:paraId="66166DC1" w14:textId="2ED47294" w:rsidR="008B0373" w:rsidRPr="00725FBF" w:rsidRDefault="008B0373" w:rsidP="00725FBF">
                            <w:pPr>
                              <w:pStyle w:val="ListParagraph"/>
                              <w:numPr>
                                <w:ilvl w:val="0"/>
                                <w:numId w:val="8"/>
                              </w:numPr>
                              <w:spacing w:after="0" w:line="240" w:lineRule="auto"/>
                              <w:ind w:left="175" w:hanging="141"/>
                              <w:rPr>
                                <w:rFonts w:ascii="Predator" w:hAnsi="Predator"/>
                                <w:color w:val="000000" w:themeColor="text1"/>
                                <w:sz w:val="11"/>
                                <w:szCs w:val="11"/>
                              </w:rPr>
                            </w:pPr>
                            <w:r w:rsidRPr="00725FBF">
                              <w:rPr>
                                <w:rFonts w:ascii="Predator" w:hAnsi="Predator"/>
                                <w:color w:val="000000" w:themeColor="text1"/>
                                <w:sz w:val="11"/>
                                <w:szCs w:val="11"/>
                              </w:rPr>
                              <w:t>Killer Control Center</w:t>
                            </w:r>
                          </w:p>
                          <w:p w14:paraId="057D7FC6" w14:textId="24DAB208" w:rsidR="008B0373" w:rsidRPr="00725FBF" w:rsidRDefault="008B0373" w:rsidP="00725FBF">
                            <w:pPr>
                              <w:pStyle w:val="ListParagraph"/>
                              <w:numPr>
                                <w:ilvl w:val="0"/>
                                <w:numId w:val="8"/>
                              </w:numPr>
                              <w:spacing w:after="0" w:line="240" w:lineRule="auto"/>
                              <w:ind w:left="175" w:hanging="141"/>
                              <w:rPr>
                                <w:rFonts w:ascii="Predator" w:hAnsi="Predator"/>
                                <w:color w:val="000000" w:themeColor="text1"/>
                                <w:sz w:val="11"/>
                                <w:szCs w:val="11"/>
                              </w:rPr>
                            </w:pPr>
                            <w:r w:rsidRPr="00725FBF">
                              <w:rPr>
                                <w:rFonts w:ascii="Predator" w:hAnsi="Predator"/>
                                <w:color w:val="000000" w:themeColor="text1"/>
                                <w:sz w:val="11"/>
                                <w:szCs w:val="11"/>
                              </w:rPr>
                              <w:t>Lag and Latency Reduction™ Technology</w:t>
                            </w:r>
                          </w:p>
                          <w:p w14:paraId="7BF7A85F" w14:textId="77777777" w:rsidR="008B0373" w:rsidRPr="00725FBF" w:rsidRDefault="008B0373" w:rsidP="00725FBF">
                            <w:pPr>
                              <w:pStyle w:val="ListParagraph"/>
                              <w:numPr>
                                <w:ilvl w:val="0"/>
                                <w:numId w:val="8"/>
                              </w:numPr>
                              <w:spacing w:after="0" w:line="240" w:lineRule="auto"/>
                              <w:ind w:left="175" w:hanging="141"/>
                              <w:rPr>
                                <w:rFonts w:ascii="Predator" w:hAnsi="Predator"/>
                                <w:color w:val="000000" w:themeColor="text1"/>
                                <w:sz w:val="11"/>
                                <w:szCs w:val="11"/>
                              </w:rPr>
                            </w:pPr>
                            <w:r w:rsidRPr="00725FBF">
                              <w:rPr>
                                <w:rFonts w:ascii="Predator" w:hAnsi="Predator"/>
                                <w:color w:val="000000" w:themeColor="text1"/>
                                <w:sz w:val="11"/>
                                <w:szCs w:val="11"/>
                              </w:rPr>
                              <w:t>Advanced Stream Detect™2.0</w:t>
                            </w:r>
                          </w:p>
                        </w:tc>
                        <w:tc>
                          <w:tcPr>
                            <w:tcW w:w="2811" w:type="dxa"/>
                            <w:gridSpan w:val="3"/>
                          </w:tcPr>
                          <w:p w14:paraId="7CE36A8F" w14:textId="162747BC" w:rsidR="008B0373" w:rsidRPr="00725FBF" w:rsidRDefault="008B0373" w:rsidP="00725FBF">
                            <w:pPr>
                              <w:pStyle w:val="ListParagraph"/>
                              <w:numPr>
                                <w:ilvl w:val="0"/>
                                <w:numId w:val="8"/>
                              </w:numPr>
                              <w:spacing w:after="0" w:line="240" w:lineRule="auto"/>
                              <w:ind w:left="175" w:hanging="141"/>
                              <w:rPr>
                                <w:rFonts w:ascii="Predator" w:hAnsi="Predator"/>
                                <w:color w:val="000000" w:themeColor="text1"/>
                                <w:sz w:val="11"/>
                                <w:szCs w:val="11"/>
                              </w:rPr>
                            </w:pPr>
                            <w:r w:rsidRPr="00725FBF">
                              <w:rPr>
                                <w:rFonts w:ascii="Predator" w:hAnsi="Predator"/>
                                <w:color w:val="000000" w:themeColor="text1"/>
                                <w:sz w:val="11"/>
                                <w:szCs w:val="11"/>
                              </w:rPr>
                              <w:t>Killer DoubleShot™ Pro enabled</w:t>
                            </w:r>
                          </w:p>
                          <w:p w14:paraId="545C050D" w14:textId="77777777" w:rsidR="008B0373" w:rsidRDefault="008B0373" w:rsidP="00725FBF">
                            <w:pPr>
                              <w:pStyle w:val="ListParagraph"/>
                              <w:numPr>
                                <w:ilvl w:val="0"/>
                                <w:numId w:val="8"/>
                              </w:numPr>
                              <w:spacing w:after="0" w:line="240" w:lineRule="auto"/>
                              <w:ind w:left="175" w:hanging="141"/>
                              <w:rPr>
                                <w:rFonts w:ascii="Predator" w:hAnsi="Predator"/>
                                <w:color w:val="000000" w:themeColor="text1"/>
                                <w:sz w:val="11"/>
                                <w:szCs w:val="11"/>
                              </w:rPr>
                            </w:pPr>
                            <w:proofErr w:type="spellStart"/>
                            <w:r w:rsidRPr="00725FBF">
                              <w:rPr>
                                <w:rFonts w:ascii="Predator" w:hAnsi="Predator"/>
                                <w:color w:val="000000" w:themeColor="text1"/>
                                <w:sz w:val="11"/>
                                <w:szCs w:val="11"/>
                              </w:rPr>
                              <w:t>GameFast</w:t>
                            </w:r>
                            <w:proofErr w:type="spellEnd"/>
                            <w:r w:rsidRPr="00725FBF">
                              <w:rPr>
                                <w:rFonts w:ascii="Predator" w:hAnsi="Predator"/>
                                <w:color w:val="000000" w:themeColor="text1"/>
                                <w:sz w:val="11"/>
                                <w:szCs w:val="11"/>
                              </w:rPr>
                              <w:t>™ Technology</w:t>
                            </w:r>
                          </w:p>
                          <w:p w14:paraId="66DD1920" w14:textId="77777777" w:rsidR="008B0373" w:rsidRPr="00725FBF" w:rsidRDefault="008B0373" w:rsidP="00725FBF">
                            <w:pPr>
                              <w:spacing w:after="0" w:line="240" w:lineRule="auto"/>
                              <w:rPr>
                                <w:rFonts w:ascii="Predator" w:hAnsi="Predator"/>
                                <w:b/>
                                <w:bCs/>
                                <w:color w:val="000000" w:themeColor="text1"/>
                                <w:sz w:val="11"/>
                                <w:szCs w:val="11"/>
                              </w:rPr>
                            </w:pPr>
                            <w:r w:rsidRPr="00725FBF">
                              <w:rPr>
                                <w:rFonts w:ascii="Predator" w:hAnsi="Predator"/>
                                <w:b/>
                                <w:bCs/>
                                <w:color w:val="000000" w:themeColor="text1"/>
                                <w:sz w:val="11"/>
                                <w:szCs w:val="11"/>
                              </w:rPr>
                              <w:t>WPAN</w:t>
                            </w:r>
                          </w:p>
                          <w:p w14:paraId="25D4A6C7" w14:textId="0FEF5DD7" w:rsidR="008B0373" w:rsidRDefault="008B0373" w:rsidP="00725FBF">
                            <w:pPr>
                              <w:pStyle w:val="ListParagraph"/>
                              <w:numPr>
                                <w:ilvl w:val="0"/>
                                <w:numId w:val="8"/>
                              </w:numPr>
                              <w:spacing w:after="0" w:line="240" w:lineRule="auto"/>
                              <w:ind w:left="175" w:hanging="141"/>
                              <w:rPr>
                                <w:rFonts w:ascii="Predator" w:hAnsi="Predator"/>
                                <w:color w:val="000000" w:themeColor="text1"/>
                                <w:sz w:val="11"/>
                                <w:szCs w:val="11"/>
                              </w:rPr>
                            </w:pPr>
                            <w:r w:rsidRPr="00725FBF">
                              <w:rPr>
                                <w:rFonts w:ascii="Predator" w:hAnsi="Predator"/>
                                <w:color w:val="000000" w:themeColor="text1"/>
                                <w:sz w:val="11"/>
                                <w:szCs w:val="11"/>
                              </w:rPr>
                              <w:t>Supports Bluetooth</w:t>
                            </w:r>
                            <w:r w:rsidRPr="00725FBF">
                              <w:rPr>
                                <w:rFonts w:ascii="Predator" w:hAnsi="Predator"/>
                                <w:color w:val="000000" w:themeColor="text1"/>
                                <w:sz w:val="11"/>
                                <w:szCs w:val="11"/>
                                <w:vertAlign w:val="superscript"/>
                              </w:rPr>
                              <w:t>®</w:t>
                            </w:r>
                            <w:r w:rsidRPr="00725FBF">
                              <w:rPr>
                                <w:rFonts w:ascii="Predator" w:hAnsi="Predator"/>
                                <w:color w:val="000000" w:themeColor="text1"/>
                                <w:sz w:val="11"/>
                                <w:szCs w:val="11"/>
                              </w:rPr>
                              <w:t xml:space="preserve"> 5.</w:t>
                            </w:r>
                            <w:r w:rsidR="008E3383">
                              <w:rPr>
                                <w:rFonts w:ascii="Predator" w:hAnsi="Predator"/>
                                <w:color w:val="000000" w:themeColor="text1"/>
                                <w:sz w:val="11"/>
                                <w:szCs w:val="11"/>
                              </w:rPr>
                              <w:t>4</w:t>
                            </w:r>
                            <w:r w:rsidRPr="00725FBF">
                              <w:rPr>
                                <w:rFonts w:ascii="Predator" w:hAnsi="Predator"/>
                                <w:color w:val="000000" w:themeColor="text1"/>
                                <w:sz w:val="11"/>
                                <w:szCs w:val="11"/>
                              </w:rPr>
                              <w:t xml:space="preserve"> or above</w:t>
                            </w:r>
                          </w:p>
                          <w:p w14:paraId="398F6398" w14:textId="59B61202" w:rsidR="008B0373" w:rsidRPr="00114B84" w:rsidRDefault="008B0373" w:rsidP="00725FBF">
                            <w:pPr>
                              <w:pStyle w:val="ListParagraph"/>
                              <w:numPr>
                                <w:ilvl w:val="0"/>
                                <w:numId w:val="8"/>
                              </w:numPr>
                              <w:spacing w:after="0" w:line="240" w:lineRule="auto"/>
                              <w:ind w:left="175" w:hanging="141"/>
                              <w:rPr>
                                <w:rFonts w:ascii="Predator" w:hAnsi="Predator"/>
                                <w:color w:val="000000" w:themeColor="text1"/>
                                <w:sz w:val="11"/>
                                <w:szCs w:val="11"/>
                              </w:rPr>
                            </w:pPr>
                            <w:r w:rsidRPr="00725FBF">
                              <w:rPr>
                                <w:rFonts w:ascii="Predator" w:hAnsi="Predator"/>
                                <w:color w:val="000000" w:themeColor="text1"/>
                                <w:sz w:val="11"/>
                                <w:szCs w:val="11"/>
                              </w:rPr>
                              <w:t>Supports Bluetooth LE Audio (LC3).</w:t>
                            </w:r>
                          </w:p>
                        </w:tc>
                      </w:tr>
                      <w:tr w:rsidR="00471950" w:rsidRPr="00D8024E" w14:paraId="3767DF9F" w14:textId="77777777" w:rsidTr="002054F5">
                        <w:tc>
                          <w:tcPr>
                            <w:tcW w:w="1700" w:type="dxa"/>
                          </w:tcPr>
                          <w:p w14:paraId="287BCCB0" w14:textId="77777777" w:rsidR="00471950" w:rsidRPr="00CC6D1B" w:rsidRDefault="00471950" w:rsidP="00471950">
                            <w:pPr>
                              <w:spacing w:after="0" w:line="240" w:lineRule="auto"/>
                              <w:rPr>
                                <w:rFonts w:ascii="Predator" w:hAnsi="Predator"/>
                                <w:b/>
                                <w:color w:val="00AECD"/>
                                <w:sz w:val="14"/>
                                <w:szCs w:val="14"/>
                              </w:rPr>
                            </w:pPr>
                            <w:r>
                              <w:rPr>
                                <w:rFonts w:ascii="Predator" w:hAnsi="Predator"/>
                                <w:b/>
                                <w:color w:val="00AECD"/>
                                <w:sz w:val="14"/>
                                <w:szCs w:val="14"/>
                              </w:rPr>
                              <w:t>Security</w:t>
                            </w:r>
                          </w:p>
                        </w:tc>
                        <w:tc>
                          <w:tcPr>
                            <w:tcW w:w="3365" w:type="dxa"/>
                            <w:gridSpan w:val="2"/>
                          </w:tcPr>
                          <w:p w14:paraId="3AEBBDEE" w14:textId="77777777" w:rsidR="00471950" w:rsidRPr="00114B84" w:rsidRDefault="00471950" w:rsidP="00471950">
                            <w:pPr>
                              <w:spacing w:after="0" w:line="240" w:lineRule="auto"/>
                              <w:rPr>
                                <w:rFonts w:ascii="Predator" w:hAnsi="Predator"/>
                                <w:color w:val="000000" w:themeColor="text1"/>
                                <w:sz w:val="11"/>
                                <w:szCs w:val="11"/>
                              </w:rPr>
                            </w:pPr>
                            <w:r w:rsidRPr="00114B84">
                              <w:rPr>
                                <w:rFonts w:ascii="Predator" w:hAnsi="Predator"/>
                                <w:color w:val="000000" w:themeColor="text1"/>
                                <w:sz w:val="11"/>
                                <w:szCs w:val="11"/>
                              </w:rPr>
                              <w:t>Firmware Trusted Platform Module (TPM) solution</w:t>
                            </w:r>
                          </w:p>
                        </w:tc>
                        <w:tc>
                          <w:tcPr>
                            <w:tcW w:w="2872" w:type="dxa"/>
                            <w:gridSpan w:val="4"/>
                          </w:tcPr>
                          <w:p w14:paraId="751C0CA8" w14:textId="56E5C9EE" w:rsidR="00471950" w:rsidRPr="00114B84" w:rsidRDefault="00471950" w:rsidP="00471950">
                            <w:pPr>
                              <w:spacing w:after="0" w:line="240" w:lineRule="auto"/>
                              <w:rPr>
                                <w:rFonts w:ascii="Predator" w:hAnsi="Predator"/>
                                <w:color w:val="000000" w:themeColor="text1"/>
                                <w:sz w:val="11"/>
                                <w:szCs w:val="11"/>
                              </w:rPr>
                            </w:pPr>
                            <w:r w:rsidRPr="00114B84">
                              <w:rPr>
                                <w:rFonts w:ascii="Predator" w:hAnsi="Predator"/>
                                <w:color w:val="000000" w:themeColor="text1"/>
                                <w:sz w:val="11"/>
                                <w:szCs w:val="11"/>
                              </w:rPr>
                              <w:t>BIOS user, superviso</w:t>
                            </w:r>
                            <w:r w:rsidR="005A0086">
                              <w:rPr>
                                <w:rFonts w:ascii="Predator" w:hAnsi="Predator"/>
                                <w:color w:val="000000" w:themeColor="text1"/>
                                <w:sz w:val="11"/>
                                <w:szCs w:val="11"/>
                              </w:rPr>
                              <w:t>r</w:t>
                            </w:r>
                          </w:p>
                        </w:tc>
                        <w:tc>
                          <w:tcPr>
                            <w:tcW w:w="2854" w:type="dxa"/>
                            <w:gridSpan w:val="3"/>
                          </w:tcPr>
                          <w:p w14:paraId="71432178" w14:textId="146B5802" w:rsidR="00471950" w:rsidRPr="00114B84" w:rsidRDefault="00471950" w:rsidP="00471950">
                            <w:pPr>
                              <w:spacing w:after="0" w:line="240" w:lineRule="auto"/>
                              <w:rPr>
                                <w:rFonts w:ascii="Predator" w:hAnsi="Predator"/>
                                <w:color w:val="000000" w:themeColor="text1"/>
                                <w:sz w:val="11"/>
                                <w:szCs w:val="11"/>
                              </w:rPr>
                            </w:pPr>
                            <w:r w:rsidRPr="00114B84">
                              <w:rPr>
                                <w:rFonts w:ascii="Predator" w:hAnsi="Predator"/>
                                <w:color w:val="000000" w:themeColor="text1"/>
                                <w:sz w:val="11"/>
                                <w:szCs w:val="11"/>
                              </w:rPr>
                              <w:t>Kensington lock slot</w:t>
                            </w:r>
                          </w:p>
                        </w:tc>
                      </w:tr>
                      <w:tr w:rsidR="00471950" w:rsidRPr="00D8024E" w14:paraId="2102258B" w14:textId="77777777" w:rsidTr="002054F5">
                        <w:trPr>
                          <w:gridAfter w:val="1"/>
                          <w:wAfter w:w="659" w:type="dxa"/>
                        </w:trPr>
                        <w:tc>
                          <w:tcPr>
                            <w:tcW w:w="1700" w:type="dxa"/>
                          </w:tcPr>
                          <w:p w14:paraId="26FAA750" w14:textId="2CF09EBF" w:rsidR="00471950" w:rsidRPr="00CC6D1B" w:rsidRDefault="00471950" w:rsidP="00471950">
                            <w:pPr>
                              <w:spacing w:after="0" w:line="240" w:lineRule="auto"/>
                              <w:rPr>
                                <w:rFonts w:ascii="Predator" w:hAnsi="Predator"/>
                                <w:b/>
                                <w:color w:val="00AECD"/>
                                <w:sz w:val="14"/>
                                <w:szCs w:val="14"/>
                              </w:rPr>
                            </w:pPr>
                            <w:r w:rsidRPr="00CC6D1B">
                              <w:rPr>
                                <w:rFonts w:ascii="Predator" w:hAnsi="Predator"/>
                                <w:b/>
                                <w:color w:val="00AECD"/>
                                <w:sz w:val="14"/>
                                <w:szCs w:val="14"/>
                              </w:rPr>
                              <w:t>Dimensions and weight</w:t>
                            </w:r>
                            <w:r w:rsidR="005A3F39" w:rsidRPr="005A3F39">
                              <w:rPr>
                                <w:rFonts w:ascii="Predator" w:hAnsi="Predator" w:hint="eastAsia"/>
                                <w:b/>
                                <w:color w:val="00AECD"/>
                                <w:sz w:val="14"/>
                                <w:szCs w:val="14"/>
                                <w:vertAlign w:val="superscript"/>
                              </w:rPr>
                              <w:t xml:space="preserve"> 6,</w:t>
                            </w:r>
                            <w:r w:rsidR="005A3F39" w:rsidRPr="005A3F39">
                              <w:rPr>
                                <w:rFonts w:ascii="Predator" w:hAnsi="Predator"/>
                                <w:b/>
                                <w:color w:val="00AECD"/>
                                <w:sz w:val="14"/>
                                <w:szCs w:val="14"/>
                                <w:vertAlign w:val="superscript"/>
                              </w:rPr>
                              <w:t xml:space="preserve"> </w:t>
                            </w:r>
                            <w:r w:rsidRPr="005A3F39">
                              <w:rPr>
                                <w:rFonts w:ascii="Predator" w:hAnsi="Predator"/>
                                <w:b/>
                                <w:color w:val="00AECD"/>
                                <w:sz w:val="14"/>
                                <w:szCs w:val="14"/>
                                <w:vertAlign w:val="superscript"/>
                              </w:rPr>
                              <w:t>7</w:t>
                            </w:r>
                          </w:p>
                        </w:tc>
                        <w:tc>
                          <w:tcPr>
                            <w:tcW w:w="8432" w:type="dxa"/>
                            <w:gridSpan w:val="8"/>
                          </w:tcPr>
                          <w:p w14:paraId="747AC039" w14:textId="77777777" w:rsidR="001877C4" w:rsidRPr="001877C4" w:rsidRDefault="00471950" w:rsidP="001877C4">
                            <w:pPr>
                              <w:spacing w:after="0" w:line="240" w:lineRule="auto"/>
                              <w:rPr>
                                <w:rFonts w:ascii="Predator" w:hAnsi="Predator"/>
                                <w:color w:val="000000" w:themeColor="text1"/>
                                <w:sz w:val="11"/>
                                <w:szCs w:val="11"/>
                              </w:rPr>
                            </w:pPr>
                            <w:r w:rsidRPr="00114B84">
                              <w:rPr>
                                <w:rFonts w:ascii="Predator" w:hAnsi="Predator"/>
                                <w:b/>
                                <w:color w:val="000000" w:themeColor="text1"/>
                                <w:sz w:val="11"/>
                                <w:szCs w:val="11"/>
                              </w:rPr>
                              <w:t>Dimensions:</w:t>
                            </w:r>
                            <w:r w:rsidR="008E3383">
                              <w:t xml:space="preserve"> </w:t>
                            </w:r>
                            <w:r w:rsidR="001877C4" w:rsidRPr="001877C4">
                              <w:rPr>
                                <w:rFonts w:ascii="Predator" w:hAnsi="Predator"/>
                                <w:color w:val="000000" w:themeColor="text1"/>
                                <w:sz w:val="11"/>
                                <w:szCs w:val="11"/>
                              </w:rPr>
                              <w:t>• 356.78 (W) x 275.5 (D) x 12/18.9 (H) mm (14.05 x 10.85 x 0.47/0.74</w:t>
                            </w:r>
                          </w:p>
                          <w:p w14:paraId="13DF2214" w14:textId="77777777" w:rsidR="001877C4" w:rsidRDefault="001877C4" w:rsidP="001877C4">
                            <w:pPr>
                              <w:spacing w:after="0" w:line="240" w:lineRule="auto"/>
                              <w:rPr>
                                <w:rFonts w:ascii="Predator" w:hAnsi="Predator"/>
                                <w:color w:val="000000" w:themeColor="text1"/>
                                <w:sz w:val="11"/>
                                <w:szCs w:val="11"/>
                              </w:rPr>
                            </w:pPr>
                            <w:r w:rsidRPr="001877C4">
                              <w:rPr>
                                <w:rFonts w:ascii="Predator" w:hAnsi="Predator"/>
                                <w:color w:val="000000" w:themeColor="text1"/>
                                <w:sz w:val="11"/>
                                <w:szCs w:val="11"/>
                              </w:rPr>
                              <w:t>inches)</w:t>
                            </w:r>
                          </w:p>
                          <w:p w14:paraId="377F4222" w14:textId="5546B01D" w:rsidR="00471950" w:rsidRPr="00114B84" w:rsidRDefault="00471950" w:rsidP="001877C4">
                            <w:pPr>
                              <w:spacing w:after="0" w:line="240" w:lineRule="auto"/>
                              <w:rPr>
                                <w:rFonts w:ascii="Predator" w:hAnsi="Predator"/>
                                <w:b/>
                                <w:color w:val="000000" w:themeColor="text1"/>
                                <w:sz w:val="11"/>
                                <w:szCs w:val="11"/>
                              </w:rPr>
                            </w:pPr>
                            <w:r w:rsidRPr="00114B84">
                              <w:rPr>
                                <w:rFonts w:ascii="Predator" w:hAnsi="Predator"/>
                                <w:b/>
                                <w:color w:val="000000" w:themeColor="text1"/>
                                <w:sz w:val="11"/>
                                <w:szCs w:val="11"/>
                              </w:rPr>
                              <w:t xml:space="preserve">Weight: </w:t>
                            </w:r>
                          </w:p>
                          <w:p w14:paraId="5FD59D58" w14:textId="43C76B95" w:rsidR="00471950" w:rsidRPr="00114B84" w:rsidRDefault="001877C4" w:rsidP="00114B84">
                            <w:pPr>
                              <w:pStyle w:val="ListParagraph"/>
                              <w:numPr>
                                <w:ilvl w:val="0"/>
                                <w:numId w:val="8"/>
                              </w:numPr>
                              <w:spacing w:after="0" w:line="240" w:lineRule="auto"/>
                              <w:ind w:left="175" w:hanging="141"/>
                              <w:rPr>
                                <w:rFonts w:ascii="Predator" w:hAnsi="Predator"/>
                                <w:color w:val="000000" w:themeColor="text1"/>
                                <w:sz w:val="11"/>
                                <w:szCs w:val="11"/>
                              </w:rPr>
                            </w:pPr>
                            <w:r w:rsidRPr="001877C4">
                              <w:rPr>
                                <w:rFonts w:ascii="Predator" w:hAnsi="Predator"/>
                                <w:color w:val="000000" w:themeColor="text1"/>
                                <w:sz w:val="11"/>
                                <w:szCs w:val="11"/>
                              </w:rPr>
                              <w:t>2.2 kg (4.85 lbs.) with 4-cell battery pack</w:t>
                            </w:r>
                          </w:p>
                        </w:tc>
                      </w:tr>
                      <w:tr w:rsidR="00471950" w:rsidRPr="00D8024E" w14:paraId="001DB514" w14:textId="77777777" w:rsidTr="002054F5">
                        <w:trPr>
                          <w:gridAfter w:val="1"/>
                          <w:wAfter w:w="659" w:type="dxa"/>
                          <w:trHeight w:val="235"/>
                        </w:trPr>
                        <w:tc>
                          <w:tcPr>
                            <w:tcW w:w="1700" w:type="dxa"/>
                          </w:tcPr>
                          <w:p w14:paraId="6A67008A" w14:textId="2090ACFE" w:rsidR="00471950" w:rsidRPr="00CC6D1B" w:rsidRDefault="00471950" w:rsidP="00471950">
                            <w:pPr>
                              <w:spacing w:after="0" w:line="240" w:lineRule="auto"/>
                              <w:rPr>
                                <w:rFonts w:ascii="Predator" w:hAnsi="Predator"/>
                                <w:b/>
                                <w:color w:val="00AECD"/>
                                <w:sz w:val="14"/>
                                <w:szCs w:val="14"/>
                              </w:rPr>
                            </w:pPr>
                            <w:r w:rsidRPr="00CC6D1B">
                              <w:rPr>
                                <w:rFonts w:ascii="Predator" w:hAnsi="Predator"/>
                                <w:b/>
                                <w:color w:val="00AECD"/>
                                <w:sz w:val="14"/>
                                <w:szCs w:val="14"/>
                              </w:rPr>
                              <w:t>Power adapter and battery</w:t>
                            </w:r>
                            <w:r w:rsidR="005A3F39" w:rsidRPr="005A3F39">
                              <w:rPr>
                                <w:rFonts w:ascii="Predator" w:hAnsi="Predator"/>
                                <w:b/>
                                <w:color w:val="00AECD"/>
                                <w:sz w:val="14"/>
                                <w:szCs w:val="14"/>
                                <w:vertAlign w:val="superscript"/>
                              </w:rPr>
                              <w:t>8</w:t>
                            </w:r>
                          </w:p>
                        </w:tc>
                        <w:tc>
                          <w:tcPr>
                            <w:tcW w:w="4215" w:type="dxa"/>
                            <w:gridSpan w:val="3"/>
                          </w:tcPr>
                          <w:p w14:paraId="4C7DB7BD" w14:textId="77777777" w:rsidR="00471950" w:rsidRPr="00114B84" w:rsidRDefault="00471950" w:rsidP="00471950">
                            <w:pPr>
                              <w:spacing w:after="0" w:line="240" w:lineRule="auto"/>
                              <w:rPr>
                                <w:rFonts w:ascii="Predator" w:hAnsi="Predator"/>
                                <w:color w:val="000000" w:themeColor="text1"/>
                                <w:sz w:val="11"/>
                                <w:szCs w:val="11"/>
                              </w:rPr>
                            </w:pPr>
                            <w:r w:rsidRPr="00114B84">
                              <w:rPr>
                                <w:rFonts w:ascii="Predator" w:hAnsi="Predator"/>
                                <w:b/>
                                <w:color w:val="000000" w:themeColor="text1"/>
                                <w:sz w:val="11"/>
                                <w:szCs w:val="11"/>
                              </w:rPr>
                              <w:t>Power adapter:</w:t>
                            </w:r>
                            <w:r w:rsidRPr="00114B84">
                              <w:rPr>
                                <w:rFonts w:ascii="Predator" w:hAnsi="Predator"/>
                                <w:color w:val="000000" w:themeColor="text1"/>
                                <w:sz w:val="11"/>
                                <w:szCs w:val="11"/>
                              </w:rPr>
                              <w:t xml:space="preserve"> </w:t>
                            </w:r>
                          </w:p>
                          <w:p w14:paraId="65006857" w14:textId="77777777" w:rsidR="002054F5" w:rsidRPr="002054F5" w:rsidRDefault="002054F5" w:rsidP="002054F5">
                            <w:pPr>
                              <w:pStyle w:val="ListParagraph"/>
                              <w:numPr>
                                <w:ilvl w:val="0"/>
                                <w:numId w:val="50"/>
                              </w:numPr>
                              <w:spacing w:after="0" w:line="240" w:lineRule="auto"/>
                              <w:rPr>
                                <w:rFonts w:ascii="Predator" w:hAnsi="Predator"/>
                                <w:color w:val="000000" w:themeColor="text1"/>
                                <w:sz w:val="11"/>
                                <w:szCs w:val="11"/>
                              </w:rPr>
                            </w:pPr>
                            <w:r w:rsidRPr="002054F5">
                              <w:rPr>
                                <w:rFonts w:ascii="Predator" w:hAnsi="Predator"/>
                                <w:color w:val="000000" w:themeColor="text1"/>
                                <w:sz w:val="11"/>
                                <w:szCs w:val="11"/>
                              </w:rPr>
                              <w:t xml:space="preserve">92 </w:t>
                            </w:r>
                            <w:proofErr w:type="spellStart"/>
                            <w:r w:rsidRPr="002054F5">
                              <w:rPr>
                                <w:rFonts w:ascii="Predator" w:hAnsi="Predator"/>
                                <w:color w:val="000000" w:themeColor="text1"/>
                                <w:sz w:val="11"/>
                                <w:szCs w:val="11"/>
                              </w:rPr>
                              <w:t>Wh</w:t>
                            </w:r>
                            <w:proofErr w:type="spellEnd"/>
                            <w:r w:rsidRPr="002054F5">
                              <w:rPr>
                                <w:rFonts w:ascii="Predator" w:hAnsi="Predator"/>
                                <w:color w:val="000000" w:themeColor="text1"/>
                                <w:sz w:val="11"/>
                                <w:szCs w:val="11"/>
                              </w:rPr>
                              <w:t xml:space="preserve"> 4-cell Li-ion battery</w:t>
                            </w:r>
                          </w:p>
                          <w:p w14:paraId="5BAFC54B" w14:textId="77777777" w:rsidR="002054F5" w:rsidRPr="002054F5" w:rsidRDefault="002054F5" w:rsidP="002054F5">
                            <w:pPr>
                              <w:pStyle w:val="ListParagraph"/>
                              <w:numPr>
                                <w:ilvl w:val="0"/>
                                <w:numId w:val="50"/>
                              </w:numPr>
                              <w:spacing w:after="0" w:line="240" w:lineRule="auto"/>
                              <w:rPr>
                                <w:rFonts w:ascii="Predator" w:hAnsi="Predator"/>
                                <w:color w:val="000000" w:themeColor="text1"/>
                                <w:sz w:val="11"/>
                                <w:szCs w:val="11"/>
                              </w:rPr>
                            </w:pPr>
                            <w:r w:rsidRPr="002054F5">
                              <w:rPr>
                                <w:rFonts w:ascii="Predator" w:hAnsi="Predator"/>
                                <w:color w:val="000000" w:themeColor="text1"/>
                                <w:sz w:val="11"/>
                                <w:szCs w:val="11"/>
                              </w:rPr>
                              <w:t>For models with OLED</w:t>
                            </w:r>
                          </w:p>
                          <w:p w14:paraId="0130B979" w14:textId="77777777" w:rsidR="002054F5" w:rsidRPr="002054F5" w:rsidRDefault="002054F5" w:rsidP="002054F5">
                            <w:pPr>
                              <w:pStyle w:val="ListParagraph"/>
                              <w:numPr>
                                <w:ilvl w:val="0"/>
                                <w:numId w:val="50"/>
                              </w:numPr>
                              <w:spacing w:after="0" w:line="240" w:lineRule="auto"/>
                              <w:rPr>
                                <w:rFonts w:ascii="Predator" w:hAnsi="Predator"/>
                                <w:color w:val="000000" w:themeColor="text1"/>
                                <w:sz w:val="11"/>
                                <w:szCs w:val="11"/>
                              </w:rPr>
                            </w:pPr>
                            <w:r w:rsidRPr="002054F5">
                              <w:rPr>
                                <w:rFonts w:ascii="Predator" w:hAnsi="Predator"/>
                                <w:color w:val="000000" w:themeColor="text1"/>
                                <w:sz w:val="11"/>
                                <w:szCs w:val="11"/>
                              </w:rPr>
                              <w:t>Battery life:</w:t>
                            </w:r>
                          </w:p>
                          <w:p w14:paraId="454807A9" w14:textId="77777777" w:rsidR="002054F5" w:rsidRPr="002054F5" w:rsidRDefault="002054F5" w:rsidP="002054F5">
                            <w:pPr>
                              <w:pStyle w:val="ListParagraph"/>
                              <w:numPr>
                                <w:ilvl w:val="0"/>
                                <w:numId w:val="50"/>
                              </w:numPr>
                              <w:spacing w:after="0" w:line="240" w:lineRule="auto"/>
                              <w:rPr>
                                <w:rFonts w:ascii="Predator" w:hAnsi="Predator"/>
                                <w:color w:val="000000" w:themeColor="text1"/>
                                <w:sz w:val="11"/>
                                <w:szCs w:val="11"/>
                              </w:rPr>
                            </w:pPr>
                            <w:r w:rsidRPr="002054F5">
                              <w:rPr>
                                <w:rFonts w:ascii="Predator" w:hAnsi="Predator"/>
                                <w:color w:val="000000" w:themeColor="text1"/>
                                <w:sz w:val="11"/>
                                <w:szCs w:val="11"/>
                              </w:rPr>
                              <w:t>Up to 6 hours (based on MobileMark® 2030 test results)</w:t>
                            </w:r>
                          </w:p>
                          <w:p w14:paraId="775ABAC7" w14:textId="77777777" w:rsidR="002054F5" w:rsidRPr="002054F5" w:rsidRDefault="002054F5" w:rsidP="002054F5">
                            <w:pPr>
                              <w:pStyle w:val="ListParagraph"/>
                              <w:numPr>
                                <w:ilvl w:val="0"/>
                                <w:numId w:val="50"/>
                              </w:numPr>
                              <w:spacing w:after="0" w:line="240" w:lineRule="auto"/>
                              <w:rPr>
                                <w:rFonts w:ascii="Predator" w:hAnsi="Predator"/>
                                <w:color w:val="000000" w:themeColor="text1"/>
                                <w:sz w:val="11"/>
                                <w:szCs w:val="11"/>
                              </w:rPr>
                            </w:pPr>
                            <w:r w:rsidRPr="002054F5">
                              <w:rPr>
                                <w:rFonts w:ascii="Predator" w:hAnsi="Predator"/>
                                <w:color w:val="000000" w:themeColor="text1"/>
                                <w:sz w:val="11"/>
                                <w:szCs w:val="11"/>
                              </w:rPr>
                              <w:t>Up to 15 hours (based on video playback test results)</w:t>
                            </w:r>
                          </w:p>
                          <w:p w14:paraId="5E0D15C8" w14:textId="5547437C" w:rsidR="00114B84" w:rsidRPr="00EC0A93" w:rsidRDefault="00114B84" w:rsidP="00EC0A93">
                            <w:pPr>
                              <w:spacing w:after="0" w:line="240" w:lineRule="auto"/>
                              <w:rPr>
                                <w:rFonts w:ascii="Predator" w:hAnsi="Predator"/>
                                <w:color w:val="000000" w:themeColor="text1"/>
                                <w:sz w:val="11"/>
                                <w:szCs w:val="11"/>
                              </w:rPr>
                            </w:pPr>
                          </w:p>
                        </w:tc>
                        <w:tc>
                          <w:tcPr>
                            <w:tcW w:w="4217" w:type="dxa"/>
                            <w:gridSpan w:val="5"/>
                          </w:tcPr>
                          <w:p w14:paraId="0F0AC3C6" w14:textId="77777777" w:rsidR="00A5345A" w:rsidRDefault="00471950" w:rsidP="00A5345A">
                            <w:pPr>
                              <w:spacing w:after="0" w:line="240" w:lineRule="auto"/>
                              <w:rPr>
                                <w:rFonts w:ascii="Predator" w:hAnsi="Predator"/>
                                <w:color w:val="000000" w:themeColor="text1"/>
                                <w:sz w:val="11"/>
                                <w:szCs w:val="11"/>
                              </w:rPr>
                            </w:pPr>
                            <w:r w:rsidRPr="00114B84">
                              <w:rPr>
                                <w:rFonts w:ascii="Predator" w:hAnsi="Predator"/>
                                <w:b/>
                                <w:color w:val="000000" w:themeColor="text1"/>
                                <w:sz w:val="11"/>
                                <w:szCs w:val="11"/>
                              </w:rPr>
                              <w:t>Battery:</w:t>
                            </w:r>
                            <w:r w:rsidRPr="00114B84">
                              <w:rPr>
                                <w:rFonts w:ascii="Predator" w:hAnsi="Predator"/>
                                <w:color w:val="000000" w:themeColor="text1"/>
                                <w:sz w:val="11"/>
                                <w:szCs w:val="11"/>
                              </w:rPr>
                              <w:t xml:space="preserve"> </w:t>
                            </w:r>
                          </w:p>
                          <w:p w14:paraId="6BA0AF9D" w14:textId="77777777" w:rsidR="002054F5" w:rsidRPr="002054F5" w:rsidRDefault="002054F5" w:rsidP="002054F5">
                            <w:pPr>
                              <w:pStyle w:val="ListParagraph"/>
                              <w:numPr>
                                <w:ilvl w:val="0"/>
                                <w:numId w:val="51"/>
                              </w:numPr>
                              <w:spacing w:after="0" w:line="240" w:lineRule="auto"/>
                              <w:rPr>
                                <w:rFonts w:ascii="Predator" w:hAnsi="Predator"/>
                                <w:color w:val="000000" w:themeColor="text1"/>
                                <w:sz w:val="11"/>
                                <w:szCs w:val="11"/>
                              </w:rPr>
                            </w:pPr>
                            <w:r w:rsidRPr="002054F5">
                              <w:rPr>
                                <w:rFonts w:ascii="Predator" w:hAnsi="Predator"/>
                                <w:color w:val="000000" w:themeColor="text1"/>
                                <w:sz w:val="11"/>
                                <w:szCs w:val="11"/>
                              </w:rPr>
                              <w:t xml:space="preserve">92 </w:t>
                            </w:r>
                            <w:proofErr w:type="spellStart"/>
                            <w:r w:rsidRPr="002054F5">
                              <w:rPr>
                                <w:rFonts w:ascii="Predator" w:hAnsi="Predator"/>
                                <w:color w:val="000000" w:themeColor="text1"/>
                                <w:sz w:val="11"/>
                                <w:szCs w:val="11"/>
                              </w:rPr>
                              <w:t>Wh</w:t>
                            </w:r>
                            <w:proofErr w:type="spellEnd"/>
                            <w:r w:rsidRPr="002054F5">
                              <w:rPr>
                                <w:rFonts w:ascii="Predator" w:hAnsi="Predator"/>
                                <w:color w:val="000000" w:themeColor="text1"/>
                                <w:sz w:val="11"/>
                                <w:szCs w:val="11"/>
                              </w:rPr>
                              <w:t xml:space="preserve"> 4-cell Li-ion battery</w:t>
                            </w:r>
                          </w:p>
                          <w:p w14:paraId="0E7E1C6A" w14:textId="77777777" w:rsidR="002054F5" w:rsidRPr="002054F5" w:rsidRDefault="002054F5" w:rsidP="002054F5">
                            <w:pPr>
                              <w:pStyle w:val="ListParagraph"/>
                              <w:numPr>
                                <w:ilvl w:val="0"/>
                                <w:numId w:val="51"/>
                              </w:numPr>
                              <w:spacing w:after="0" w:line="240" w:lineRule="auto"/>
                              <w:rPr>
                                <w:rFonts w:ascii="Predator" w:hAnsi="Predator"/>
                                <w:color w:val="000000" w:themeColor="text1"/>
                                <w:sz w:val="11"/>
                                <w:szCs w:val="11"/>
                              </w:rPr>
                            </w:pPr>
                            <w:r w:rsidRPr="002054F5">
                              <w:rPr>
                                <w:rFonts w:ascii="Predator" w:hAnsi="Predator"/>
                                <w:color w:val="000000" w:themeColor="text1"/>
                                <w:sz w:val="11"/>
                                <w:szCs w:val="11"/>
                              </w:rPr>
                              <w:t>For models with OLED</w:t>
                            </w:r>
                          </w:p>
                          <w:p w14:paraId="1714C416" w14:textId="77777777" w:rsidR="002054F5" w:rsidRPr="002054F5" w:rsidRDefault="002054F5" w:rsidP="002054F5">
                            <w:pPr>
                              <w:pStyle w:val="ListParagraph"/>
                              <w:numPr>
                                <w:ilvl w:val="0"/>
                                <w:numId w:val="51"/>
                              </w:numPr>
                              <w:spacing w:after="0" w:line="240" w:lineRule="auto"/>
                              <w:rPr>
                                <w:rFonts w:ascii="Predator" w:hAnsi="Predator"/>
                                <w:color w:val="000000" w:themeColor="text1"/>
                                <w:sz w:val="11"/>
                                <w:szCs w:val="11"/>
                              </w:rPr>
                            </w:pPr>
                            <w:r w:rsidRPr="002054F5">
                              <w:rPr>
                                <w:rFonts w:ascii="Predator" w:hAnsi="Predator"/>
                                <w:color w:val="000000" w:themeColor="text1"/>
                                <w:sz w:val="11"/>
                                <w:szCs w:val="11"/>
                              </w:rPr>
                              <w:t>Battery life:</w:t>
                            </w:r>
                          </w:p>
                          <w:p w14:paraId="12B32E9A" w14:textId="77777777" w:rsidR="002054F5" w:rsidRPr="002054F5" w:rsidRDefault="002054F5" w:rsidP="002054F5">
                            <w:pPr>
                              <w:pStyle w:val="ListParagraph"/>
                              <w:numPr>
                                <w:ilvl w:val="0"/>
                                <w:numId w:val="51"/>
                              </w:numPr>
                              <w:spacing w:after="0" w:line="240" w:lineRule="auto"/>
                              <w:rPr>
                                <w:rFonts w:ascii="Predator" w:hAnsi="Predator"/>
                                <w:color w:val="000000" w:themeColor="text1"/>
                                <w:sz w:val="11"/>
                                <w:szCs w:val="11"/>
                              </w:rPr>
                            </w:pPr>
                            <w:r w:rsidRPr="002054F5">
                              <w:rPr>
                                <w:rFonts w:ascii="Predator" w:hAnsi="Predator"/>
                                <w:color w:val="000000" w:themeColor="text1"/>
                                <w:sz w:val="11"/>
                                <w:szCs w:val="11"/>
                              </w:rPr>
                              <w:t>Up to 6 hours (based on MobileMark® 2030 test results)</w:t>
                            </w:r>
                          </w:p>
                          <w:p w14:paraId="7DA6B940" w14:textId="2CC74FEB" w:rsidR="00CA53B9" w:rsidRPr="002054F5" w:rsidRDefault="002054F5" w:rsidP="002054F5">
                            <w:pPr>
                              <w:pStyle w:val="ListParagraph"/>
                              <w:numPr>
                                <w:ilvl w:val="0"/>
                                <w:numId w:val="51"/>
                              </w:numPr>
                              <w:spacing w:after="0" w:line="240" w:lineRule="auto"/>
                              <w:rPr>
                                <w:rFonts w:ascii="Predator" w:hAnsi="Predator"/>
                                <w:color w:val="000000" w:themeColor="text1"/>
                                <w:sz w:val="11"/>
                                <w:szCs w:val="11"/>
                              </w:rPr>
                            </w:pPr>
                            <w:r w:rsidRPr="002054F5">
                              <w:rPr>
                                <w:rFonts w:ascii="Predator" w:hAnsi="Predator"/>
                                <w:color w:val="000000" w:themeColor="text1"/>
                                <w:sz w:val="11"/>
                                <w:szCs w:val="11"/>
                              </w:rPr>
                              <w:t>Up to 15 hours (based on video playback test results)</w:t>
                            </w:r>
                          </w:p>
                        </w:tc>
                      </w:tr>
                      <w:tr w:rsidR="00471950" w:rsidRPr="00D8024E" w14:paraId="203ECDED" w14:textId="77777777" w:rsidTr="002054F5">
                        <w:trPr>
                          <w:gridAfter w:val="1"/>
                          <w:wAfter w:w="659" w:type="dxa"/>
                        </w:trPr>
                        <w:tc>
                          <w:tcPr>
                            <w:tcW w:w="1700" w:type="dxa"/>
                          </w:tcPr>
                          <w:p w14:paraId="0EB8783E" w14:textId="77777777" w:rsidR="00471950" w:rsidRPr="00CC6D1B" w:rsidRDefault="00471950" w:rsidP="00471950">
                            <w:pPr>
                              <w:spacing w:after="0" w:line="240" w:lineRule="auto"/>
                              <w:rPr>
                                <w:rFonts w:ascii="Predator" w:hAnsi="Predator"/>
                                <w:b/>
                                <w:color w:val="00AECD"/>
                                <w:sz w:val="14"/>
                                <w:szCs w:val="14"/>
                              </w:rPr>
                            </w:pPr>
                            <w:r w:rsidRPr="00CC6D1B">
                              <w:rPr>
                                <w:rFonts w:ascii="Predator" w:hAnsi="Predator"/>
                                <w:b/>
                                <w:color w:val="00AECD"/>
                                <w:sz w:val="14"/>
                                <w:szCs w:val="14"/>
                              </w:rPr>
                              <w:t>Input and control</w:t>
                            </w:r>
                          </w:p>
                        </w:tc>
                        <w:tc>
                          <w:tcPr>
                            <w:tcW w:w="8432" w:type="dxa"/>
                            <w:gridSpan w:val="8"/>
                          </w:tcPr>
                          <w:p w14:paraId="55E989F0" w14:textId="77777777" w:rsidR="00471950" w:rsidRPr="00114B84" w:rsidRDefault="00471950" w:rsidP="00471950">
                            <w:pPr>
                              <w:widowControl w:val="0"/>
                              <w:autoSpaceDE w:val="0"/>
                              <w:autoSpaceDN w:val="0"/>
                              <w:adjustRightInd w:val="0"/>
                              <w:spacing w:after="0" w:line="240" w:lineRule="auto"/>
                              <w:rPr>
                                <w:rFonts w:ascii="Predator" w:hAnsi="Predator"/>
                                <w:b/>
                                <w:color w:val="000000" w:themeColor="text1"/>
                                <w:sz w:val="11"/>
                                <w:szCs w:val="11"/>
                              </w:rPr>
                            </w:pPr>
                            <w:r w:rsidRPr="00114B84">
                              <w:rPr>
                                <w:rFonts w:ascii="Predator" w:hAnsi="Predator"/>
                                <w:b/>
                                <w:color w:val="000000" w:themeColor="text1"/>
                                <w:sz w:val="11"/>
                                <w:szCs w:val="11"/>
                              </w:rPr>
                              <w:t xml:space="preserve">Keyboard: </w:t>
                            </w:r>
                          </w:p>
                          <w:p w14:paraId="26267567" w14:textId="77777777" w:rsidR="00725FBF" w:rsidRDefault="00725FBF" w:rsidP="00471950">
                            <w:pPr>
                              <w:spacing w:after="0" w:line="240" w:lineRule="auto"/>
                              <w:rPr>
                                <w:rFonts w:ascii="Predator" w:hAnsi="Predator"/>
                                <w:color w:val="000000" w:themeColor="text1"/>
                                <w:sz w:val="11"/>
                                <w:szCs w:val="11"/>
                              </w:rPr>
                            </w:pPr>
                            <w:r w:rsidRPr="00725FBF">
                              <w:rPr>
                                <w:rFonts w:ascii="Predator" w:hAnsi="Predator"/>
                                <w:color w:val="000000" w:themeColor="text1"/>
                                <w:sz w:val="11"/>
                                <w:szCs w:val="11"/>
                              </w:rPr>
                              <w:t xml:space="preserve">103(US)-/104(UK)-key, </w:t>
                            </w:r>
                            <w:proofErr w:type="spellStart"/>
                            <w:r w:rsidRPr="00725FBF">
                              <w:rPr>
                                <w:rFonts w:ascii="Predator" w:hAnsi="Predator"/>
                                <w:color w:val="000000" w:themeColor="text1"/>
                                <w:sz w:val="11"/>
                                <w:szCs w:val="11"/>
                              </w:rPr>
                              <w:t>FineTip</w:t>
                            </w:r>
                            <w:proofErr w:type="spellEnd"/>
                            <w:r w:rsidRPr="00725FBF">
                              <w:rPr>
                                <w:rFonts w:ascii="Predator" w:hAnsi="Predator"/>
                                <w:color w:val="000000" w:themeColor="text1"/>
                                <w:sz w:val="11"/>
                                <w:szCs w:val="11"/>
                              </w:rPr>
                              <w:t xml:space="preserve"> RGB-backlight keyboard with independent standard numeric keypad, international language support </w:t>
                            </w:r>
                          </w:p>
                          <w:p w14:paraId="708E3F20" w14:textId="00F3F4AA" w:rsidR="00A5345A" w:rsidRDefault="00A5345A" w:rsidP="00471950">
                            <w:pPr>
                              <w:spacing w:after="0" w:line="240" w:lineRule="auto"/>
                              <w:rPr>
                                <w:rFonts w:ascii="Predator" w:hAnsi="Predator"/>
                                <w:color w:val="000000" w:themeColor="text1"/>
                                <w:sz w:val="11"/>
                                <w:szCs w:val="11"/>
                              </w:rPr>
                            </w:pPr>
                            <w:r w:rsidRPr="00A5345A">
                              <w:rPr>
                                <w:rFonts w:ascii="Predator" w:hAnsi="Predator"/>
                                <w:color w:val="000000" w:themeColor="text1"/>
                                <w:sz w:val="11"/>
                                <w:szCs w:val="11"/>
                              </w:rPr>
                              <w:t>• 1.5mm travel distance keyboard</w:t>
                            </w:r>
                            <w:r>
                              <w:rPr>
                                <w:rFonts w:ascii="Predator" w:hAnsi="Predator"/>
                                <w:color w:val="000000" w:themeColor="text1"/>
                                <w:sz w:val="11"/>
                                <w:szCs w:val="11"/>
                              </w:rPr>
                              <w:t xml:space="preserve">, </w:t>
                            </w:r>
                            <w:r w:rsidRPr="00A5345A">
                              <w:rPr>
                                <w:rFonts w:ascii="Predator" w:hAnsi="Predator"/>
                                <w:color w:val="000000" w:themeColor="text1"/>
                                <w:sz w:val="11"/>
                                <w:szCs w:val="11"/>
                              </w:rPr>
                              <w:t xml:space="preserve">Programmable key </w:t>
                            </w:r>
                            <w:proofErr w:type="gramStart"/>
                            <w:r w:rsidRPr="00A5345A">
                              <w:rPr>
                                <w:rFonts w:ascii="Predator" w:hAnsi="Predator"/>
                                <w:color w:val="000000" w:themeColor="text1"/>
                                <w:sz w:val="11"/>
                                <w:szCs w:val="11"/>
                              </w:rPr>
                              <w:t>design :</w:t>
                            </w:r>
                            <w:proofErr w:type="gramEnd"/>
                            <w:r w:rsidRPr="00A5345A">
                              <w:rPr>
                                <w:rFonts w:ascii="Predator" w:hAnsi="Predator"/>
                                <w:color w:val="000000" w:themeColor="text1"/>
                                <w:sz w:val="11"/>
                                <w:szCs w:val="11"/>
                              </w:rPr>
                              <w:t xml:space="preserve"> Acer My Key</w:t>
                            </w:r>
                            <w:r>
                              <w:rPr>
                                <w:rFonts w:ascii="Predator" w:hAnsi="Predator"/>
                                <w:color w:val="000000" w:themeColor="text1"/>
                                <w:sz w:val="11"/>
                                <w:szCs w:val="11"/>
                              </w:rPr>
                              <w:t xml:space="preserve">, </w:t>
                            </w:r>
                            <w:r w:rsidRPr="00A5345A">
                              <w:rPr>
                                <w:rFonts w:ascii="Predator" w:hAnsi="Predator"/>
                                <w:color w:val="000000" w:themeColor="text1"/>
                                <w:sz w:val="11"/>
                                <w:szCs w:val="11"/>
                              </w:rPr>
                              <w:t>Microsoft Copilot key design</w:t>
                            </w:r>
                            <w:r>
                              <w:rPr>
                                <w:rFonts w:ascii="Predator" w:hAnsi="Predator"/>
                                <w:color w:val="000000" w:themeColor="text1"/>
                                <w:sz w:val="11"/>
                                <w:szCs w:val="11"/>
                              </w:rPr>
                              <w:t xml:space="preserve">, </w:t>
                            </w:r>
                            <w:r w:rsidRPr="00A5345A">
                              <w:rPr>
                                <w:rFonts w:ascii="Predator" w:hAnsi="Predator"/>
                                <w:color w:val="000000" w:themeColor="text1"/>
                                <w:sz w:val="11"/>
                                <w:szCs w:val="11"/>
                              </w:rPr>
                              <w:t>Individual key of Predator Sense app enabling</w:t>
                            </w:r>
                            <w:r>
                              <w:rPr>
                                <w:rFonts w:ascii="Predator" w:hAnsi="Predator"/>
                                <w:color w:val="000000" w:themeColor="text1"/>
                                <w:sz w:val="11"/>
                                <w:szCs w:val="11"/>
                              </w:rPr>
                              <w:t xml:space="preserve">, </w:t>
                            </w:r>
                            <w:r w:rsidRPr="00A5345A">
                              <w:rPr>
                                <w:rFonts w:ascii="Predator" w:hAnsi="Predator"/>
                                <w:color w:val="000000" w:themeColor="text1"/>
                                <w:sz w:val="11"/>
                                <w:szCs w:val="11"/>
                              </w:rPr>
                              <w:t xml:space="preserve">Indicators of </w:t>
                            </w:r>
                            <w:proofErr w:type="spellStart"/>
                            <w:r w:rsidRPr="00A5345A">
                              <w:rPr>
                                <w:rFonts w:ascii="Predator" w:hAnsi="Predator"/>
                                <w:color w:val="000000" w:themeColor="text1"/>
                                <w:sz w:val="11"/>
                                <w:szCs w:val="11"/>
                              </w:rPr>
                              <w:t>CapsLock</w:t>
                            </w:r>
                            <w:proofErr w:type="spellEnd"/>
                            <w:r w:rsidRPr="00A5345A">
                              <w:rPr>
                                <w:rFonts w:ascii="Predator" w:hAnsi="Predator"/>
                                <w:color w:val="000000" w:themeColor="text1"/>
                                <w:sz w:val="11"/>
                                <w:szCs w:val="11"/>
                              </w:rPr>
                              <w:t xml:space="preserve"> and Microphone mute toggle indicators</w:t>
                            </w:r>
                            <w:r>
                              <w:rPr>
                                <w:rFonts w:ascii="Predator" w:hAnsi="Predator"/>
                                <w:color w:val="000000" w:themeColor="text1"/>
                                <w:sz w:val="11"/>
                                <w:szCs w:val="11"/>
                              </w:rPr>
                              <w:t xml:space="preserve">, </w:t>
                            </w:r>
                            <w:r w:rsidRPr="00A5345A">
                              <w:rPr>
                                <w:rFonts w:ascii="Predator" w:hAnsi="Predator"/>
                                <w:color w:val="000000" w:themeColor="text1"/>
                                <w:sz w:val="11"/>
                                <w:szCs w:val="11"/>
                              </w:rPr>
                              <w:t>Function Lock design</w:t>
                            </w:r>
                          </w:p>
                          <w:p w14:paraId="76EBAD9F" w14:textId="77777777" w:rsidR="00A5345A" w:rsidRDefault="00471950" w:rsidP="00471950">
                            <w:pPr>
                              <w:spacing w:after="0" w:line="240" w:lineRule="auto"/>
                              <w:rPr>
                                <w:rFonts w:ascii="Predator" w:hAnsi="Predator"/>
                                <w:color w:val="000000" w:themeColor="text1"/>
                                <w:sz w:val="11"/>
                                <w:szCs w:val="11"/>
                              </w:rPr>
                            </w:pPr>
                            <w:r w:rsidRPr="00114B84">
                              <w:rPr>
                                <w:rFonts w:ascii="Predator" w:hAnsi="Predator"/>
                                <w:b/>
                                <w:color w:val="000000" w:themeColor="text1"/>
                                <w:sz w:val="11"/>
                                <w:szCs w:val="11"/>
                              </w:rPr>
                              <w:t>Touchpad:</w:t>
                            </w:r>
                            <w:r w:rsidRPr="00114B84">
                              <w:rPr>
                                <w:rFonts w:ascii="Predator" w:hAnsi="Predator"/>
                                <w:color w:val="000000" w:themeColor="text1"/>
                                <w:sz w:val="11"/>
                                <w:szCs w:val="11"/>
                              </w:rPr>
                              <w:t xml:space="preserve"> </w:t>
                            </w:r>
                            <w:r w:rsidR="00114B84" w:rsidRPr="00114B84">
                              <w:rPr>
                                <w:rFonts w:ascii="Predator" w:hAnsi="Predator"/>
                                <w:color w:val="000000" w:themeColor="text1"/>
                                <w:sz w:val="11"/>
                                <w:szCs w:val="11"/>
                              </w:rPr>
                              <w:t xml:space="preserve">Multi-gesture touchpad, supporting two-finger scroll; pinch; gestures to open Cortana, Action Center, multitasking; application </w:t>
                            </w:r>
                          </w:p>
                          <w:p w14:paraId="292D4189" w14:textId="7A179CEA" w:rsidR="00471950" w:rsidRPr="00114B84" w:rsidRDefault="00114B84" w:rsidP="00471950">
                            <w:pPr>
                              <w:spacing w:after="0" w:line="240" w:lineRule="auto"/>
                              <w:rPr>
                                <w:rFonts w:ascii="Predator" w:hAnsi="Predator"/>
                                <w:color w:val="000000" w:themeColor="text1"/>
                                <w:sz w:val="11"/>
                                <w:szCs w:val="11"/>
                              </w:rPr>
                            </w:pPr>
                            <w:r w:rsidRPr="00114B84">
                              <w:rPr>
                                <w:rFonts w:ascii="Predator" w:hAnsi="Predator"/>
                                <w:color w:val="000000" w:themeColor="text1"/>
                                <w:sz w:val="11"/>
                                <w:szCs w:val="11"/>
                              </w:rPr>
                              <w:t>commands</w:t>
                            </w:r>
                          </w:p>
                          <w:p w14:paraId="4837DF83" w14:textId="77777777" w:rsidR="00471950" w:rsidRPr="00114B84" w:rsidRDefault="00471950" w:rsidP="00471950">
                            <w:pPr>
                              <w:pStyle w:val="ListParagraph"/>
                              <w:numPr>
                                <w:ilvl w:val="0"/>
                                <w:numId w:val="8"/>
                              </w:numPr>
                              <w:spacing w:after="0" w:line="240" w:lineRule="auto"/>
                              <w:ind w:left="175" w:hanging="141"/>
                              <w:rPr>
                                <w:rFonts w:ascii="Predator" w:hAnsi="Predator"/>
                                <w:color w:val="000000" w:themeColor="text1"/>
                                <w:sz w:val="11"/>
                                <w:szCs w:val="11"/>
                              </w:rPr>
                            </w:pPr>
                            <w:r w:rsidRPr="00114B84">
                              <w:rPr>
                                <w:rFonts w:ascii="Predator" w:hAnsi="Predator"/>
                                <w:color w:val="000000" w:themeColor="text1"/>
                                <w:sz w:val="11"/>
                                <w:szCs w:val="11"/>
                              </w:rPr>
                              <w:t xml:space="preserve">Microsoft Precision Touchpad certification </w:t>
                            </w:r>
                          </w:p>
                          <w:p w14:paraId="2DB572B9" w14:textId="77777777" w:rsidR="00114B84" w:rsidRPr="00114B84" w:rsidRDefault="00471950" w:rsidP="00114B84">
                            <w:pPr>
                              <w:pStyle w:val="ListParagraph"/>
                              <w:numPr>
                                <w:ilvl w:val="0"/>
                                <w:numId w:val="8"/>
                              </w:numPr>
                              <w:spacing w:after="0" w:line="240" w:lineRule="auto"/>
                              <w:ind w:left="175" w:hanging="141"/>
                              <w:rPr>
                                <w:rFonts w:ascii="Predator" w:hAnsi="Predator"/>
                                <w:color w:val="000000" w:themeColor="text1"/>
                                <w:sz w:val="11"/>
                                <w:szCs w:val="11"/>
                              </w:rPr>
                            </w:pPr>
                            <w:r w:rsidRPr="00114B84">
                              <w:rPr>
                                <w:rFonts w:ascii="Predator" w:hAnsi="Predator"/>
                                <w:color w:val="000000" w:themeColor="text1"/>
                                <w:sz w:val="11"/>
                                <w:szCs w:val="11"/>
                              </w:rPr>
                              <w:t>Moisture resistant</w:t>
                            </w:r>
                          </w:p>
                          <w:p w14:paraId="1F02F8BC" w14:textId="5814B6CB" w:rsidR="00471950" w:rsidRPr="00114B84" w:rsidRDefault="00471950" w:rsidP="00114B84">
                            <w:pPr>
                              <w:spacing w:after="0" w:line="240" w:lineRule="auto"/>
                              <w:rPr>
                                <w:rFonts w:ascii="Predator" w:hAnsi="Predator"/>
                                <w:color w:val="000000" w:themeColor="text1"/>
                                <w:sz w:val="11"/>
                                <w:szCs w:val="11"/>
                              </w:rPr>
                            </w:pPr>
                            <w:r w:rsidRPr="00114B84">
                              <w:rPr>
                                <w:rFonts w:ascii="Predator" w:hAnsi="Predator"/>
                                <w:b/>
                                <w:color w:val="000000" w:themeColor="text1"/>
                                <w:sz w:val="11"/>
                                <w:szCs w:val="11"/>
                              </w:rPr>
                              <w:t>Control Keys</w:t>
                            </w:r>
                          </w:p>
                          <w:p w14:paraId="500D1080" w14:textId="3513581D" w:rsidR="00471950" w:rsidRPr="00114B84" w:rsidRDefault="00471950" w:rsidP="00471950">
                            <w:pPr>
                              <w:widowControl w:val="0"/>
                              <w:autoSpaceDE w:val="0"/>
                              <w:autoSpaceDN w:val="0"/>
                              <w:adjustRightInd w:val="0"/>
                              <w:spacing w:after="0" w:line="240" w:lineRule="auto"/>
                              <w:rPr>
                                <w:rFonts w:ascii="Predator" w:hAnsi="Predator"/>
                                <w:color w:val="000000" w:themeColor="text1"/>
                                <w:sz w:val="11"/>
                                <w:szCs w:val="11"/>
                              </w:rPr>
                            </w:pPr>
                            <w:r w:rsidRPr="00114B84">
                              <w:rPr>
                                <w:rFonts w:ascii="Predator" w:hAnsi="Predator"/>
                                <w:color w:val="000000" w:themeColor="text1"/>
                                <w:sz w:val="11"/>
                                <w:szCs w:val="11"/>
                              </w:rPr>
                              <w:t>Mode Key</w:t>
                            </w:r>
                            <w:r w:rsidR="00A5345A">
                              <w:rPr>
                                <w:rFonts w:ascii="Predator" w:hAnsi="Predator"/>
                                <w:color w:val="000000" w:themeColor="text1"/>
                                <w:sz w:val="11"/>
                                <w:szCs w:val="11"/>
                              </w:rPr>
                              <w:t>, PredatorSense Key, Copilot Key</w:t>
                            </w:r>
                          </w:p>
                        </w:tc>
                      </w:tr>
                      <w:tr w:rsidR="002054F5" w:rsidRPr="00D8024E" w14:paraId="3CD7F83C" w14:textId="77777777" w:rsidTr="002054F5">
                        <w:trPr>
                          <w:gridAfter w:val="1"/>
                          <w:wAfter w:w="659" w:type="dxa"/>
                        </w:trPr>
                        <w:tc>
                          <w:tcPr>
                            <w:tcW w:w="1700" w:type="dxa"/>
                          </w:tcPr>
                          <w:p w14:paraId="246EC541" w14:textId="1FA8409C" w:rsidR="002054F5" w:rsidRPr="00CC6D1B" w:rsidRDefault="002054F5" w:rsidP="00471950">
                            <w:pPr>
                              <w:spacing w:after="0" w:line="240" w:lineRule="auto"/>
                              <w:rPr>
                                <w:rFonts w:ascii="Predator" w:hAnsi="Predator"/>
                                <w:b/>
                                <w:color w:val="00AECD"/>
                                <w:sz w:val="14"/>
                                <w:szCs w:val="14"/>
                              </w:rPr>
                            </w:pPr>
                            <w:r w:rsidRPr="00CC6D1B">
                              <w:rPr>
                                <w:rFonts w:ascii="Predator" w:hAnsi="Predator"/>
                                <w:b/>
                                <w:color w:val="00AECD"/>
                                <w:sz w:val="14"/>
                                <w:szCs w:val="14"/>
                              </w:rPr>
                              <w:t>Windows Desktop Apps</w:t>
                            </w:r>
                            <w:r>
                              <w:rPr>
                                <w:rFonts w:ascii="Predator" w:hAnsi="Predator"/>
                                <w:b/>
                                <w:color w:val="00AECD"/>
                                <w:sz w:val="14"/>
                                <w:szCs w:val="14"/>
                                <w:vertAlign w:val="superscript"/>
                              </w:rPr>
                              <w:t>10</w:t>
                            </w:r>
                          </w:p>
                        </w:tc>
                        <w:tc>
                          <w:tcPr>
                            <w:tcW w:w="4215" w:type="dxa"/>
                            <w:gridSpan w:val="3"/>
                          </w:tcPr>
                          <w:p w14:paraId="06F6EACD" w14:textId="3A29F9CB" w:rsidR="002054F5" w:rsidRPr="002054F5" w:rsidRDefault="002054F5" w:rsidP="002054F5">
                            <w:pPr>
                              <w:spacing w:after="0" w:line="240" w:lineRule="auto"/>
                              <w:rPr>
                                <w:rFonts w:ascii="Predator" w:hAnsi="Predator"/>
                                <w:b/>
                                <w:bCs/>
                                <w:color w:val="000000" w:themeColor="text1"/>
                                <w:sz w:val="11"/>
                                <w:szCs w:val="11"/>
                              </w:rPr>
                            </w:pPr>
                            <w:r w:rsidRPr="002054F5">
                              <w:rPr>
                                <w:rFonts w:ascii="Predator" w:hAnsi="Predator"/>
                                <w:b/>
                                <w:bCs/>
                                <w:color w:val="000000" w:themeColor="text1"/>
                                <w:sz w:val="11"/>
                                <w:szCs w:val="11"/>
                              </w:rPr>
                              <w:t>In-House</w:t>
                            </w:r>
                          </w:p>
                          <w:p w14:paraId="023C9DA4" w14:textId="45D7E848" w:rsidR="002054F5" w:rsidRPr="00114B84" w:rsidRDefault="002054F5" w:rsidP="00471950">
                            <w:pPr>
                              <w:pStyle w:val="ListParagraph"/>
                              <w:numPr>
                                <w:ilvl w:val="0"/>
                                <w:numId w:val="8"/>
                              </w:numPr>
                              <w:spacing w:after="0" w:line="240" w:lineRule="auto"/>
                              <w:ind w:left="175" w:hanging="141"/>
                              <w:rPr>
                                <w:rFonts w:ascii="Predator" w:hAnsi="Predator"/>
                                <w:color w:val="000000" w:themeColor="text1"/>
                                <w:sz w:val="11"/>
                                <w:szCs w:val="11"/>
                              </w:rPr>
                            </w:pPr>
                            <w:r>
                              <w:rPr>
                                <w:rFonts w:ascii="Predator" w:hAnsi="Predator"/>
                                <w:color w:val="000000" w:themeColor="text1"/>
                                <w:sz w:val="11"/>
                                <w:szCs w:val="11"/>
                              </w:rPr>
                              <w:t xml:space="preserve">Acer </w:t>
                            </w:r>
                            <w:proofErr w:type="spellStart"/>
                            <w:r>
                              <w:rPr>
                                <w:rFonts w:ascii="Predator" w:hAnsi="Predator"/>
                                <w:color w:val="000000" w:themeColor="text1"/>
                                <w:sz w:val="11"/>
                                <w:szCs w:val="11"/>
                              </w:rPr>
                              <w:t>LiveArt</w:t>
                            </w:r>
                            <w:proofErr w:type="spellEnd"/>
                          </w:p>
                          <w:p w14:paraId="5E225222" w14:textId="10557001" w:rsidR="002054F5" w:rsidRPr="00114B84" w:rsidRDefault="002054F5" w:rsidP="00471950">
                            <w:pPr>
                              <w:pStyle w:val="ListParagraph"/>
                              <w:numPr>
                                <w:ilvl w:val="0"/>
                                <w:numId w:val="8"/>
                              </w:numPr>
                              <w:spacing w:after="0" w:line="240" w:lineRule="auto"/>
                              <w:ind w:left="175" w:hanging="141"/>
                              <w:rPr>
                                <w:rFonts w:ascii="Predator" w:hAnsi="Predator"/>
                                <w:color w:val="000000" w:themeColor="text1"/>
                                <w:sz w:val="11"/>
                                <w:szCs w:val="11"/>
                              </w:rPr>
                            </w:pPr>
                            <w:r w:rsidRPr="00114B84">
                              <w:rPr>
                                <w:rFonts w:ascii="Predator" w:hAnsi="Predator"/>
                                <w:color w:val="000000" w:themeColor="text1"/>
                                <w:sz w:val="11"/>
                                <w:szCs w:val="11"/>
                              </w:rPr>
                              <w:t>PredatorSense</w:t>
                            </w:r>
                            <w:r>
                              <w:rPr>
                                <w:rFonts w:ascii="Predator" w:hAnsi="Predator"/>
                                <w:color w:val="000000" w:themeColor="text1"/>
                                <w:sz w:val="11"/>
                                <w:szCs w:val="11"/>
                              </w:rPr>
                              <w:t xml:space="preserve"> V5</w:t>
                            </w:r>
                          </w:p>
                        </w:tc>
                        <w:tc>
                          <w:tcPr>
                            <w:tcW w:w="2108" w:type="dxa"/>
                            <w:gridSpan w:val="4"/>
                          </w:tcPr>
                          <w:p w14:paraId="55B2409F" w14:textId="77777777" w:rsidR="002054F5" w:rsidRDefault="002054F5" w:rsidP="008E3383">
                            <w:pPr>
                              <w:pStyle w:val="ListParagraph"/>
                              <w:numPr>
                                <w:ilvl w:val="0"/>
                                <w:numId w:val="8"/>
                              </w:numPr>
                              <w:spacing w:after="0" w:line="240" w:lineRule="auto"/>
                              <w:ind w:left="175" w:hanging="141"/>
                              <w:rPr>
                                <w:rFonts w:ascii="Predator" w:hAnsi="Predator"/>
                                <w:color w:val="000000" w:themeColor="text1"/>
                                <w:sz w:val="11"/>
                                <w:szCs w:val="11"/>
                              </w:rPr>
                            </w:pPr>
                            <w:r w:rsidRPr="00114B84">
                              <w:rPr>
                                <w:rFonts w:ascii="Predator" w:hAnsi="Predator"/>
                                <w:color w:val="000000" w:themeColor="text1"/>
                                <w:sz w:val="11"/>
                                <w:szCs w:val="11"/>
                              </w:rPr>
                              <w:t xml:space="preserve">Acer </w:t>
                            </w:r>
                            <w:proofErr w:type="spellStart"/>
                            <w:r w:rsidRPr="00725FBF">
                              <w:rPr>
                                <w:rFonts w:ascii="Predator" w:hAnsi="Predator"/>
                                <w:color w:val="000000" w:themeColor="text1"/>
                                <w:sz w:val="11"/>
                                <w:szCs w:val="11"/>
                              </w:rPr>
                              <w:t>QuickPanel</w:t>
                            </w:r>
                            <w:proofErr w:type="spellEnd"/>
                            <w:r>
                              <w:rPr>
                                <w:rFonts w:ascii="Predator" w:hAnsi="Predator"/>
                                <w:color w:val="000000" w:themeColor="text1"/>
                                <w:sz w:val="11"/>
                                <w:szCs w:val="11"/>
                              </w:rPr>
                              <w:t xml:space="preserve"> </w:t>
                            </w:r>
                          </w:p>
                          <w:p w14:paraId="406E4D5F" w14:textId="6AC9AB01" w:rsidR="002054F5" w:rsidRDefault="002054F5" w:rsidP="008E3383">
                            <w:pPr>
                              <w:pStyle w:val="ListParagraph"/>
                              <w:numPr>
                                <w:ilvl w:val="0"/>
                                <w:numId w:val="8"/>
                              </w:numPr>
                              <w:spacing w:after="0" w:line="240" w:lineRule="auto"/>
                              <w:ind w:left="175" w:hanging="141"/>
                              <w:rPr>
                                <w:rFonts w:ascii="Predator" w:hAnsi="Predator"/>
                                <w:color w:val="000000" w:themeColor="text1"/>
                                <w:sz w:val="11"/>
                                <w:szCs w:val="11"/>
                              </w:rPr>
                            </w:pPr>
                            <w:r>
                              <w:rPr>
                                <w:rFonts w:ascii="Predator" w:hAnsi="Predator"/>
                                <w:color w:val="000000" w:themeColor="text1"/>
                                <w:sz w:val="11"/>
                                <w:szCs w:val="11"/>
                              </w:rPr>
                              <w:t xml:space="preserve">Acer </w:t>
                            </w:r>
                            <w:proofErr w:type="spellStart"/>
                            <w:r>
                              <w:rPr>
                                <w:rFonts w:ascii="Predator" w:hAnsi="Predator"/>
                                <w:color w:val="000000" w:themeColor="text1"/>
                                <w:sz w:val="11"/>
                                <w:szCs w:val="11"/>
                              </w:rPr>
                              <w:t>VisionArt</w:t>
                            </w:r>
                            <w:proofErr w:type="spellEnd"/>
                          </w:p>
                        </w:tc>
                        <w:tc>
                          <w:tcPr>
                            <w:tcW w:w="2109" w:type="dxa"/>
                          </w:tcPr>
                          <w:p w14:paraId="109DC1FC" w14:textId="77777777" w:rsidR="002054F5" w:rsidRPr="002054F5" w:rsidRDefault="002054F5" w:rsidP="002054F5">
                            <w:pPr>
                              <w:spacing w:after="0" w:line="240" w:lineRule="auto"/>
                              <w:ind w:left="34"/>
                              <w:rPr>
                                <w:rFonts w:ascii="Predator" w:hAnsi="Predator"/>
                                <w:b/>
                                <w:bCs/>
                                <w:color w:val="000000" w:themeColor="text1"/>
                                <w:sz w:val="11"/>
                                <w:szCs w:val="11"/>
                              </w:rPr>
                            </w:pPr>
                            <w:r w:rsidRPr="002054F5">
                              <w:rPr>
                                <w:rFonts w:ascii="Predator" w:hAnsi="Predator"/>
                                <w:b/>
                                <w:bCs/>
                                <w:color w:val="000000" w:themeColor="text1"/>
                                <w:sz w:val="11"/>
                                <w:szCs w:val="11"/>
                              </w:rPr>
                              <w:t>Tools</w:t>
                            </w:r>
                          </w:p>
                          <w:p w14:paraId="46AB8346" w14:textId="23326558" w:rsidR="002054F5" w:rsidRPr="002054F5" w:rsidRDefault="002054F5" w:rsidP="002054F5">
                            <w:pPr>
                              <w:pStyle w:val="ListParagraph"/>
                              <w:numPr>
                                <w:ilvl w:val="0"/>
                                <w:numId w:val="49"/>
                              </w:numPr>
                              <w:spacing w:after="0" w:line="240" w:lineRule="auto"/>
                              <w:rPr>
                                <w:rFonts w:ascii="Predator" w:hAnsi="Predator"/>
                                <w:color w:val="000000" w:themeColor="text1"/>
                                <w:sz w:val="11"/>
                                <w:szCs w:val="11"/>
                              </w:rPr>
                            </w:pPr>
                            <w:r w:rsidRPr="002054F5">
                              <w:rPr>
                                <w:rFonts w:ascii="Predator" w:hAnsi="Predator"/>
                                <w:color w:val="000000" w:themeColor="text1"/>
                                <w:sz w:val="11"/>
                                <w:szCs w:val="11"/>
                              </w:rPr>
                              <w:t>Acer My Key Application</w:t>
                            </w:r>
                          </w:p>
                        </w:tc>
                      </w:tr>
                      <w:tr w:rsidR="00471950" w:rsidRPr="00D8024E" w14:paraId="0E0F75EB" w14:textId="77777777" w:rsidTr="002054F5">
                        <w:trPr>
                          <w:gridAfter w:val="1"/>
                          <w:wAfter w:w="659" w:type="dxa"/>
                        </w:trPr>
                        <w:tc>
                          <w:tcPr>
                            <w:tcW w:w="1700" w:type="dxa"/>
                          </w:tcPr>
                          <w:p w14:paraId="445AED8A" w14:textId="77777777" w:rsidR="00471950" w:rsidRPr="00CC6D1B" w:rsidRDefault="00471950" w:rsidP="00471950">
                            <w:pPr>
                              <w:spacing w:after="0" w:line="240" w:lineRule="auto"/>
                              <w:rPr>
                                <w:rFonts w:ascii="Predator" w:hAnsi="Predator"/>
                                <w:b/>
                                <w:color w:val="00AECD"/>
                                <w:sz w:val="14"/>
                                <w:szCs w:val="14"/>
                              </w:rPr>
                            </w:pPr>
                            <w:r w:rsidRPr="00CC6D1B">
                              <w:rPr>
                                <w:rFonts w:ascii="Predator" w:hAnsi="Predator"/>
                                <w:b/>
                                <w:color w:val="00AECD"/>
                                <w:sz w:val="14"/>
                                <w:szCs w:val="14"/>
                              </w:rPr>
                              <w:t>Warranty</w:t>
                            </w:r>
                          </w:p>
                        </w:tc>
                        <w:tc>
                          <w:tcPr>
                            <w:tcW w:w="8432" w:type="dxa"/>
                            <w:gridSpan w:val="8"/>
                          </w:tcPr>
                          <w:p w14:paraId="6F579581" w14:textId="77777777" w:rsidR="00471950" w:rsidRPr="00114B84" w:rsidRDefault="00471950" w:rsidP="00471950">
                            <w:pPr>
                              <w:spacing w:after="0" w:line="240" w:lineRule="auto"/>
                              <w:rPr>
                                <w:rFonts w:ascii="Predator" w:hAnsi="Predator"/>
                                <w:color w:val="000000" w:themeColor="text1"/>
                                <w:sz w:val="11"/>
                                <w:szCs w:val="11"/>
                              </w:rPr>
                            </w:pPr>
                            <w:r w:rsidRPr="00114B84">
                              <w:rPr>
                                <w:rFonts w:ascii="Predator" w:hAnsi="Predator"/>
                                <w:color w:val="000000" w:themeColor="text1"/>
                                <w:sz w:val="11"/>
                                <w:szCs w:val="11"/>
                              </w:rPr>
                              <w:t>One-year International Travelers Warranty (ITW)</w:t>
                            </w:r>
                          </w:p>
                        </w:tc>
                      </w:tr>
                      <w:tr w:rsidR="008B0373" w:rsidRPr="00932D7B" w14:paraId="10FC47F7" w14:textId="77777777" w:rsidTr="005A0086">
                        <w:trPr>
                          <w:gridAfter w:val="1"/>
                          <w:wAfter w:w="659" w:type="dxa"/>
                          <w:trHeight w:val="1855"/>
                        </w:trPr>
                        <w:tc>
                          <w:tcPr>
                            <w:tcW w:w="10132" w:type="dxa"/>
                            <w:gridSpan w:val="9"/>
                          </w:tcPr>
                          <w:p w14:paraId="7A8662E0" w14:textId="77777777" w:rsidR="008B0373" w:rsidRPr="008B0373" w:rsidRDefault="008B0373" w:rsidP="00471950">
                            <w:pPr>
                              <w:pStyle w:val="ListParagraph"/>
                              <w:numPr>
                                <w:ilvl w:val="0"/>
                                <w:numId w:val="9"/>
                              </w:numPr>
                              <w:spacing w:after="0" w:line="240" w:lineRule="auto"/>
                              <w:ind w:left="426" w:hanging="426"/>
                              <w:rPr>
                                <w:rFonts w:ascii="Predator" w:hAnsi="Predator"/>
                                <w:color w:val="000000" w:themeColor="text1"/>
                                <w:sz w:val="10"/>
                                <w:szCs w:val="10"/>
                              </w:rPr>
                            </w:pPr>
                            <w:r w:rsidRPr="008B0373">
                              <w:rPr>
                                <w:rFonts w:ascii="Predator" w:hAnsi="Predator"/>
                                <w:color w:val="000000" w:themeColor="text1"/>
                                <w:sz w:val="10"/>
                                <w:szCs w:val="10"/>
                              </w:rPr>
                              <w:t>Specifications vary depending on model.</w:t>
                            </w:r>
                          </w:p>
                          <w:p w14:paraId="108C2AE8" w14:textId="77777777" w:rsidR="008B0373" w:rsidRPr="008B0373" w:rsidRDefault="008B0373" w:rsidP="00471950">
                            <w:pPr>
                              <w:pStyle w:val="ListParagraph"/>
                              <w:numPr>
                                <w:ilvl w:val="0"/>
                                <w:numId w:val="9"/>
                              </w:numPr>
                              <w:spacing w:after="0" w:line="240" w:lineRule="auto"/>
                              <w:ind w:left="426" w:hanging="426"/>
                              <w:rPr>
                                <w:rFonts w:ascii="Predator" w:hAnsi="Predator"/>
                                <w:color w:val="000000" w:themeColor="text1"/>
                                <w:sz w:val="10"/>
                                <w:szCs w:val="10"/>
                              </w:rPr>
                            </w:pPr>
                            <w:r w:rsidRPr="008B0373">
                              <w:rPr>
                                <w:rFonts w:ascii="Predator" w:hAnsi="Predator"/>
                                <w:color w:val="000000" w:themeColor="text1"/>
                                <w:sz w:val="10"/>
                                <w:szCs w:val="10"/>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p w14:paraId="6C56BFC0" w14:textId="77777777" w:rsidR="008B0373" w:rsidRPr="008B0373" w:rsidRDefault="008B0373" w:rsidP="00471950">
                            <w:pPr>
                              <w:pStyle w:val="ListParagraph"/>
                              <w:numPr>
                                <w:ilvl w:val="0"/>
                                <w:numId w:val="9"/>
                              </w:numPr>
                              <w:spacing w:after="0" w:line="240" w:lineRule="auto"/>
                              <w:ind w:left="426" w:hanging="426"/>
                              <w:rPr>
                                <w:rFonts w:ascii="Predator" w:hAnsi="Predator"/>
                                <w:color w:val="000000" w:themeColor="text1"/>
                                <w:sz w:val="10"/>
                                <w:szCs w:val="10"/>
                              </w:rPr>
                            </w:pPr>
                            <w:r w:rsidRPr="008B0373">
                              <w:rPr>
                                <w:rFonts w:ascii="Predator" w:hAnsi="Predator"/>
                                <w:color w:val="000000" w:themeColor="text1"/>
                                <w:sz w:val="10"/>
                                <w:szCs w:val="10"/>
                              </w:rPr>
                              <w:t>Memory speed may vary, depending on the CPU, chipset or memory fitted.</w:t>
                            </w:r>
                          </w:p>
                          <w:p w14:paraId="57070ECD" w14:textId="77777777" w:rsidR="008B0373" w:rsidRPr="008B0373" w:rsidRDefault="008B0373" w:rsidP="00471950">
                            <w:pPr>
                              <w:pStyle w:val="ListParagraph"/>
                              <w:numPr>
                                <w:ilvl w:val="0"/>
                                <w:numId w:val="9"/>
                              </w:numPr>
                              <w:spacing w:after="0" w:line="240" w:lineRule="auto"/>
                              <w:ind w:left="426" w:hanging="426"/>
                              <w:rPr>
                                <w:rFonts w:ascii="Predator" w:hAnsi="Predator"/>
                                <w:color w:val="000000" w:themeColor="text1"/>
                                <w:sz w:val="10"/>
                                <w:szCs w:val="10"/>
                              </w:rPr>
                            </w:pPr>
                            <w:r w:rsidRPr="008B0373">
                              <w:rPr>
                                <w:rFonts w:ascii="Predator" w:hAnsi="Predator"/>
                                <w:color w:val="000000" w:themeColor="text1"/>
                                <w:sz w:val="10"/>
                                <w:szCs w:val="10"/>
                              </w:rPr>
                              <w:t>All brands and product names mentioned herein include trademarks of their respective companies and are used solely to describe or identify the products.</w:t>
                            </w:r>
                          </w:p>
                          <w:p w14:paraId="6FC33C59" w14:textId="77777777" w:rsidR="008B0373" w:rsidRPr="008B0373" w:rsidRDefault="008B0373" w:rsidP="00471950">
                            <w:pPr>
                              <w:pStyle w:val="ListParagraph"/>
                              <w:numPr>
                                <w:ilvl w:val="0"/>
                                <w:numId w:val="9"/>
                              </w:numPr>
                              <w:spacing w:after="0" w:line="240" w:lineRule="auto"/>
                              <w:ind w:left="426" w:hanging="426"/>
                              <w:rPr>
                                <w:rFonts w:ascii="Predator" w:hAnsi="Predator"/>
                                <w:color w:val="000000" w:themeColor="text1"/>
                                <w:sz w:val="10"/>
                                <w:szCs w:val="10"/>
                              </w:rPr>
                            </w:pPr>
                            <w:r w:rsidRPr="008B0373">
                              <w:rPr>
                                <w:rFonts w:ascii="Predator" w:hAnsi="Predator"/>
                                <w:color w:val="000000" w:themeColor="text1"/>
                                <w:sz w:val="10"/>
                                <w:szCs w:val="10"/>
                              </w:rPr>
                              <w:t>1 GB is 1 billion bytes. Actual formatted capacity is less and may vary depending on preloaded materials and operating environment. Acer Recovery Management uses a portion of the stated hard disk capacity as dedicated backup space.</w:t>
                            </w:r>
                          </w:p>
                          <w:p w14:paraId="772A90EF" w14:textId="44CFB799" w:rsidR="008B0373" w:rsidRPr="008B0373" w:rsidRDefault="008B0373" w:rsidP="00471950">
                            <w:pPr>
                              <w:pStyle w:val="ListParagraph"/>
                              <w:numPr>
                                <w:ilvl w:val="0"/>
                                <w:numId w:val="9"/>
                              </w:numPr>
                              <w:spacing w:after="0" w:line="240" w:lineRule="auto"/>
                              <w:ind w:left="426" w:hanging="426"/>
                              <w:rPr>
                                <w:rFonts w:ascii="Predator" w:hAnsi="Predator"/>
                                <w:color w:val="000000" w:themeColor="text1"/>
                                <w:sz w:val="10"/>
                                <w:szCs w:val="10"/>
                              </w:rPr>
                            </w:pPr>
                            <w:r w:rsidRPr="008B0373">
                              <w:rPr>
                                <w:rFonts w:ascii="Predator" w:hAnsi="Predator"/>
                                <w:color w:val="000000" w:themeColor="text1"/>
                                <w:sz w:val="10"/>
                                <w:szCs w:val="10"/>
                              </w:rPr>
                              <w:t>Minor variations in system dimensions are possible due to the manufacturing process.</w:t>
                            </w:r>
                          </w:p>
                          <w:p w14:paraId="28F50AFF" w14:textId="0DE0EFCF" w:rsidR="008B0373" w:rsidRDefault="008B0373" w:rsidP="00471950">
                            <w:pPr>
                              <w:pStyle w:val="ListParagraph"/>
                              <w:numPr>
                                <w:ilvl w:val="0"/>
                                <w:numId w:val="9"/>
                              </w:numPr>
                              <w:spacing w:after="0" w:line="240" w:lineRule="auto"/>
                              <w:ind w:left="426" w:hanging="426"/>
                              <w:rPr>
                                <w:rFonts w:ascii="Predator" w:hAnsi="Predator"/>
                                <w:color w:val="000000" w:themeColor="text1"/>
                                <w:sz w:val="10"/>
                                <w:szCs w:val="10"/>
                              </w:rPr>
                            </w:pPr>
                            <w:r w:rsidRPr="008B0373">
                              <w:rPr>
                                <w:rFonts w:ascii="Predator" w:hAnsi="Predator"/>
                                <w:color w:val="000000" w:themeColor="text1"/>
                                <w:sz w:val="10"/>
                                <w:szCs w:val="10"/>
                              </w:rPr>
                              <w:t>Weight may vary depending on product configuration, vendor components, manufacturing variability, and selected options</w:t>
                            </w:r>
                            <w:r w:rsidRPr="008B0373">
                              <w:rPr>
                                <w:rFonts w:ascii="Predator" w:hAnsi="Predator" w:hint="eastAsia"/>
                                <w:color w:val="000000" w:themeColor="text1"/>
                                <w:sz w:val="10"/>
                                <w:szCs w:val="10"/>
                              </w:rPr>
                              <w:t>.</w:t>
                            </w:r>
                          </w:p>
                          <w:p w14:paraId="70F6A996" w14:textId="4C5190B2" w:rsidR="00C2361E" w:rsidRPr="008B0373" w:rsidRDefault="00C2361E" w:rsidP="00471950">
                            <w:pPr>
                              <w:pStyle w:val="ListParagraph"/>
                              <w:numPr>
                                <w:ilvl w:val="0"/>
                                <w:numId w:val="9"/>
                              </w:numPr>
                              <w:spacing w:after="0" w:line="240" w:lineRule="auto"/>
                              <w:ind w:left="426" w:hanging="426"/>
                              <w:rPr>
                                <w:rFonts w:ascii="Predator" w:hAnsi="Predator"/>
                                <w:color w:val="000000" w:themeColor="text1"/>
                                <w:sz w:val="10"/>
                                <w:szCs w:val="10"/>
                              </w:rPr>
                            </w:pPr>
                            <w:r w:rsidRPr="00C2361E">
                              <w:rPr>
                                <w:rFonts w:ascii="Predator" w:hAnsi="Predator"/>
                                <w:color w:val="000000" w:themeColor="text1"/>
                                <w:sz w:val="10"/>
                                <w:szCs w:val="10"/>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14th Gen Intel® Core™ i9, NVIDIA® GeForce RTX™ 4090, WQXGA, Dual SSD, 64GB of DDR5 memory. Battery life test condition: LCD brightness 150 nits, connected headphones, WLAN off, Bluetooth off and Better Battery Mode on.</w:t>
                            </w:r>
                          </w:p>
                          <w:p w14:paraId="0FB48523" w14:textId="37072A78" w:rsidR="008B0373" w:rsidRPr="008B0373" w:rsidRDefault="008B0373" w:rsidP="00471950">
                            <w:pPr>
                              <w:pStyle w:val="ListParagraph"/>
                              <w:numPr>
                                <w:ilvl w:val="0"/>
                                <w:numId w:val="9"/>
                              </w:numPr>
                              <w:spacing w:after="0" w:line="240" w:lineRule="auto"/>
                              <w:ind w:left="426" w:hanging="426"/>
                              <w:rPr>
                                <w:rFonts w:ascii="Predator" w:hAnsi="Predator"/>
                                <w:color w:val="000000" w:themeColor="text1"/>
                                <w:sz w:val="10"/>
                                <w:szCs w:val="10"/>
                              </w:rPr>
                            </w:pPr>
                            <w:r w:rsidRPr="008B0373">
                              <w:rPr>
                                <w:rFonts w:ascii="Predator" w:hAnsi="Predator"/>
                                <w:color w:val="000000" w:themeColor="text1"/>
                                <w:sz w:val="10"/>
                                <w:szCs w:val="10"/>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p w14:paraId="052FAC93" w14:textId="1991F6C4" w:rsidR="008B0373" w:rsidRPr="008B0373" w:rsidRDefault="008B0373" w:rsidP="00471950">
                            <w:pPr>
                              <w:pStyle w:val="ListParagraph"/>
                              <w:numPr>
                                <w:ilvl w:val="0"/>
                                <w:numId w:val="9"/>
                              </w:numPr>
                              <w:spacing w:after="0" w:line="240" w:lineRule="auto"/>
                              <w:ind w:left="426" w:hanging="426"/>
                              <w:rPr>
                                <w:rFonts w:ascii="Predator" w:hAnsi="Predator"/>
                                <w:color w:val="000000" w:themeColor="text1"/>
                                <w:sz w:val="10"/>
                                <w:szCs w:val="10"/>
                              </w:rPr>
                            </w:pPr>
                            <w:r w:rsidRPr="008B0373">
                              <w:rPr>
                                <w:rFonts w:ascii="Predator" w:hAnsi="Predator"/>
                                <w:color w:val="000000" w:themeColor="text1"/>
                                <w:sz w:val="10"/>
                                <w:szCs w:val="10"/>
                              </w:rPr>
                              <w:t>Bundled software may vary depending on hardware configuration, OS and regional availability.</w:t>
                            </w:r>
                          </w:p>
                        </w:tc>
                      </w:tr>
                    </w:tbl>
                    <w:p w14:paraId="0A44D0ED" w14:textId="6D7B0EB7" w:rsidR="005A0086" w:rsidRPr="005A0086" w:rsidRDefault="005A0086" w:rsidP="005A0086">
                      <w:pPr>
                        <w:pStyle w:val="ListParagraph"/>
                        <w:spacing w:after="0" w:line="240" w:lineRule="auto"/>
                        <w:ind w:left="0"/>
                        <w:rPr>
                          <w:rFonts w:ascii="Predator" w:hAnsi="Predator"/>
                          <w:sz w:val="10"/>
                          <w:szCs w:val="10"/>
                        </w:rPr>
                      </w:pPr>
                      <w:r w:rsidRPr="00431FFB">
                        <w:rPr>
                          <w:rFonts w:ascii="Predator" w:hAnsi="Predator"/>
                          <w:b/>
                          <w:bCs/>
                          <w:sz w:val="12"/>
                          <w:szCs w:val="12"/>
                        </w:rPr>
                        <w:t xml:space="preserve">Note: This specification is based on </w:t>
                      </w:r>
                      <w:r w:rsidRPr="005A0086">
                        <w:rPr>
                          <w:rFonts w:ascii="Predator" w:hAnsi="Predator" w:cs="Arial"/>
                          <w:b/>
                          <w:bCs/>
                          <w:sz w:val="12"/>
                          <w:szCs w:val="12"/>
                        </w:rPr>
                        <w:t xml:space="preserve">Predator </w:t>
                      </w:r>
                      <w:r w:rsidR="002054F5" w:rsidRPr="002054F5">
                        <w:rPr>
                          <w:rFonts w:ascii="Predator" w:hAnsi="Predator" w:cs="Arial"/>
                          <w:b/>
                          <w:bCs/>
                          <w:sz w:val="12"/>
                          <w:szCs w:val="12"/>
                        </w:rPr>
                        <w:t>PHN16S-I51 Specifications (v7-0-7) (Preview)</w:t>
                      </w:r>
                    </w:p>
                  </w:txbxContent>
                </v:textbox>
                <w10:wrap anchorx="margin"/>
              </v:shape>
            </w:pict>
          </mc:Fallback>
        </mc:AlternateContent>
      </w:r>
      <w:r>
        <w:rPr>
          <w:noProof/>
        </w:rPr>
        <mc:AlternateContent>
          <mc:Choice Requires="wps">
            <w:drawing>
              <wp:anchor distT="0" distB="0" distL="114300" distR="114300" simplePos="0" relativeHeight="251686400" behindDoc="0" locked="0" layoutInCell="1" allowOverlap="1" wp14:anchorId="3E56F6AE" wp14:editId="3ABC390B">
                <wp:simplePos x="0" y="0"/>
                <wp:positionH relativeFrom="column">
                  <wp:posOffset>2236470</wp:posOffset>
                </wp:positionH>
                <wp:positionV relativeFrom="paragraph">
                  <wp:posOffset>1983105</wp:posOffset>
                </wp:positionV>
                <wp:extent cx="258445" cy="191135"/>
                <wp:effectExtent l="0" t="0" r="3175" b="0"/>
                <wp:wrapNone/>
                <wp:docPr id="212759331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445" cy="191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AECD"/>
                              </a:solidFill>
                              <a:miter lim="800000"/>
                              <a:headEnd/>
                              <a:tailEnd type="none" w="sm" len="sm"/>
                            </a14:hiddenLine>
                          </a:ext>
                        </a:extLst>
                      </wps:spPr>
                      <wps:txbx>
                        <w:txbxContent>
                          <w:p w14:paraId="29423C97" w14:textId="6D1B3C5A" w:rsidR="00C9705B" w:rsidRPr="00C9705B" w:rsidRDefault="00C9705B">
                            <w:pPr>
                              <w:rPr>
                                <w:rFonts w:ascii="Predator" w:hAnsi="Predator"/>
                                <w:b/>
                                <w:sz w:val="18"/>
                                <w:szCs w:val="16"/>
                              </w:rPr>
                            </w:pPr>
                            <w:r w:rsidRPr="00C9705B">
                              <w:rPr>
                                <w:rFonts w:ascii="Predator" w:hAnsi="Predator"/>
                                <w:b/>
                                <w:sz w:val="18"/>
                                <w:szCs w:val="16"/>
                              </w:rPr>
                              <w:t>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56F6AE" id="Text Box 74" o:spid="_x0000_s1033" type="#_x0000_t202" style="position:absolute;margin-left:176.1pt;margin-top:156.15pt;width:20.35pt;height:15.0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" filled="f" stroked="f" strokecolor="#00aecd">
                <v:stroke endarrowwidth="narrow" endarrowlength="short"/>
                <v:textbox>
                  <w:txbxContent>
                    <w:p w14:paraId="29423C97" w14:textId="6D1B3C5A" w:rsidR="00C9705B" w:rsidRPr="00C9705B" w:rsidRDefault="00C9705B">
                      <w:pPr>
                        <w:rPr>
                          <w:rFonts w:ascii="Predator" w:hAnsi="Predator"/>
                          <w:b/>
                          <w:sz w:val="18"/>
                          <w:szCs w:val="16"/>
                        </w:rPr>
                      </w:pPr>
                      <w:r w:rsidRPr="00C9705B">
                        <w:rPr>
                          <w:rFonts w:ascii="Predator" w:hAnsi="Predator"/>
                          <w:b/>
                          <w:sz w:val="18"/>
                          <w:szCs w:val="16"/>
                        </w:rPr>
                        <w:t>1</w:t>
                      </w:r>
                    </w:p>
                  </w:txbxContent>
                </v:textbox>
              </v:shape>
            </w:pict>
          </mc:Fallback>
        </mc:AlternateContent>
      </w:r>
      <w:r>
        <w:rPr>
          <w:noProof/>
        </w:rPr>
        <mc:AlternateContent>
          <mc:Choice Requires="wps">
            <w:drawing>
              <wp:anchor distT="0" distB="0" distL="114300" distR="114300" simplePos="0" relativeHeight="251685376" behindDoc="0" locked="0" layoutInCell="1" allowOverlap="1" wp14:anchorId="5B45AA8C" wp14:editId="51D4105A">
                <wp:simplePos x="0" y="0"/>
                <wp:positionH relativeFrom="column">
                  <wp:posOffset>2345690</wp:posOffset>
                </wp:positionH>
                <wp:positionV relativeFrom="paragraph">
                  <wp:posOffset>1723390</wp:posOffset>
                </wp:positionV>
                <wp:extent cx="8890" cy="309245"/>
                <wp:effectExtent l="19050" t="19050" r="10160" b="0"/>
                <wp:wrapNone/>
                <wp:docPr id="871192319"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890" cy="309245"/>
                        </a:xfrm>
                        <a:prstGeom prst="straightConnector1">
                          <a:avLst/>
                        </a:prstGeom>
                        <a:ln>
                          <a:solidFill>
                            <a:srgbClr val="00AECD"/>
                          </a:solidFill>
                          <a:headEnd/>
                          <a:tailEnd type="oval" w="sm" len="sm"/>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384F2E1" id="_x0000_t32" coordsize="21600,21600" o:spt="32" o:oned="t" path="m,l21600,21600e" filled="f">
                <v:path arrowok="t" fillok="f" o:connecttype="none"/>
                <o:lock v:ext="edit" shapetype="t"/>
              </v:shapetype>
              <v:shape id="Straight Arrow Connector 51" o:spid="_x0000_s1026" type="#_x0000_t32" style="position:absolute;margin-left:184.7pt;margin-top:135.7pt;width:.7pt;height:24.35pt;flip:x 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" strokecolor="#00aecd">
                <v:stroke endarrow="oval" endarrowwidth="narrow" endarrowlength="short"/>
              </v:shape>
            </w:pict>
          </mc:Fallback>
        </mc:AlternateContent>
      </w:r>
      <w:r>
        <w:rPr>
          <w:noProof/>
        </w:rPr>
        <mc:AlternateContent>
          <mc:Choice Requires="wps">
            <w:drawing>
              <wp:anchor distT="0" distB="0" distL="114300" distR="114300" simplePos="0" relativeHeight="251682304" behindDoc="0" locked="0" layoutInCell="1" allowOverlap="1" wp14:anchorId="7CE289C3" wp14:editId="3BECD486">
                <wp:simplePos x="0" y="0"/>
                <wp:positionH relativeFrom="column">
                  <wp:posOffset>5487035</wp:posOffset>
                </wp:positionH>
                <wp:positionV relativeFrom="paragraph">
                  <wp:posOffset>1637665</wp:posOffset>
                </wp:positionV>
                <wp:extent cx="3810" cy="193040"/>
                <wp:effectExtent l="36195" t="44450" r="45720" b="10160"/>
                <wp:wrapNone/>
                <wp:docPr id="1702561542" name="Auto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193040"/>
                        </a:xfrm>
                        <a:prstGeom prst="straightConnector1">
                          <a:avLst/>
                        </a:prstGeom>
                        <a:noFill/>
                        <a:ln w="9525">
                          <a:solidFill>
                            <a:srgbClr val="00AECD"/>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5C2A5E71" id="AutoShape 68" o:spid="_x0000_s1026" type="#_x0000_t32" style="position:absolute;margin-left:432.05pt;margin-top:128.95pt;width:.3pt;height:15.2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" strokecolor="#00aecd">
                <v:stroke startarrow="oval" startarrowwidth="narrow" startarrowlength="short" endarrowwidth="narrow" endarrowlength="short"/>
              </v:shape>
            </w:pict>
          </mc:Fallback>
        </mc:AlternateContent>
      </w:r>
      <w:r>
        <w:rPr>
          <w:noProof/>
        </w:rPr>
        <mc:AlternateContent>
          <mc:Choice Requires="wps">
            <w:drawing>
              <wp:anchor distT="0" distB="0" distL="114300" distR="114300" simplePos="0" relativeHeight="251684352" behindDoc="0" locked="0" layoutInCell="1" allowOverlap="1" wp14:anchorId="2CD64C61" wp14:editId="4989E0A3">
                <wp:simplePos x="0" y="0"/>
                <wp:positionH relativeFrom="column">
                  <wp:posOffset>5464175</wp:posOffset>
                </wp:positionH>
                <wp:positionV relativeFrom="paragraph">
                  <wp:posOffset>1686560</wp:posOffset>
                </wp:positionV>
                <wp:extent cx="401955" cy="234950"/>
                <wp:effectExtent l="3810" t="0" r="3810" b="0"/>
                <wp:wrapNone/>
                <wp:docPr id="1749575429"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955" cy="234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AECD"/>
                              </a:solidFill>
                              <a:miter lim="800000"/>
                              <a:headEnd/>
                              <a:tailEnd type="none" w="sm" len="sm"/>
                            </a14:hiddenLine>
                          </a:ext>
                        </a:extLst>
                      </wps:spPr>
                      <wps:txbx>
                        <w:txbxContent>
                          <w:p w14:paraId="343CF5F0" w14:textId="146C50A5" w:rsidR="00C9705B" w:rsidRPr="00C9705B" w:rsidRDefault="001877C4">
                            <w:pPr>
                              <w:rPr>
                                <w:rFonts w:ascii="Predator" w:hAnsi="Predator"/>
                                <w:b/>
                                <w:sz w:val="18"/>
                                <w:szCs w:val="16"/>
                              </w:rPr>
                            </w:pPr>
                            <w:r>
                              <w:rPr>
                                <w:rFonts w:ascii="Predator" w:hAnsi="Predator"/>
                                <w:b/>
                                <w:sz w:val="18"/>
                                <w:szCs w:val="16"/>
                              </w:rPr>
                              <w:t>20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D64C61" id="Text Box 71" o:spid="_x0000_s1034" type="#_x0000_t202" style="position:absolute;margin-left:430.25pt;margin-top:132.8pt;width:31.65pt;height:18.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" filled="f" stroked="f" strokecolor="#00aecd">
                <v:stroke endarrowwidth="narrow" endarrowlength="short"/>
                <v:textbox>
                  <w:txbxContent>
                    <w:p w14:paraId="343CF5F0" w14:textId="146C50A5" w:rsidR="00C9705B" w:rsidRPr="00C9705B" w:rsidRDefault="001877C4">
                      <w:pPr>
                        <w:rPr>
                          <w:rFonts w:ascii="Predator" w:hAnsi="Predator"/>
                          <w:b/>
                          <w:sz w:val="18"/>
                          <w:szCs w:val="16"/>
                        </w:rPr>
                      </w:pPr>
                      <w:r>
                        <w:rPr>
                          <w:rFonts w:ascii="Predator" w:hAnsi="Predator"/>
                          <w:b/>
                          <w:sz w:val="18"/>
                          <w:szCs w:val="16"/>
                        </w:rPr>
                        <w:t>20</w:t>
                      </w:r>
                    </w:p>
                  </w:txbxContent>
                </v:textbox>
              </v:shape>
            </w:pict>
          </mc:Fallback>
        </mc:AlternateContent>
      </w:r>
      <w:r>
        <w:rPr>
          <w:noProof/>
        </w:rPr>
        <mc:AlternateContent>
          <mc:Choice Requires="wps">
            <w:drawing>
              <wp:anchor distT="0" distB="0" distL="114300" distR="114300" simplePos="0" relativeHeight="251683328" behindDoc="0" locked="0" layoutInCell="1" allowOverlap="1" wp14:anchorId="7CE289C3" wp14:editId="683CE7A9">
                <wp:simplePos x="0" y="0"/>
                <wp:positionH relativeFrom="column">
                  <wp:posOffset>5555615</wp:posOffset>
                </wp:positionH>
                <wp:positionV relativeFrom="paragraph">
                  <wp:posOffset>1609725</wp:posOffset>
                </wp:positionV>
                <wp:extent cx="0" cy="187325"/>
                <wp:effectExtent l="47625" t="45085" r="47625" b="5715"/>
                <wp:wrapNone/>
                <wp:docPr id="740292377" name="Auto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325"/>
                        </a:xfrm>
                        <a:prstGeom prst="straightConnector1">
                          <a:avLst/>
                        </a:prstGeom>
                        <a:noFill/>
                        <a:ln w="9525">
                          <a:solidFill>
                            <a:srgbClr val="00AECD"/>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19F9317C" id="_x0000_t32" coordsize="21600,21600" o:spt="32" o:oned="t" path="m,l21600,21600e" filled="f">
                <v:path arrowok="t" fillok="f" o:connecttype="none"/>
                <o:lock v:ext="edit" shapetype="t"/>
              </v:shapetype>
              <v:shape id="AutoShape 69" o:spid="_x0000_s1026" type="#_x0000_t32" style="position:absolute;margin-left:437.45pt;margin-top:126.75pt;width:0;height:14.7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" strokecolor="#00aecd">
                <v:stroke startarrow="oval" startarrowwidth="narrow" startarrowlength="short" endarrowwidth="narrow" endarrowlength="short"/>
              </v:shape>
            </w:pict>
          </mc:Fallback>
        </mc:AlternateContent>
      </w:r>
      <w:r>
        <w:rPr>
          <w:noProof/>
        </w:rPr>
        <mc:AlternateContent>
          <mc:Choice Requires="wps">
            <w:drawing>
              <wp:anchor distT="0" distB="0" distL="114300" distR="114300" simplePos="0" relativeHeight="251668992" behindDoc="0" locked="0" layoutInCell="1" allowOverlap="1" wp14:anchorId="148CE12B" wp14:editId="0A48569E">
                <wp:simplePos x="0" y="0"/>
                <wp:positionH relativeFrom="margin">
                  <wp:posOffset>5378450</wp:posOffset>
                </wp:positionH>
                <wp:positionV relativeFrom="paragraph">
                  <wp:posOffset>1772285</wp:posOffset>
                </wp:positionV>
                <wp:extent cx="443230" cy="256540"/>
                <wp:effectExtent l="0" t="0" r="0" b="0"/>
                <wp:wrapNone/>
                <wp:docPr id="1023561044"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230" cy="256540"/>
                        </a:xfrm>
                        <a:prstGeom prst="rect">
                          <a:avLst/>
                        </a:prstGeom>
                        <a:noFill/>
                        <a:ln w="9525">
                          <a:noFill/>
                          <a:miter lim="800000"/>
                          <a:headEnd/>
                          <a:tailEnd/>
                        </a:ln>
                      </wps:spPr>
                      <wps:txbx>
                        <w:txbxContent>
                          <w:p w14:paraId="3A8F7803" w14:textId="37C4E580" w:rsidR="00471950" w:rsidRPr="00D51C24" w:rsidRDefault="001877C4" w:rsidP="00577D85">
                            <w:pPr>
                              <w:rPr>
                                <w:rFonts w:ascii="Predator" w:hAnsi="Predator"/>
                                <w:b/>
                                <w:sz w:val="18"/>
                                <w:szCs w:val="16"/>
                              </w:rPr>
                            </w:pPr>
                            <w:r>
                              <w:rPr>
                                <w:rFonts w:ascii="Predator" w:hAnsi="Predator"/>
                                <w:b/>
                                <w:sz w:val="18"/>
                                <w:szCs w:val="16"/>
                              </w:rPr>
                              <w:t>19</w:t>
                            </w:r>
                            <w:r>
                              <w:rPr>
                                <w:rFonts w:ascii="Predator" w:hAnsi="Predator"/>
                                <w:b/>
                                <w:sz w:val="18"/>
                                <w:szCs w:val="16"/>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CE12B" id="Text Box 50" o:spid="_x0000_s1035" type="#_x0000_t202" style="position:absolute;margin-left:423.5pt;margin-top:139.55pt;width:34.9pt;height:20.2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" filled="f" stroked="f">
                <v:textbox>
                  <w:txbxContent>
                    <w:p w14:paraId="3A8F7803" w14:textId="37C4E580" w:rsidR="00471950" w:rsidRPr="00D51C24" w:rsidRDefault="001877C4" w:rsidP="00577D85">
                      <w:pPr>
                        <w:rPr>
                          <w:rFonts w:ascii="Predator" w:hAnsi="Predator"/>
                          <w:b/>
                          <w:sz w:val="18"/>
                          <w:szCs w:val="16"/>
                        </w:rPr>
                      </w:pPr>
                      <w:r>
                        <w:rPr>
                          <w:rFonts w:ascii="Predator" w:hAnsi="Predator"/>
                          <w:b/>
                          <w:sz w:val="18"/>
                          <w:szCs w:val="16"/>
                        </w:rPr>
                        <w:t>19</w:t>
                      </w:r>
                      <w:r>
                        <w:rPr>
                          <w:rFonts w:ascii="Predator" w:hAnsi="Predator"/>
                          <w:b/>
                          <w:sz w:val="18"/>
                          <w:szCs w:val="16"/>
                        </w:rPr>
                        <w:tab/>
                      </w:r>
                    </w:p>
                  </w:txbxContent>
                </v:textbox>
                <w10:wrap anchorx="margin"/>
              </v:shape>
            </w:pict>
          </mc:Fallback>
        </mc:AlternateContent>
      </w:r>
      <w:r>
        <w:rPr>
          <w:noProof/>
        </w:rPr>
        <mc:AlternateContent>
          <mc:Choice Requires="wps">
            <w:drawing>
              <wp:anchor distT="0" distB="0" distL="114300" distR="114300" simplePos="0" relativeHeight="251667968" behindDoc="0" locked="0" layoutInCell="1" allowOverlap="1" wp14:anchorId="24C96D58" wp14:editId="206784F2">
                <wp:simplePos x="0" y="0"/>
                <wp:positionH relativeFrom="margin">
                  <wp:posOffset>5247005</wp:posOffset>
                </wp:positionH>
                <wp:positionV relativeFrom="paragraph">
                  <wp:posOffset>1826260</wp:posOffset>
                </wp:positionV>
                <wp:extent cx="359410" cy="256540"/>
                <wp:effectExtent l="0" t="0" r="0" b="0"/>
                <wp:wrapNone/>
                <wp:docPr id="1287986754"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 cy="256540"/>
                        </a:xfrm>
                        <a:prstGeom prst="rect">
                          <a:avLst/>
                        </a:prstGeom>
                        <a:noFill/>
                        <a:ln w="9525">
                          <a:noFill/>
                          <a:miter lim="800000"/>
                          <a:headEnd/>
                          <a:tailEnd/>
                        </a:ln>
                      </wps:spPr>
                      <wps:txbx>
                        <w:txbxContent>
                          <w:p w14:paraId="3829960D" w14:textId="35408C14" w:rsidR="007D3265" w:rsidRPr="00D51C24" w:rsidRDefault="007D3265" w:rsidP="00577D85">
                            <w:pPr>
                              <w:rPr>
                                <w:rFonts w:ascii="Predator" w:hAnsi="Predator"/>
                                <w:b/>
                                <w:sz w:val="18"/>
                                <w:szCs w:val="16"/>
                              </w:rPr>
                            </w:pPr>
                            <w:r>
                              <w:rPr>
                                <w:rFonts w:ascii="Predator" w:hAnsi="Predator"/>
                                <w:b/>
                                <w:sz w:val="18"/>
                                <w:szCs w:val="16"/>
                              </w:rPr>
                              <w:t>1</w:t>
                            </w:r>
                            <w:r w:rsidR="001877C4">
                              <w:rPr>
                                <w:rFonts w:ascii="Predator" w:hAnsi="Predator"/>
                                <w:b/>
                                <w:sz w:val="18"/>
                                <w:szCs w:val="16"/>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C96D58" id="Text Box 49" o:spid="_x0000_s1036" type="#_x0000_t202" style="position:absolute;margin-left:413.15pt;margin-top:143.8pt;width:28.3pt;height:20.2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" filled="f" stroked="f">
                <v:textbox>
                  <w:txbxContent>
                    <w:p w14:paraId="3829960D" w14:textId="35408C14" w:rsidR="007D3265" w:rsidRPr="00D51C24" w:rsidRDefault="007D3265" w:rsidP="00577D85">
                      <w:pPr>
                        <w:rPr>
                          <w:rFonts w:ascii="Predator" w:hAnsi="Predator"/>
                          <w:b/>
                          <w:sz w:val="18"/>
                          <w:szCs w:val="16"/>
                        </w:rPr>
                      </w:pPr>
                      <w:r>
                        <w:rPr>
                          <w:rFonts w:ascii="Predator" w:hAnsi="Predator"/>
                          <w:b/>
                          <w:sz w:val="18"/>
                          <w:szCs w:val="16"/>
                        </w:rPr>
                        <w:t>1</w:t>
                      </w:r>
                      <w:r w:rsidR="001877C4">
                        <w:rPr>
                          <w:rFonts w:ascii="Predator" w:hAnsi="Predator"/>
                          <w:b/>
                          <w:sz w:val="18"/>
                          <w:szCs w:val="16"/>
                        </w:rPr>
                        <w:t>8</w:t>
                      </w:r>
                    </w:p>
                  </w:txbxContent>
                </v:textbox>
                <w10:wrap anchorx="margin"/>
              </v:shape>
            </w:pict>
          </mc:Fallback>
        </mc:AlternateContent>
      </w:r>
      <w:r>
        <w:rPr>
          <w:noProof/>
        </w:rPr>
        <mc:AlternateContent>
          <mc:Choice Requires="wps">
            <w:drawing>
              <wp:anchor distT="0" distB="0" distL="114300" distR="114300" simplePos="0" relativeHeight="251666944" behindDoc="0" locked="0" layoutInCell="1" allowOverlap="1" wp14:anchorId="476DAD3E" wp14:editId="2EEFABA9">
                <wp:simplePos x="0" y="0"/>
                <wp:positionH relativeFrom="margin">
                  <wp:posOffset>5095875</wp:posOffset>
                </wp:positionH>
                <wp:positionV relativeFrom="paragraph">
                  <wp:posOffset>1887855</wp:posOffset>
                </wp:positionV>
                <wp:extent cx="359410" cy="256540"/>
                <wp:effectExtent l="0" t="0" r="0" b="0"/>
                <wp:wrapNone/>
                <wp:docPr id="884131321"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 cy="256540"/>
                        </a:xfrm>
                        <a:prstGeom prst="rect">
                          <a:avLst/>
                        </a:prstGeom>
                        <a:noFill/>
                        <a:ln w="9525">
                          <a:noFill/>
                          <a:miter lim="800000"/>
                          <a:headEnd/>
                          <a:tailEnd/>
                        </a:ln>
                      </wps:spPr>
                      <wps:txbx>
                        <w:txbxContent>
                          <w:p w14:paraId="554C8938" w14:textId="34AC4AFE" w:rsidR="007D3265" w:rsidRPr="00D51C24" w:rsidRDefault="007D3265" w:rsidP="00577D85">
                            <w:pPr>
                              <w:rPr>
                                <w:rFonts w:ascii="Predator" w:hAnsi="Predator"/>
                                <w:b/>
                                <w:sz w:val="18"/>
                                <w:szCs w:val="16"/>
                              </w:rPr>
                            </w:pPr>
                            <w:r>
                              <w:rPr>
                                <w:rFonts w:ascii="Predator" w:hAnsi="Predator"/>
                                <w:b/>
                                <w:sz w:val="18"/>
                                <w:szCs w:val="16"/>
                              </w:rPr>
                              <w:t>1</w:t>
                            </w:r>
                            <w:r w:rsidR="001877C4">
                              <w:rPr>
                                <w:rFonts w:ascii="Predator" w:hAnsi="Predator"/>
                                <w:b/>
                                <w:sz w:val="18"/>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DAD3E" id="Text Box 48" o:spid="_x0000_s1037" type="#_x0000_t202" style="position:absolute;margin-left:401.25pt;margin-top:148.65pt;width:28.3pt;height:20.2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" filled="f" stroked="f">
                <v:textbox>
                  <w:txbxContent>
                    <w:p w14:paraId="554C8938" w14:textId="34AC4AFE" w:rsidR="007D3265" w:rsidRPr="00D51C24" w:rsidRDefault="007D3265" w:rsidP="00577D85">
                      <w:pPr>
                        <w:rPr>
                          <w:rFonts w:ascii="Predator" w:hAnsi="Predator"/>
                          <w:b/>
                          <w:sz w:val="18"/>
                          <w:szCs w:val="16"/>
                        </w:rPr>
                      </w:pPr>
                      <w:r>
                        <w:rPr>
                          <w:rFonts w:ascii="Predator" w:hAnsi="Predator"/>
                          <w:b/>
                          <w:sz w:val="18"/>
                          <w:szCs w:val="16"/>
                        </w:rPr>
                        <w:t>1</w:t>
                      </w:r>
                      <w:r w:rsidR="001877C4">
                        <w:rPr>
                          <w:rFonts w:ascii="Predator" w:hAnsi="Predator"/>
                          <w:b/>
                          <w:sz w:val="18"/>
                          <w:szCs w:val="16"/>
                        </w:rPr>
                        <w:t>7</w:t>
                      </w:r>
                    </w:p>
                  </w:txbxContent>
                </v:textbox>
                <w10:wrap anchorx="margin"/>
              </v:shape>
            </w:pict>
          </mc:Fallback>
        </mc:AlternateContent>
      </w:r>
      <w:r>
        <w:rPr>
          <w:noProof/>
        </w:rPr>
        <mc:AlternateContent>
          <mc:Choice Requires="wps">
            <w:drawing>
              <wp:anchor distT="0" distB="0" distL="114300" distR="114300" simplePos="0" relativeHeight="251681280" behindDoc="0" locked="0" layoutInCell="1" allowOverlap="1" wp14:anchorId="7CE289C3" wp14:editId="7BBB4C70">
                <wp:simplePos x="0" y="0"/>
                <wp:positionH relativeFrom="column">
                  <wp:posOffset>5414010</wp:posOffset>
                </wp:positionH>
                <wp:positionV relativeFrom="paragraph">
                  <wp:posOffset>1659890</wp:posOffset>
                </wp:positionV>
                <wp:extent cx="0" cy="235585"/>
                <wp:effectExtent l="48895" t="47625" r="46355" b="12065"/>
                <wp:wrapNone/>
                <wp:docPr id="1323356731" name="AutoShap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5585"/>
                        </a:xfrm>
                        <a:prstGeom prst="straightConnector1">
                          <a:avLst/>
                        </a:prstGeom>
                        <a:noFill/>
                        <a:ln w="9525">
                          <a:solidFill>
                            <a:srgbClr val="00AECD"/>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043A6F1" id="AutoShape 67" o:spid="_x0000_s1026" type="#_x0000_t32" style="position:absolute;margin-left:426.3pt;margin-top:130.7pt;width:0;height:18.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" strokecolor="#00aecd">
                <v:stroke startarrow="oval" startarrowwidth="narrow" startarrowlength="short" endarrowwidth="narrow" endarrowlength="short"/>
              </v:shape>
            </w:pict>
          </mc:Fallback>
        </mc:AlternateContent>
      </w:r>
      <w:r>
        <w:rPr>
          <w:noProof/>
        </w:rPr>
        <mc:AlternateContent>
          <mc:Choice Requires="wps">
            <w:drawing>
              <wp:anchor distT="0" distB="0" distL="114300" distR="114300" simplePos="0" relativeHeight="251680256" behindDoc="0" locked="0" layoutInCell="1" allowOverlap="1" wp14:anchorId="7CE289C3" wp14:editId="649B6C9E">
                <wp:simplePos x="0" y="0"/>
                <wp:positionH relativeFrom="column">
                  <wp:posOffset>5313680</wp:posOffset>
                </wp:positionH>
                <wp:positionV relativeFrom="paragraph">
                  <wp:posOffset>1717675</wp:posOffset>
                </wp:positionV>
                <wp:extent cx="0" cy="235585"/>
                <wp:effectExtent l="43815" t="48260" r="41910" b="11430"/>
                <wp:wrapNone/>
                <wp:docPr id="2112851009" name="AutoShap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5585"/>
                        </a:xfrm>
                        <a:prstGeom prst="straightConnector1">
                          <a:avLst/>
                        </a:prstGeom>
                        <a:noFill/>
                        <a:ln w="9525">
                          <a:solidFill>
                            <a:srgbClr val="00AECD"/>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1BE764F" id="AutoShape 66" o:spid="_x0000_s1026" type="#_x0000_t32" style="position:absolute;margin-left:418.4pt;margin-top:135.25pt;width:0;height:18.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" strokecolor="#00aecd">
                <v:stroke startarrow="oval" startarrowwidth="narrow" startarrowlength="short" endarrowwidth="narrow" endarrowlength="short"/>
              </v:shape>
            </w:pict>
          </mc:Fallback>
        </mc:AlternateContent>
      </w:r>
      <w:r>
        <w:rPr>
          <w:noProof/>
        </w:rPr>
        <mc:AlternateContent>
          <mc:Choice Requires="wps">
            <w:drawing>
              <wp:anchor distT="0" distB="0" distL="114300" distR="114300" simplePos="0" relativeHeight="251678208" behindDoc="0" locked="0" layoutInCell="1" allowOverlap="1" wp14:anchorId="7CE289C3" wp14:editId="080FFEE9">
                <wp:simplePos x="0" y="0"/>
                <wp:positionH relativeFrom="column">
                  <wp:posOffset>4265930</wp:posOffset>
                </wp:positionH>
                <wp:positionV relativeFrom="paragraph">
                  <wp:posOffset>1734185</wp:posOffset>
                </wp:positionV>
                <wp:extent cx="0" cy="235585"/>
                <wp:effectExtent l="43815" t="45720" r="41910" b="13970"/>
                <wp:wrapNone/>
                <wp:docPr id="178874282" name="AutoShap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5585"/>
                        </a:xfrm>
                        <a:prstGeom prst="straightConnector1">
                          <a:avLst/>
                        </a:prstGeom>
                        <a:noFill/>
                        <a:ln w="9525">
                          <a:solidFill>
                            <a:srgbClr val="00AECD"/>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9AA3E44" id="AutoShape 64" o:spid="_x0000_s1026" type="#_x0000_t32" style="position:absolute;margin-left:335.9pt;margin-top:136.55pt;width:0;height:18.5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" strokecolor="#00aecd">
                <v:stroke startarrow="oval" startarrowwidth="narrow" startarrowlength="short" endarrowwidth="narrow" endarrowlength="short"/>
              </v:shape>
            </w:pict>
          </mc:Fallback>
        </mc:AlternateContent>
      </w:r>
      <w:r>
        <w:rPr>
          <w:noProof/>
        </w:rPr>
        <mc:AlternateContent>
          <mc:Choice Requires="wps">
            <w:drawing>
              <wp:anchor distT="0" distB="0" distL="114300" distR="114300" simplePos="0" relativeHeight="251676160" behindDoc="0" locked="0" layoutInCell="1" allowOverlap="1" wp14:anchorId="7CE289C3" wp14:editId="650EBA3C">
                <wp:simplePos x="0" y="0"/>
                <wp:positionH relativeFrom="column">
                  <wp:posOffset>4210685</wp:posOffset>
                </wp:positionH>
                <wp:positionV relativeFrom="paragraph">
                  <wp:posOffset>1723390</wp:posOffset>
                </wp:positionV>
                <wp:extent cx="0" cy="235585"/>
                <wp:effectExtent l="45720" t="44450" r="40005" b="5715"/>
                <wp:wrapNone/>
                <wp:docPr id="534159049"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5585"/>
                        </a:xfrm>
                        <a:prstGeom prst="straightConnector1">
                          <a:avLst/>
                        </a:prstGeom>
                        <a:noFill/>
                        <a:ln w="9525">
                          <a:solidFill>
                            <a:srgbClr val="00AECD"/>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55B62069" id="AutoShape 62" o:spid="_x0000_s1026" type="#_x0000_t32" style="position:absolute;margin-left:331.55pt;margin-top:135.7pt;width:0;height:18.5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" strokecolor="#00aecd">
                <v:stroke startarrow="oval" startarrowwidth="narrow" startarrowlength="short" endarrowwidth="narrow" endarrowlength="short"/>
              </v:shape>
            </w:pict>
          </mc:Fallback>
        </mc:AlternateContent>
      </w:r>
      <w:r>
        <w:rPr>
          <w:noProof/>
        </w:rPr>
        <mc:AlternateContent>
          <mc:Choice Requires="wps">
            <w:drawing>
              <wp:anchor distT="0" distB="0" distL="114300" distR="114300" simplePos="0" relativeHeight="251646464" behindDoc="0" locked="0" layoutInCell="1" allowOverlap="1" wp14:anchorId="32C7B572" wp14:editId="09016AC4">
                <wp:simplePos x="0" y="0"/>
                <wp:positionH relativeFrom="column">
                  <wp:posOffset>2459990</wp:posOffset>
                </wp:positionH>
                <wp:positionV relativeFrom="paragraph">
                  <wp:posOffset>1291590</wp:posOffset>
                </wp:positionV>
                <wp:extent cx="359410" cy="256540"/>
                <wp:effectExtent l="0" t="0" r="0" b="0"/>
                <wp:wrapNone/>
                <wp:docPr id="332492123"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 cy="256540"/>
                        </a:xfrm>
                        <a:prstGeom prst="rect">
                          <a:avLst/>
                        </a:prstGeom>
                        <a:noFill/>
                        <a:ln w="9525">
                          <a:noFill/>
                          <a:miter lim="800000"/>
                          <a:headEnd/>
                          <a:tailEnd/>
                        </a:ln>
                      </wps:spPr>
                      <wps:txbx>
                        <w:txbxContent>
                          <w:p w14:paraId="60AB0989" w14:textId="77777777" w:rsidR="007D3265" w:rsidRPr="00D51C24" w:rsidRDefault="007D3265" w:rsidP="001C2C19">
                            <w:pPr>
                              <w:rPr>
                                <w:rFonts w:ascii="Predator" w:hAnsi="Predator"/>
                                <w:b/>
                                <w:sz w:val="18"/>
                                <w:szCs w:val="16"/>
                              </w:rPr>
                            </w:pPr>
                            <w:r>
                              <w:rPr>
                                <w:rFonts w:ascii="Predator" w:hAnsi="Predator"/>
                                <w:b/>
                                <w:sz w:val="18"/>
                                <w:szCs w:val="16"/>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C7B572" id="Text Box 42" o:spid="_x0000_s1038" type="#_x0000_t202" style="position:absolute;margin-left:193.7pt;margin-top:101.7pt;width:28.3pt;height:20.2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" filled="f" stroked="f">
                <v:textbox>
                  <w:txbxContent>
                    <w:p w14:paraId="60AB0989" w14:textId="77777777" w:rsidR="007D3265" w:rsidRPr="00D51C24" w:rsidRDefault="007D3265" w:rsidP="001C2C19">
                      <w:pPr>
                        <w:rPr>
                          <w:rFonts w:ascii="Predator" w:hAnsi="Predator"/>
                          <w:b/>
                          <w:sz w:val="18"/>
                          <w:szCs w:val="16"/>
                        </w:rPr>
                      </w:pPr>
                      <w:r>
                        <w:rPr>
                          <w:rFonts w:ascii="Predator" w:hAnsi="Predator"/>
                          <w:b/>
                          <w:sz w:val="18"/>
                          <w:szCs w:val="16"/>
                        </w:rPr>
                        <w:t>11</w:t>
                      </w:r>
                    </w:p>
                  </w:txbxContent>
                </v:textbox>
              </v:shape>
            </w:pict>
          </mc:Fallback>
        </mc:AlternateContent>
      </w:r>
      <w:r>
        <w:rPr>
          <w:noProof/>
        </w:rPr>
        <mc:AlternateContent>
          <mc:Choice Requires="wps">
            <w:drawing>
              <wp:anchor distT="0" distB="0" distL="114300" distR="114300" simplePos="0" relativeHeight="251647488" behindDoc="0" locked="0" layoutInCell="1" allowOverlap="1" wp14:anchorId="4C63715D" wp14:editId="6E039027">
                <wp:simplePos x="0" y="0"/>
                <wp:positionH relativeFrom="margin">
                  <wp:posOffset>2447290</wp:posOffset>
                </wp:positionH>
                <wp:positionV relativeFrom="paragraph">
                  <wp:posOffset>1193800</wp:posOffset>
                </wp:positionV>
                <wp:extent cx="359410" cy="256540"/>
                <wp:effectExtent l="0" t="0" r="0" b="0"/>
                <wp:wrapNone/>
                <wp:docPr id="1454648360"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 cy="256540"/>
                        </a:xfrm>
                        <a:prstGeom prst="rect">
                          <a:avLst/>
                        </a:prstGeom>
                        <a:noFill/>
                        <a:ln w="9525">
                          <a:noFill/>
                          <a:miter lim="800000"/>
                          <a:headEnd/>
                          <a:tailEnd/>
                        </a:ln>
                      </wps:spPr>
                      <wps:txbx>
                        <w:txbxContent>
                          <w:p w14:paraId="6A8434F5" w14:textId="77777777" w:rsidR="007D3265" w:rsidRPr="00D51C24" w:rsidRDefault="007D3265" w:rsidP="001C2C19">
                            <w:pPr>
                              <w:rPr>
                                <w:rFonts w:ascii="Predator" w:hAnsi="Predator"/>
                                <w:b/>
                                <w:sz w:val="18"/>
                                <w:szCs w:val="16"/>
                              </w:rPr>
                            </w:pPr>
                            <w:r>
                              <w:rPr>
                                <w:rFonts w:ascii="Predator" w:hAnsi="Predator"/>
                                <w:b/>
                                <w:sz w:val="18"/>
                                <w:szCs w:val="16"/>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3715D" id="Text Box 41" o:spid="_x0000_s1039" type="#_x0000_t202" style="position:absolute;margin-left:192.7pt;margin-top:94pt;width:28.3pt;height:20.2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" filled="f" stroked="f">
                <v:textbox>
                  <w:txbxContent>
                    <w:p w14:paraId="6A8434F5" w14:textId="77777777" w:rsidR="007D3265" w:rsidRPr="00D51C24" w:rsidRDefault="007D3265" w:rsidP="001C2C19">
                      <w:pPr>
                        <w:rPr>
                          <w:rFonts w:ascii="Predator" w:hAnsi="Predator"/>
                          <w:b/>
                          <w:sz w:val="18"/>
                          <w:szCs w:val="16"/>
                        </w:rPr>
                      </w:pPr>
                      <w:r>
                        <w:rPr>
                          <w:rFonts w:ascii="Predator" w:hAnsi="Predator"/>
                          <w:b/>
                          <w:sz w:val="18"/>
                          <w:szCs w:val="16"/>
                        </w:rPr>
                        <w:t>12</w:t>
                      </w:r>
                    </w:p>
                  </w:txbxContent>
                </v:textbox>
                <w10:wrap anchorx="margin"/>
              </v:shape>
            </w:pict>
          </mc:Fallback>
        </mc:AlternateContent>
      </w:r>
      <w:r>
        <w:rPr>
          <w:noProof/>
        </w:rPr>
        <mc:AlternateContent>
          <mc:Choice Requires="wps">
            <w:drawing>
              <wp:anchor distT="0" distB="0" distL="114300" distR="114300" simplePos="0" relativeHeight="251657728" behindDoc="0" locked="0" layoutInCell="1" allowOverlap="1" wp14:anchorId="3DD4768D" wp14:editId="1A3F02B7">
                <wp:simplePos x="0" y="0"/>
                <wp:positionH relativeFrom="column">
                  <wp:posOffset>2127250</wp:posOffset>
                </wp:positionH>
                <wp:positionV relativeFrom="paragraph">
                  <wp:posOffset>1097280</wp:posOffset>
                </wp:positionV>
                <wp:extent cx="175260" cy="613410"/>
                <wp:effectExtent l="247650" t="0" r="224790" b="0"/>
                <wp:wrapNone/>
                <wp:docPr id="992985409" name="Connector: Elbow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flipV="1">
                          <a:off x="0" y="0"/>
                          <a:ext cx="175260" cy="613410"/>
                        </a:xfrm>
                        <a:prstGeom prst="bentConnector3">
                          <a:avLst>
                            <a:gd name="adj1" fmla="val -2671"/>
                          </a:avLst>
                        </a:prstGeom>
                        <a:ln>
                          <a:solidFill>
                            <a:srgbClr val="00AECD"/>
                          </a:solidFill>
                          <a:headEnd/>
                          <a:tailEnd type="oval" w="sm" len="sm"/>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C91B4A" id="Connector: Elbow 40" o:spid="_x0000_s1026" type="#_x0000_t34" style="position:absolute;margin-left:167.5pt;margin-top:86.4pt;width:13.8pt;height:48.3pt;rotation:-90;flip:x 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" adj="-577" strokecolor="#00aecd">
                <v:stroke endarrow="oval" endarrowwidth="narrow" endarrowlength="short"/>
              </v:shape>
            </w:pict>
          </mc:Fallback>
        </mc:AlternateContent>
      </w:r>
      <w:r>
        <w:rPr>
          <w:noProof/>
        </w:rPr>
        <mc:AlternateContent>
          <mc:Choice Requires="wps">
            <w:drawing>
              <wp:anchor distT="0" distB="0" distL="114300" distR="114300" simplePos="0" relativeHeight="251644416" behindDoc="0" locked="0" layoutInCell="1" allowOverlap="1" wp14:anchorId="3DFA2EC0" wp14:editId="2882BC5F">
                <wp:simplePos x="0" y="0"/>
                <wp:positionH relativeFrom="column">
                  <wp:posOffset>1393825</wp:posOffset>
                </wp:positionH>
                <wp:positionV relativeFrom="paragraph">
                  <wp:posOffset>1942465</wp:posOffset>
                </wp:positionV>
                <wp:extent cx="253365" cy="226695"/>
                <wp:effectExtent l="0" t="0" r="0" b="0"/>
                <wp:wrapNone/>
                <wp:docPr id="1185806045"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226695"/>
                        </a:xfrm>
                        <a:prstGeom prst="rect">
                          <a:avLst/>
                        </a:prstGeom>
                        <a:noFill/>
                        <a:ln w="9525">
                          <a:noFill/>
                          <a:miter lim="800000"/>
                          <a:headEnd/>
                          <a:tailEnd/>
                        </a:ln>
                      </wps:spPr>
                      <wps:txbx>
                        <w:txbxContent>
                          <w:p w14:paraId="41582F4D" w14:textId="77777777" w:rsidR="007D3265" w:rsidRPr="00D51C24" w:rsidRDefault="007D3265" w:rsidP="001C2C19">
                            <w:pPr>
                              <w:rPr>
                                <w:rFonts w:ascii="Predator" w:hAnsi="Predator"/>
                                <w:b/>
                                <w:sz w:val="18"/>
                                <w:szCs w:val="16"/>
                              </w:rPr>
                            </w:pPr>
                            <w:r>
                              <w:rPr>
                                <w:rFonts w:ascii="Predator" w:hAnsi="Predator"/>
                                <w:b/>
                                <w:sz w:val="18"/>
                                <w:szCs w:val="16"/>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FA2EC0" id="Text Box 38" o:spid="_x0000_s1040" type="#_x0000_t202" style="position:absolute;margin-left:109.75pt;margin-top:152.95pt;width:19.95pt;height:17.8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" filled="f" stroked="f">
                <v:textbox>
                  <w:txbxContent>
                    <w:p w14:paraId="41582F4D" w14:textId="77777777" w:rsidR="007D3265" w:rsidRPr="00D51C24" w:rsidRDefault="007D3265" w:rsidP="001C2C19">
                      <w:pPr>
                        <w:rPr>
                          <w:rFonts w:ascii="Predator" w:hAnsi="Predator"/>
                          <w:b/>
                          <w:sz w:val="18"/>
                          <w:szCs w:val="16"/>
                        </w:rPr>
                      </w:pPr>
                      <w:r>
                        <w:rPr>
                          <w:rFonts w:ascii="Predator" w:hAnsi="Predator"/>
                          <w:b/>
                          <w:sz w:val="18"/>
                          <w:szCs w:val="16"/>
                        </w:rPr>
                        <w:t>9</w:t>
                      </w: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6BD89A39" wp14:editId="0E8E8E80">
                <wp:simplePos x="0" y="0"/>
                <wp:positionH relativeFrom="column">
                  <wp:posOffset>1520825</wp:posOffset>
                </wp:positionH>
                <wp:positionV relativeFrom="paragraph">
                  <wp:posOffset>1572260</wp:posOffset>
                </wp:positionV>
                <wp:extent cx="15875" cy="424180"/>
                <wp:effectExtent l="19050" t="19050" r="3175" b="0"/>
                <wp:wrapNone/>
                <wp:docPr id="942614424"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5875" cy="424180"/>
                        </a:xfrm>
                        <a:prstGeom prst="straightConnector1">
                          <a:avLst/>
                        </a:prstGeom>
                        <a:ln>
                          <a:solidFill>
                            <a:srgbClr val="00AECD"/>
                          </a:solidFill>
                          <a:headEnd/>
                          <a:tailEnd type="oval" w="sm" len="sm"/>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117643" id="Straight Arrow Connector 37" o:spid="_x0000_s1026" type="#_x0000_t32" style="position:absolute;margin-left:119.75pt;margin-top:123.8pt;width:1.25pt;height:33.4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" strokecolor="#00aecd">
                <v:stroke endarrow="oval" endarrowwidth="narrow" endarrowlength="short"/>
              </v:shape>
            </w:pict>
          </mc:Fallback>
        </mc:AlternateContent>
      </w:r>
      <w:r>
        <w:rPr>
          <w:noProof/>
        </w:rPr>
        <mc:AlternateContent>
          <mc:Choice Requires="wps">
            <w:drawing>
              <wp:anchor distT="0" distB="0" distL="114300" distR="114300" simplePos="0" relativeHeight="251645440" behindDoc="0" locked="0" layoutInCell="1" allowOverlap="1" wp14:anchorId="39A47C76" wp14:editId="1D9542FF">
                <wp:simplePos x="0" y="0"/>
                <wp:positionH relativeFrom="column">
                  <wp:posOffset>1677035</wp:posOffset>
                </wp:positionH>
                <wp:positionV relativeFrom="paragraph">
                  <wp:posOffset>1939925</wp:posOffset>
                </wp:positionV>
                <wp:extent cx="359410" cy="256540"/>
                <wp:effectExtent l="0" t="0" r="0" b="0"/>
                <wp:wrapNone/>
                <wp:docPr id="72748720"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 cy="256540"/>
                        </a:xfrm>
                        <a:prstGeom prst="rect">
                          <a:avLst/>
                        </a:prstGeom>
                        <a:noFill/>
                        <a:ln w="9525">
                          <a:noFill/>
                          <a:miter lim="800000"/>
                          <a:headEnd/>
                          <a:tailEnd/>
                        </a:ln>
                      </wps:spPr>
                      <wps:txbx>
                        <w:txbxContent>
                          <w:p w14:paraId="4EA1F472" w14:textId="77777777" w:rsidR="007D3265" w:rsidRPr="00D51C24" w:rsidRDefault="007D3265" w:rsidP="001C2C19">
                            <w:pPr>
                              <w:rPr>
                                <w:rFonts w:ascii="Predator" w:hAnsi="Predator"/>
                                <w:b/>
                                <w:sz w:val="18"/>
                                <w:szCs w:val="16"/>
                              </w:rPr>
                            </w:pPr>
                            <w:r>
                              <w:rPr>
                                <w:rFonts w:ascii="Predator" w:hAnsi="Predator"/>
                                <w:b/>
                                <w:sz w:val="18"/>
                                <w:szCs w:val="16"/>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A47C76" id="Text Box 36" o:spid="_x0000_s1041" type="#_x0000_t202" style="position:absolute;margin-left:132.05pt;margin-top:152.75pt;width:28.3pt;height:20.2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" filled="f" stroked="f">
                <v:textbox>
                  <w:txbxContent>
                    <w:p w14:paraId="4EA1F472" w14:textId="77777777" w:rsidR="007D3265" w:rsidRPr="00D51C24" w:rsidRDefault="007D3265" w:rsidP="001C2C19">
                      <w:pPr>
                        <w:rPr>
                          <w:rFonts w:ascii="Predator" w:hAnsi="Predator"/>
                          <w:b/>
                          <w:sz w:val="18"/>
                          <w:szCs w:val="16"/>
                        </w:rPr>
                      </w:pPr>
                      <w:r>
                        <w:rPr>
                          <w:rFonts w:ascii="Predator" w:hAnsi="Predator"/>
                          <w:b/>
                          <w:sz w:val="18"/>
                          <w:szCs w:val="16"/>
                        </w:rPr>
                        <w:t>10</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B45AA8C" wp14:editId="4992C53F">
                <wp:simplePos x="0" y="0"/>
                <wp:positionH relativeFrom="column">
                  <wp:posOffset>1824990</wp:posOffset>
                </wp:positionH>
                <wp:positionV relativeFrom="paragraph">
                  <wp:posOffset>1673860</wp:posOffset>
                </wp:positionV>
                <wp:extent cx="8890" cy="309245"/>
                <wp:effectExtent l="19050" t="19050" r="10160" b="0"/>
                <wp:wrapNone/>
                <wp:docPr id="164988737"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890" cy="309245"/>
                        </a:xfrm>
                        <a:prstGeom prst="straightConnector1">
                          <a:avLst/>
                        </a:prstGeom>
                        <a:ln>
                          <a:solidFill>
                            <a:srgbClr val="00AECD"/>
                          </a:solidFill>
                          <a:headEnd/>
                          <a:tailEnd type="oval" w="sm" len="sm"/>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FC2A11" id="Straight Arrow Connector 35" o:spid="_x0000_s1026" type="#_x0000_t32" style="position:absolute;margin-left:143.7pt;margin-top:131.8pt;width:.7pt;height:24.35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" strokecolor="#00aecd">
                <v:stroke endarrow="oval" endarrowwidth="narrow" endarrowlength="short"/>
              </v:shape>
            </w:pict>
          </mc:Fallback>
        </mc:AlternateContent>
      </w:r>
      <w:r>
        <w:rPr>
          <w:noProof/>
        </w:rPr>
        <mc:AlternateContent>
          <mc:Choice Requires="wps">
            <w:drawing>
              <wp:anchor distT="0" distB="0" distL="114300" distR="114300" simplePos="0" relativeHeight="251643392" behindDoc="0" locked="0" layoutInCell="1" allowOverlap="1" wp14:anchorId="51043A9E" wp14:editId="7C0AFA98">
                <wp:simplePos x="0" y="0"/>
                <wp:positionH relativeFrom="margin">
                  <wp:posOffset>924560</wp:posOffset>
                </wp:positionH>
                <wp:positionV relativeFrom="paragraph">
                  <wp:posOffset>2082800</wp:posOffset>
                </wp:positionV>
                <wp:extent cx="257175" cy="219710"/>
                <wp:effectExtent l="0" t="0" r="0" b="0"/>
                <wp:wrapNone/>
                <wp:docPr id="2146506100"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219710"/>
                        </a:xfrm>
                        <a:prstGeom prst="rect">
                          <a:avLst/>
                        </a:prstGeom>
                        <a:noFill/>
                        <a:ln w="9525">
                          <a:noFill/>
                          <a:miter lim="800000"/>
                          <a:headEnd/>
                          <a:tailEnd/>
                        </a:ln>
                      </wps:spPr>
                      <wps:txbx>
                        <w:txbxContent>
                          <w:p w14:paraId="0CBDCED3" w14:textId="77777777" w:rsidR="007D3265" w:rsidRPr="00D51C24" w:rsidRDefault="007D3265" w:rsidP="001C2C19">
                            <w:pPr>
                              <w:rPr>
                                <w:rFonts w:ascii="Predator" w:hAnsi="Predator"/>
                                <w:b/>
                                <w:sz w:val="18"/>
                                <w:szCs w:val="16"/>
                              </w:rPr>
                            </w:pPr>
                            <w:r>
                              <w:rPr>
                                <w:rFonts w:ascii="Predator" w:hAnsi="Predator"/>
                                <w:b/>
                                <w:sz w:val="18"/>
                                <w:szCs w:val="16"/>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043A9E" id="Text Box 34" o:spid="_x0000_s1042" type="#_x0000_t202" style="position:absolute;margin-left:72.8pt;margin-top:164pt;width:20.25pt;height:17.3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" filled="f" stroked="f">
                <v:textbox>
                  <w:txbxContent>
                    <w:p w14:paraId="0CBDCED3" w14:textId="77777777" w:rsidR="007D3265" w:rsidRPr="00D51C24" w:rsidRDefault="007D3265" w:rsidP="001C2C19">
                      <w:pPr>
                        <w:rPr>
                          <w:rFonts w:ascii="Predator" w:hAnsi="Predator"/>
                          <w:b/>
                          <w:sz w:val="18"/>
                          <w:szCs w:val="16"/>
                        </w:rPr>
                      </w:pPr>
                      <w:r>
                        <w:rPr>
                          <w:rFonts w:ascii="Predator" w:hAnsi="Predator"/>
                          <w:b/>
                          <w:sz w:val="18"/>
                          <w:szCs w:val="16"/>
                        </w:rPr>
                        <w:t>8</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7ADA692C" wp14:editId="682ED488">
                <wp:simplePos x="0" y="0"/>
                <wp:positionH relativeFrom="margin">
                  <wp:posOffset>847090</wp:posOffset>
                </wp:positionH>
                <wp:positionV relativeFrom="paragraph">
                  <wp:posOffset>2082800</wp:posOffset>
                </wp:positionV>
                <wp:extent cx="245745" cy="230505"/>
                <wp:effectExtent l="0" t="0" r="0" b="0"/>
                <wp:wrapNone/>
                <wp:docPr id="326771981"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230505"/>
                        </a:xfrm>
                        <a:prstGeom prst="rect">
                          <a:avLst/>
                        </a:prstGeom>
                        <a:noFill/>
                        <a:ln w="9525">
                          <a:noFill/>
                          <a:miter lim="800000"/>
                          <a:headEnd/>
                          <a:tailEnd/>
                        </a:ln>
                      </wps:spPr>
                      <wps:txbx>
                        <w:txbxContent>
                          <w:p w14:paraId="609CE0DE" w14:textId="77777777" w:rsidR="007D3265" w:rsidRPr="00D51C24" w:rsidRDefault="007D3265" w:rsidP="001C2C19">
                            <w:pPr>
                              <w:rPr>
                                <w:rFonts w:ascii="Predator" w:hAnsi="Predator"/>
                                <w:b/>
                                <w:sz w:val="18"/>
                                <w:szCs w:val="16"/>
                              </w:rPr>
                            </w:pPr>
                            <w:r>
                              <w:rPr>
                                <w:rFonts w:ascii="Predator" w:hAnsi="Predator"/>
                                <w:b/>
                                <w:sz w:val="18"/>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DA692C" id="Text Box 33" o:spid="_x0000_s1043" type="#_x0000_t202" style="position:absolute;margin-left:66.7pt;margin-top:164pt;width:19.35pt;height:18.1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" filled="f" stroked="f">
                <v:textbox>
                  <w:txbxContent>
                    <w:p w14:paraId="609CE0DE" w14:textId="77777777" w:rsidR="007D3265" w:rsidRPr="00D51C24" w:rsidRDefault="007D3265" w:rsidP="001C2C19">
                      <w:pPr>
                        <w:rPr>
                          <w:rFonts w:ascii="Predator" w:hAnsi="Predator"/>
                          <w:b/>
                          <w:sz w:val="18"/>
                          <w:szCs w:val="16"/>
                        </w:rPr>
                      </w:pPr>
                      <w:r>
                        <w:rPr>
                          <w:rFonts w:ascii="Predator" w:hAnsi="Predator"/>
                          <w:b/>
                          <w:sz w:val="18"/>
                          <w:szCs w:val="16"/>
                        </w:rPr>
                        <w:t>7</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0AB884DD" wp14:editId="0DCFE18F">
                <wp:simplePos x="0" y="0"/>
                <wp:positionH relativeFrom="margin">
                  <wp:posOffset>773430</wp:posOffset>
                </wp:positionH>
                <wp:positionV relativeFrom="paragraph">
                  <wp:posOffset>2052955</wp:posOffset>
                </wp:positionV>
                <wp:extent cx="264795" cy="256540"/>
                <wp:effectExtent l="0" t="0" r="0" b="0"/>
                <wp:wrapNone/>
                <wp:docPr id="1665260691"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235B6AFE" w14:textId="77777777" w:rsidR="007D3265" w:rsidRPr="00D51C24" w:rsidRDefault="007D3265" w:rsidP="001C2C19">
                            <w:pPr>
                              <w:rPr>
                                <w:rFonts w:ascii="Predator" w:hAnsi="Predator"/>
                                <w:b/>
                                <w:sz w:val="18"/>
                                <w:szCs w:val="16"/>
                              </w:rPr>
                            </w:pPr>
                            <w:r>
                              <w:rPr>
                                <w:rFonts w:ascii="Predator" w:hAnsi="Predator"/>
                                <w:b/>
                                <w:sz w:val="18"/>
                                <w:szCs w:val="16"/>
                              </w:rPr>
                              <w:t>6</w:t>
                            </w:r>
                            <w:r w:rsidRPr="001C2C19">
                              <w:rPr>
                                <w:rFonts w:ascii="Predator" w:hAnsi="Predator"/>
                                <w:b/>
                                <w:noProof/>
                                <w:sz w:val="18"/>
                                <w:szCs w:val="16"/>
                              </w:rPr>
                              <w:drawing>
                                <wp:inline distT="0" distB="0" distL="0" distR="0" wp14:anchorId="087A5595" wp14:editId="5831F51E">
                                  <wp:extent cx="73025" cy="19062"/>
                                  <wp:effectExtent l="0" t="0" r="0" b="0"/>
                                  <wp:docPr id="1327551357" name="圖片 132755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025" cy="1906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B884DD" id="Text Box 32" o:spid="_x0000_s1044" type="#_x0000_t202" style="position:absolute;margin-left:60.9pt;margin-top:161.65pt;width:20.85pt;height:20.2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" filled="f" stroked="f">
                <v:textbox>
                  <w:txbxContent>
                    <w:p w14:paraId="235B6AFE" w14:textId="77777777" w:rsidR="007D3265" w:rsidRPr="00D51C24" w:rsidRDefault="007D3265" w:rsidP="001C2C19">
                      <w:pPr>
                        <w:rPr>
                          <w:rFonts w:ascii="Predator" w:hAnsi="Predator"/>
                          <w:b/>
                          <w:sz w:val="18"/>
                          <w:szCs w:val="16"/>
                        </w:rPr>
                      </w:pPr>
                      <w:r>
                        <w:rPr>
                          <w:rFonts w:ascii="Predator" w:hAnsi="Predator"/>
                          <w:b/>
                          <w:sz w:val="18"/>
                          <w:szCs w:val="16"/>
                        </w:rPr>
                        <w:t>6</w:t>
                      </w:r>
                      <w:r w:rsidRPr="001C2C19">
                        <w:rPr>
                          <w:rFonts w:ascii="Predator" w:hAnsi="Predator"/>
                          <w:b/>
                          <w:noProof/>
                          <w:sz w:val="18"/>
                          <w:szCs w:val="16"/>
                        </w:rPr>
                        <w:drawing>
                          <wp:inline distT="0" distB="0" distL="0" distR="0" wp14:anchorId="087A5595" wp14:editId="5831F51E">
                            <wp:extent cx="73025" cy="19062"/>
                            <wp:effectExtent l="0" t="0" r="0" b="0"/>
                            <wp:docPr id="1327551357" name="圖片 132755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3025" cy="19062"/>
                                    </a:xfrm>
                                    <a:prstGeom prst="rect">
                                      <a:avLst/>
                                    </a:prstGeom>
                                    <a:noFill/>
                                    <a:ln>
                                      <a:noFill/>
                                    </a:ln>
                                  </pic:spPr>
                                </pic:pic>
                              </a:graphicData>
                            </a:graphic>
                          </wp:inline>
                        </w:drawing>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11E12D3F" wp14:editId="39771787">
                <wp:simplePos x="0" y="0"/>
                <wp:positionH relativeFrom="margin">
                  <wp:posOffset>686435</wp:posOffset>
                </wp:positionH>
                <wp:positionV relativeFrom="paragraph">
                  <wp:posOffset>1996440</wp:posOffset>
                </wp:positionV>
                <wp:extent cx="264795" cy="256540"/>
                <wp:effectExtent l="0" t="0" r="0" b="0"/>
                <wp:wrapNone/>
                <wp:docPr id="80525857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5F887AE6" w14:textId="77777777" w:rsidR="007D3265" w:rsidRPr="00D51C24" w:rsidRDefault="007D3265" w:rsidP="001C2C19">
                            <w:pPr>
                              <w:rPr>
                                <w:rFonts w:ascii="Predator" w:hAnsi="Predator"/>
                                <w:b/>
                                <w:sz w:val="18"/>
                                <w:szCs w:val="16"/>
                              </w:rPr>
                            </w:pPr>
                            <w:r>
                              <w:rPr>
                                <w:rFonts w:ascii="Predator" w:hAnsi="Predator"/>
                                <w:b/>
                                <w:sz w:val="18"/>
                                <w:szCs w:val="16"/>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E12D3F" id="Text Box 31" o:spid="_x0000_s1045" type="#_x0000_t202" style="position:absolute;margin-left:54.05pt;margin-top:157.2pt;width:20.85pt;height:20.2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" filled="f" stroked="f">
                <v:textbox>
                  <w:txbxContent>
                    <w:p w14:paraId="5F887AE6" w14:textId="77777777" w:rsidR="007D3265" w:rsidRPr="00D51C24" w:rsidRDefault="007D3265" w:rsidP="001C2C19">
                      <w:pPr>
                        <w:rPr>
                          <w:rFonts w:ascii="Predator" w:hAnsi="Predator"/>
                          <w:b/>
                          <w:sz w:val="18"/>
                          <w:szCs w:val="16"/>
                        </w:rPr>
                      </w:pPr>
                      <w:r>
                        <w:rPr>
                          <w:rFonts w:ascii="Predator" w:hAnsi="Predator"/>
                          <w:b/>
                          <w:sz w:val="18"/>
                          <w:szCs w:val="16"/>
                        </w:rPr>
                        <w:t>5</w:t>
                      </w:r>
                    </w:p>
                  </w:txbxContent>
                </v:textbox>
                <w10:wrap anchorx="margin"/>
              </v:shape>
            </w:pict>
          </mc:Fallback>
        </mc:AlternateContent>
      </w:r>
      <w:r>
        <w:rPr>
          <w:noProof/>
        </w:rPr>
        <mc:AlternateContent>
          <mc:Choice Requires="wps">
            <w:drawing>
              <wp:anchor distT="0" distB="0" distL="114300" distR="114300" simplePos="0" relativeHeight="251673088" behindDoc="0" locked="0" layoutInCell="1" allowOverlap="1" wp14:anchorId="5B45AA8C" wp14:editId="58D18BC5">
                <wp:simplePos x="0" y="0"/>
                <wp:positionH relativeFrom="column">
                  <wp:posOffset>915670</wp:posOffset>
                </wp:positionH>
                <wp:positionV relativeFrom="paragraph">
                  <wp:posOffset>1813560</wp:posOffset>
                </wp:positionV>
                <wp:extent cx="8890" cy="309245"/>
                <wp:effectExtent l="19050" t="19050" r="10160" b="0"/>
                <wp:wrapNone/>
                <wp:docPr id="178921997"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890" cy="309245"/>
                        </a:xfrm>
                        <a:prstGeom prst="straightConnector1">
                          <a:avLst/>
                        </a:prstGeom>
                        <a:ln>
                          <a:solidFill>
                            <a:srgbClr val="00AECD"/>
                          </a:solidFill>
                          <a:headEnd/>
                          <a:tailEnd type="oval" w="sm" len="sm"/>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EA963D" id="Straight Arrow Connector 30" o:spid="_x0000_s1026" type="#_x0000_t32" style="position:absolute;margin-left:72.1pt;margin-top:142.8pt;width:.7pt;height:24.35pt;flip:x 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" strokecolor="#00aecd">
                <v:stroke endarrow="oval" endarrowwidth="narrow" endarrowlength="short"/>
              </v:shape>
            </w:pict>
          </mc:Fallback>
        </mc:AlternateContent>
      </w:r>
      <w:r>
        <w:rPr>
          <w:noProof/>
        </w:rPr>
        <mc:AlternateContent>
          <mc:Choice Requires="wps">
            <w:drawing>
              <wp:anchor distT="0" distB="0" distL="114300" distR="114300" simplePos="0" relativeHeight="251671040" behindDoc="0" locked="0" layoutInCell="1" allowOverlap="1" wp14:anchorId="5B45AA8C" wp14:editId="50B30EF6">
                <wp:simplePos x="0" y="0"/>
                <wp:positionH relativeFrom="column">
                  <wp:posOffset>861060</wp:posOffset>
                </wp:positionH>
                <wp:positionV relativeFrom="paragraph">
                  <wp:posOffset>1785620</wp:posOffset>
                </wp:positionV>
                <wp:extent cx="8890" cy="309245"/>
                <wp:effectExtent l="19050" t="19050" r="10160" b="0"/>
                <wp:wrapNone/>
                <wp:docPr id="1947631425"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890" cy="309245"/>
                        </a:xfrm>
                        <a:prstGeom prst="straightConnector1">
                          <a:avLst/>
                        </a:prstGeom>
                        <a:ln>
                          <a:solidFill>
                            <a:srgbClr val="00AECD"/>
                          </a:solidFill>
                          <a:headEnd/>
                          <a:tailEnd type="oval" w="sm" len="sm"/>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B9DD94" id="Straight Arrow Connector 29" o:spid="_x0000_s1026" type="#_x0000_t32" style="position:absolute;margin-left:67.8pt;margin-top:140.6pt;width:.7pt;height:24.35p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" strokecolor="#00aecd">
                <v:stroke endarrow="oval" endarrowwidth="narrow" endarrowlength="short"/>
              </v:shape>
            </w:pict>
          </mc:Fallback>
        </mc:AlternateContent>
      </w:r>
      <w:r>
        <w:rPr>
          <w:noProof/>
        </w:rPr>
        <mc:AlternateContent>
          <mc:Choice Requires="wps">
            <w:drawing>
              <wp:anchor distT="0" distB="0" distL="114300" distR="114300" simplePos="0" relativeHeight="251674112" behindDoc="0" locked="0" layoutInCell="1" allowOverlap="1" wp14:anchorId="5B45AA8C" wp14:editId="0FFCC65C">
                <wp:simplePos x="0" y="0"/>
                <wp:positionH relativeFrom="column">
                  <wp:posOffset>967740</wp:posOffset>
                </wp:positionH>
                <wp:positionV relativeFrom="paragraph">
                  <wp:posOffset>1838960</wp:posOffset>
                </wp:positionV>
                <wp:extent cx="8890" cy="309245"/>
                <wp:effectExtent l="19050" t="19050" r="10160" b="0"/>
                <wp:wrapNone/>
                <wp:docPr id="917324259"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890" cy="309245"/>
                        </a:xfrm>
                        <a:prstGeom prst="straightConnector1">
                          <a:avLst/>
                        </a:prstGeom>
                        <a:ln>
                          <a:solidFill>
                            <a:srgbClr val="00AECD"/>
                          </a:solidFill>
                          <a:headEnd/>
                          <a:tailEnd type="oval" w="sm" len="sm"/>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C19528" id="Straight Arrow Connector 28" o:spid="_x0000_s1026" type="#_x0000_t32" style="position:absolute;margin-left:76.2pt;margin-top:144.8pt;width:.7pt;height:24.35pt;flip:x 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" strokecolor="#00aecd">
                <v:stroke endarrow="oval" endarrowwidth="narrow" endarrowlength="short"/>
              </v:shape>
            </w:pict>
          </mc:Fallback>
        </mc:AlternateContent>
      </w:r>
      <w:r>
        <w:rPr>
          <w:noProof/>
        </w:rPr>
        <mc:AlternateContent>
          <mc:Choice Requires="wps">
            <w:drawing>
              <wp:anchor distT="0" distB="0" distL="114300" distR="114300" simplePos="0" relativeHeight="251672064" behindDoc="0" locked="0" layoutInCell="1" allowOverlap="1" wp14:anchorId="5B45AA8C" wp14:editId="45327286">
                <wp:simplePos x="0" y="0"/>
                <wp:positionH relativeFrom="column">
                  <wp:posOffset>1013460</wp:posOffset>
                </wp:positionH>
                <wp:positionV relativeFrom="paragraph">
                  <wp:posOffset>1850390</wp:posOffset>
                </wp:positionV>
                <wp:extent cx="8890" cy="309245"/>
                <wp:effectExtent l="19050" t="19050" r="10160" b="0"/>
                <wp:wrapNone/>
                <wp:docPr id="314025742"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890" cy="309245"/>
                        </a:xfrm>
                        <a:prstGeom prst="straightConnector1">
                          <a:avLst/>
                        </a:prstGeom>
                        <a:ln>
                          <a:solidFill>
                            <a:srgbClr val="00AECD"/>
                          </a:solidFill>
                          <a:headEnd/>
                          <a:tailEnd type="oval" w="sm" len="sm"/>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8EC04A" id="Straight Arrow Connector 27" o:spid="_x0000_s1026" type="#_x0000_t32" style="position:absolute;margin-left:79.8pt;margin-top:145.7pt;width:.7pt;height:24.35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" strokecolor="#00aecd">
                <v:stroke endarrow="oval" endarrowwidth="narrow" endarrowlength="short"/>
              </v:shape>
            </w:pict>
          </mc:Fallback>
        </mc:AlternateContent>
      </w:r>
      <w:r>
        <w:rPr>
          <w:noProof/>
        </w:rPr>
        <mc:AlternateContent>
          <mc:Choice Requires="wps">
            <w:drawing>
              <wp:anchor distT="0" distB="0" distL="114300" distR="114300" simplePos="0" relativeHeight="251656704" behindDoc="0" locked="0" layoutInCell="1" allowOverlap="1" wp14:anchorId="14E96EE5" wp14:editId="4C598735">
                <wp:simplePos x="0" y="0"/>
                <wp:positionH relativeFrom="column">
                  <wp:posOffset>1035685</wp:posOffset>
                </wp:positionH>
                <wp:positionV relativeFrom="paragraph">
                  <wp:posOffset>354965</wp:posOffset>
                </wp:positionV>
                <wp:extent cx="3810" cy="100965"/>
                <wp:effectExtent l="19050" t="0" r="34290" b="32385"/>
                <wp:wrapNone/>
                <wp:docPr id="1595594550"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 cy="100965"/>
                        </a:xfrm>
                        <a:prstGeom prst="straightConnector1">
                          <a:avLst/>
                        </a:prstGeom>
                        <a:ln>
                          <a:solidFill>
                            <a:srgbClr val="00AECD"/>
                          </a:solidFill>
                          <a:headEnd/>
                          <a:tailEnd type="oval" w="sm" len="sm"/>
                        </a:ln>
                      </wps:spPr>
                      <wps:style>
                        <a:lnRef idx="1">
                          <a:schemeClr val="accent5"/>
                        </a:lnRef>
                        <a:fillRef idx="0">
                          <a:schemeClr val="accent5"/>
                        </a:fillRef>
                        <a:effectRef idx="0">
                          <a:schemeClr val="accent5"/>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4E860CE" id="Straight Arrow Connector 26" o:spid="_x0000_s1026" type="#_x0000_t32" style="position:absolute;margin-left:81.55pt;margin-top:27.95pt;width:.3pt;height:7.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" strokecolor="#00aecd">
                <v:stroke endarrow="oval" endarrowwidth="narrow" endarrowlength="short"/>
              </v:shape>
            </w:pict>
          </mc:Fallback>
        </mc:AlternateContent>
      </w:r>
      <w:r>
        <w:rPr>
          <w:noProof/>
        </w:rPr>
        <mc:AlternateContent>
          <mc:Choice Requires="wps">
            <w:drawing>
              <wp:anchor distT="0" distB="0" distL="114300" distR="114300" simplePos="0" relativeHeight="251670016" behindDoc="0" locked="0" layoutInCell="1" allowOverlap="1" wp14:anchorId="5655B982" wp14:editId="2C2E6F9A">
                <wp:simplePos x="0" y="0"/>
                <wp:positionH relativeFrom="column">
                  <wp:posOffset>1091565</wp:posOffset>
                </wp:positionH>
                <wp:positionV relativeFrom="paragraph">
                  <wp:posOffset>455930</wp:posOffset>
                </wp:positionV>
                <wp:extent cx="178435" cy="45085"/>
                <wp:effectExtent l="12700" t="5715" r="8890" b="6350"/>
                <wp:wrapNone/>
                <wp:docPr id="423989784"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435" cy="45085"/>
                        </a:xfrm>
                        <a:prstGeom prst="rect">
                          <a:avLst/>
                        </a:prstGeom>
                        <a:noFill/>
                        <a:ln w="6350">
                          <a:solidFill>
                            <a:srgbClr val="00AECD"/>
                          </a:solidFill>
                          <a:miter lim="800000"/>
                          <a:headEnd/>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08DD342" id="Rectangle 53" o:spid="_x0000_s1026" style="position:absolute;margin-left:85.95pt;margin-top:35.9pt;width:14.05pt;height:3.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" filled="f" strokecolor="#00aecd" strokeweight=".5pt">
                <v:stroke endarrowwidth="narrow" endarrowlength="short"/>
              </v:rect>
            </w:pict>
          </mc:Fallback>
        </mc:AlternateContent>
      </w:r>
      <w:r>
        <w:rPr>
          <w:noProof/>
        </w:rPr>
        <mc:AlternateContent>
          <mc:Choice Requires="wps">
            <w:drawing>
              <wp:anchor distT="0" distB="0" distL="114300" distR="114300" simplePos="0" relativeHeight="251639296" behindDoc="0" locked="0" layoutInCell="1" allowOverlap="1" wp14:anchorId="1B6B09DF" wp14:editId="79D0DB92">
                <wp:simplePos x="0" y="0"/>
                <wp:positionH relativeFrom="margin">
                  <wp:posOffset>30480</wp:posOffset>
                </wp:positionH>
                <wp:positionV relativeFrom="paragraph">
                  <wp:posOffset>1491615</wp:posOffset>
                </wp:positionV>
                <wp:extent cx="264795" cy="256540"/>
                <wp:effectExtent l="0" t="0" r="0" b="0"/>
                <wp:wrapNone/>
                <wp:docPr id="8419074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4C8EDFB9" w14:textId="77777777" w:rsidR="007D3265" w:rsidRPr="00D51C24" w:rsidRDefault="007D3265" w:rsidP="001C2C19">
                            <w:pPr>
                              <w:rPr>
                                <w:rFonts w:ascii="Predator" w:hAnsi="Predator"/>
                                <w:b/>
                                <w:sz w:val="18"/>
                                <w:szCs w:val="16"/>
                              </w:rPr>
                            </w:pPr>
                            <w:r>
                              <w:rPr>
                                <w:rFonts w:ascii="Predator" w:hAnsi="Predator"/>
                                <w:b/>
                                <w:sz w:val="18"/>
                                <w:szCs w:val="16"/>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6B09DF" id="Text Box 25" o:spid="_x0000_s1046" type="#_x0000_t202" style="position:absolute;margin-left:2.4pt;margin-top:117.45pt;width:20.85pt;height:20.2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" filled="f" stroked="f">
                <v:textbox>
                  <w:txbxContent>
                    <w:p w14:paraId="4C8EDFB9" w14:textId="77777777" w:rsidR="007D3265" w:rsidRPr="00D51C24" w:rsidRDefault="007D3265" w:rsidP="001C2C19">
                      <w:pPr>
                        <w:rPr>
                          <w:rFonts w:ascii="Predator" w:hAnsi="Predator"/>
                          <w:b/>
                          <w:sz w:val="18"/>
                          <w:szCs w:val="16"/>
                        </w:rPr>
                      </w:pPr>
                      <w:r>
                        <w:rPr>
                          <w:rFonts w:ascii="Predator" w:hAnsi="Predator"/>
                          <w:b/>
                          <w:sz w:val="18"/>
                          <w:szCs w:val="16"/>
                        </w:rPr>
                        <w:t>4</w:t>
                      </w:r>
                    </w:p>
                  </w:txbxContent>
                </v:textbox>
                <w10:wrap anchorx="margin"/>
              </v:shape>
            </w:pict>
          </mc:Fallback>
        </mc:AlternateContent>
      </w:r>
      <w:r>
        <w:rPr>
          <w:noProof/>
        </w:rPr>
        <mc:AlternateContent>
          <mc:Choice Requires="wps">
            <w:drawing>
              <wp:anchor distT="4294967295" distB="4294967295" distL="114300" distR="114300" simplePos="0" relativeHeight="251664896" behindDoc="0" locked="0" layoutInCell="1" allowOverlap="1" wp14:anchorId="5EE03D02" wp14:editId="24A38848">
                <wp:simplePos x="0" y="0"/>
                <wp:positionH relativeFrom="column">
                  <wp:posOffset>273050</wp:posOffset>
                </wp:positionH>
                <wp:positionV relativeFrom="paragraph">
                  <wp:posOffset>1576704</wp:posOffset>
                </wp:positionV>
                <wp:extent cx="678180" cy="17145"/>
                <wp:effectExtent l="0" t="19050" r="26670" b="1905"/>
                <wp:wrapNone/>
                <wp:docPr id="128295770"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78180" cy="17145"/>
                        </a:xfrm>
                        <a:prstGeom prst="line">
                          <a:avLst/>
                        </a:prstGeom>
                        <a:ln>
                          <a:solidFill>
                            <a:srgbClr val="00AECD"/>
                          </a:solidFill>
                          <a:headEnd/>
                          <a:tailEnd type="oval" w="sm" len="sm"/>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673F00" id="Straight Connector 24" o:spid="_x0000_s1026" style="position:absolute;flip:y;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1.5pt,124.15pt" to="74.9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" strokecolor="#00aecd">
                <v:stroke endarrow="oval" endarrowwidth="narrow" endarrowlength="short"/>
                <o:lock v:ext="edit" shapetype="f"/>
              </v:line>
            </w:pict>
          </mc:Fallback>
        </mc:AlternateContent>
      </w:r>
      <w:r>
        <w:rPr>
          <w:noProof/>
        </w:rPr>
        <mc:AlternateContent>
          <mc:Choice Requires="wps">
            <w:drawing>
              <wp:anchor distT="0" distB="0" distL="114300" distR="114300" simplePos="0" relativeHeight="251638272" behindDoc="0" locked="0" layoutInCell="1" allowOverlap="1" wp14:anchorId="3C0CB993" wp14:editId="0A426B8A">
                <wp:simplePos x="0" y="0"/>
                <wp:positionH relativeFrom="margin">
                  <wp:posOffset>10160</wp:posOffset>
                </wp:positionH>
                <wp:positionV relativeFrom="paragraph">
                  <wp:posOffset>862965</wp:posOffset>
                </wp:positionV>
                <wp:extent cx="264795" cy="256540"/>
                <wp:effectExtent l="0" t="0" r="0" b="0"/>
                <wp:wrapNone/>
                <wp:docPr id="196836518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784586D2" w14:textId="77777777" w:rsidR="007D3265" w:rsidRPr="00D51C24" w:rsidRDefault="007D3265" w:rsidP="0047564A">
                            <w:pPr>
                              <w:rPr>
                                <w:rFonts w:ascii="Predator" w:hAnsi="Predator"/>
                                <w:b/>
                                <w:sz w:val="18"/>
                                <w:szCs w:val="16"/>
                              </w:rPr>
                            </w:pPr>
                            <w:r>
                              <w:rPr>
                                <w:rFonts w:ascii="Predator" w:hAnsi="Predator"/>
                                <w:b/>
                                <w:sz w:val="18"/>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0CB993" id="Text Box 23" o:spid="_x0000_s1047" type="#_x0000_t202" style="position:absolute;margin-left:.8pt;margin-top:67.95pt;width:20.85pt;height:20.2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" filled="f" stroked="f">
                <v:textbox>
                  <w:txbxContent>
                    <w:p w14:paraId="784586D2" w14:textId="77777777" w:rsidR="007D3265" w:rsidRPr="00D51C24" w:rsidRDefault="007D3265" w:rsidP="0047564A">
                      <w:pPr>
                        <w:rPr>
                          <w:rFonts w:ascii="Predator" w:hAnsi="Predator"/>
                          <w:b/>
                          <w:sz w:val="18"/>
                          <w:szCs w:val="16"/>
                        </w:rPr>
                      </w:pPr>
                      <w:r>
                        <w:rPr>
                          <w:rFonts w:ascii="Predator" w:hAnsi="Predator"/>
                          <w:b/>
                          <w:sz w:val="18"/>
                          <w:szCs w:val="16"/>
                        </w:rPr>
                        <w:t>3</w:t>
                      </w:r>
                    </w:p>
                  </w:txbxContent>
                </v:textbox>
                <w10:wrap anchorx="margin"/>
              </v:shape>
            </w:pict>
          </mc:Fallback>
        </mc:AlternateContent>
      </w:r>
      <w:r>
        <w:rPr>
          <w:noProof/>
        </w:rPr>
        <mc:AlternateContent>
          <mc:Choice Requires="wps">
            <w:drawing>
              <wp:anchor distT="0" distB="0" distL="114300" distR="114300" simplePos="0" relativeHeight="251661824" behindDoc="0" locked="0" layoutInCell="1" allowOverlap="1" wp14:anchorId="4C25EF9A" wp14:editId="77FB9646">
                <wp:simplePos x="0" y="0"/>
                <wp:positionH relativeFrom="column">
                  <wp:posOffset>198755</wp:posOffset>
                </wp:positionH>
                <wp:positionV relativeFrom="paragraph">
                  <wp:posOffset>986790</wp:posOffset>
                </wp:positionV>
                <wp:extent cx="1020445" cy="1905"/>
                <wp:effectExtent l="0" t="19050" r="27305" b="17145"/>
                <wp:wrapNone/>
                <wp:docPr id="93485997"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20445" cy="1905"/>
                        </a:xfrm>
                        <a:prstGeom prst="line">
                          <a:avLst/>
                        </a:prstGeom>
                        <a:ln>
                          <a:solidFill>
                            <a:srgbClr val="00AECD"/>
                          </a:solidFill>
                          <a:headEnd/>
                          <a:tailEnd type="oval" w="sm" len="sm"/>
                        </a:ln>
                      </wps:spPr>
                      <wps:style>
                        <a:lnRef idx="1">
                          <a:schemeClr val="accent5"/>
                        </a:lnRef>
                        <a:fillRef idx="0">
                          <a:schemeClr val="accent5"/>
                        </a:fillRef>
                        <a:effectRef idx="0">
                          <a:schemeClr val="accent5"/>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94C6E8D" id="Straight Connector 22"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5pt,77.7pt" to="96pt,7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" strokecolor="#00aecd">
                <v:stroke endarrow="oval" endarrowwidth="narrow" endarrowlength="short"/>
                <o:lock v:ext="edit" shapetype="f"/>
              </v:line>
            </w:pict>
          </mc:Fallback>
        </mc:AlternateContent>
      </w:r>
      <w:r>
        <w:rPr>
          <w:noProof/>
        </w:rPr>
        <mc:AlternateContent>
          <mc:Choice Requires="wps">
            <w:drawing>
              <wp:anchor distT="0" distB="0" distL="114300" distR="114300" simplePos="0" relativeHeight="251637248" behindDoc="0" locked="0" layoutInCell="1" allowOverlap="1" wp14:anchorId="11DDC5F0" wp14:editId="6550C1F3">
                <wp:simplePos x="0" y="0"/>
                <wp:positionH relativeFrom="margin">
                  <wp:posOffset>15240</wp:posOffset>
                </wp:positionH>
                <wp:positionV relativeFrom="paragraph">
                  <wp:posOffset>542290</wp:posOffset>
                </wp:positionV>
                <wp:extent cx="264795" cy="256540"/>
                <wp:effectExtent l="0" t="0" r="0" b="0"/>
                <wp:wrapNone/>
                <wp:docPr id="25252025"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4CFDEB2A" w14:textId="77777777" w:rsidR="007D3265" w:rsidRPr="00D51C24" w:rsidRDefault="007D3265" w:rsidP="0047564A">
                            <w:pPr>
                              <w:rPr>
                                <w:rFonts w:ascii="Predator" w:hAnsi="Predator"/>
                                <w:b/>
                                <w:sz w:val="18"/>
                                <w:szCs w:val="16"/>
                              </w:rPr>
                            </w:pPr>
                            <w:r>
                              <w:rPr>
                                <w:rFonts w:ascii="Predator" w:hAnsi="Predator"/>
                                <w:b/>
                                <w:sz w:val="18"/>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DDC5F0" id="Text Box 21" o:spid="_x0000_s1048" type="#_x0000_t202" style="position:absolute;margin-left:1.2pt;margin-top:42.7pt;width:20.85pt;height:20.2pt;z-index:251637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" filled="f" stroked="f">
                <v:textbox>
                  <w:txbxContent>
                    <w:p w14:paraId="4CFDEB2A" w14:textId="77777777" w:rsidR="007D3265" w:rsidRPr="00D51C24" w:rsidRDefault="007D3265" w:rsidP="0047564A">
                      <w:pPr>
                        <w:rPr>
                          <w:rFonts w:ascii="Predator" w:hAnsi="Predator"/>
                          <w:b/>
                          <w:sz w:val="18"/>
                          <w:szCs w:val="16"/>
                        </w:rPr>
                      </w:pPr>
                      <w:r>
                        <w:rPr>
                          <w:rFonts w:ascii="Predator" w:hAnsi="Predator"/>
                          <w:b/>
                          <w:sz w:val="18"/>
                          <w:szCs w:val="16"/>
                        </w:rPr>
                        <w:t>2</w:t>
                      </w:r>
                    </w:p>
                  </w:txbxContent>
                </v:textbox>
                <w10:wrap anchorx="margin"/>
              </v:shape>
            </w:pict>
          </mc:Fallback>
        </mc:AlternateContent>
      </w:r>
      <w:r>
        <w:rPr>
          <w:noProof/>
        </w:rPr>
        <mc:AlternateContent>
          <mc:Choice Requires="wps">
            <w:drawing>
              <wp:anchor distT="0" distB="0" distL="114300" distR="114300" simplePos="0" relativeHeight="251654656" behindDoc="0" locked="0" layoutInCell="1" allowOverlap="1" wp14:anchorId="556AEBED" wp14:editId="22D6B853">
                <wp:simplePos x="0" y="0"/>
                <wp:positionH relativeFrom="column">
                  <wp:posOffset>640715</wp:posOffset>
                </wp:positionH>
                <wp:positionV relativeFrom="paragraph">
                  <wp:posOffset>117475</wp:posOffset>
                </wp:positionV>
                <wp:extent cx="128270" cy="937895"/>
                <wp:effectExtent l="400050" t="0" r="443230" b="0"/>
                <wp:wrapNone/>
                <wp:docPr id="1879559642" name="Connector: Elbow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128270" cy="937895"/>
                        </a:xfrm>
                        <a:prstGeom prst="bentConnector3">
                          <a:avLst>
                            <a:gd name="adj1" fmla="val -3972"/>
                          </a:avLst>
                        </a:prstGeom>
                        <a:ln>
                          <a:solidFill>
                            <a:srgbClr val="00AECD"/>
                          </a:solidFill>
                          <a:headEnd/>
                          <a:tailEnd type="oval" w="sm" len="sm"/>
                        </a:ln>
                      </wps:spPr>
                      <wps:style>
                        <a:lnRef idx="1">
                          <a:schemeClr val="accent5"/>
                        </a:lnRef>
                        <a:fillRef idx="0">
                          <a:schemeClr val="accent5"/>
                        </a:fillRef>
                        <a:effectRef idx="0">
                          <a:schemeClr val="accent5"/>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8C0E0F2" id="Connector: Elbow 20" o:spid="_x0000_s1026" type="#_x0000_t34" style="position:absolute;margin-left:50.45pt;margin-top:9.25pt;width:10.1pt;height:73.85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" adj="-858" strokecolor="#00aecd">
                <v:stroke endarrow="oval" endarrowwidth="narrow" endarrowlength="short"/>
              </v:shape>
            </w:pict>
          </mc:Fallback>
        </mc:AlternateContent>
      </w:r>
      <w:r>
        <w:rPr>
          <w:noProof/>
        </w:rPr>
        <mc:AlternateContent>
          <mc:Choice Requires="wps">
            <w:drawing>
              <wp:anchor distT="0" distB="0" distL="114300" distR="114300" simplePos="0" relativeHeight="251652608" behindDoc="0" locked="0" layoutInCell="1" allowOverlap="1" wp14:anchorId="7EF8D874" wp14:editId="6B476922">
                <wp:simplePos x="0" y="0"/>
                <wp:positionH relativeFrom="column">
                  <wp:posOffset>727075</wp:posOffset>
                </wp:positionH>
                <wp:positionV relativeFrom="paragraph">
                  <wp:posOffset>-135255</wp:posOffset>
                </wp:positionV>
                <wp:extent cx="100965" cy="1085215"/>
                <wp:effectExtent l="495300" t="0" r="508635" b="0"/>
                <wp:wrapNone/>
                <wp:docPr id="1444310622" name="Connector: Elbow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100965" cy="1085215"/>
                        </a:xfrm>
                        <a:prstGeom prst="bentConnector3">
                          <a:avLst>
                            <a:gd name="adj1" fmla="val -3972"/>
                          </a:avLst>
                        </a:prstGeom>
                        <a:ln>
                          <a:solidFill>
                            <a:srgbClr val="00AECD"/>
                          </a:solidFill>
                          <a:headEnd/>
                          <a:tailEnd type="oval" w="sm" len="sm"/>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D92D4E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 o:spid="_x0000_s1026" type="#_x0000_t34" style="position:absolute;margin-left:57.25pt;margin-top:-10.65pt;width:7.95pt;height:85.45pt;rotation:90;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" adj="-858" strokecolor="#00aecd">
                <v:stroke endarrow="oval" endarrowwidth="narrow" endarrowlength="short"/>
              </v:shape>
            </w:pict>
          </mc:Fallback>
        </mc:AlternateContent>
      </w:r>
      <w:r>
        <w:rPr>
          <w:noProof/>
        </w:rPr>
        <mc:AlternateContent>
          <mc:Choice Requires="wps">
            <w:drawing>
              <wp:anchor distT="0" distB="0" distL="114300" distR="114300" simplePos="0" relativeHeight="251636224" behindDoc="0" locked="0" layoutInCell="1" allowOverlap="1" wp14:anchorId="74B32507" wp14:editId="001FCBFD">
                <wp:simplePos x="0" y="0"/>
                <wp:positionH relativeFrom="margin">
                  <wp:posOffset>15240</wp:posOffset>
                </wp:positionH>
                <wp:positionV relativeFrom="paragraph">
                  <wp:posOffset>235585</wp:posOffset>
                </wp:positionV>
                <wp:extent cx="264795" cy="256540"/>
                <wp:effectExtent l="0" t="0" r="0" b="0"/>
                <wp:wrapNone/>
                <wp:docPr id="6485383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2F45C463" w14:textId="77777777" w:rsidR="007D3265" w:rsidRPr="00D51C24" w:rsidRDefault="007D3265" w:rsidP="0047564A">
                            <w:pPr>
                              <w:rPr>
                                <w:rFonts w:ascii="Predator" w:hAnsi="Predator"/>
                                <w:b/>
                                <w:sz w:val="18"/>
                                <w:szCs w:val="16"/>
                              </w:rPr>
                            </w:pPr>
                            <w:r w:rsidRPr="00D51C24">
                              <w:rPr>
                                <w:rFonts w:ascii="Predator" w:hAnsi="Predator"/>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32507" id="Text Box 17" o:spid="_x0000_s1049" type="#_x0000_t202" style="position:absolute;margin-left:1.2pt;margin-top:18.55pt;width:20.85pt;height:20.2pt;z-index:251636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" filled="f" stroked="f">
                <v:textbox>
                  <w:txbxContent>
                    <w:p w14:paraId="2F45C463" w14:textId="77777777" w:rsidR="007D3265" w:rsidRPr="00D51C24" w:rsidRDefault="007D3265" w:rsidP="0047564A">
                      <w:pPr>
                        <w:rPr>
                          <w:rFonts w:ascii="Predator" w:hAnsi="Predator"/>
                          <w:b/>
                          <w:sz w:val="18"/>
                          <w:szCs w:val="16"/>
                        </w:rPr>
                      </w:pPr>
                      <w:r w:rsidRPr="00D51C24">
                        <w:rPr>
                          <w:rFonts w:ascii="Predator" w:hAnsi="Predator"/>
                          <w:b/>
                          <w:sz w:val="18"/>
                          <w:szCs w:val="16"/>
                        </w:rPr>
                        <w:t>1</w:t>
                      </w:r>
                    </w:p>
                  </w:txbxContent>
                </v:textbox>
                <w10:wrap anchorx="margin"/>
              </v:shape>
            </w:pict>
          </mc:Fallback>
        </mc:AlternateContent>
      </w:r>
      <w:r>
        <w:rPr>
          <w:noProof/>
        </w:rPr>
        <mc:AlternateContent>
          <mc:Choice Requires="wps">
            <w:drawing>
              <wp:anchor distT="0" distB="0" distL="114300" distR="114300" simplePos="0" relativeHeight="251665920" behindDoc="0" locked="0" layoutInCell="1" allowOverlap="1" wp14:anchorId="635AECF8" wp14:editId="746B84F2">
                <wp:simplePos x="0" y="0"/>
                <wp:positionH relativeFrom="column">
                  <wp:posOffset>7896225</wp:posOffset>
                </wp:positionH>
                <wp:positionV relativeFrom="paragraph">
                  <wp:posOffset>1858010</wp:posOffset>
                </wp:positionV>
                <wp:extent cx="123190" cy="478790"/>
                <wp:effectExtent l="190500" t="0" r="200660" b="0"/>
                <wp:wrapNone/>
                <wp:docPr id="900475136" name="Connector: Elbow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V="1">
                          <a:off x="0" y="0"/>
                          <a:ext cx="123190" cy="478790"/>
                        </a:xfrm>
                        <a:prstGeom prst="bentConnector3">
                          <a:avLst>
                            <a:gd name="adj1" fmla="val -2134"/>
                          </a:avLst>
                        </a:prstGeom>
                        <a:ln>
                          <a:solidFill>
                            <a:srgbClr val="00AECD"/>
                          </a:solidFill>
                          <a:headEnd/>
                          <a:tailEnd type="oval" w="sm" len="sm"/>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AED818" id="Connector: Elbow 16" o:spid="_x0000_s1026" type="#_x0000_t34" style="position:absolute;margin-left:621.75pt;margin-top:146.3pt;width:9.7pt;height:37.7pt;rotation:90;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" adj="-461" strokecolor="#00aecd">
                <v:stroke endarrow="oval" endarrowwidth="narrow" endarrowlength="short"/>
              </v:shape>
            </w:pict>
          </mc:Fallback>
        </mc:AlternateContent>
      </w:r>
      <w:r>
        <w:rPr>
          <w:noProof/>
        </w:rPr>
        <mc:AlternateContent>
          <mc:Choice Requires="wps">
            <w:drawing>
              <wp:anchor distT="0" distB="0" distL="114300" distR="114300" simplePos="0" relativeHeight="251634176" behindDoc="0" locked="0" layoutInCell="1" allowOverlap="1" wp14:anchorId="7D845C8E" wp14:editId="3375A070">
                <wp:simplePos x="0" y="0"/>
                <wp:positionH relativeFrom="margin">
                  <wp:align>center</wp:align>
                </wp:positionH>
                <wp:positionV relativeFrom="paragraph">
                  <wp:posOffset>0</wp:posOffset>
                </wp:positionV>
                <wp:extent cx="6442710" cy="262255"/>
                <wp:effectExtent l="0" t="0" r="0" b="4445"/>
                <wp:wrapNone/>
                <wp:docPr id="289308707"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42710" cy="262255"/>
                        </a:xfrm>
                        <a:prstGeom prst="rect">
                          <a:avLst/>
                        </a:prstGeom>
                        <a:solidFill>
                          <a:srgbClr val="00AECD"/>
                        </a:solidFill>
                        <a:ln>
                          <a:solidFill>
                            <a:srgbClr val="00AECD"/>
                          </a:solidFill>
                        </a:ln>
                      </wps:spPr>
                      <wps:txbx>
                        <w:txbxContent>
                          <w:p w14:paraId="05FDF4AA" w14:textId="1C24268D" w:rsidR="007D3265" w:rsidRPr="002C137F" w:rsidRDefault="007D3265" w:rsidP="00F167BD">
                            <w:pPr>
                              <w:tabs>
                                <w:tab w:val="center" w:pos="4942"/>
                                <w:tab w:val="right" w:pos="9781"/>
                              </w:tabs>
                              <w:ind w:right="480"/>
                              <w:rPr>
                                <w:rFonts w:ascii="Predator Thin" w:hAnsi="Predator Thin"/>
                                <w:color w:val="FFFFFF"/>
                                <w:sz w:val="24"/>
                                <w:szCs w:val="24"/>
                              </w:rPr>
                            </w:pPr>
                            <w:r w:rsidRPr="002C137F">
                              <w:rPr>
                                <w:rFonts w:ascii="Predator Thin" w:hAnsi="Predator Thin"/>
                                <w:color w:val="FFFFFF"/>
                                <w:sz w:val="24"/>
                                <w:szCs w:val="24"/>
                              </w:rPr>
                              <w:t xml:space="preserve">SPECIFICATIONS </w:t>
                            </w:r>
                            <w:r w:rsidRPr="002C137F">
                              <w:rPr>
                                <w:rFonts w:ascii="Predator Thin" w:hAnsi="Predator Thin"/>
                                <w:color w:val="FFFFFF"/>
                                <w:sz w:val="24"/>
                                <w:szCs w:val="24"/>
                              </w:rPr>
                              <w:tab/>
                            </w:r>
                            <w:r>
                              <w:rPr>
                                <w:rFonts w:ascii="Predator Thin" w:hAnsi="Predator Thin"/>
                                <w:color w:val="FFFFFF"/>
                                <w:sz w:val="24"/>
                                <w:szCs w:val="24"/>
                              </w:rPr>
                              <w:t xml:space="preserve">         PREDATOR HELIOS </w:t>
                            </w:r>
                            <w:r w:rsidR="0070582C">
                              <w:rPr>
                                <w:rFonts w:ascii="Predator Thin" w:hAnsi="Predator Thin" w:hint="eastAsia"/>
                                <w:color w:val="FFFFFF"/>
                                <w:sz w:val="24"/>
                                <w:szCs w:val="24"/>
                              </w:rPr>
                              <w:t>N</w:t>
                            </w:r>
                            <w:r w:rsidR="0070582C">
                              <w:rPr>
                                <w:rFonts w:ascii="Predator Thin" w:hAnsi="Predator Thin"/>
                                <w:color w:val="FFFFFF"/>
                                <w:sz w:val="24"/>
                                <w:szCs w:val="24"/>
                              </w:rPr>
                              <w:t>EO 16</w:t>
                            </w:r>
                            <w:r w:rsidR="004E681D">
                              <w:rPr>
                                <w:rFonts w:ascii="Predator Thin" w:hAnsi="Predator Thin"/>
                                <w:color w:val="FFFFFF"/>
                                <w:sz w:val="24"/>
                                <w:szCs w:val="24"/>
                              </w:rPr>
                              <w:t>S AI</w:t>
                            </w:r>
                            <w:proofErr w:type="gramStart"/>
                            <w:r w:rsidRPr="002C137F">
                              <w:rPr>
                                <w:rFonts w:ascii="Predator Thin" w:hAnsi="Predator Thin"/>
                                <w:color w:val="FFFFFF"/>
                                <w:sz w:val="24"/>
                                <w:szCs w:val="24"/>
                              </w:rPr>
                              <w:tab/>
                            </w:r>
                            <w:r>
                              <w:rPr>
                                <w:rFonts w:ascii="Predator Thin" w:hAnsi="Predator Thin"/>
                                <w:color w:val="FFFFFF"/>
                                <w:sz w:val="24"/>
                                <w:szCs w:val="24"/>
                              </w:rPr>
                              <w:t xml:space="preserve">  PH</w:t>
                            </w:r>
                            <w:r w:rsidR="0070582C">
                              <w:rPr>
                                <w:rFonts w:ascii="Predator Thin" w:hAnsi="Predator Thin"/>
                                <w:color w:val="FFFFFF"/>
                                <w:sz w:val="24"/>
                                <w:szCs w:val="24"/>
                              </w:rPr>
                              <w:t>N</w:t>
                            </w:r>
                            <w:proofErr w:type="gramEnd"/>
                            <w:r w:rsidR="00B33A4A">
                              <w:rPr>
                                <w:rFonts w:ascii="Predator Thin" w:hAnsi="Predator Thin"/>
                                <w:color w:val="FFFFFF"/>
                                <w:sz w:val="24"/>
                                <w:szCs w:val="24"/>
                              </w:rPr>
                              <w:t>16</w:t>
                            </w:r>
                            <w:r w:rsidR="004E681D">
                              <w:rPr>
                                <w:rFonts w:ascii="Predator Thin" w:hAnsi="Predator Thin"/>
                                <w:color w:val="FFFFFF"/>
                                <w:sz w:val="24"/>
                                <w:szCs w:val="24"/>
                              </w:rPr>
                              <w:t>S</w:t>
                            </w:r>
                            <w:r w:rsidR="00B33A4A">
                              <w:rPr>
                                <w:rFonts w:ascii="Predator Thin" w:hAnsi="Predator Thin"/>
                                <w:color w:val="FFFFFF"/>
                                <w:sz w:val="24"/>
                                <w:szCs w:val="24"/>
                              </w:rPr>
                              <w:t>-</w:t>
                            </w:r>
                            <w:r w:rsidR="004E681D">
                              <w:rPr>
                                <w:rFonts w:ascii="Predator Thin" w:hAnsi="Predator Thin"/>
                                <w:color w:val="FFFFFF"/>
                                <w:sz w:val="24"/>
                                <w:szCs w:val="24"/>
                              </w:rPr>
                              <w:t>I51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845C8E" id="Text Box 15" o:spid="_x0000_s1050" type="#_x0000_t202" style="position:absolute;margin-left:0;margin-top:0;width:507.3pt;height:20.65pt;z-index:251634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" fillcolor="#00aecd" strokecolor="#00aecd">
                <v:path arrowok="t"/>
                <v:textbox>
                  <w:txbxContent>
                    <w:p w14:paraId="05FDF4AA" w14:textId="1C24268D" w:rsidR="007D3265" w:rsidRPr="002C137F" w:rsidRDefault="007D3265" w:rsidP="00F167BD">
                      <w:pPr>
                        <w:tabs>
                          <w:tab w:val="center" w:pos="4942"/>
                          <w:tab w:val="right" w:pos="9781"/>
                        </w:tabs>
                        <w:ind w:right="480"/>
                        <w:rPr>
                          <w:rFonts w:ascii="Predator Thin" w:hAnsi="Predator Thin"/>
                          <w:color w:val="FFFFFF"/>
                          <w:sz w:val="24"/>
                          <w:szCs w:val="24"/>
                        </w:rPr>
                      </w:pPr>
                      <w:r w:rsidRPr="002C137F">
                        <w:rPr>
                          <w:rFonts w:ascii="Predator Thin" w:hAnsi="Predator Thin"/>
                          <w:color w:val="FFFFFF"/>
                          <w:sz w:val="24"/>
                          <w:szCs w:val="24"/>
                        </w:rPr>
                        <w:t xml:space="preserve">SPECIFICATIONS </w:t>
                      </w:r>
                      <w:r w:rsidRPr="002C137F">
                        <w:rPr>
                          <w:rFonts w:ascii="Predator Thin" w:hAnsi="Predator Thin"/>
                          <w:color w:val="FFFFFF"/>
                          <w:sz w:val="24"/>
                          <w:szCs w:val="24"/>
                        </w:rPr>
                        <w:tab/>
                      </w:r>
                      <w:r>
                        <w:rPr>
                          <w:rFonts w:ascii="Predator Thin" w:hAnsi="Predator Thin"/>
                          <w:color w:val="FFFFFF"/>
                          <w:sz w:val="24"/>
                          <w:szCs w:val="24"/>
                        </w:rPr>
                        <w:t xml:space="preserve">         PREDATOR HELIOS </w:t>
                      </w:r>
                      <w:r w:rsidR="0070582C">
                        <w:rPr>
                          <w:rFonts w:ascii="Predator Thin" w:hAnsi="Predator Thin" w:hint="eastAsia"/>
                          <w:color w:val="FFFFFF"/>
                          <w:sz w:val="24"/>
                          <w:szCs w:val="24"/>
                        </w:rPr>
                        <w:t>N</w:t>
                      </w:r>
                      <w:r w:rsidR="0070582C">
                        <w:rPr>
                          <w:rFonts w:ascii="Predator Thin" w:hAnsi="Predator Thin"/>
                          <w:color w:val="FFFFFF"/>
                          <w:sz w:val="24"/>
                          <w:szCs w:val="24"/>
                        </w:rPr>
                        <w:t>EO 16</w:t>
                      </w:r>
                      <w:r w:rsidR="004E681D">
                        <w:rPr>
                          <w:rFonts w:ascii="Predator Thin" w:hAnsi="Predator Thin"/>
                          <w:color w:val="FFFFFF"/>
                          <w:sz w:val="24"/>
                          <w:szCs w:val="24"/>
                        </w:rPr>
                        <w:t>S AI</w:t>
                      </w:r>
                      <w:proofErr w:type="gramStart"/>
                      <w:r w:rsidRPr="002C137F">
                        <w:rPr>
                          <w:rFonts w:ascii="Predator Thin" w:hAnsi="Predator Thin"/>
                          <w:color w:val="FFFFFF"/>
                          <w:sz w:val="24"/>
                          <w:szCs w:val="24"/>
                        </w:rPr>
                        <w:tab/>
                      </w:r>
                      <w:r>
                        <w:rPr>
                          <w:rFonts w:ascii="Predator Thin" w:hAnsi="Predator Thin"/>
                          <w:color w:val="FFFFFF"/>
                          <w:sz w:val="24"/>
                          <w:szCs w:val="24"/>
                        </w:rPr>
                        <w:t xml:space="preserve">  PH</w:t>
                      </w:r>
                      <w:r w:rsidR="0070582C">
                        <w:rPr>
                          <w:rFonts w:ascii="Predator Thin" w:hAnsi="Predator Thin"/>
                          <w:color w:val="FFFFFF"/>
                          <w:sz w:val="24"/>
                          <w:szCs w:val="24"/>
                        </w:rPr>
                        <w:t>N</w:t>
                      </w:r>
                      <w:proofErr w:type="gramEnd"/>
                      <w:r w:rsidR="00B33A4A">
                        <w:rPr>
                          <w:rFonts w:ascii="Predator Thin" w:hAnsi="Predator Thin"/>
                          <w:color w:val="FFFFFF"/>
                          <w:sz w:val="24"/>
                          <w:szCs w:val="24"/>
                        </w:rPr>
                        <w:t>16</w:t>
                      </w:r>
                      <w:r w:rsidR="004E681D">
                        <w:rPr>
                          <w:rFonts w:ascii="Predator Thin" w:hAnsi="Predator Thin"/>
                          <w:color w:val="FFFFFF"/>
                          <w:sz w:val="24"/>
                          <w:szCs w:val="24"/>
                        </w:rPr>
                        <w:t>S</w:t>
                      </w:r>
                      <w:r w:rsidR="00B33A4A">
                        <w:rPr>
                          <w:rFonts w:ascii="Predator Thin" w:hAnsi="Predator Thin"/>
                          <w:color w:val="FFFFFF"/>
                          <w:sz w:val="24"/>
                          <w:szCs w:val="24"/>
                        </w:rPr>
                        <w:t>-</w:t>
                      </w:r>
                      <w:r w:rsidR="004E681D">
                        <w:rPr>
                          <w:rFonts w:ascii="Predator Thin" w:hAnsi="Predator Thin"/>
                          <w:color w:val="FFFFFF"/>
                          <w:sz w:val="24"/>
                          <w:szCs w:val="24"/>
                        </w:rPr>
                        <w:t>I51</w:t>
                      </w:r>
                    </w:p>
                  </w:txbxContent>
                </v:textbox>
                <w10:wrap anchorx="margin"/>
              </v:shape>
            </w:pict>
          </mc:Fallback>
        </mc:AlternateContent>
      </w:r>
      <w:r>
        <w:rPr>
          <w:noProof/>
        </w:rPr>
        <mc:AlternateContent>
          <mc:Choice Requires="wps">
            <w:drawing>
              <wp:anchor distT="0" distB="0" distL="114300" distR="114300" simplePos="0" relativeHeight="251632128" behindDoc="0" locked="0" layoutInCell="1" allowOverlap="1" wp14:anchorId="2DC92F21" wp14:editId="7B9F184F">
                <wp:simplePos x="0" y="0"/>
                <wp:positionH relativeFrom="column">
                  <wp:posOffset>126365</wp:posOffset>
                </wp:positionH>
                <wp:positionV relativeFrom="paragraph">
                  <wp:posOffset>1419860</wp:posOffset>
                </wp:positionV>
                <wp:extent cx="208280" cy="194310"/>
                <wp:effectExtent l="0" t="0" r="0" b="0"/>
                <wp:wrapNone/>
                <wp:docPr id="192931740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280" cy="194310"/>
                        </a:xfrm>
                        <a:prstGeom prst="rect">
                          <a:avLst/>
                        </a:prstGeom>
                        <a:noFill/>
                        <a:ln>
                          <a:noFill/>
                        </a:ln>
                      </wps:spPr>
                      <wps:txbx>
                        <w:txbxContent>
                          <w:p w14:paraId="6152CF25" w14:textId="77777777" w:rsidR="007D3265" w:rsidRPr="00907418" w:rsidRDefault="007D3265" w:rsidP="00726766">
                            <w:pP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2DC92F21" id="Text Box 14" o:spid="_x0000_s1051" type="#_x0000_t202" style="position:absolute;margin-left:9.95pt;margin-top:111.8pt;width:16.4pt;height:15.3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" filled="f" stroked="f">
                <v:textbox>
                  <w:txbxContent>
                    <w:p w14:paraId="6152CF25" w14:textId="77777777" w:rsidR="007D3265" w:rsidRPr="00907418" w:rsidRDefault="007D3265" w:rsidP="00726766">
                      <w:pPr>
                        <w:rPr>
                          <w:sz w:val="16"/>
                          <w:szCs w:val="16"/>
                        </w:rPr>
                      </w:pPr>
                    </w:p>
                  </w:txbxContent>
                </v:textbox>
              </v:shape>
            </w:pict>
          </mc:Fallback>
        </mc:AlternateContent>
      </w:r>
    </w:p>
    <w:sectPr w:rsidR="00002E12" w:rsidRPr="00F27BB5" w:rsidSect="00262DD9">
      <w:footerReference w:type="default" r:id="rId15"/>
      <w:pgSz w:w="11907" w:h="16840" w:code="9"/>
      <w:pgMar w:top="851" w:right="850" w:bottom="851" w:left="85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33B9B" w14:textId="77777777" w:rsidR="0091207A" w:rsidRDefault="0091207A" w:rsidP="00F019D5">
      <w:pPr>
        <w:spacing w:after="0" w:line="240" w:lineRule="auto"/>
      </w:pPr>
      <w:r>
        <w:separator/>
      </w:r>
    </w:p>
  </w:endnote>
  <w:endnote w:type="continuationSeparator" w:id="0">
    <w:p w14:paraId="05D9705A" w14:textId="77777777" w:rsidR="0091207A" w:rsidRDefault="0091207A" w:rsidP="00F01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edator">
    <w:panose1 w:val="02000506020000020004"/>
    <w:charset w:val="00"/>
    <w:family w:val="auto"/>
    <w:pitch w:val="variable"/>
    <w:sig w:usb0="A000022F" w:usb1="0000004B" w:usb2="00000000" w:usb3="00000000" w:csb0="00000097" w:csb1="00000000"/>
  </w:font>
  <w:font w:name="新細明體">
    <w:altName w:val="PMingLiU"/>
    <w:panose1 w:val="02020500000000000000"/>
    <w:charset w:val="88"/>
    <w:family w:val="roman"/>
    <w:pitch w:val="variable"/>
    <w:sig w:usb0="A00002FF" w:usb1="28CFFCFA" w:usb2="00000016" w:usb3="00000000" w:csb0="00100001" w:csb1="00000000"/>
  </w:font>
  <w:font w:name="Acer Foco">
    <w:panose1 w:val="020B0604050202020203"/>
    <w:charset w:val="00"/>
    <w:family w:val="swiss"/>
    <w:pitch w:val="variable"/>
    <w:sig w:usb0="A00002AF" w:usb1="5000205B"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Roman">
    <w:altName w:val="Courier New"/>
    <w:panose1 w:val="00000000000000000000"/>
    <w:charset w:val="00"/>
    <w:family w:val="modern"/>
    <w:notTrueType/>
    <w:pitch w:val="variable"/>
    <w:sig w:usb0="00000007" w:usb1="00000000" w:usb2="00000000" w:usb3="00000000" w:csb0="00000003" w:csb1="00000000"/>
  </w:font>
  <w:font w:name="Veto Com">
    <w:altName w:val="Times New Roman"/>
    <w:charset w:val="00"/>
    <w:family w:val="auto"/>
    <w:pitch w:val="variable"/>
    <w:sig w:usb0="800000AF" w:usb1="5000204A" w:usb2="00000000" w:usb3="00000000" w:csb0="0000009B" w:csb1="00000000"/>
  </w:font>
  <w:font w:name="Minion Pro">
    <w:altName w:val="Times New Roman"/>
    <w:panose1 w:val="00000000000000000000"/>
    <w:charset w:val="00"/>
    <w:family w:val="roman"/>
    <w:notTrueType/>
    <w:pitch w:val="variable"/>
    <w:sig w:usb0="00000001" w:usb1="00000001" w:usb2="00000000" w:usb3="00000000" w:csb0="0000019F" w:csb1="00000000"/>
  </w:font>
  <w:font w:name="Acer Foco Light">
    <w:panose1 w:val="020B0404050202020203"/>
    <w:charset w:val="00"/>
    <w:family w:val="swiss"/>
    <w:pitch w:val="variable"/>
    <w:sig w:usb0="A00002A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Predator Thin">
    <w:panose1 w:val="02000506020000020004"/>
    <w:charset w:val="00"/>
    <w:family w:val="auto"/>
    <w:pitch w:val="variable"/>
    <w:sig w:usb0="A000022F" w:usb1="0000004B" w:usb2="00000000" w:usb3="00000000" w:csb0="00000097" w:csb1="00000000"/>
  </w:font>
  <w:font w:name="Helv">
    <w:panose1 w:val="020B060402020203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6C693" w14:textId="03FE8F7B" w:rsidR="007D3265" w:rsidRPr="00F019D5" w:rsidRDefault="00C65418" w:rsidP="00F019D5">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rPr>
        <w:rFonts w:cs="Helv"/>
        <w:sz w:val="10"/>
        <w:szCs w:val="10"/>
      </w:rPr>
    </w:pPr>
    <w:r>
      <w:rPr>
        <w:noProof/>
      </w:rPr>
      <mc:AlternateContent>
        <mc:Choice Requires="wps">
          <w:drawing>
            <wp:anchor distT="0" distB="0" distL="114300" distR="114300" simplePos="0" relativeHeight="251661312" behindDoc="0" locked="0" layoutInCell="1" allowOverlap="1" wp14:anchorId="3876D276" wp14:editId="463540AA">
              <wp:simplePos x="0" y="0"/>
              <wp:positionH relativeFrom="margin">
                <wp:posOffset>635</wp:posOffset>
              </wp:positionH>
              <wp:positionV relativeFrom="paragraph">
                <wp:posOffset>-70485</wp:posOffset>
              </wp:positionV>
              <wp:extent cx="6508750" cy="679450"/>
              <wp:effectExtent l="0" t="0" r="0" b="0"/>
              <wp:wrapNone/>
              <wp:docPr id="100994508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0" cy="679450"/>
                      </a:xfrm>
                      <a:prstGeom prst="rect">
                        <a:avLst/>
                      </a:prstGeom>
                      <a:noFill/>
                      <a:ln w="9525">
                        <a:noFill/>
                        <a:miter lim="800000"/>
                        <a:headEnd/>
                        <a:tailEnd/>
                      </a:ln>
                    </wps:spPr>
                    <wps:txbx>
                      <w:txbxContent>
                        <w:p w14:paraId="0F955E63" w14:textId="77777777" w:rsidR="007D3265" w:rsidRPr="008B0373" w:rsidRDefault="007D3265" w:rsidP="00736F7B">
                          <w:pPr>
                            <w:spacing w:after="0" w:line="240" w:lineRule="auto"/>
                            <w:rPr>
                              <w:sz w:val="8"/>
                              <w:szCs w:val="8"/>
                            </w:rPr>
                          </w:pPr>
                          <w:r w:rsidRPr="008B0373">
                            <w:rPr>
                              <w:sz w:val="8"/>
                              <w:szCs w:val="8"/>
                            </w:rPr>
                            <w:t>In a continuing effort to improve the quality of our products, information in this document is subject to change without notice. Images</w:t>
                          </w:r>
                          <w:r w:rsidRPr="008B0373">
                            <w:rPr>
                              <w:rFonts w:hint="eastAsia"/>
                              <w:sz w:val="8"/>
                              <w:szCs w:val="8"/>
                            </w:rPr>
                            <w:t xml:space="preserve"> </w:t>
                          </w:r>
                          <w:r w:rsidRPr="008B0373">
                            <w:rPr>
                              <w:sz w:val="8"/>
                              <w:szCs w:val="8"/>
                            </w:rPr>
                            <w:t>shown are only representations of some of the configurations available for this model. Availability may vary depending on region.</w:t>
                          </w:r>
                          <w:r w:rsidRPr="008B0373">
                            <w:rPr>
                              <w:rFonts w:hint="eastAsia"/>
                              <w:sz w:val="8"/>
                              <w:szCs w:val="8"/>
                            </w:rPr>
                            <w:t xml:space="preserve"> </w:t>
                          </w:r>
                          <w:r w:rsidRPr="008B0373">
                            <w:rPr>
                              <w:sz w:val="8"/>
                              <w:szCs w:val="8"/>
                            </w:rPr>
                            <w:t>As a phenomenon known to thin-film transistors (TFTs), liquid crystal displays (LCDs) commonly exhibit a small number of</w:t>
                          </w:r>
                          <w:r w:rsidRPr="008B0373">
                            <w:rPr>
                              <w:rFonts w:hint="eastAsia"/>
                              <w:sz w:val="8"/>
                              <w:szCs w:val="8"/>
                            </w:rPr>
                            <w:t xml:space="preserve"> </w:t>
                          </w:r>
                          <w:r w:rsidRPr="008B0373">
                            <w:rPr>
                              <w:sz w:val="8"/>
                              <w:szCs w:val="8"/>
                            </w:rPr>
                            <w:t>discoloration dots, as so-called "non-conforming pixels." This phenomenon is a limitation of TFT LCD technology, not a product</w:t>
                          </w:r>
                          <w:r w:rsidRPr="008B0373">
                            <w:rPr>
                              <w:rFonts w:hint="eastAsia"/>
                              <w:sz w:val="8"/>
                              <w:szCs w:val="8"/>
                            </w:rPr>
                            <w:t xml:space="preserve"> </w:t>
                          </w:r>
                          <w:r w:rsidRPr="008B0373">
                            <w:rPr>
                              <w:sz w:val="8"/>
                              <w:szCs w:val="8"/>
                            </w:rPr>
                            <w:t>defect, and as such is not covered by Acer's warranty.</w:t>
                          </w:r>
                        </w:p>
                        <w:p w14:paraId="7052B150" w14:textId="377B2ED6" w:rsidR="007D3265" w:rsidRPr="008B0373" w:rsidRDefault="007D3265" w:rsidP="00736F7B">
                          <w:pPr>
                            <w:spacing w:after="0" w:line="240" w:lineRule="auto"/>
                            <w:rPr>
                              <w:sz w:val="8"/>
                              <w:szCs w:val="8"/>
                            </w:rPr>
                          </w:pPr>
                          <w:r w:rsidRPr="008B0373">
                            <w:rPr>
                              <w:rFonts w:hint="eastAsia"/>
                              <w:sz w:val="8"/>
                              <w:szCs w:val="8"/>
                            </w:rPr>
                            <w:t>©</w:t>
                          </w:r>
                          <w:r w:rsidRPr="008B0373">
                            <w:rPr>
                              <w:sz w:val="8"/>
                              <w:szCs w:val="8"/>
                            </w:rPr>
                            <w:t xml:space="preserve"> 20</w:t>
                          </w:r>
                          <w:r w:rsidR="00062C71" w:rsidRPr="008B0373">
                            <w:rPr>
                              <w:sz w:val="8"/>
                              <w:szCs w:val="8"/>
                            </w:rPr>
                            <w:t>2</w:t>
                          </w:r>
                          <w:r w:rsidR="00C2361E">
                            <w:rPr>
                              <w:sz w:val="8"/>
                              <w:szCs w:val="8"/>
                            </w:rPr>
                            <w:t>5</w:t>
                          </w:r>
                          <w:r w:rsidRPr="008B0373">
                            <w:rPr>
                              <w:sz w:val="8"/>
                              <w:szCs w:val="8"/>
                            </w:rPr>
                            <w:t>. All rights reserved.</w:t>
                          </w:r>
                        </w:p>
                        <w:p w14:paraId="2F69307E" w14:textId="77777777" w:rsidR="007D3265" w:rsidRDefault="007D3265" w:rsidP="009863B7">
                          <w:pPr>
                            <w:spacing w:after="0" w:line="240" w:lineRule="auto"/>
                            <w:rPr>
                              <w:sz w:val="8"/>
                              <w:szCs w:val="8"/>
                            </w:rPr>
                          </w:pPr>
                          <w:r w:rsidRPr="008B0373">
                            <w:rPr>
                              <w:sz w:val="8"/>
                              <w:szCs w:val="8"/>
                            </w:rPr>
                            <w:t>Microsoft and Windows are registered trademarks of Microsoft Corporation.</w:t>
                          </w:r>
                        </w:p>
                        <w:p w14:paraId="74494DBC" w14:textId="24CAFE20" w:rsidR="00C2361E" w:rsidRPr="008B0373" w:rsidRDefault="00C2361E" w:rsidP="009863B7">
                          <w:pPr>
                            <w:spacing w:after="0" w:line="240" w:lineRule="auto"/>
                            <w:rPr>
                              <w:sz w:val="8"/>
                              <w:szCs w:val="8"/>
                            </w:rPr>
                          </w:pPr>
                          <w:r w:rsidRPr="00C2361E">
                            <w:rPr>
                              <w:sz w:val="8"/>
                              <w:szCs w:val="8"/>
                            </w:rPr>
                            <w:t xml:space="preserve">3D </w:t>
                          </w:r>
                          <w:proofErr w:type="spellStart"/>
                          <w:r w:rsidRPr="00C2361E">
                            <w:rPr>
                              <w:sz w:val="8"/>
                              <w:szCs w:val="8"/>
                            </w:rPr>
                            <w:t>XPoint</w:t>
                          </w:r>
                          <w:proofErr w:type="spellEnd"/>
                          <w:r w:rsidRPr="00C2361E">
                            <w:rPr>
                              <w:sz w:val="8"/>
                              <w:szCs w:val="8"/>
                            </w:rPr>
                            <w:t xml:space="preserve">, </w:t>
                          </w:r>
                          <w:proofErr w:type="spellStart"/>
                          <w:r w:rsidRPr="00C2361E">
                            <w:rPr>
                              <w:sz w:val="8"/>
                              <w:szCs w:val="8"/>
                            </w:rPr>
                            <w:t>Agilex</w:t>
                          </w:r>
                          <w:proofErr w:type="spellEnd"/>
                          <w:r w:rsidRPr="00C2361E">
                            <w:rPr>
                              <w:sz w:val="8"/>
                              <w:szCs w:val="8"/>
                            </w:rPr>
                            <w:t xml:space="preserve">, Altera, Arc, Arria, Avalon, </w:t>
                          </w:r>
                          <w:proofErr w:type="spellStart"/>
                          <w:r w:rsidRPr="00C2361E">
                            <w:rPr>
                              <w:sz w:val="8"/>
                              <w:szCs w:val="8"/>
                            </w:rPr>
                            <w:t>Axxia</w:t>
                          </w:r>
                          <w:proofErr w:type="spellEnd"/>
                          <w:r w:rsidRPr="00C2361E">
                            <w:rPr>
                              <w:sz w:val="8"/>
                              <w:szCs w:val="8"/>
                            </w:rPr>
                            <w:t xml:space="preserve">, Barefoot Networks, the Barefoot logo, the Footsie logo, Celeron, Cyclone, </w:t>
                          </w:r>
                          <w:proofErr w:type="spellStart"/>
                          <w:r w:rsidRPr="00C2361E">
                            <w:rPr>
                              <w:sz w:val="8"/>
                              <w:szCs w:val="8"/>
                            </w:rPr>
                            <w:t>Docea</w:t>
                          </w:r>
                          <w:proofErr w:type="spellEnd"/>
                          <w:r w:rsidRPr="00C2361E">
                            <w:rPr>
                              <w:sz w:val="8"/>
                              <w:szCs w:val="8"/>
                            </w:rPr>
                            <w:t xml:space="preserve">, DoubleShot, </w:t>
                          </w:r>
                          <w:proofErr w:type="spellStart"/>
                          <w:r w:rsidRPr="00C2361E">
                            <w:rPr>
                              <w:sz w:val="8"/>
                              <w:szCs w:val="8"/>
                            </w:rPr>
                            <w:t>eASIC</w:t>
                          </w:r>
                          <w:proofErr w:type="spellEnd"/>
                          <w:r w:rsidRPr="00C2361E">
                            <w:rPr>
                              <w:sz w:val="8"/>
                              <w:szCs w:val="8"/>
                            </w:rPr>
                            <w:t xml:space="preserve">, </w:t>
                          </w:r>
                          <w:proofErr w:type="spellStart"/>
                          <w:r w:rsidRPr="00C2361E">
                            <w:rPr>
                              <w:sz w:val="8"/>
                              <w:szCs w:val="8"/>
                            </w:rPr>
                            <w:t>easicopy</w:t>
                          </w:r>
                          <w:proofErr w:type="spellEnd"/>
                          <w:r w:rsidRPr="00C2361E">
                            <w:rPr>
                              <w:sz w:val="8"/>
                              <w:szCs w:val="8"/>
                            </w:rPr>
                            <w:t xml:space="preserve">, </w:t>
                          </w:r>
                          <w:proofErr w:type="spellStart"/>
                          <w:r w:rsidRPr="00C2361E">
                            <w:rPr>
                              <w:sz w:val="8"/>
                              <w:szCs w:val="8"/>
                            </w:rPr>
                            <w:t>FlexRAN</w:t>
                          </w:r>
                          <w:proofErr w:type="spellEnd"/>
                          <w:r w:rsidRPr="00C2361E">
                            <w:rPr>
                              <w:sz w:val="8"/>
                              <w:szCs w:val="8"/>
                            </w:rPr>
                            <w:t xml:space="preserve">, Gaudi, Granulate, Hyperflex, Intel, the Intel logo, Intel </w:t>
                          </w:r>
                          <w:proofErr w:type="spellStart"/>
                          <w:r w:rsidRPr="00C2361E">
                            <w:rPr>
                              <w:sz w:val="8"/>
                              <w:szCs w:val="8"/>
                            </w:rPr>
                            <w:t>Adaptix</w:t>
                          </w:r>
                          <w:proofErr w:type="spellEnd"/>
                          <w:r w:rsidRPr="00C2361E">
                            <w:rPr>
                              <w:sz w:val="8"/>
                              <w:szCs w:val="8"/>
                            </w:rPr>
                            <w:t xml:space="preserve">, Intel </w:t>
                          </w:r>
                          <w:proofErr w:type="spellStart"/>
                          <w:r w:rsidRPr="00C2361E">
                            <w:rPr>
                              <w:sz w:val="8"/>
                              <w:szCs w:val="8"/>
                            </w:rPr>
                            <w:t>Agilex</w:t>
                          </w:r>
                          <w:proofErr w:type="spellEnd"/>
                          <w:r w:rsidRPr="00C2361E">
                            <w:rPr>
                              <w:sz w:val="8"/>
                              <w:szCs w:val="8"/>
                            </w:rPr>
                            <w:t xml:space="preserve">, Intel Atom, Intel </w:t>
                          </w:r>
                          <w:proofErr w:type="spellStart"/>
                          <w:r w:rsidRPr="00C2361E">
                            <w:rPr>
                              <w:sz w:val="8"/>
                              <w:szCs w:val="8"/>
                            </w:rPr>
                            <w:t>CoFluent</w:t>
                          </w:r>
                          <w:proofErr w:type="spellEnd"/>
                          <w:r w:rsidRPr="00C2361E">
                            <w:rPr>
                              <w:sz w:val="8"/>
                              <w:szCs w:val="8"/>
                            </w:rPr>
                            <w:t xml:space="preserve">, Intel Core, Intel Evo, Intel Geti, Intel Inside, the Intel Inside logo, Intel Optane, Intel RealSense, Intel </w:t>
                          </w:r>
                          <w:proofErr w:type="spellStart"/>
                          <w:r w:rsidRPr="00C2361E">
                            <w:rPr>
                              <w:sz w:val="8"/>
                              <w:szCs w:val="8"/>
                            </w:rPr>
                            <w:t>SpeedStep</w:t>
                          </w:r>
                          <w:proofErr w:type="spellEnd"/>
                          <w:r w:rsidRPr="00C2361E">
                            <w:rPr>
                              <w:sz w:val="8"/>
                              <w:szCs w:val="8"/>
                            </w:rPr>
                            <w:t xml:space="preserve">, Intel Tiber, Intel Unison, Intel vPro, Iris, Killer, </w:t>
                          </w:r>
                          <w:proofErr w:type="spellStart"/>
                          <w:r w:rsidRPr="00C2361E">
                            <w:rPr>
                              <w:sz w:val="8"/>
                              <w:szCs w:val="8"/>
                            </w:rPr>
                            <w:t>Linutronix</w:t>
                          </w:r>
                          <w:proofErr w:type="spellEnd"/>
                          <w:r w:rsidRPr="00C2361E">
                            <w:rPr>
                              <w:sz w:val="8"/>
                              <w:szCs w:val="8"/>
                            </w:rPr>
                            <w:t xml:space="preserve">, MAX, </w:t>
                          </w:r>
                          <w:proofErr w:type="spellStart"/>
                          <w:r w:rsidRPr="00C2361E">
                            <w:rPr>
                              <w:sz w:val="8"/>
                              <w:szCs w:val="8"/>
                            </w:rPr>
                            <w:t>Movidius</w:t>
                          </w:r>
                          <w:proofErr w:type="spellEnd"/>
                          <w:r w:rsidRPr="00C2361E">
                            <w:rPr>
                              <w:sz w:val="8"/>
                              <w:szCs w:val="8"/>
                            </w:rPr>
                            <w:t xml:space="preserve">, Myriad, </w:t>
                          </w:r>
                          <w:proofErr w:type="spellStart"/>
                          <w:r w:rsidRPr="00C2361E">
                            <w:rPr>
                              <w:sz w:val="8"/>
                              <w:szCs w:val="8"/>
                            </w:rPr>
                            <w:t>Nios</w:t>
                          </w:r>
                          <w:proofErr w:type="spellEnd"/>
                          <w:r w:rsidRPr="00C2361E">
                            <w:rPr>
                              <w:sz w:val="8"/>
                              <w:szCs w:val="8"/>
                            </w:rPr>
                            <w:t xml:space="preserve">, </w:t>
                          </w:r>
                          <w:proofErr w:type="spellStart"/>
                          <w:r w:rsidRPr="00C2361E">
                            <w:rPr>
                              <w:sz w:val="8"/>
                              <w:szCs w:val="8"/>
                            </w:rPr>
                            <w:t>OmniBridge</w:t>
                          </w:r>
                          <w:proofErr w:type="spellEnd"/>
                          <w:r w:rsidRPr="00C2361E">
                            <w:rPr>
                              <w:sz w:val="8"/>
                              <w:szCs w:val="8"/>
                            </w:rPr>
                            <w:t xml:space="preserve">, </w:t>
                          </w:r>
                          <w:proofErr w:type="spellStart"/>
                          <w:r w:rsidRPr="00C2361E">
                            <w:rPr>
                              <w:sz w:val="8"/>
                              <w:szCs w:val="8"/>
                            </w:rPr>
                            <w:t>OpenVINO</w:t>
                          </w:r>
                          <w:proofErr w:type="spellEnd"/>
                          <w:r w:rsidRPr="00C2361E">
                            <w:rPr>
                              <w:sz w:val="8"/>
                              <w:szCs w:val="8"/>
                            </w:rPr>
                            <w:t xml:space="preserve">, the </w:t>
                          </w:r>
                          <w:proofErr w:type="spellStart"/>
                          <w:r w:rsidRPr="00C2361E">
                            <w:rPr>
                              <w:sz w:val="8"/>
                              <w:szCs w:val="8"/>
                            </w:rPr>
                            <w:t>OpenVINO</w:t>
                          </w:r>
                          <w:proofErr w:type="spellEnd"/>
                          <w:r w:rsidRPr="00C2361E">
                            <w:rPr>
                              <w:sz w:val="8"/>
                              <w:szCs w:val="8"/>
                            </w:rPr>
                            <w:t xml:space="preserve"> logo,</w:t>
                          </w:r>
                          <w:r>
                            <w:rPr>
                              <w:sz w:val="8"/>
                              <w:szCs w:val="8"/>
                            </w:rPr>
                            <w:t xml:space="preserve"> </w:t>
                          </w:r>
                          <w:r w:rsidRPr="00C2361E">
                            <w:rPr>
                              <w:sz w:val="8"/>
                              <w:szCs w:val="8"/>
                            </w:rPr>
                            <w:t xml:space="preserve">Pentium, Quartus, Simics, </w:t>
                          </w:r>
                          <w:proofErr w:type="spellStart"/>
                          <w:r w:rsidRPr="00C2361E">
                            <w:rPr>
                              <w:sz w:val="8"/>
                              <w:szCs w:val="8"/>
                            </w:rPr>
                            <w:t>SmartByte</w:t>
                          </w:r>
                          <w:proofErr w:type="spellEnd"/>
                          <w:r w:rsidRPr="00C2361E">
                            <w:rPr>
                              <w:sz w:val="8"/>
                              <w:szCs w:val="8"/>
                            </w:rPr>
                            <w:t xml:space="preserve">, </w:t>
                          </w:r>
                          <w:proofErr w:type="spellStart"/>
                          <w:r w:rsidRPr="00C2361E">
                            <w:rPr>
                              <w:sz w:val="8"/>
                              <w:szCs w:val="8"/>
                            </w:rPr>
                            <w:t>SoftSilicon</w:t>
                          </w:r>
                          <w:proofErr w:type="spellEnd"/>
                          <w:r w:rsidRPr="00C2361E">
                            <w:rPr>
                              <w:sz w:val="8"/>
                              <w:szCs w:val="8"/>
                            </w:rPr>
                            <w:t xml:space="preserve">, Sound Mark, </w:t>
                          </w:r>
                          <w:proofErr w:type="spellStart"/>
                          <w:r w:rsidRPr="00C2361E">
                            <w:rPr>
                              <w:sz w:val="8"/>
                              <w:szCs w:val="8"/>
                            </w:rPr>
                            <w:t>StarPro</w:t>
                          </w:r>
                          <w:proofErr w:type="spellEnd"/>
                          <w:r w:rsidRPr="00C2361E">
                            <w:rPr>
                              <w:sz w:val="8"/>
                              <w:szCs w:val="8"/>
                            </w:rPr>
                            <w:t xml:space="preserve">, Stay With It, the Engineering Stay With It logo, Stratix, the Stratix logo, The Journey Inside, Thunderbolt, the Thunderbolt logo, Tofino, Ultrabook, </w:t>
                          </w:r>
                          <w:proofErr w:type="spellStart"/>
                          <w:r w:rsidRPr="00C2361E">
                            <w:rPr>
                              <w:sz w:val="8"/>
                              <w:szCs w:val="8"/>
                            </w:rPr>
                            <w:t>VTune</w:t>
                          </w:r>
                          <w:proofErr w:type="spellEnd"/>
                          <w:r w:rsidRPr="00C2361E">
                            <w:rPr>
                              <w:sz w:val="8"/>
                              <w:szCs w:val="8"/>
                            </w:rPr>
                            <w:t>, and Xeon are trademarks of Intel Corporation or its subsidiaries.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76D276" id="_x0000_t202" coordsize="21600,21600" o:spt="202" path="m,l,21600r21600,l21600,xe">
              <v:stroke joinstyle="miter"/>
              <v:path gradientshapeok="t" o:connecttype="rect"/>
            </v:shapetype>
            <v:shape id="Text Box 13" o:spid="_x0000_s1052" type="#_x0000_t202" style="position:absolute;margin-left:.05pt;margin-top:-5.55pt;width:512.5pt;height:5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" filled="f" stroked="f">
              <v:textbox>
                <w:txbxContent>
                  <w:p w14:paraId="0F955E63" w14:textId="77777777" w:rsidR="007D3265" w:rsidRPr="008B0373" w:rsidRDefault="007D3265" w:rsidP="00736F7B">
                    <w:pPr>
                      <w:spacing w:after="0" w:line="240" w:lineRule="auto"/>
                      <w:rPr>
                        <w:sz w:val="8"/>
                        <w:szCs w:val="8"/>
                      </w:rPr>
                    </w:pPr>
                    <w:r w:rsidRPr="008B0373">
                      <w:rPr>
                        <w:sz w:val="8"/>
                        <w:szCs w:val="8"/>
                      </w:rPr>
                      <w:t>In a continuing effort to improve the quality of our products, information in this document is subject to change without notice. Images</w:t>
                    </w:r>
                    <w:r w:rsidRPr="008B0373">
                      <w:rPr>
                        <w:rFonts w:hint="eastAsia"/>
                        <w:sz w:val="8"/>
                        <w:szCs w:val="8"/>
                      </w:rPr>
                      <w:t xml:space="preserve"> </w:t>
                    </w:r>
                    <w:r w:rsidRPr="008B0373">
                      <w:rPr>
                        <w:sz w:val="8"/>
                        <w:szCs w:val="8"/>
                      </w:rPr>
                      <w:t>shown are only representations of some of the configurations available for this model. Availability may vary depending on region.</w:t>
                    </w:r>
                    <w:r w:rsidRPr="008B0373">
                      <w:rPr>
                        <w:rFonts w:hint="eastAsia"/>
                        <w:sz w:val="8"/>
                        <w:szCs w:val="8"/>
                      </w:rPr>
                      <w:t xml:space="preserve"> </w:t>
                    </w:r>
                    <w:r w:rsidRPr="008B0373">
                      <w:rPr>
                        <w:sz w:val="8"/>
                        <w:szCs w:val="8"/>
                      </w:rPr>
                      <w:t>As a phenomenon known to thin-film transistors (TFTs), liquid crystal displays (LCDs) commonly exhibit a small number of</w:t>
                    </w:r>
                    <w:r w:rsidRPr="008B0373">
                      <w:rPr>
                        <w:rFonts w:hint="eastAsia"/>
                        <w:sz w:val="8"/>
                        <w:szCs w:val="8"/>
                      </w:rPr>
                      <w:t xml:space="preserve"> </w:t>
                    </w:r>
                    <w:r w:rsidRPr="008B0373">
                      <w:rPr>
                        <w:sz w:val="8"/>
                        <w:szCs w:val="8"/>
                      </w:rPr>
                      <w:t>discoloration dots, as so-called "non-conforming pixels." This phenomenon is a limitation of TFT LCD technology, not a product</w:t>
                    </w:r>
                    <w:r w:rsidRPr="008B0373">
                      <w:rPr>
                        <w:rFonts w:hint="eastAsia"/>
                        <w:sz w:val="8"/>
                        <w:szCs w:val="8"/>
                      </w:rPr>
                      <w:t xml:space="preserve"> </w:t>
                    </w:r>
                    <w:r w:rsidRPr="008B0373">
                      <w:rPr>
                        <w:sz w:val="8"/>
                        <w:szCs w:val="8"/>
                      </w:rPr>
                      <w:t>defect, and as such is not covered by Acer's warranty.</w:t>
                    </w:r>
                  </w:p>
                  <w:p w14:paraId="7052B150" w14:textId="377B2ED6" w:rsidR="007D3265" w:rsidRPr="008B0373" w:rsidRDefault="007D3265" w:rsidP="00736F7B">
                    <w:pPr>
                      <w:spacing w:after="0" w:line="240" w:lineRule="auto"/>
                      <w:rPr>
                        <w:sz w:val="8"/>
                        <w:szCs w:val="8"/>
                      </w:rPr>
                    </w:pPr>
                    <w:r w:rsidRPr="008B0373">
                      <w:rPr>
                        <w:rFonts w:hint="eastAsia"/>
                        <w:sz w:val="8"/>
                        <w:szCs w:val="8"/>
                      </w:rPr>
                      <w:t>©</w:t>
                    </w:r>
                    <w:r w:rsidRPr="008B0373">
                      <w:rPr>
                        <w:sz w:val="8"/>
                        <w:szCs w:val="8"/>
                      </w:rPr>
                      <w:t xml:space="preserve"> 20</w:t>
                    </w:r>
                    <w:r w:rsidR="00062C71" w:rsidRPr="008B0373">
                      <w:rPr>
                        <w:sz w:val="8"/>
                        <w:szCs w:val="8"/>
                      </w:rPr>
                      <w:t>2</w:t>
                    </w:r>
                    <w:r w:rsidR="00C2361E">
                      <w:rPr>
                        <w:sz w:val="8"/>
                        <w:szCs w:val="8"/>
                      </w:rPr>
                      <w:t>5</w:t>
                    </w:r>
                    <w:r w:rsidRPr="008B0373">
                      <w:rPr>
                        <w:sz w:val="8"/>
                        <w:szCs w:val="8"/>
                      </w:rPr>
                      <w:t>. All rights reserved.</w:t>
                    </w:r>
                  </w:p>
                  <w:p w14:paraId="2F69307E" w14:textId="77777777" w:rsidR="007D3265" w:rsidRDefault="007D3265" w:rsidP="009863B7">
                    <w:pPr>
                      <w:spacing w:after="0" w:line="240" w:lineRule="auto"/>
                      <w:rPr>
                        <w:sz w:val="8"/>
                        <w:szCs w:val="8"/>
                      </w:rPr>
                    </w:pPr>
                    <w:r w:rsidRPr="008B0373">
                      <w:rPr>
                        <w:sz w:val="8"/>
                        <w:szCs w:val="8"/>
                      </w:rPr>
                      <w:t>Microsoft and Windows are registered trademarks of Microsoft Corporation.</w:t>
                    </w:r>
                  </w:p>
                  <w:p w14:paraId="74494DBC" w14:textId="24CAFE20" w:rsidR="00C2361E" w:rsidRPr="008B0373" w:rsidRDefault="00C2361E" w:rsidP="009863B7">
                    <w:pPr>
                      <w:spacing w:after="0" w:line="240" w:lineRule="auto"/>
                      <w:rPr>
                        <w:sz w:val="8"/>
                        <w:szCs w:val="8"/>
                      </w:rPr>
                    </w:pPr>
                    <w:r w:rsidRPr="00C2361E">
                      <w:rPr>
                        <w:sz w:val="8"/>
                        <w:szCs w:val="8"/>
                      </w:rPr>
                      <w:t xml:space="preserve">3D </w:t>
                    </w:r>
                    <w:proofErr w:type="spellStart"/>
                    <w:r w:rsidRPr="00C2361E">
                      <w:rPr>
                        <w:sz w:val="8"/>
                        <w:szCs w:val="8"/>
                      </w:rPr>
                      <w:t>XPoint</w:t>
                    </w:r>
                    <w:proofErr w:type="spellEnd"/>
                    <w:r w:rsidRPr="00C2361E">
                      <w:rPr>
                        <w:sz w:val="8"/>
                        <w:szCs w:val="8"/>
                      </w:rPr>
                      <w:t xml:space="preserve">, </w:t>
                    </w:r>
                    <w:proofErr w:type="spellStart"/>
                    <w:r w:rsidRPr="00C2361E">
                      <w:rPr>
                        <w:sz w:val="8"/>
                        <w:szCs w:val="8"/>
                      </w:rPr>
                      <w:t>Agilex</w:t>
                    </w:r>
                    <w:proofErr w:type="spellEnd"/>
                    <w:r w:rsidRPr="00C2361E">
                      <w:rPr>
                        <w:sz w:val="8"/>
                        <w:szCs w:val="8"/>
                      </w:rPr>
                      <w:t xml:space="preserve">, Altera, Arc, Arria, Avalon, </w:t>
                    </w:r>
                    <w:proofErr w:type="spellStart"/>
                    <w:r w:rsidRPr="00C2361E">
                      <w:rPr>
                        <w:sz w:val="8"/>
                        <w:szCs w:val="8"/>
                      </w:rPr>
                      <w:t>Axxia</w:t>
                    </w:r>
                    <w:proofErr w:type="spellEnd"/>
                    <w:r w:rsidRPr="00C2361E">
                      <w:rPr>
                        <w:sz w:val="8"/>
                        <w:szCs w:val="8"/>
                      </w:rPr>
                      <w:t xml:space="preserve">, Barefoot Networks, the Barefoot logo, the Footsie logo, Celeron, Cyclone, </w:t>
                    </w:r>
                    <w:proofErr w:type="spellStart"/>
                    <w:r w:rsidRPr="00C2361E">
                      <w:rPr>
                        <w:sz w:val="8"/>
                        <w:szCs w:val="8"/>
                      </w:rPr>
                      <w:t>Docea</w:t>
                    </w:r>
                    <w:proofErr w:type="spellEnd"/>
                    <w:r w:rsidRPr="00C2361E">
                      <w:rPr>
                        <w:sz w:val="8"/>
                        <w:szCs w:val="8"/>
                      </w:rPr>
                      <w:t xml:space="preserve">, DoubleShot, </w:t>
                    </w:r>
                    <w:proofErr w:type="spellStart"/>
                    <w:r w:rsidRPr="00C2361E">
                      <w:rPr>
                        <w:sz w:val="8"/>
                        <w:szCs w:val="8"/>
                      </w:rPr>
                      <w:t>eASIC</w:t>
                    </w:r>
                    <w:proofErr w:type="spellEnd"/>
                    <w:r w:rsidRPr="00C2361E">
                      <w:rPr>
                        <w:sz w:val="8"/>
                        <w:szCs w:val="8"/>
                      </w:rPr>
                      <w:t xml:space="preserve">, </w:t>
                    </w:r>
                    <w:proofErr w:type="spellStart"/>
                    <w:r w:rsidRPr="00C2361E">
                      <w:rPr>
                        <w:sz w:val="8"/>
                        <w:szCs w:val="8"/>
                      </w:rPr>
                      <w:t>easicopy</w:t>
                    </w:r>
                    <w:proofErr w:type="spellEnd"/>
                    <w:r w:rsidRPr="00C2361E">
                      <w:rPr>
                        <w:sz w:val="8"/>
                        <w:szCs w:val="8"/>
                      </w:rPr>
                      <w:t xml:space="preserve">, </w:t>
                    </w:r>
                    <w:proofErr w:type="spellStart"/>
                    <w:r w:rsidRPr="00C2361E">
                      <w:rPr>
                        <w:sz w:val="8"/>
                        <w:szCs w:val="8"/>
                      </w:rPr>
                      <w:t>FlexRAN</w:t>
                    </w:r>
                    <w:proofErr w:type="spellEnd"/>
                    <w:r w:rsidRPr="00C2361E">
                      <w:rPr>
                        <w:sz w:val="8"/>
                        <w:szCs w:val="8"/>
                      </w:rPr>
                      <w:t xml:space="preserve">, Gaudi, Granulate, Hyperflex, Intel, the Intel logo, Intel </w:t>
                    </w:r>
                    <w:proofErr w:type="spellStart"/>
                    <w:r w:rsidRPr="00C2361E">
                      <w:rPr>
                        <w:sz w:val="8"/>
                        <w:szCs w:val="8"/>
                      </w:rPr>
                      <w:t>Adaptix</w:t>
                    </w:r>
                    <w:proofErr w:type="spellEnd"/>
                    <w:r w:rsidRPr="00C2361E">
                      <w:rPr>
                        <w:sz w:val="8"/>
                        <w:szCs w:val="8"/>
                      </w:rPr>
                      <w:t xml:space="preserve">, Intel </w:t>
                    </w:r>
                    <w:proofErr w:type="spellStart"/>
                    <w:r w:rsidRPr="00C2361E">
                      <w:rPr>
                        <w:sz w:val="8"/>
                        <w:szCs w:val="8"/>
                      </w:rPr>
                      <w:t>Agilex</w:t>
                    </w:r>
                    <w:proofErr w:type="spellEnd"/>
                    <w:r w:rsidRPr="00C2361E">
                      <w:rPr>
                        <w:sz w:val="8"/>
                        <w:szCs w:val="8"/>
                      </w:rPr>
                      <w:t xml:space="preserve">, Intel Atom, Intel </w:t>
                    </w:r>
                    <w:proofErr w:type="spellStart"/>
                    <w:r w:rsidRPr="00C2361E">
                      <w:rPr>
                        <w:sz w:val="8"/>
                        <w:szCs w:val="8"/>
                      </w:rPr>
                      <w:t>CoFluent</w:t>
                    </w:r>
                    <w:proofErr w:type="spellEnd"/>
                    <w:r w:rsidRPr="00C2361E">
                      <w:rPr>
                        <w:sz w:val="8"/>
                        <w:szCs w:val="8"/>
                      </w:rPr>
                      <w:t xml:space="preserve">, Intel Core, Intel Evo, Intel Geti, Intel Inside, the Intel Inside logo, Intel Optane, Intel RealSense, Intel </w:t>
                    </w:r>
                    <w:proofErr w:type="spellStart"/>
                    <w:r w:rsidRPr="00C2361E">
                      <w:rPr>
                        <w:sz w:val="8"/>
                        <w:szCs w:val="8"/>
                      </w:rPr>
                      <w:t>SpeedStep</w:t>
                    </w:r>
                    <w:proofErr w:type="spellEnd"/>
                    <w:r w:rsidRPr="00C2361E">
                      <w:rPr>
                        <w:sz w:val="8"/>
                        <w:szCs w:val="8"/>
                      </w:rPr>
                      <w:t xml:space="preserve">, Intel Tiber, Intel Unison, Intel vPro, Iris, Killer, </w:t>
                    </w:r>
                    <w:proofErr w:type="spellStart"/>
                    <w:r w:rsidRPr="00C2361E">
                      <w:rPr>
                        <w:sz w:val="8"/>
                        <w:szCs w:val="8"/>
                      </w:rPr>
                      <w:t>Linutronix</w:t>
                    </w:r>
                    <w:proofErr w:type="spellEnd"/>
                    <w:r w:rsidRPr="00C2361E">
                      <w:rPr>
                        <w:sz w:val="8"/>
                        <w:szCs w:val="8"/>
                      </w:rPr>
                      <w:t xml:space="preserve">, MAX, </w:t>
                    </w:r>
                    <w:proofErr w:type="spellStart"/>
                    <w:r w:rsidRPr="00C2361E">
                      <w:rPr>
                        <w:sz w:val="8"/>
                        <w:szCs w:val="8"/>
                      </w:rPr>
                      <w:t>Movidius</w:t>
                    </w:r>
                    <w:proofErr w:type="spellEnd"/>
                    <w:r w:rsidRPr="00C2361E">
                      <w:rPr>
                        <w:sz w:val="8"/>
                        <w:szCs w:val="8"/>
                      </w:rPr>
                      <w:t xml:space="preserve">, Myriad, </w:t>
                    </w:r>
                    <w:proofErr w:type="spellStart"/>
                    <w:r w:rsidRPr="00C2361E">
                      <w:rPr>
                        <w:sz w:val="8"/>
                        <w:szCs w:val="8"/>
                      </w:rPr>
                      <w:t>Nios</w:t>
                    </w:r>
                    <w:proofErr w:type="spellEnd"/>
                    <w:r w:rsidRPr="00C2361E">
                      <w:rPr>
                        <w:sz w:val="8"/>
                        <w:szCs w:val="8"/>
                      </w:rPr>
                      <w:t xml:space="preserve">, </w:t>
                    </w:r>
                    <w:proofErr w:type="spellStart"/>
                    <w:r w:rsidRPr="00C2361E">
                      <w:rPr>
                        <w:sz w:val="8"/>
                        <w:szCs w:val="8"/>
                      </w:rPr>
                      <w:t>OmniBridge</w:t>
                    </w:r>
                    <w:proofErr w:type="spellEnd"/>
                    <w:r w:rsidRPr="00C2361E">
                      <w:rPr>
                        <w:sz w:val="8"/>
                        <w:szCs w:val="8"/>
                      </w:rPr>
                      <w:t xml:space="preserve">, </w:t>
                    </w:r>
                    <w:proofErr w:type="spellStart"/>
                    <w:r w:rsidRPr="00C2361E">
                      <w:rPr>
                        <w:sz w:val="8"/>
                        <w:szCs w:val="8"/>
                      </w:rPr>
                      <w:t>OpenVINO</w:t>
                    </w:r>
                    <w:proofErr w:type="spellEnd"/>
                    <w:r w:rsidRPr="00C2361E">
                      <w:rPr>
                        <w:sz w:val="8"/>
                        <w:szCs w:val="8"/>
                      </w:rPr>
                      <w:t xml:space="preserve">, the </w:t>
                    </w:r>
                    <w:proofErr w:type="spellStart"/>
                    <w:r w:rsidRPr="00C2361E">
                      <w:rPr>
                        <w:sz w:val="8"/>
                        <w:szCs w:val="8"/>
                      </w:rPr>
                      <w:t>OpenVINO</w:t>
                    </w:r>
                    <w:proofErr w:type="spellEnd"/>
                    <w:r w:rsidRPr="00C2361E">
                      <w:rPr>
                        <w:sz w:val="8"/>
                        <w:szCs w:val="8"/>
                      </w:rPr>
                      <w:t xml:space="preserve"> logo,</w:t>
                    </w:r>
                    <w:r>
                      <w:rPr>
                        <w:sz w:val="8"/>
                        <w:szCs w:val="8"/>
                      </w:rPr>
                      <w:t xml:space="preserve"> </w:t>
                    </w:r>
                    <w:r w:rsidRPr="00C2361E">
                      <w:rPr>
                        <w:sz w:val="8"/>
                        <w:szCs w:val="8"/>
                      </w:rPr>
                      <w:t xml:space="preserve">Pentium, Quartus, Simics, </w:t>
                    </w:r>
                    <w:proofErr w:type="spellStart"/>
                    <w:r w:rsidRPr="00C2361E">
                      <w:rPr>
                        <w:sz w:val="8"/>
                        <w:szCs w:val="8"/>
                      </w:rPr>
                      <w:t>SmartByte</w:t>
                    </w:r>
                    <w:proofErr w:type="spellEnd"/>
                    <w:r w:rsidRPr="00C2361E">
                      <w:rPr>
                        <w:sz w:val="8"/>
                        <w:szCs w:val="8"/>
                      </w:rPr>
                      <w:t xml:space="preserve">, </w:t>
                    </w:r>
                    <w:proofErr w:type="spellStart"/>
                    <w:r w:rsidRPr="00C2361E">
                      <w:rPr>
                        <w:sz w:val="8"/>
                        <w:szCs w:val="8"/>
                      </w:rPr>
                      <w:t>SoftSilicon</w:t>
                    </w:r>
                    <w:proofErr w:type="spellEnd"/>
                    <w:r w:rsidRPr="00C2361E">
                      <w:rPr>
                        <w:sz w:val="8"/>
                        <w:szCs w:val="8"/>
                      </w:rPr>
                      <w:t xml:space="preserve">, Sound Mark, </w:t>
                    </w:r>
                    <w:proofErr w:type="spellStart"/>
                    <w:r w:rsidRPr="00C2361E">
                      <w:rPr>
                        <w:sz w:val="8"/>
                        <w:szCs w:val="8"/>
                      </w:rPr>
                      <w:t>StarPro</w:t>
                    </w:r>
                    <w:proofErr w:type="spellEnd"/>
                    <w:r w:rsidRPr="00C2361E">
                      <w:rPr>
                        <w:sz w:val="8"/>
                        <w:szCs w:val="8"/>
                      </w:rPr>
                      <w:t xml:space="preserve">, Stay With It, the Engineering Stay With It logo, Stratix, the Stratix logo, The Journey Inside, Thunderbolt, the Thunderbolt logo, Tofino, Ultrabook, </w:t>
                    </w:r>
                    <w:proofErr w:type="spellStart"/>
                    <w:r w:rsidRPr="00C2361E">
                      <w:rPr>
                        <w:sz w:val="8"/>
                        <w:szCs w:val="8"/>
                      </w:rPr>
                      <w:t>VTune</w:t>
                    </w:r>
                    <w:proofErr w:type="spellEnd"/>
                    <w:r w:rsidRPr="00C2361E">
                      <w:rPr>
                        <w:sz w:val="8"/>
                        <w:szCs w:val="8"/>
                      </w:rPr>
                      <w:t>, and Xeon are trademarks of Intel Corporation or its subsidiaries.</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24A580BA" wp14:editId="68926FC1">
              <wp:simplePos x="0" y="0"/>
              <wp:positionH relativeFrom="margin">
                <wp:posOffset>635</wp:posOffset>
              </wp:positionH>
              <wp:positionV relativeFrom="paragraph">
                <wp:posOffset>351790</wp:posOffset>
              </wp:positionV>
              <wp:extent cx="6474460" cy="455930"/>
              <wp:effectExtent l="0" t="0" r="0" b="0"/>
              <wp:wrapNone/>
              <wp:docPr id="18724762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4460" cy="455930"/>
                      </a:xfrm>
                      <a:prstGeom prst="rect">
                        <a:avLst/>
                      </a:prstGeom>
                      <a:noFill/>
                      <a:ln w="9525">
                        <a:noFill/>
                        <a:miter lim="800000"/>
                        <a:headEnd/>
                        <a:tailEnd/>
                      </a:ln>
                    </wps:spPr>
                    <wps:txbx>
                      <w:txbxContent>
                        <w:p w14:paraId="6B077337" w14:textId="77777777" w:rsidR="007D3265" w:rsidRPr="008B0373" w:rsidRDefault="007D3265" w:rsidP="009863B7">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b/>
                              <w:sz w:val="8"/>
                              <w:szCs w:val="8"/>
                              <w:u w:val="single"/>
                            </w:rPr>
                          </w:pPr>
                          <w:r w:rsidRPr="008B0373">
                            <w:rPr>
                              <w:rFonts w:eastAsia="MS Mincho" w:cs="Helv"/>
                              <w:b/>
                              <w:sz w:val="8"/>
                              <w:szCs w:val="8"/>
                              <w:u w:val="single"/>
                            </w:rPr>
                            <w:t>About Acer</w:t>
                          </w:r>
                        </w:p>
                        <w:p w14:paraId="17DBF53A" w14:textId="77777777" w:rsidR="007D3265" w:rsidRPr="008B0373" w:rsidRDefault="00530679" w:rsidP="00530679">
                          <w:pPr>
                            <w:spacing w:after="0" w:line="240" w:lineRule="auto"/>
                            <w:rPr>
                              <w:rFonts w:eastAsia="MS Mincho" w:cs="Helv"/>
                              <w:sz w:val="8"/>
                              <w:szCs w:val="8"/>
                            </w:rPr>
                          </w:pPr>
                          <w:r w:rsidRPr="008B0373">
                            <w:rPr>
                              <w:rFonts w:eastAsia="MS Mincho" w:cs="Helv"/>
                              <w:sz w:val="8"/>
                              <w:szCs w:val="8"/>
                            </w:rPr>
                            <w:t>Founded in 1976, Acer is one of the world's top ICT companies with a presence in more than 160 countries. As Acer evolves with the</w:t>
                          </w:r>
                          <w:r w:rsidRPr="008B0373">
                            <w:rPr>
                              <w:rFonts w:eastAsiaTheme="minorEastAsia" w:cs="Helv" w:hint="eastAsia"/>
                              <w:sz w:val="8"/>
                              <w:szCs w:val="8"/>
                            </w:rPr>
                            <w:t xml:space="preserve"> </w:t>
                          </w:r>
                          <w:r w:rsidRPr="008B0373">
                            <w:rPr>
                              <w:rFonts w:eastAsia="MS Mincho" w:cs="Helv"/>
                              <w:sz w:val="8"/>
                              <w:szCs w:val="8"/>
                            </w:rPr>
                            <w:t>industry and changing lifestyles, it is focused on enabling a world where hardware, software and services will fuse with one another,</w:t>
                          </w:r>
                          <w:r w:rsidRPr="008B0373">
                            <w:rPr>
                              <w:rFonts w:eastAsiaTheme="minorEastAsia" w:cs="Helv" w:hint="eastAsia"/>
                              <w:sz w:val="8"/>
                              <w:szCs w:val="8"/>
                            </w:rPr>
                            <w:t xml:space="preserve"> </w:t>
                          </w:r>
                          <w:r w:rsidRPr="008B0373">
                            <w:rPr>
                              <w:rFonts w:eastAsia="MS Mincho" w:cs="Helv"/>
                              <w:sz w:val="8"/>
                              <w:szCs w:val="8"/>
                            </w:rPr>
                            <w:t xml:space="preserve">creating ecosystems and </w:t>
                          </w:r>
                          <w:proofErr w:type="gramStart"/>
                          <w:r w:rsidRPr="008B0373">
                            <w:rPr>
                              <w:rFonts w:eastAsia="MS Mincho" w:cs="Helv"/>
                              <w:sz w:val="8"/>
                              <w:szCs w:val="8"/>
                            </w:rPr>
                            <w:t>opening up</w:t>
                          </w:r>
                          <w:proofErr w:type="gramEnd"/>
                          <w:r w:rsidRPr="008B0373">
                            <w:rPr>
                              <w:rFonts w:eastAsia="MS Mincho" w:cs="Helv"/>
                              <w:sz w:val="8"/>
                              <w:szCs w:val="8"/>
                            </w:rPr>
                            <w:t xml:space="preserve"> new possibilities for consumers and businesses alike. Acer's 7,500 employees are dedicated</w:t>
                          </w:r>
                          <w:r w:rsidRPr="008B0373">
                            <w:rPr>
                              <w:rFonts w:eastAsiaTheme="minorEastAsia" w:cs="Helv" w:hint="eastAsia"/>
                              <w:sz w:val="8"/>
                              <w:szCs w:val="8"/>
                            </w:rPr>
                            <w:t xml:space="preserve"> </w:t>
                          </w:r>
                          <w:r w:rsidRPr="008B0373">
                            <w:rPr>
                              <w:rFonts w:eastAsia="MS Mincho" w:cs="Helv"/>
                              <w:sz w:val="8"/>
                              <w:szCs w:val="8"/>
                            </w:rPr>
                            <w:t>to the research, design, marketing, sale, and support of products and solutions that break barriers between people and technology.</w:t>
                          </w:r>
                          <w:r w:rsidRPr="008B0373">
                            <w:rPr>
                              <w:rFonts w:eastAsiaTheme="minorEastAsia" w:cs="Helv" w:hint="eastAsia"/>
                              <w:sz w:val="8"/>
                              <w:szCs w:val="8"/>
                            </w:rPr>
                            <w:t xml:space="preserve"> </w:t>
                          </w:r>
                          <w:r w:rsidRPr="008B0373">
                            <w:rPr>
                              <w:rFonts w:eastAsia="MS Mincho" w:cs="Helv"/>
                              <w:sz w:val="8"/>
                              <w:szCs w:val="8"/>
                            </w:rPr>
                            <w:t>Please visit www.acer.com for more information.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A580BA" id="Text Box 12" o:spid="_x0000_s1053" type="#_x0000_t202" style="position:absolute;margin-left:.05pt;margin-top:27.7pt;width:509.8pt;height:35.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" filled="f" stroked="f">
              <v:textbox>
                <w:txbxContent>
                  <w:p w14:paraId="6B077337" w14:textId="77777777" w:rsidR="007D3265" w:rsidRPr="008B0373" w:rsidRDefault="007D3265" w:rsidP="009863B7">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b/>
                        <w:sz w:val="8"/>
                        <w:szCs w:val="8"/>
                        <w:u w:val="single"/>
                      </w:rPr>
                    </w:pPr>
                    <w:r w:rsidRPr="008B0373">
                      <w:rPr>
                        <w:rFonts w:eastAsia="MS Mincho" w:cs="Helv"/>
                        <w:b/>
                        <w:sz w:val="8"/>
                        <w:szCs w:val="8"/>
                        <w:u w:val="single"/>
                      </w:rPr>
                      <w:t>About Acer</w:t>
                    </w:r>
                  </w:p>
                  <w:p w14:paraId="17DBF53A" w14:textId="77777777" w:rsidR="007D3265" w:rsidRPr="008B0373" w:rsidRDefault="00530679" w:rsidP="00530679">
                    <w:pPr>
                      <w:spacing w:after="0" w:line="240" w:lineRule="auto"/>
                      <w:rPr>
                        <w:rFonts w:eastAsia="MS Mincho" w:cs="Helv"/>
                        <w:sz w:val="8"/>
                        <w:szCs w:val="8"/>
                      </w:rPr>
                    </w:pPr>
                    <w:r w:rsidRPr="008B0373">
                      <w:rPr>
                        <w:rFonts w:eastAsia="MS Mincho" w:cs="Helv"/>
                        <w:sz w:val="8"/>
                        <w:szCs w:val="8"/>
                      </w:rPr>
                      <w:t>Founded in 1976, Acer is one of the world's top ICT companies with a presence in more than 160 countries. As Acer evolves with the</w:t>
                    </w:r>
                    <w:r w:rsidRPr="008B0373">
                      <w:rPr>
                        <w:rFonts w:eastAsiaTheme="minorEastAsia" w:cs="Helv" w:hint="eastAsia"/>
                        <w:sz w:val="8"/>
                        <w:szCs w:val="8"/>
                      </w:rPr>
                      <w:t xml:space="preserve"> </w:t>
                    </w:r>
                    <w:r w:rsidRPr="008B0373">
                      <w:rPr>
                        <w:rFonts w:eastAsia="MS Mincho" w:cs="Helv"/>
                        <w:sz w:val="8"/>
                        <w:szCs w:val="8"/>
                      </w:rPr>
                      <w:t>industry and changing lifestyles, it is focused on enabling a world where hardware, software and services will fuse with one another,</w:t>
                    </w:r>
                    <w:r w:rsidRPr="008B0373">
                      <w:rPr>
                        <w:rFonts w:eastAsiaTheme="minorEastAsia" w:cs="Helv" w:hint="eastAsia"/>
                        <w:sz w:val="8"/>
                        <w:szCs w:val="8"/>
                      </w:rPr>
                      <w:t xml:space="preserve"> </w:t>
                    </w:r>
                    <w:r w:rsidRPr="008B0373">
                      <w:rPr>
                        <w:rFonts w:eastAsia="MS Mincho" w:cs="Helv"/>
                        <w:sz w:val="8"/>
                        <w:szCs w:val="8"/>
                      </w:rPr>
                      <w:t xml:space="preserve">creating ecosystems and </w:t>
                    </w:r>
                    <w:proofErr w:type="gramStart"/>
                    <w:r w:rsidRPr="008B0373">
                      <w:rPr>
                        <w:rFonts w:eastAsia="MS Mincho" w:cs="Helv"/>
                        <w:sz w:val="8"/>
                        <w:szCs w:val="8"/>
                      </w:rPr>
                      <w:t>opening up</w:t>
                    </w:r>
                    <w:proofErr w:type="gramEnd"/>
                    <w:r w:rsidRPr="008B0373">
                      <w:rPr>
                        <w:rFonts w:eastAsia="MS Mincho" w:cs="Helv"/>
                        <w:sz w:val="8"/>
                        <w:szCs w:val="8"/>
                      </w:rPr>
                      <w:t xml:space="preserve"> new possibilities for consumers and businesses alike. Acer's 7,500 employees are dedicated</w:t>
                    </w:r>
                    <w:r w:rsidRPr="008B0373">
                      <w:rPr>
                        <w:rFonts w:eastAsiaTheme="minorEastAsia" w:cs="Helv" w:hint="eastAsia"/>
                        <w:sz w:val="8"/>
                        <w:szCs w:val="8"/>
                      </w:rPr>
                      <w:t xml:space="preserve"> </w:t>
                    </w:r>
                    <w:r w:rsidRPr="008B0373">
                      <w:rPr>
                        <w:rFonts w:eastAsia="MS Mincho" w:cs="Helv"/>
                        <w:sz w:val="8"/>
                        <w:szCs w:val="8"/>
                      </w:rPr>
                      <w:t>to the research, design, marketing, sale, and support of products and solutions that break barriers between people and technology.</w:t>
                    </w:r>
                    <w:r w:rsidRPr="008B0373">
                      <w:rPr>
                        <w:rFonts w:eastAsiaTheme="minorEastAsia" w:cs="Helv" w:hint="eastAsia"/>
                        <w:sz w:val="8"/>
                        <w:szCs w:val="8"/>
                      </w:rPr>
                      <w:t xml:space="preserve"> </w:t>
                    </w:r>
                    <w:r w:rsidRPr="008B0373">
                      <w:rPr>
                        <w:rFonts w:eastAsia="MS Mincho" w:cs="Helv"/>
                        <w:sz w:val="8"/>
                        <w:szCs w:val="8"/>
                      </w:rPr>
                      <w:t>Please visit www.acer.com for more information.</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625F3" w14:textId="77777777" w:rsidR="0091207A" w:rsidRDefault="0091207A" w:rsidP="00F019D5">
      <w:pPr>
        <w:spacing w:after="0" w:line="240" w:lineRule="auto"/>
      </w:pPr>
      <w:r>
        <w:separator/>
      </w:r>
    </w:p>
  </w:footnote>
  <w:footnote w:type="continuationSeparator" w:id="0">
    <w:p w14:paraId="2B42B64D" w14:textId="77777777" w:rsidR="0091207A" w:rsidRDefault="0091207A" w:rsidP="00F01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31523B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bullet-s"/>
      </v:shape>
    </w:pict>
  </w:numPicBullet>
  <w:abstractNum w:abstractNumId="0" w15:restartNumberingAfterBreak="0">
    <w:nsid w:val="005B575A"/>
    <w:multiLevelType w:val="multilevel"/>
    <w:tmpl w:val="CBA0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42B4B"/>
    <w:multiLevelType w:val="hybridMultilevel"/>
    <w:tmpl w:val="45229334"/>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2" w15:restartNumberingAfterBreak="0">
    <w:nsid w:val="020C3013"/>
    <w:multiLevelType w:val="hybridMultilevel"/>
    <w:tmpl w:val="F37C71BE"/>
    <w:lvl w:ilvl="0" w:tplc="04090001">
      <w:start w:val="1"/>
      <w:numFmt w:val="bullet"/>
      <w:lvlText w:val=""/>
      <w:lvlJc w:val="left"/>
      <w:pPr>
        <w:ind w:left="507" w:hanging="480"/>
      </w:pPr>
      <w:rPr>
        <w:rFonts w:ascii="Wingdings" w:hAnsi="Wingdings" w:hint="default"/>
      </w:rPr>
    </w:lvl>
    <w:lvl w:ilvl="1" w:tplc="04090003" w:tentative="1">
      <w:start w:val="1"/>
      <w:numFmt w:val="bullet"/>
      <w:lvlText w:val=""/>
      <w:lvlJc w:val="left"/>
      <w:pPr>
        <w:ind w:left="987" w:hanging="480"/>
      </w:pPr>
      <w:rPr>
        <w:rFonts w:ascii="Wingdings" w:hAnsi="Wingdings" w:hint="default"/>
      </w:rPr>
    </w:lvl>
    <w:lvl w:ilvl="2" w:tplc="04090005" w:tentative="1">
      <w:start w:val="1"/>
      <w:numFmt w:val="bullet"/>
      <w:lvlText w:val=""/>
      <w:lvlJc w:val="left"/>
      <w:pPr>
        <w:ind w:left="1467" w:hanging="480"/>
      </w:pPr>
      <w:rPr>
        <w:rFonts w:ascii="Wingdings" w:hAnsi="Wingdings" w:hint="default"/>
      </w:rPr>
    </w:lvl>
    <w:lvl w:ilvl="3" w:tplc="04090001" w:tentative="1">
      <w:start w:val="1"/>
      <w:numFmt w:val="bullet"/>
      <w:lvlText w:val=""/>
      <w:lvlJc w:val="left"/>
      <w:pPr>
        <w:ind w:left="1947" w:hanging="480"/>
      </w:pPr>
      <w:rPr>
        <w:rFonts w:ascii="Wingdings" w:hAnsi="Wingdings" w:hint="default"/>
      </w:rPr>
    </w:lvl>
    <w:lvl w:ilvl="4" w:tplc="04090003" w:tentative="1">
      <w:start w:val="1"/>
      <w:numFmt w:val="bullet"/>
      <w:lvlText w:val=""/>
      <w:lvlJc w:val="left"/>
      <w:pPr>
        <w:ind w:left="2427" w:hanging="480"/>
      </w:pPr>
      <w:rPr>
        <w:rFonts w:ascii="Wingdings" w:hAnsi="Wingdings" w:hint="default"/>
      </w:rPr>
    </w:lvl>
    <w:lvl w:ilvl="5" w:tplc="04090005" w:tentative="1">
      <w:start w:val="1"/>
      <w:numFmt w:val="bullet"/>
      <w:lvlText w:val=""/>
      <w:lvlJc w:val="left"/>
      <w:pPr>
        <w:ind w:left="2907" w:hanging="480"/>
      </w:pPr>
      <w:rPr>
        <w:rFonts w:ascii="Wingdings" w:hAnsi="Wingdings" w:hint="default"/>
      </w:rPr>
    </w:lvl>
    <w:lvl w:ilvl="6" w:tplc="04090001" w:tentative="1">
      <w:start w:val="1"/>
      <w:numFmt w:val="bullet"/>
      <w:lvlText w:val=""/>
      <w:lvlJc w:val="left"/>
      <w:pPr>
        <w:ind w:left="3387" w:hanging="480"/>
      </w:pPr>
      <w:rPr>
        <w:rFonts w:ascii="Wingdings" w:hAnsi="Wingdings" w:hint="default"/>
      </w:rPr>
    </w:lvl>
    <w:lvl w:ilvl="7" w:tplc="04090003" w:tentative="1">
      <w:start w:val="1"/>
      <w:numFmt w:val="bullet"/>
      <w:lvlText w:val=""/>
      <w:lvlJc w:val="left"/>
      <w:pPr>
        <w:ind w:left="3867" w:hanging="480"/>
      </w:pPr>
      <w:rPr>
        <w:rFonts w:ascii="Wingdings" w:hAnsi="Wingdings" w:hint="default"/>
      </w:rPr>
    </w:lvl>
    <w:lvl w:ilvl="8" w:tplc="04090005" w:tentative="1">
      <w:start w:val="1"/>
      <w:numFmt w:val="bullet"/>
      <w:lvlText w:val=""/>
      <w:lvlJc w:val="left"/>
      <w:pPr>
        <w:ind w:left="4347" w:hanging="480"/>
      </w:pPr>
      <w:rPr>
        <w:rFonts w:ascii="Wingdings" w:hAnsi="Wingdings" w:hint="default"/>
      </w:rPr>
    </w:lvl>
  </w:abstractNum>
  <w:abstractNum w:abstractNumId="3" w15:restartNumberingAfterBreak="0">
    <w:nsid w:val="04BA79A9"/>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2853E6"/>
    <w:multiLevelType w:val="hybridMultilevel"/>
    <w:tmpl w:val="474CB132"/>
    <w:lvl w:ilvl="0" w:tplc="8D56BA5E">
      <w:start w:val="1"/>
      <w:numFmt w:val="decimal"/>
      <w:lvlText w:val="%1"/>
      <w:lvlJc w:val="left"/>
      <w:pPr>
        <w:ind w:left="720" w:hanging="360"/>
      </w:pPr>
      <w:rPr>
        <w:rFonts w:hint="default"/>
        <w:color w:val="000000" w:themeColor="text1"/>
        <w:sz w:val="10"/>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5" w15:restartNumberingAfterBreak="0">
    <w:nsid w:val="0A883892"/>
    <w:multiLevelType w:val="hybridMultilevel"/>
    <w:tmpl w:val="DE46D598"/>
    <w:lvl w:ilvl="0" w:tplc="ACAA7A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914B98"/>
    <w:multiLevelType w:val="hybridMultilevel"/>
    <w:tmpl w:val="426E09F8"/>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442AE6"/>
    <w:multiLevelType w:val="hybridMultilevel"/>
    <w:tmpl w:val="426E09F8"/>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1815C1"/>
    <w:multiLevelType w:val="multilevel"/>
    <w:tmpl w:val="793A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72B42"/>
    <w:multiLevelType w:val="multilevel"/>
    <w:tmpl w:val="A226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14CEE"/>
    <w:multiLevelType w:val="hybridMultilevel"/>
    <w:tmpl w:val="02B642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165B64F4"/>
    <w:multiLevelType w:val="hybridMultilevel"/>
    <w:tmpl w:val="6876F910"/>
    <w:lvl w:ilvl="0" w:tplc="04090001">
      <w:start w:val="1"/>
      <w:numFmt w:val="bullet"/>
      <w:lvlText w:val=""/>
      <w:lvlJc w:val="left"/>
      <w:pPr>
        <w:ind w:left="572" w:hanging="480"/>
      </w:pPr>
      <w:rPr>
        <w:rFonts w:ascii="Wingdings" w:hAnsi="Wingdings" w:hint="default"/>
      </w:rPr>
    </w:lvl>
    <w:lvl w:ilvl="1" w:tplc="04090003" w:tentative="1">
      <w:start w:val="1"/>
      <w:numFmt w:val="bullet"/>
      <w:lvlText w:val=""/>
      <w:lvlJc w:val="left"/>
      <w:pPr>
        <w:ind w:left="1052" w:hanging="480"/>
      </w:pPr>
      <w:rPr>
        <w:rFonts w:ascii="Wingdings" w:hAnsi="Wingdings" w:hint="default"/>
      </w:rPr>
    </w:lvl>
    <w:lvl w:ilvl="2" w:tplc="04090005" w:tentative="1">
      <w:start w:val="1"/>
      <w:numFmt w:val="bullet"/>
      <w:lvlText w:val=""/>
      <w:lvlJc w:val="left"/>
      <w:pPr>
        <w:ind w:left="1532" w:hanging="480"/>
      </w:pPr>
      <w:rPr>
        <w:rFonts w:ascii="Wingdings" w:hAnsi="Wingdings" w:hint="default"/>
      </w:rPr>
    </w:lvl>
    <w:lvl w:ilvl="3" w:tplc="04090001" w:tentative="1">
      <w:start w:val="1"/>
      <w:numFmt w:val="bullet"/>
      <w:lvlText w:val=""/>
      <w:lvlJc w:val="left"/>
      <w:pPr>
        <w:ind w:left="2012" w:hanging="480"/>
      </w:pPr>
      <w:rPr>
        <w:rFonts w:ascii="Wingdings" w:hAnsi="Wingdings" w:hint="default"/>
      </w:rPr>
    </w:lvl>
    <w:lvl w:ilvl="4" w:tplc="04090003" w:tentative="1">
      <w:start w:val="1"/>
      <w:numFmt w:val="bullet"/>
      <w:lvlText w:val=""/>
      <w:lvlJc w:val="left"/>
      <w:pPr>
        <w:ind w:left="2492" w:hanging="480"/>
      </w:pPr>
      <w:rPr>
        <w:rFonts w:ascii="Wingdings" w:hAnsi="Wingdings" w:hint="default"/>
      </w:rPr>
    </w:lvl>
    <w:lvl w:ilvl="5" w:tplc="04090005" w:tentative="1">
      <w:start w:val="1"/>
      <w:numFmt w:val="bullet"/>
      <w:lvlText w:val=""/>
      <w:lvlJc w:val="left"/>
      <w:pPr>
        <w:ind w:left="2972" w:hanging="480"/>
      </w:pPr>
      <w:rPr>
        <w:rFonts w:ascii="Wingdings" w:hAnsi="Wingdings" w:hint="default"/>
      </w:rPr>
    </w:lvl>
    <w:lvl w:ilvl="6" w:tplc="04090001" w:tentative="1">
      <w:start w:val="1"/>
      <w:numFmt w:val="bullet"/>
      <w:lvlText w:val=""/>
      <w:lvlJc w:val="left"/>
      <w:pPr>
        <w:ind w:left="3452" w:hanging="480"/>
      </w:pPr>
      <w:rPr>
        <w:rFonts w:ascii="Wingdings" w:hAnsi="Wingdings" w:hint="default"/>
      </w:rPr>
    </w:lvl>
    <w:lvl w:ilvl="7" w:tplc="04090003" w:tentative="1">
      <w:start w:val="1"/>
      <w:numFmt w:val="bullet"/>
      <w:lvlText w:val=""/>
      <w:lvlJc w:val="left"/>
      <w:pPr>
        <w:ind w:left="3932" w:hanging="480"/>
      </w:pPr>
      <w:rPr>
        <w:rFonts w:ascii="Wingdings" w:hAnsi="Wingdings" w:hint="default"/>
      </w:rPr>
    </w:lvl>
    <w:lvl w:ilvl="8" w:tplc="04090005" w:tentative="1">
      <w:start w:val="1"/>
      <w:numFmt w:val="bullet"/>
      <w:lvlText w:val=""/>
      <w:lvlJc w:val="left"/>
      <w:pPr>
        <w:ind w:left="4412" w:hanging="480"/>
      </w:pPr>
      <w:rPr>
        <w:rFonts w:ascii="Wingdings" w:hAnsi="Wingdings" w:hint="default"/>
      </w:rPr>
    </w:lvl>
  </w:abstractNum>
  <w:abstractNum w:abstractNumId="12" w15:restartNumberingAfterBreak="0">
    <w:nsid w:val="1A5A2D8E"/>
    <w:multiLevelType w:val="hybridMultilevel"/>
    <w:tmpl w:val="B35E9B2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1AE73DA7"/>
    <w:multiLevelType w:val="multilevel"/>
    <w:tmpl w:val="EF1A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33D9F"/>
    <w:multiLevelType w:val="hybridMultilevel"/>
    <w:tmpl w:val="BAA2748C"/>
    <w:lvl w:ilvl="0" w:tplc="58AC56A0">
      <w:start w:val="1"/>
      <w:numFmt w:val="bullet"/>
      <w:lvlText w:val=""/>
      <w:lvlJc w:val="left"/>
      <w:pPr>
        <w:ind w:left="432" w:hanging="72"/>
      </w:pPr>
      <w:rPr>
        <w:rFonts w:ascii="Symbol" w:hAnsi="Symbol" w:hint="default"/>
      </w:rPr>
    </w:lvl>
    <w:lvl w:ilvl="1" w:tplc="FFFFFFFF">
      <w:start w:val="92"/>
      <w:numFmt w:val="bullet"/>
      <w:lvlText w:val="•"/>
      <w:lvlJc w:val="left"/>
      <w:pPr>
        <w:ind w:left="1440" w:hanging="360"/>
      </w:pPr>
      <w:rPr>
        <w:rFonts w:ascii="Predator" w:eastAsia="新細明體" w:hAnsi="Predator"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0004FDB"/>
    <w:multiLevelType w:val="hybridMultilevel"/>
    <w:tmpl w:val="D6D0657E"/>
    <w:lvl w:ilvl="0" w:tplc="811ECB4A">
      <w:start w:val="1"/>
      <w:numFmt w:val="bullet"/>
      <w:lvlText w:val=""/>
      <w:lvlJc w:val="left"/>
      <w:pPr>
        <w:ind w:left="432" w:hanging="72"/>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3790553"/>
    <w:multiLevelType w:val="hybridMultilevel"/>
    <w:tmpl w:val="426E09F8"/>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7B4E0E"/>
    <w:multiLevelType w:val="hybridMultilevel"/>
    <w:tmpl w:val="706A33B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267D320B"/>
    <w:multiLevelType w:val="hybridMultilevel"/>
    <w:tmpl w:val="0A92C6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2C101319"/>
    <w:multiLevelType w:val="hybridMultilevel"/>
    <w:tmpl w:val="CE204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4329F0"/>
    <w:multiLevelType w:val="multilevel"/>
    <w:tmpl w:val="1854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D60E40"/>
    <w:multiLevelType w:val="hybridMultilevel"/>
    <w:tmpl w:val="B96ACCA6"/>
    <w:lvl w:ilvl="0" w:tplc="DE285170">
      <w:start w:val="1"/>
      <w:numFmt w:val="decimal"/>
      <w:lvlText w:val="%1."/>
      <w:lvlJc w:val="left"/>
      <w:pPr>
        <w:ind w:left="760" w:hanging="36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22" w15:restartNumberingAfterBreak="0">
    <w:nsid w:val="31BF1EFA"/>
    <w:multiLevelType w:val="hybridMultilevel"/>
    <w:tmpl w:val="76B4485A"/>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3489285E"/>
    <w:multiLevelType w:val="multilevel"/>
    <w:tmpl w:val="C9B2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C30F70"/>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122D4D"/>
    <w:multiLevelType w:val="hybridMultilevel"/>
    <w:tmpl w:val="9D543A3E"/>
    <w:lvl w:ilvl="0" w:tplc="DABABE48">
      <w:start w:val="1"/>
      <w:numFmt w:val="decimal"/>
      <w:pStyle w:val="notelist"/>
      <w:lvlText w:val="%1."/>
      <w:lvlJc w:val="left"/>
      <w:pPr>
        <w:tabs>
          <w:tab w:val="num" w:pos="720"/>
        </w:tabs>
        <w:ind w:left="720" w:hanging="360"/>
      </w:pPr>
      <w:rPr>
        <w:sz w:val="10"/>
        <w:szCs w:val="1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6" w15:restartNumberingAfterBreak="0">
    <w:nsid w:val="3CEA20AA"/>
    <w:multiLevelType w:val="hybridMultilevel"/>
    <w:tmpl w:val="C942793E"/>
    <w:lvl w:ilvl="0" w:tplc="6A500F8E">
      <w:start w:val="1"/>
      <w:numFmt w:val="bullet"/>
      <w:pStyle w:val="List"/>
      <w:lvlText w:val=""/>
      <w:lvlJc w:val="left"/>
      <w:pPr>
        <w:tabs>
          <w:tab w:val="num" w:pos="468"/>
        </w:tabs>
        <w:ind w:left="468" w:hanging="360"/>
      </w:pPr>
      <w:rPr>
        <w:rFonts w:ascii="Symbol" w:hAnsi="Symbol" w:hint="default"/>
        <w:color w:val="auto"/>
      </w:rPr>
    </w:lvl>
    <w:lvl w:ilvl="1" w:tplc="0582CD02">
      <w:start w:val="1"/>
      <w:numFmt w:val="bullet"/>
      <w:lvlText w:val=""/>
      <w:lvlJc w:val="left"/>
      <w:pPr>
        <w:tabs>
          <w:tab w:val="num" w:pos="468"/>
        </w:tabs>
        <w:ind w:left="468" w:hanging="360"/>
      </w:pPr>
      <w:rPr>
        <w:rFonts w:ascii="Symbol" w:hAnsi="Symbol" w:hint="default"/>
        <w:color w:val="auto"/>
      </w:rPr>
    </w:lvl>
    <w:lvl w:ilvl="2" w:tplc="04090005" w:tentative="1">
      <w:start w:val="1"/>
      <w:numFmt w:val="bullet"/>
      <w:lvlText w:val=""/>
      <w:lvlJc w:val="left"/>
      <w:pPr>
        <w:tabs>
          <w:tab w:val="num" w:pos="1188"/>
        </w:tabs>
        <w:ind w:left="1188" w:hanging="360"/>
      </w:pPr>
      <w:rPr>
        <w:rFonts w:ascii="Wingdings" w:hAnsi="Wingdings" w:hint="default"/>
      </w:rPr>
    </w:lvl>
    <w:lvl w:ilvl="3" w:tplc="04090001" w:tentative="1">
      <w:start w:val="1"/>
      <w:numFmt w:val="bullet"/>
      <w:lvlText w:val=""/>
      <w:lvlJc w:val="left"/>
      <w:pPr>
        <w:tabs>
          <w:tab w:val="num" w:pos="1908"/>
        </w:tabs>
        <w:ind w:left="1908" w:hanging="360"/>
      </w:pPr>
      <w:rPr>
        <w:rFonts w:ascii="Symbol" w:hAnsi="Symbol" w:hint="default"/>
      </w:rPr>
    </w:lvl>
    <w:lvl w:ilvl="4" w:tplc="04090003" w:tentative="1">
      <w:start w:val="1"/>
      <w:numFmt w:val="bullet"/>
      <w:lvlText w:val="o"/>
      <w:lvlJc w:val="left"/>
      <w:pPr>
        <w:tabs>
          <w:tab w:val="num" w:pos="2628"/>
        </w:tabs>
        <w:ind w:left="2628" w:hanging="360"/>
      </w:pPr>
      <w:rPr>
        <w:rFonts w:ascii="Courier New" w:hAnsi="Courier New" w:cs="Symbol" w:hint="default"/>
      </w:rPr>
    </w:lvl>
    <w:lvl w:ilvl="5" w:tplc="04090005" w:tentative="1">
      <w:start w:val="1"/>
      <w:numFmt w:val="bullet"/>
      <w:lvlText w:val=""/>
      <w:lvlJc w:val="left"/>
      <w:pPr>
        <w:tabs>
          <w:tab w:val="num" w:pos="3348"/>
        </w:tabs>
        <w:ind w:left="3348" w:hanging="360"/>
      </w:pPr>
      <w:rPr>
        <w:rFonts w:ascii="Wingdings" w:hAnsi="Wingdings" w:hint="default"/>
      </w:rPr>
    </w:lvl>
    <w:lvl w:ilvl="6" w:tplc="04090001" w:tentative="1">
      <w:start w:val="1"/>
      <w:numFmt w:val="bullet"/>
      <w:lvlText w:val=""/>
      <w:lvlJc w:val="left"/>
      <w:pPr>
        <w:tabs>
          <w:tab w:val="num" w:pos="4068"/>
        </w:tabs>
        <w:ind w:left="4068" w:hanging="360"/>
      </w:pPr>
      <w:rPr>
        <w:rFonts w:ascii="Symbol" w:hAnsi="Symbol" w:hint="default"/>
      </w:rPr>
    </w:lvl>
    <w:lvl w:ilvl="7" w:tplc="04090003" w:tentative="1">
      <w:start w:val="1"/>
      <w:numFmt w:val="bullet"/>
      <w:lvlText w:val="o"/>
      <w:lvlJc w:val="left"/>
      <w:pPr>
        <w:tabs>
          <w:tab w:val="num" w:pos="4788"/>
        </w:tabs>
        <w:ind w:left="4788" w:hanging="360"/>
      </w:pPr>
      <w:rPr>
        <w:rFonts w:ascii="Courier New" w:hAnsi="Courier New" w:cs="Symbol" w:hint="default"/>
      </w:rPr>
    </w:lvl>
    <w:lvl w:ilvl="8" w:tplc="04090005" w:tentative="1">
      <w:start w:val="1"/>
      <w:numFmt w:val="bullet"/>
      <w:lvlText w:val=""/>
      <w:lvlJc w:val="left"/>
      <w:pPr>
        <w:tabs>
          <w:tab w:val="num" w:pos="5508"/>
        </w:tabs>
        <w:ind w:left="5508" w:hanging="360"/>
      </w:pPr>
      <w:rPr>
        <w:rFonts w:ascii="Wingdings" w:hAnsi="Wingdings" w:hint="default"/>
      </w:rPr>
    </w:lvl>
  </w:abstractNum>
  <w:abstractNum w:abstractNumId="27" w15:restartNumberingAfterBreak="0">
    <w:nsid w:val="3EA875E7"/>
    <w:multiLevelType w:val="hybridMultilevel"/>
    <w:tmpl w:val="CCD47C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0A2587E"/>
    <w:multiLevelType w:val="multilevel"/>
    <w:tmpl w:val="CBECC0C4"/>
    <w:lvl w:ilvl="0">
      <w:start w:val="1"/>
      <w:numFmt w:val="decimal"/>
      <w:lvlText w:val="%1"/>
      <w:lvlJc w:val="left"/>
      <w:pPr>
        <w:tabs>
          <w:tab w:val="num" w:pos="360"/>
        </w:tabs>
        <w:ind w:left="360" w:hanging="360"/>
      </w:pPr>
      <w:rPr>
        <w:rFonts w:hint="default"/>
        <w:b/>
        <w:color w:val="auto"/>
      </w:rPr>
    </w:lvl>
    <w:lvl w:ilvl="1">
      <w:start w:val="5"/>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720" w:hanging="720"/>
      </w:pPr>
      <w:rPr>
        <w:rFonts w:hint="default"/>
      </w:rPr>
    </w:lvl>
    <w:lvl w:ilvl="6">
      <w:start w:val="1"/>
      <w:numFmt w:val="decimal"/>
      <w:isLgl/>
      <w:lvlText w:val="%1.%2.%3.%4.%5.%6.%7"/>
      <w:lvlJc w:val="left"/>
      <w:pPr>
        <w:ind w:left="720" w:hanging="72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080" w:hanging="1080"/>
      </w:pPr>
      <w:rPr>
        <w:rFonts w:hint="default"/>
      </w:rPr>
    </w:lvl>
  </w:abstractNum>
  <w:abstractNum w:abstractNumId="29" w15:restartNumberingAfterBreak="0">
    <w:nsid w:val="449079B7"/>
    <w:multiLevelType w:val="multilevel"/>
    <w:tmpl w:val="858828CC"/>
    <w:lvl w:ilvl="0">
      <w:start w:val="1"/>
      <w:numFmt w:val="bullet"/>
      <w:lvlText w:val=""/>
      <w:lvlJc w:val="left"/>
      <w:pPr>
        <w:ind w:left="360" w:hanging="360"/>
      </w:pPr>
      <w:rPr>
        <w:rFonts w:ascii="Wingdings" w:hAnsi="Wingding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2A4767"/>
    <w:multiLevelType w:val="hybridMultilevel"/>
    <w:tmpl w:val="EC9EE8D8"/>
    <w:lvl w:ilvl="0" w:tplc="EE3E7444">
      <w:start w:val="9"/>
      <w:numFmt w:val="bullet"/>
      <w:lvlText w:val="•"/>
      <w:lvlJc w:val="left"/>
      <w:pPr>
        <w:ind w:left="720" w:hanging="360"/>
      </w:pPr>
      <w:rPr>
        <w:rFonts w:ascii="Predator" w:eastAsia="新細明體" w:hAnsi="Predator"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8A1735"/>
    <w:multiLevelType w:val="hybridMultilevel"/>
    <w:tmpl w:val="8F9015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9B852BD"/>
    <w:multiLevelType w:val="hybridMultilevel"/>
    <w:tmpl w:val="B72ED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D94B5A"/>
    <w:multiLevelType w:val="hybridMultilevel"/>
    <w:tmpl w:val="FB8AAB00"/>
    <w:lvl w:ilvl="0" w:tplc="AE4083A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4E2F28BD"/>
    <w:multiLevelType w:val="hybridMultilevel"/>
    <w:tmpl w:val="102E2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ED1FDC"/>
    <w:multiLevelType w:val="multilevel"/>
    <w:tmpl w:val="0994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DB72EA"/>
    <w:multiLevelType w:val="hybridMultilevel"/>
    <w:tmpl w:val="872AD4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53A05BAC"/>
    <w:multiLevelType w:val="hybridMultilevel"/>
    <w:tmpl w:val="F45E5890"/>
    <w:lvl w:ilvl="0" w:tplc="A29A72E2">
      <w:start w:val="1"/>
      <w:numFmt w:val="bullet"/>
      <w:lvlText w:val=""/>
      <w:lvlJc w:val="left"/>
      <w:pPr>
        <w:tabs>
          <w:tab w:val="num" w:pos="360"/>
        </w:tabs>
        <w:ind w:left="360" w:hanging="360"/>
      </w:pPr>
      <w:rPr>
        <w:rFonts w:ascii="Symbol" w:hAnsi="Symbol" w:hint="default"/>
        <w:color w:val="auto"/>
        <w:sz w:val="11"/>
      </w:rPr>
    </w:lvl>
    <w:lvl w:ilvl="1" w:tplc="04090003">
      <w:start w:val="1"/>
      <w:numFmt w:val="bullet"/>
      <w:lvlText w:val=""/>
      <w:lvlJc w:val="left"/>
      <w:pPr>
        <w:tabs>
          <w:tab w:val="num" w:pos="-656"/>
        </w:tabs>
        <w:ind w:left="-656" w:hanging="480"/>
      </w:pPr>
      <w:rPr>
        <w:rFonts w:ascii="Wingdings" w:hAnsi="Wingdings" w:hint="default"/>
      </w:rPr>
    </w:lvl>
    <w:lvl w:ilvl="2" w:tplc="04090005" w:tentative="1">
      <w:start w:val="1"/>
      <w:numFmt w:val="bullet"/>
      <w:lvlText w:val=""/>
      <w:lvlJc w:val="left"/>
      <w:pPr>
        <w:tabs>
          <w:tab w:val="num" w:pos="-176"/>
        </w:tabs>
        <w:ind w:left="-176" w:hanging="480"/>
      </w:pPr>
      <w:rPr>
        <w:rFonts w:ascii="Wingdings" w:hAnsi="Wingdings" w:hint="default"/>
      </w:rPr>
    </w:lvl>
    <w:lvl w:ilvl="3" w:tplc="04090001" w:tentative="1">
      <w:start w:val="1"/>
      <w:numFmt w:val="bullet"/>
      <w:lvlText w:val=""/>
      <w:lvlJc w:val="left"/>
      <w:pPr>
        <w:tabs>
          <w:tab w:val="num" w:pos="304"/>
        </w:tabs>
        <w:ind w:left="304" w:hanging="480"/>
      </w:pPr>
      <w:rPr>
        <w:rFonts w:ascii="Wingdings" w:hAnsi="Wingdings" w:hint="default"/>
      </w:rPr>
    </w:lvl>
    <w:lvl w:ilvl="4" w:tplc="04090003" w:tentative="1">
      <w:start w:val="1"/>
      <w:numFmt w:val="bullet"/>
      <w:lvlText w:val=""/>
      <w:lvlJc w:val="left"/>
      <w:pPr>
        <w:tabs>
          <w:tab w:val="num" w:pos="784"/>
        </w:tabs>
        <w:ind w:left="784" w:hanging="480"/>
      </w:pPr>
      <w:rPr>
        <w:rFonts w:ascii="Wingdings" w:hAnsi="Wingdings" w:hint="default"/>
      </w:rPr>
    </w:lvl>
    <w:lvl w:ilvl="5" w:tplc="04090005" w:tentative="1">
      <w:start w:val="1"/>
      <w:numFmt w:val="bullet"/>
      <w:lvlText w:val=""/>
      <w:lvlJc w:val="left"/>
      <w:pPr>
        <w:tabs>
          <w:tab w:val="num" w:pos="1264"/>
        </w:tabs>
        <w:ind w:left="1264" w:hanging="480"/>
      </w:pPr>
      <w:rPr>
        <w:rFonts w:ascii="Wingdings" w:hAnsi="Wingdings" w:hint="default"/>
      </w:rPr>
    </w:lvl>
    <w:lvl w:ilvl="6" w:tplc="04090001" w:tentative="1">
      <w:start w:val="1"/>
      <w:numFmt w:val="bullet"/>
      <w:lvlText w:val=""/>
      <w:lvlJc w:val="left"/>
      <w:pPr>
        <w:tabs>
          <w:tab w:val="num" w:pos="1744"/>
        </w:tabs>
        <w:ind w:left="1744" w:hanging="480"/>
      </w:pPr>
      <w:rPr>
        <w:rFonts w:ascii="Wingdings" w:hAnsi="Wingdings" w:hint="default"/>
      </w:rPr>
    </w:lvl>
    <w:lvl w:ilvl="7" w:tplc="04090003" w:tentative="1">
      <w:start w:val="1"/>
      <w:numFmt w:val="bullet"/>
      <w:lvlText w:val=""/>
      <w:lvlJc w:val="left"/>
      <w:pPr>
        <w:tabs>
          <w:tab w:val="num" w:pos="2224"/>
        </w:tabs>
        <w:ind w:left="2224" w:hanging="480"/>
      </w:pPr>
      <w:rPr>
        <w:rFonts w:ascii="Wingdings" w:hAnsi="Wingdings" w:hint="default"/>
      </w:rPr>
    </w:lvl>
    <w:lvl w:ilvl="8" w:tplc="04090005" w:tentative="1">
      <w:start w:val="1"/>
      <w:numFmt w:val="bullet"/>
      <w:lvlText w:val=""/>
      <w:lvlJc w:val="left"/>
      <w:pPr>
        <w:tabs>
          <w:tab w:val="num" w:pos="2704"/>
        </w:tabs>
        <w:ind w:left="2704" w:hanging="480"/>
      </w:pPr>
      <w:rPr>
        <w:rFonts w:ascii="Wingdings" w:hAnsi="Wingdings" w:hint="default"/>
      </w:rPr>
    </w:lvl>
  </w:abstractNum>
  <w:abstractNum w:abstractNumId="38" w15:restartNumberingAfterBreak="0">
    <w:nsid w:val="555565BB"/>
    <w:multiLevelType w:val="hybridMultilevel"/>
    <w:tmpl w:val="05363A56"/>
    <w:lvl w:ilvl="0" w:tplc="04090001">
      <w:start w:val="1"/>
      <w:numFmt w:val="bullet"/>
      <w:lvlText w:val=""/>
      <w:lvlJc w:val="left"/>
      <w:pPr>
        <w:ind w:left="507" w:hanging="480"/>
      </w:pPr>
      <w:rPr>
        <w:rFonts w:ascii="Symbol" w:hAnsi="Symbol" w:hint="default"/>
      </w:rPr>
    </w:lvl>
    <w:lvl w:ilvl="1" w:tplc="04090003" w:tentative="1">
      <w:start w:val="1"/>
      <w:numFmt w:val="bullet"/>
      <w:lvlText w:val=""/>
      <w:lvlJc w:val="left"/>
      <w:pPr>
        <w:ind w:left="987" w:hanging="480"/>
      </w:pPr>
      <w:rPr>
        <w:rFonts w:ascii="Wingdings" w:hAnsi="Wingdings" w:hint="default"/>
      </w:rPr>
    </w:lvl>
    <w:lvl w:ilvl="2" w:tplc="04090005" w:tentative="1">
      <w:start w:val="1"/>
      <w:numFmt w:val="bullet"/>
      <w:lvlText w:val=""/>
      <w:lvlJc w:val="left"/>
      <w:pPr>
        <w:ind w:left="1467" w:hanging="480"/>
      </w:pPr>
      <w:rPr>
        <w:rFonts w:ascii="Wingdings" w:hAnsi="Wingdings" w:hint="default"/>
      </w:rPr>
    </w:lvl>
    <w:lvl w:ilvl="3" w:tplc="04090001" w:tentative="1">
      <w:start w:val="1"/>
      <w:numFmt w:val="bullet"/>
      <w:lvlText w:val=""/>
      <w:lvlJc w:val="left"/>
      <w:pPr>
        <w:ind w:left="1947" w:hanging="480"/>
      </w:pPr>
      <w:rPr>
        <w:rFonts w:ascii="Wingdings" w:hAnsi="Wingdings" w:hint="default"/>
      </w:rPr>
    </w:lvl>
    <w:lvl w:ilvl="4" w:tplc="04090003" w:tentative="1">
      <w:start w:val="1"/>
      <w:numFmt w:val="bullet"/>
      <w:lvlText w:val=""/>
      <w:lvlJc w:val="left"/>
      <w:pPr>
        <w:ind w:left="2427" w:hanging="480"/>
      </w:pPr>
      <w:rPr>
        <w:rFonts w:ascii="Wingdings" w:hAnsi="Wingdings" w:hint="default"/>
      </w:rPr>
    </w:lvl>
    <w:lvl w:ilvl="5" w:tplc="04090005" w:tentative="1">
      <w:start w:val="1"/>
      <w:numFmt w:val="bullet"/>
      <w:lvlText w:val=""/>
      <w:lvlJc w:val="left"/>
      <w:pPr>
        <w:ind w:left="2907" w:hanging="480"/>
      </w:pPr>
      <w:rPr>
        <w:rFonts w:ascii="Wingdings" w:hAnsi="Wingdings" w:hint="default"/>
      </w:rPr>
    </w:lvl>
    <w:lvl w:ilvl="6" w:tplc="04090001" w:tentative="1">
      <w:start w:val="1"/>
      <w:numFmt w:val="bullet"/>
      <w:lvlText w:val=""/>
      <w:lvlJc w:val="left"/>
      <w:pPr>
        <w:ind w:left="3387" w:hanging="480"/>
      </w:pPr>
      <w:rPr>
        <w:rFonts w:ascii="Wingdings" w:hAnsi="Wingdings" w:hint="default"/>
      </w:rPr>
    </w:lvl>
    <w:lvl w:ilvl="7" w:tplc="04090003" w:tentative="1">
      <w:start w:val="1"/>
      <w:numFmt w:val="bullet"/>
      <w:lvlText w:val=""/>
      <w:lvlJc w:val="left"/>
      <w:pPr>
        <w:ind w:left="3867" w:hanging="480"/>
      </w:pPr>
      <w:rPr>
        <w:rFonts w:ascii="Wingdings" w:hAnsi="Wingdings" w:hint="default"/>
      </w:rPr>
    </w:lvl>
    <w:lvl w:ilvl="8" w:tplc="04090005" w:tentative="1">
      <w:start w:val="1"/>
      <w:numFmt w:val="bullet"/>
      <w:lvlText w:val=""/>
      <w:lvlJc w:val="left"/>
      <w:pPr>
        <w:ind w:left="4347" w:hanging="480"/>
      </w:pPr>
      <w:rPr>
        <w:rFonts w:ascii="Wingdings" w:hAnsi="Wingdings" w:hint="default"/>
      </w:rPr>
    </w:lvl>
  </w:abstractNum>
  <w:abstractNum w:abstractNumId="39" w15:restartNumberingAfterBreak="0">
    <w:nsid w:val="58F62BAC"/>
    <w:multiLevelType w:val="hybridMultilevel"/>
    <w:tmpl w:val="E6864F9A"/>
    <w:lvl w:ilvl="0" w:tplc="4E22DE10">
      <w:start w:val="1"/>
      <w:numFmt w:val="decimal"/>
      <w:lvlText w:val="%1."/>
      <w:lvlJc w:val="left"/>
      <w:pPr>
        <w:tabs>
          <w:tab w:val="num" w:pos="480"/>
        </w:tabs>
        <w:ind w:left="480" w:hanging="480"/>
      </w:pPr>
      <w:rPr>
        <w:rFonts w:ascii="Acer Foco" w:hAnsi="Acer Foco" w:hint="default"/>
        <w:b w:val="0"/>
        <w:caps w:val="0"/>
        <w:strike w:val="0"/>
        <w:dstrike w:val="0"/>
        <w:vanish w:val="0"/>
        <w:sz w:val="10"/>
        <w:szCs w:val="10"/>
        <w:vertAlign w:val="baseli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0" w15:restartNumberingAfterBreak="0">
    <w:nsid w:val="5B3C48B5"/>
    <w:multiLevelType w:val="hybridMultilevel"/>
    <w:tmpl w:val="1E367B84"/>
    <w:lvl w:ilvl="0" w:tplc="19F2A5B6">
      <w:start w:val="1"/>
      <w:numFmt w:val="bullet"/>
      <w:lvlText w:val=""/>
      <w:lvlJc w:val="left"/>
      <w:pPr>
        <w:ind w:left="432" w:hanging="72"/>
      </w:pPr>
      <w:rPr>
        <w:rFonts w:ascii="Symbol" w:hAnsi="Symbol" w:hint="default"/>
      </w:rPr>
    </w:lvl>
    <w:lvl w:ilvl="1" w:tplc="FFFFFFFF">
      <w:start w:val="92"/>
      <w:numFmt w:val="bullet"/>
      <w:lvlText w:val="•"/>
      <w:lvlJc w:val="left"/>
      <w:pPr>
        <w:ind w:left="1440" w:hanging="360"/>
      </w:pPr>
      <w:rPr>
        <w:rFonts w:ascii="Predator" w:eastAsia="新細明體" w:hAnsi="Predator"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FD710B7"/>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1472942"/>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28F4422"/>
    <w:multiLevelType w:val="hybridMultilevel"/>
    <w:tmpl w:val="00643B2C"/>
    <w:lvl w:ilvl="0" w:tplc="04090001">
      <w:start w:val="1"/>
      <w:numFmt w:val="bullet"/>
      <w:lvlText w:val=""/>
      <w:lvlJc w:val="left"/>
      <w:pPr>
        <w:ind w:left="720" w:hanging="360"/>
      </w:pPr>
      <w:rPr>
        <w:rFonts w:ascii="Symbol" w:hAnsi="Symbol" w:hint="default"/>
      </w:rPr>
    </w:lvl>
    <w:lvl w:ilvl="1" w:tplc="7D64E4D2">
      <w:start w:val="92"/>
      <w:numFmt w:val="bullet"/>
      <w:lvlText w:val="•"/>
      <w:lvlJc w:val="left"/>
      <w:pPr>
        <w:ind w:left="1440" w:hanging="360"/>
      </w:pPr>
      <w:rPr>
        <w:rFonts w:ascii="Predator" w:eastAsia="新細明體" w:hAnsi="Predator"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0062EB"/>
    <w:multiLevelType w:val="multilevel"/>
    <w:tmpl w:val="54FE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7068CD"/>
    <w:multiLevelType w:val="hybridMultilevel"/>
    <w:tmpl w:val="BD6C8250"/>
    <w:lvl w:ilvl="0" w:tplc="97CC1A18">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6" w15:restartNumberingAfterBreak="0">
    <w:nsid w:val="776479CE"/>
    <w:multiLevelType w:val="hybridMultilevel"/>
    <w:tmpl w:val="6672B50C"/>
    <w:lvl w:ilvl="0" w:tplc="EE3E7444">
      <w:start w:val="9"/>
      <w:numFmt w:val="bullet"/>
      <w:lvlText w:val="•"/>
      <w:lvlJc w:val="left"/>
      <w:pPr>
        <w:ind w:left="1080" w:hanging="360"/>
      </w:pPr>
      <w:rPr>
        <w:rFonts w:ascii="Predator" w:eastAsia="新細明體" w:hAnsi="Predator"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F0549B2"/>
    <w:multiLevelType w:val="hybridMultilevel"/>
    <w:tmpl w:val="A5F4F172"/>
    <w:lvl w:ilvl="0" w:tplc="DE04D85A">
      <w:start w:val="1"/>
      <w:numFmt w:val="bullet"/>
      <w:pStyle w:val="softwarelist"/>
      <w:lvlText w:val=""/>
      <w:lvlPicBulletId w:val="0"/>
      <w:lvlJc w:val="left"/>
      <w:pPr>
        <w:tabs>
          <w:tab w:val="num" w:pos="1080"/>
        </w:tabs>
        <w:ind w:left="1080" w:hanging="360"/>
      </w:pPr>
      <w:rPr>
        <w:rFonts w:ascii="Symbol" w:hAnsi="Symbol" w:hint="default"/>
        <w:color w:val="auto"/>
        <w:sz w:val="12"/>
        <w:szCs w:val="12"/>
      </w:rPr>
    </w:lvl>
    <w:lvl w:ilvl="1" w:tplc="F070B0E0">
      <w:start w:val="1"/>
      <w:numFmt w:val="bullet"/>
      <w:lvlText w:val=""/>
      <w:lvlPicBulletId w:val="0"/>
      <w:lvlJc w:val="left"/>
      <w:pPr>
        <w:tabs>
          <w:tab w:val="num" w:pos="1507"/>
        </w:tabs>
        <w:ind w:left="1507" w:hanging="360"/>
      </w:pPr>
      <w:rPr>
        <w:rFonts w:ascii="Symbol" w:hAnsi="Symbol" w:hint="default"/>
        <w:color w:val="auto"/>
        <w:sz w:val="12"/>
        <w:szCs w:val="12"/>
      </w:rPr>
    </w:lvl>
    <w:lvl w:ilvl="2" w:tplc="04090005" w:tentative="1">
      <w:start w:val="1"/>
      <w:numFmt w:val="bullet"/>
      <w:lvlText w:val=""/>
      <w:lvlJc w:val="left"/>
      <w:pPr>
        <w:tabs>
          <w:tab w:val="num" w:pos="2227"/>
        </w:tabs>
        <w:ind w:left="2227" w:hanging="360"/>
      </w:pPr>
      <w:rPr>
        <w:rFonts w:ascii="Wingdings" w:hAnsi="Wingdings" w:hint="default"/>
      </w:rPr>
    </w:lvl>
    <w:lvl w:ilvl="3" w:tplc="04090001" w:tentative="1">
      <w:start w:val="1"/>
      <w:numFmt w:val="bullet"/>
      <w:lvlText w:val=""/>
      <w:lvlJc w:val="left"/>
      <w:pPr>
        <w:tabs>
          <w:tab w:val="num" w:pos="2947"/>
        </w:tabs>
        <w:ind w:left="2947" w:hanging="360"/>
      </w:pPr>
      <w:rPr>
        <w:rFonts w:ascii="Symbol" w:hAnsi="Symbol" w:hint="default"/>
      </w:rPr>
    </w:lvl>
    <w:lvl w:ilvl="4" w:tplc="04090003" w:tentative="1">
      <w:start w:val="1"/>
      <w:numFmt w:val="bullet"/>
      <w:lvlText w:val="o"/>
      <w:lvlJc w:val="left"/>
      <w:pPr>
        <w:tabs>
          <w:tab w:val="num" w:pos="3667"/>
        </w:tabs>
        <w:ind w:left="3667" w:hanging="360"/>
      </w:pPr>
      <w:rPr>
        <w:rFonts w:ascii="Courier New" w:hAnsi="Courier New" w:cs="Courier New" w:hint="default"/>
      </w:rPr>
    </w:lvl>
    <w:lvl w:ilvl="5" w:tplc="04090005" w:tentative="1">
      <w:start w:val="1"/>
      <w:numFmt w:val="bullet"/>
      <w:lvlText w:val=""/>
      <w:lvlJc w:val="left"/>
      <w:pPr>
        <w:tabs>
          <w:tab w:val="num" w:pos="4387"/>
        </w:tabs>
        <w:ind w:left="4387" w:hanging="360"/>
      </w:pPr>
      <w:rPr>
        <w:rFonts w:ascii="Wingdings" w:hAnsi="Wingdings" w:hint="default"/>
      </w:rPr>
    </w:lvl>
    <w:lvl w:ilvl="6" w:tplc="04090001" w:tentative="1">
      <w:start w:val="1"/>
      <w:numFmt w:val="bullet"/>
      <w:lvlText w:val=""/>
      <w:lvlJc w:val="left"/>
      <w:pPr>
        <w:tabs>
          <w:tab w:val="num" w:pos="5107"/>
        </w:tabs>
        <w:ind w:left="5107" w:hanging="360"/>
      </w:pPr>
      <w:rPr>
        <w:rFonts w:ascii="Symbol" w:hAnsi="Symbol" w:hint="default"/>
      </w:rPr>
    </w:lvl>
    <w:lvl w:ilvl="7" w:tplc="04090003" w:tentative="1">
      <w:start w:val="1"/>
      <w:numFmt w:val="bullet"/>
      <w:lvlText w:val="o"/>
      <w:lvlJc w:val="left"/>
      <w:pPr>
        <w:tabs>
          <w:tab w:val="num" w:pos="5827"/>
        </w:tabs>
        <w:ind w:left="5827" w:hanging="360"/>
      </w:pPr>
      <w:rPr>
        <w:rFonts w:ascii="Courier New" w:hAnsi="Courier New" w:cs="Courier New" w:hint="default"/>
      </w:rPr>
    </w:lvl>
    <w:lvl w:ilvl="8" w:tplc="04090005" w:tentative="1">
      <w:start w:val="1"/>
      <w:numFmt w:val="bullet"/>
      <w:lvlText w:val=""/>
      <w:lvlJc w:val="left"/>
      <w:pPr>
        <w:tabs>
          <w:tab w:val="num" w:pos="6547"/>
        </w:tabs>
        <w:ind w:left="6547" w:hanging="360"/>
      </w:pPr>
      <w:rPr>
        <w:rFonts w:ascii="Wingdings" w:hAnsi="Wingdings" w:hint="default"/>
      </w:rPr>
    </w:lvl>
  </w:abstractNum>
  <w:num w:numId="1" w16cid:durableId="565576029">
    <w:abstractNumId w:val="29"/>
  </w:num>
  <w:num w:numId="2" w16cid:durableId="1047072051">
    <w:abstractNumId w:val="25"/>
  </w:num>
  <w:num w:numId="3" w16cid:durableId="543752748">
    <w:abstractNumId w:val="26"/>
  </w:num>
  <w:num w:numId="4" w16cid:durableId="326597710">
    <w:abstractNumId w:val="39"/>
  </w:num>
  <w:num w:numId="5" w16cid:durableId="2124225094">
    <w:abstractNumId w:val="28"/>
  </w:num>
  <w:num w:numId="6" w16cid:durableId="144784163">
    <w:abstractNumId w:val="45"/>
  </w:num>
  <w:num w:numId="7" w16cid:durableId="1562600477">
    <w:abstractNumId w:val="6"/>
  </w:num>
  <w:num w:numId="8" w16cid:durableId="666635453">
    <w:abstractNumId w:val="43"/>
  </w:num>
  <w:num w:numId="9" w16cid:durableId="114911381">
    <w:abstractNumId w:val="24"/>
  </w:num>
  <w:num w:numId="10" w16cid:durableId="882719468">
    <w:abstractNumId w:val="41"/>
  </w:num>
  <w:num w:numId="11" w16cid:durableId="743989900">
    <w:abstractNumId w:val="47"/>
  </w:num>
  <w:num w:numId="12" w16cid:durableId="1461414572">
    <w:abstractNumId w:val="12"/>
  </w:num>
  <w:num w:numId="13" w16cid:durableId="168445148">
    <w:abstractNumId w:val="44"/>
  </w:num>
  <w:num w:numId="14" w16cid:durableId="1427262473">
    <w:abstractNumId w:val="37"/>
  </w:num>
  <w:num w:numId="15" w16cid:durableId="1813522631">
    <w:abstractNumId w:val="43"/>
  </w:num>
  <w:num w:numId="16" w16cid:durableId="168298118">
    <w:abstractNumId w:val="18"/>
  </w:num>
  <w:num w:numId="17" w16cid:durableId="1598489567">
    <w:abstractNumId w:val="2"/>
  </w:num>
  <w:num w:numId="18" w16cid:durableId="1593540090">
    <w:abstractNumId w:val="38"/>
  </w:num>
  <w:num w:numId="19" w16cid:durableId="51582030">
    <w:abstractNumId w:val="33"/>
  </w:num>
  <w:num w:numId="20" w16cid:durableId="160584941">
    <w:abstractNumId w:val="0"/>
  </w:num>
  <w:num w:numId="21" w16cid:durableId="972826434">
    <w:abstractNumId w:val="8"/>
  </w:num>
  <w:num w:numId="22" w16cid:durableId="607155961">
    <w:abstractNumId w:val="9"/>
  </w:num>
  <w:num w:numId="23" w16cid:durableId="497430994">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3177679">
    <w:abstractNumId w:val="22"/>
  </w:num>
  <w:num w:numId="25" w16cid:durableId="1212955920">
    <w:abstractNumId w:val="5"/>
  </w:num>
  <w:num w:numId="26" w16cid:durableId="61691404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84172138">
    <w:abstractNumId w:val="21"/>
  </w:num>
  <w:num w:numId="28" w16cid:durableId="556475321">
    <w:abstractNumId w:val="4"/>
  </w:num>
  <w:num w:numId="29" w16cid:durableId="1336222605">
    <w:abstractNumId w:val="36"/>
  </w:num>
  <w:num w:numId="30" w16cid:durableId="2073381752">
    <w:abstractNumId w:val="11"/>
  </w:num>
  <w:num w:numId="31" w16cid:durableId="408425467">
    <w:abstractNumId w:val="10"/>
  </w:num>
  <w:num w:numId="32" w16cid:durableId="951981440">
    <w:abstractNumId w:val="17"/>
  </w:num>
  <w:num w:numId="33" w16cid:durableId="148715721">
    <w:abstractNumId w:val="7"/>
  </w:num>
  <w:num w:numId="34" w16cid:durableId="664675731">
    <w:abstractNumId w:val="35"/>
  </w:num>
  <w:num w:numId="35" w16cid:durableId="1823888478">
    <w:abstractNumId w:val="3"/>
  </w:num>
  <w:num w:numId="36" w16cid:durableId="1941599889">
    <w:abstractNumId w:val="16"/>
  </w:num>
  <w:num w:numId="37" w16cid:durableId="655035062">
    <w:abstractNumId w:val="20"/>
  </w:num>
  <w:num w:numId="38" w16cid:durableId="117721367">
    <w:abstractNumId w:val="23"/>
  </w:num>
  <w:num w:numId="39" w16cid:durableId="425460808">
    <w:abstractNumId w:val="42"/>
  </w:num>
  <w:num w:numId="40" w16cid:durableId="195974172">
    <w:abstractNumId w:val="31"/>
  </w:num>
  <w:num w:numId="41" w16cid:durableId="1909226533">
    <w:abstractNumId w:val="30"/>
  </w:num>
  <w:num w:numId="42" w16cid:durableId="930435310">
    <w:abstractNumId w:val="46"/>
  </w:num>
  <w:num w:numId="43" w16cid:durableId="1390836712">
    <w:abstractNumId w:val="27"/>
  </w:num>
  <w:num w:numId="44" w16cid:durableId="1561280786">
    <w:abstractNumId w:val="1"/>
  </w:num>
  <w:num w:numId="45" w16cid:durableId="1806118906">
    <w:abstractNumId w:val="34"/>
  </w:num>
  <w:num w:numId="46" w16cid:durableId="1938168273">
    <w:abstractNumId w:val="19"/>
  </w:num>
  <w:num w:numId="47" w16cid:durableId="46223145">
    <w:abstractNumId w:val="13"/>
  </w:num>
  <w:num w:numId="48" w16cid:durableId="1713572338">
    <w:abstractNumId w:val="32"/>
  </w:num>
  <w:num w:numId="49" w16cid:durableId="1115759640">
    <w:abstractNumId w:val="15"/>
  </w:num>
  <w:num w:numId="50" w16cid:durableId="482891024">
    <w:abstractNumId w:val="40"/>
  </w:num>
  <w:num w:numId="51" w16cid:durableId="9071137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attachedTemplate r:id="rId1"/>
  <w:defaultTabStop w:val="720"/>
  <w:characterSpacingControl w:val="doNotCompress"/>
  <w:hdrShapeDefaults>
    <o:shapedefaults v:ext="edit" spidmax="2050" style="mso-width-relative:margin;mso-height-relative:margin" strokecolor="#00aecd">
      <v:stroke endarrow="oval" endarrowwidth="narrow" endarrowlength="short" color="#00aecd"/>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D34"/>
    <w:rsid w:val="000006EB"/>
    <w:rsid w:val="00000A4A"/>
    <w:rsid w:val="00002E12"/>
    <w:rsid w:val="00007458"/>
    <w:rsid w:val="000079B3"/>
    <w:rsid w:val="00010359"/>
    <w:rsid w:val="00020BF7"/>
    <w:rsid w:val="00020C41"/>
    <w:rsid w:val="00022268"/>
    <w:rsid w:val="00024188"/>
    <w:rsid w:val="0002635D"/>
    <w:rsid w:val="00027309"/>
    <w:rsid w:val="00027DD2"/>
    <w:rsid w:val="00030A64"/>
    <w:rsid w:val="00031C28"/>
    <w:rsid w:val="00031F9C"/>
    <w:rsid w:val="00034FEC"/>
    <w:rsid w:val="00036329"/>
    <w:rsid w:val="000373DC"/>
    <w:rsid w:val="00037F87"/>
    <w:rsid w:val="00041554"/>
    <w:rsid w:val="00042F4C"/>
    <w:rsid w:val="000439C5"/>
    <w:rsid w:val="00044FE2"/>
    <w:rsid w:val="0005359D"/>
    <w:rsid w:val="000566CD"/>
    <w:rsid w:val="00062C71"/>
    <w:rsid w:val="00063803"/>
    <w:rsid w:val="00065C1B"/>
    <w:rsid w:val="00070C1D"/>
    <w:rsid w:val="00070F31"/>
    <w:rsid w:val="00071F86"/>
    <w:rsid w:val="00072FB6"/>
    <w:rsid w:val="00073CA8"/>
    <w:rsid w:val="00074D24"/>
    <w:rsid w:val="000755D7"/>
    <w:rsid w:val="000774E4"/>
    <w:rsid w:val="00080F09"/>
    <w:rsid w:val="00082FC0"/>
    <w:rsid w:val="00083515"/>
    <w:rsid w:val="000849F0"/>
    <w:rsid w:val="000976D5"/>
    <w:rsid w:val="000979E1"/>
    <w:rsid w:val="000A7F1B"/>
    <w:rsid w:val="000B17DF"/>
    <w:rsid w:val="000B1A4A"/>
    <w:rsid w:val="000B3CBA"/>
    <w:rsid w:val="000B54C3"/>
    <w:rsid w:val="000B5A67"/>
    <w:rsid w:val="000B7B8B"/>
    <w:rsid w:val="000C0504"/>
    <w:rsid w:val="000C1532"/>
    <w:rsid w:val="000C19C0"/>
    <w:rsid w:val="000D0709"/>
    <w:rsid w:val="000D1C0F"/>
    <w:rsid w:val="000D3107"/>
    <w:rsid w:val="000D5E8F"/>
    <w:rsid w:val="000D6345"/>
    <w:rsid w:val="000D704C"/>
    <w:rsid w:val="000D7C19"/>
    <w:rsid w:val="000D7F1E"/>
    <w:rsid w:val="000E1798"/>
    <w:rsid w:val="000E3EAF"/>
    <w:rsid w:val="000E481A"/>
    <w:rsid w:val="000E5882"/>
    <w:rsid w:val="000F135B"/>
    <w:rsid w:val="000F3242"/>
    <w:rsid w:val="000F401F"/>
    <w:rsid w:val="000F426B"/>
    <w:rsid w:val="000F5070"/>
    <w:rsid w:val="000F53B9"/>
    <w:rsid w:val="001016F2"/>
    <w:rsid w:val="00103D34"/>
    <w:rsid w:val="00104BA7"/>
    <w:rsid w:val="00105735"/>
    <w:rsid w:val="00106784"/>
    <w:rsid w:val="001117E1"/>
    <w:rsid w:val="001120C0"/>
    <w:rsid w:val="00113D5B"/>
    <w:rsid w:val="00114B84"/>
    <w:rsid w:val="001239A4"/>
    <w:rsid w:val="001250F3"/>
    <w:rsid w:val="00126317"/>
    <w:rsid w:val="001271C9"/>
    <w:rsid w:val="00131C8E"/>
    <w:rsid w:val="00133091"/>
    <w:rsid w:val="0014165C"/>
    <w:rsid w:val="00141B4A"/>
    <w:rsid w:val="001440AC"/>
    <w:rsid w:val="0014473F"/>
    <w:rsid w:val="00146196"/>
    <w:rsid w:val="00153423"/>
    <w:rsid w:val="00153F7D"/>
    <w:rsid w:val="00155239"/>
    <w:rsid w:val="001578ED"/>
    <w:rsid w:val="001609B9"/>
    <w:rsid w:val="00162C1C"/>
    <w:rsid w:val="00163DEC"/>
    <w:rsid w:val="001727F6"/>
    <w:rsid w:val="0017304B"/>
    <w:rsid w:val="001761FD"/>
    <w:rsid w:val="00177C37"/>
    <w:rsid w:val="001808A5"/>
    <w:rsid w:val="00185D4B"/>
    <w:rsid w:val="00186BAE"/>
    <w:rsid w:val="00187716"/>
    <w:rsid w:val="001877C4"/>
    <w:rsid w:val="00191EC2"/>
    <w:rsid w:val="00192729"/>
    <w:rsid w:val="00197582"/>
    <w:rsid w:val="001A2B94"/>
    <w:rsid w:val="001A3170"/>
    <w:rsid w:val="001B2E6E"/>
    <w:rsid w:val="001B3BA4"/>
    <w:rsid w:val="001B7678"/>
    <w:rsid w:val="001C2A3B"/>
    <w:rsid w:val="001C2C19"/>
    <w:rsid w:val="001C5014"/>
    <w:rsid w:val="001C518D"/>
    <w:rsid w:val="001D103C"/>
    <w:rsid w:val="001E1A5D"/>
    <w:rsid w:val="001E2573"/>
    <w:rsid w:val="001E31BC"/>
    <w:rsid w:val="001E5A7D"/>
    <w:rsid w:val="001E5D03"/>
    <w:rsid w:val="001E6324"/>
    <w:rsid w:val="00203E54"/>
    <w:rsid w:val="002052FC"/>
    <w:rsid w:val="002054F5"/>
    <w:rsid w:val="00205A2C"/>
    <w:rsid w:val="00205ACF"/>
    <w:rsid w:val="0021076A"/>
    <w:rsid w:val="00213EB5"/>
    <w:rsid w:val="00217BB4"/>
    <w:rsid w:val="002225C4"/>
    <w:rsid w:val="00223557"/>
    <w:rsid w:val="00227020"/>
    <w:rsid w:val="002275D3"/>
    <w:rsid w:val="00231BE7"/>
    <w:rsid w:val="00232290"/>
    <w:rsid w:val="00235E45"/>
    <w:rsid w:val="002365EA"/>
    <w:rsid w:val="002372B0"/>
    <w:rsid w:val="002372CB"/>
    <w:rsid w:val="00240D84"/>
    <w:rsid w:val="00244408"/>
    <w:rsid w:val="002507B7"/>
    <w:rsid w:val="00250AA3"/>
    <w:rsid w:val="00251AE8"/>
    <w:rsid w:val="0025341F"/>
    <w:rsid w:val="00255047"/>
    <w:rsid w:val="00255A57"/>
    <w:rsid w:val="00255FED"/>
    <w:rsid w:val="00256E60"/>
    <w:rsid w:val="002605DD"/>
    <w:rsid w:val="00260E77"/>
    <w:rsid w:val="00261839"/>
    <w:rsid w:val="00261E43"/>
    <w:rsid w:val="00262DD9"/>
    <w:rsid w:val="0026328F"/>
    <w:rsid w:val="0026467B"/>
    <w:rsid w:val="00264EB6"/>
    <w:rsid w:val="00266BD9"/>
    <w:rsid w:val="00272152"/>
    <w:rsid w:val="0027288F"/>
    <w:rsid w:val="0027734D"/>
    <w:rsid w:val="00277F9E"/>
    <w:rsid w:val="00286121"/>
    <w:rsid w:val="00293AD3"/>
    <w:rsid w:val="002960F3"/>
    <w:rsid w:val="0029640C"/>
    <w:rsid w:val="00296CDB"/>
    <w:rsid w:val="00297025"/>
    <w:rsid w:val="00297300"/>
    <w:rsid w:val="00297F6A"/>
    <w:rsid w:val="002A0D9F"/>
    <w:rsid w:val="002A2196"/>
    <w:rsid w:val="002A614A"/>
    <w:rsid w:val="002B4428"/>
    <w:rsid w:val="002B504A"/>
    <w:rsid w:val="002B60E1"/>
    <w:rsid w:val="002C137F"/>
    <w:rsid w:val="002C1BCB"/>
    <w:rsid w:val="002C72A4"/>
    <w:rsid w:val="002D0ACE"/>
    <w:rsid w:val="002D2275"/>
    <w:rsid w:val="002D22E7"/>
    <w:rsid w:val="002D39A5"/>
    <w:rsid w:val="002D4ABB"/>
    <w:rsid w:val="002D7205"/>
    <w:rsid w:val="002D73E3"/>
    <w:rsid w:val="002D7AB0"/>
    <w:rsid w:val="002E0351"/>
    <w:rsid w:val="002E34EF"/>
    <w:rsid w:val="002E651B"/>
    <w:rsid w:val="002F1C1E"/>
    <w:rsid w:val="002F3846"/>
    <w:rsid w:val="002F3FDA"/>
    <w:rsid w:val="002F4735"/>
    <w:rsid w:val="003007B3"/>
    <w:rsid w:val="003013A9"/>
    <w:rsid w:val="00301E32"/>
    <w:rsid w:val="00302631"/>
    <w:rsid w:val="00302A3D"/>
    <w:rsid w:val="00306382"/>
    <w:rsid w:val="00307DE5"/>
    <w:rsid w:val="00312BA0"/>
    <w:rsid w:val="0031331C"/>
    <w:rsid w:val="0031337F"/>
    <w:rsid w:val="00314848"/>
    <w:rsid w:val="00317D8E"/>
    <w:rsid w:val="00324923"/>
    <w:rsid w:val="0032602D"/>
    <w:rsid w:val="00331ADB"/>
    <w:rsid w:val="00332010"/>
    <w:rsid w:val="003322F8"/>
    <w:rsid w:val="0033514B"/>
    <w:rsid w:val="00335501"/>
    <w:rsid w:val="0033685D"/>
    <w:rsid w:val="003376BD"/>
    <w:rsid w:val="00337F50"/>
    <w:rsid w:val="00341B7D"/>
    <w:rsid w:val="003425CF"/>
    <w:rsid w:val="0034366B"/>
    <w:rsid w:val="0034387F"/>
    <w:rsid w:val="003442DF"/>
    <w:rsid w:val="003451F0"/>
    <w:rsid w:val="00346744"/>
    <w:rsid w:val="00351CB5"/>
    <w:rsid w:val="00353751"/>
    <w:rsid w:val="00355917"/>
    <w:rsid w:val="00356ACA"/>
    <w:rsid w:val="00356B78"/>
    <w:rsid w:val="00361166"/>
    <w:rsid w:val="00361768"/>
    <w:rsid w:val="00362E86"/>
    <w:rsid w:val="00363931"/>
    <w:rsid w:val="003644A1"/>
    <w:rsid w:val="003653BA"/>
    <w:rsid w:val="00380C7E"/>
    <w:rsid w:val="003824E7"/>
    <w:rsid w:val="00387334"/>
    <w:rsid w:val="00387736"/>
    <w:rsid w:val="0038778A"/>
    <w:rsid w:val="00387D7F"/>
    <w:rsid w:val="00390EA7"/>
    <w:rsid w:val="00393EB6"/>
    <w:rsid w:val="00394063"/>
    <w:rsid w:val="003960C2"/>
    <w:rsid w:val="00396374"/>
    <w:rsid w:val="003965D5"/>
    <w:rsid w:val="003968DD"/>
    <w:rsid w:val="003A064A"/>
    <w:rsid w:val="003A075E"/>
    <w:rsid w:val="003A1A06"/>
    <w:rsid w:val="003A1A1C"/>
    <w:rsid w:val="003A2003"/>
    <w:rsid w:val="003A2595"/>
    <w:rsid w:val="003A4340"/>
    <w:rsid w:val="003A4390"/>
    <w:rsid w:val="003A6538"/>
    <w:rsid w:val="003A72E4"/>
    <w:rsid w:val="003C28EF"/>
    <w:rsid w:val="003C420F"/>
    <w:rsid w:val="003C4D3F"/>
    <w:rsid w:val="003C64DE"/>
    <w:rsid w:val="003C6F0F"/>
    <w:rsid w:val="003D05D4"/>
    <w:rsid w:val="003D0973"/>
    <w:rsid w:val="003D446C"/>
    <w:rsid w:val="003D4DFA"/>
    <w:rsid w:val="003E0230"/>
    <w:rsid w:val="003E0888"/>
    <w:rsid w:val="003E0A4C"/>
    <w:rsid w:val="003E0FFC"/>
    <w:rsid w:val="003E2854"/>
    <w:rsid w:val="003E37D1"/>
    <w:rsid w:val="003E4598"/>
    <w:rsid w:val="003E580F"/>
    <w:rsid w:val="003E590D"/>
    <w:rsid w:val="003E6EDD"/>
    <w:rsid w:val="003E74AC"/>
    <w:rsid w:val="003F0D57"/>
    <w:rsid w:val="003F1172"/>
    <w:rsid w:val="003F4670"/>
    <w:rsid w:val="003F5A79"/>
    <w:rsid w:val="003F6EE4"/>
    <w:rsid w:val="003F6F11"/>
    <w:rsid w:val="003F7A05"/>
    <w:rsid w:val="003F7F88"/>
    <w:rsid w:val="00401536"/>
    <w:rsid w:val="00402C6D"/>
    <w:rsid w:val="00405D88"/>
    <w:rsid w:val="00407250"/>
    <w:rsid w:val="0041132C"/>
    <w:rsid w:val="00411514"/>
    <w:rsid w:val="00414DF5"/>
    <w:rsid w:val="00420A95"/>
    <w:rsid w:val="0042343F"/>
    <w:rsid w:val="0043147C"/>
    <w:rsid w:val="00433902"/>
    <w:rsid w:val="00453112"/>
    <w:rsid w:val="00455034"/>
    <w:rsid w:val="004552D1"/>
    <w:rsid w:val="00455B3C"/>
    <w:rsid w:val="0045602F"/>
    <w:rsid w:val="004601BF"/>
    <w:rsid w:val="0046053E"/>
    <w:rsid w:val="004706DA"/>
    <w:rsid w:val="00471950"/>
    <w:rsid w:val="0047491F"/>
    <w:rsid w:val="0047564A"/>
    <w:rsid w:val="00475928"/>
    <w:rsid w:val="00477267"/>
    <w:rsid w:val="00481560"/>
    <w:rsid w:val="004833D0"/>
    <w:rsid w:val="0048392C"/>
    <w:rsid w:val="004844D3"/>
    <w:rsid w:val="00484642"/>
    <w:rsid w:val="0048474C"/>
    <w:rsid w:val="00484AAD"/>
    <w:rsid w:val="00485496"/>
    <w:rsid w:val="00487794"/>
    <w:rsid w:val="0049119F"/>
    <w:rsid w:val="00492988"/>
    <w:rsid w:val="00493830"/>
    <w:rsid w:val="00495E9D"/>
    <w:rsid w:val="00496820"/>
    <w:rsid w:val="004A5B63"/>
    <w:rsid w:val="004B395F"/>
    <w:rsid w:val="004B3B04"/>
    <w:rsid w:val="004B5E71"/>
    <w:rsid w:val="004C05EA"/>
    <w:rsid w:val="004C46D0"/>
    <w:rsid w:val="004C4B75"/>
    <w:rsid w:val="004D1CEC"/>
    <w:rsid w:val="004D62AF"/>
    <w:rsid w:val="004D7482"/>
    <w:rsid w:val="004E004B"/>
    <w:rsid w:val="004E681D"/>
    <w:rsid w:val="004E7B46"/>
    <w:rsid w:val="004F1D3B"/>
    <w:rsid w:val="004F24E3"/>
    <w:rsid w:val="004F31BA"/>
    <w:rsid w:val="004F3FF3"/>
    <w:rsid w:val="004F4FF8"/>
    <w:rsid w:val="004F5F86"/>
    <w:rsid w:val="00500059"/>
    <w:rsid w:val="005031A8"/>
    <w:rsid w:val="00503796"/>
    <w:rsid w:val="0050535B"/>
    <w:rsid w:val="00506147"/>
    <w:rsid w:val="0050648C"/>
    <w:rsid w:val="00507121"/>
    <w:rsid w:val="005078F1"/>
    <w:rsid w:val="00507CB9"/>
    <w:rsid w:val="00507E3B"/>
    <w:rsid w:val="00510613"/>
    <w:rsid w:val="00511515"/>
    <w:rsid w:val="00516356"/>
    <w:rsid w:val="00517F28"/>
    <w:rsid w:val="00520495"/>
    <w:rsid w:val="00520CFF"/>
    <w:rsid w:val="005221BA"/>
    <w:rsid w:val="0052307A"/>
    <w:rsid w:val="00525755"/>
    <w:rsid w:val="00526E68"/>
    <w:rsid w:val="00527046"/>
    <w:rsid w:val="00530679"/>
    <w:rsid w:val="00532C29"/>
    <w:rsid w:val="00536B52"/>
    <w:rsid w:val="00542CAD"/>
    <w:rsid w:val="005448EC"/>
    <w:rsid w:val="00545200"/>
    <w:rsid w:val="005456E0"/>
    <w:rsid w:val="00545E0B"/>
    <w:rsid w:val="00546691"/>
    <w:rsid w:val="0054697A"/>
    <w:rsid w:val="00546FE9"/>
    <w:rsid w:val="0055181A"/>
    <w:rsid w:val="00551D1D"/>
    <w:rsid w:val="005534CE"/>
    <w:rsid w:val="00554E23"/>
    <w:rsid w:val="0056092D"/>
    <w:rsid w:val="00560DED"/>
    <w:rsid w:val="005626FC"/>
    <w:rsid w:val="005670FB"/>
    <w:rsid w:val="00577494"/>
    <w:rsid w:val="00577D85"/>
    <w:rsid w:val="0058045F"/>
    <w:rsid w:val="0058243A"/>
    <w:rsid w:val="005842B8"/>
    <w:rsid w:val="00585432"/>
    <w:rsid w:val="00585897"/>
    <w:rsid w:val="00585F86"/>
    <w:rsid w:val="005927C0"/>
    <w:rsid w:val="00592DB0"/>
    <w:rsid w:val="0059421B"/>
    <w:rsid w:val="0059485F"/>
    <w:rsid w:val="005A0086"/>
    <w:rsid w:val="005A3BB1"/>
    <w:rsid w:val="005A3CD9"/>
    <w:rsid w:val="005A3F39"/>
    <w:rsid w:val="005A6FF5"/>
    <w:rsid w:val="005A703A"/>
    <w:rsid w:val="005B07D9"/>
    <w:rsid w:val="005B16AE"/>
    <w:rsid w:val="005B2681"/>
    <w:rsid w:val="005B507F"/>
    <w:rsid w:val="005B7244"/>
    <w:rsid w:val="005B72CE"/>
    <w:rsid w:val="005C2608"/>
    <w:rsid w:val="005C2BB4"/>
    <w:rsid w:val="005C6580"/>
    <w:rsid w:val="005D0CD2"/>
    <w:rsid w:val="005D0FCD"/>
    <w:rsid w:val="005D496D"/>
    <w:rsid w:val="005D55DD"/>
    <w:rsid w:val="005E1686"/>
    <w:rsid w:val="005E369C"/>
    <w:rsid w:val="005E4164"/>
    <w:rsid w:val="005E4214"/>
    <w:rsid w:val="005E5821"/>
    <w:rsid w:val="005E6FB8"/>
    <w:rsid w:val="005F23E5"/>
    <w:rsid w:val="005F270A"/>
    <w:rsid w:val="005F36EA"/>
    <w:rsid w:val="006022D7"/>
    <w:rsid w:val="00603157"/>
    <w:rsid w:val="00605862"/>
    <w:rsid w:val="00605DC8"/>
    <w:rsid w:val="0060709E"/>
    <w:rsid w:val="00607371"/>
    <w:rsid w:val="00610366"/>
    <w:rsid w:val="00610706"/>
    <w:rsid w:val="006177F0"/>
    <w:rsid w:val="0062357F"/>
    <w:rsid w:val="00632BF3"/>
    <w:rsid w:val="00634348"/>
    <w:rsid w:val="006354A5"/>
    <w:rsid w:val="00635E7C"/>
    <w:rsid w:val="006373F2"/>
    <w:rsid w:val="006407A2"/>
    <w:rsid w:val="00642E62"/>
    <w:rsid w:val="00645119"/>
    <w:rsid w:val="00645942"/>
    <w:rsid w:val="006459BD"/>
    <w:rsid w:val="0065121B"/>
    <w:rsid w:val="00651A26"/>
    <w:rsid w:val="00652CD8"/>
    <w:rsid w:val="006558C3"/>
    <w:rsid w:val="0066131B"/>
    <w:rsid w:val="00661975"/>
    <w:rsid w:val="00666D25"/>
    <w:rsid w:val="00667079"/>
    <w:rsid w:val="006741F9"/>
    <w:rsid w:val="00674B5F"/>
    <w:rsid w:val="006765D4"/>
    <w:rsid w:val="006775F6"/>
    <w:rsid w:val="006814B3"/>
    <w:rsid w:val="0068177D"/>
    <w:rsid w:val="00682EB3"/>
    <w:rsid w:val="006905CC"/>
    <w:rsid w:val="00693782"/>
    <w:rsid w:val="00694474"/>
    <w:rsid w:val="00696BE6"/>
    <w:rsid w:val="006979C4"/>
    <w:rsid w:val="006A15BD"/>
    <w:rsid w:val="006A6425"/>
    <w:rsid w:val="006B30BA"/>
    <w:rsid w:val="006B3304"/>
    <w:rsid w:val="006B4F63"/>
    <w:rsid w:val="006C0528"/>
    <w:rsid w:val="006C0F36"/>
    <w:rsid w:val="006C4B74"/>
    <w:rsid w:val="006C4F30"/>
    <w:rsid w:val="006C5679"/>
    <w:rsid w:val="006C692C"/>
    <w:rsid w:val="006D05E1"/>
    <w:rsid w:val="006D374C"/>
    <w:rsid w:val="006D4940"/>
    <w:rsid w:val="006D4C66"/>
    <w:rsid w:val="006D66B1"/>
    <w:rsid w:val="006E1985"/>
    <w:rsid w:val="006E29A6"/>
    <w:rsid w:val="006E3609"/>
    <w:rsid w:val="006E3720"/>
    <w:rsid w:val="006E60AB"/>
    <w:rsid w:val="006E7087"/>
    <w:rsid w:val="00700EB0"/>
    <w:rsid w:val="00701584"/>
    <w:rsid w:val="00701F7B"/>
    <w:rsid w:val="0070260D"/>
    <w:rsid w:val="00703C99"/>
    <w:rsid w:val="00704BAC"/>
    <w:rsid w:val="0070582C"/>
    <w:rsid w:val="0070683E"/>
    <w:rsid w:val="0071026A"/>
    <w:rsid w:val="00710458"/>
    <w:rsid w:val="00710E5B"/>
    <w:rsid w:val="00713A35"/>
    <w:rsid w:val="00713D39"/>
    <w:rsid w:val="00715367"/>
    <w:rsid w:val="00715F85"/>
    <w:rsid w:val="00721E98"/>
    <w:rsid w:val="007220FA"/>
    <w:rsid w:val="007255B0"/>
    <w:rsid w:val="00725FBF"/>
    <w:rsid w:val="00726766"/>
    <w:rsid w:val="00726D4C"/>
    <w:rsid w:val="00726E7A"/>
    <w:rsid w:val="00727C5A"/>
    <w:rsid w:val="00730306"/>
    <w:rsid w:val="007310DA"/>
    <w:rsid w:val="00731D1C"/>
    <w:rsid w:val="00732DCC"/>
    <w:rsid w:val="00734A64"/>
    <w:rsid w:val="00736F7B"/>
    <w:rsid w:val="00742C85"/>
    <w:rsid w:val="00743DD3"/>
    <w:rsid w:val="00745900"/>
    <w:rsid w:val="00751BDF"/>
    <w:rsid w:val="007563D8"/>
    <w:rsid w:val="00756EE4"/>
    <w:rsid w:val="00761570"/>
    <w:rsid w:val="007657D6"/>
    <w:rsid w:val="00765A70"/>
    <w:rsid w:val="00770815"/>
    <w:rsid w:val="00770E3F"/>
    <w:rsid w:val="007722EB"/>
    <w:rsid w:val="00773059"/>
    <w:rsid w:val="007750B4"/>
    <w:rsid w:val="0077533F"/>
    <w:rsid w:val="00780B0C"/>
    <w:rsid w:val="0078140B"/>
    <w:rsid w:val="00786287"/>
    <w:rsid w:val="0079003B"/>
    <w:rsid w:val="007941D5"/>
    <w:rsid w:val="00795204"/>
    <w:rsid w:val="0079584E"/>
    <w:rsid w:val="00797B78"/>
    <w:rsid w:val="007A2424"/>
    <w:rsid w:val="007A4F40"/>
    <w:rsid w:val="007A6C21"/>
    <w:rsid w:val="007A70E5"/>
    <w:rsid w:val="007A7D13"/>
    <w:rsid w:val="007B0FE2"/>
    <w:rsid w:val="007B150E"/>
    <w:rsid w:val="007B7E7A"/>
    <w:rsid w:val="007C0257"/>
    <w:rsid w:val="007C4BA5"/>
    <w:rsid w:val="007C5443"/>
    <w:rsid w:val="007D3265"/>
    <w:rsid w:val="007D49D3"/>
    <w:rsid w:val="007D68BE"/>
    <w:rsid w:val="007E2A87"/>
    <w:rsid w:val="007E2E6A"/>
    <w:rsid w:val="00801011"/>
    <w:rsid w:val="00801225"/>
    <w:rsid w:val="00801282"/>
    <w:rsid w:val="00801719"/>
    <w:rsid w:val="008049DC"/>
    <w:rsid w:val="0080564B"/>
    <w:rsid w:val="0080665E"/>
    <w:rsid w:val="00806823"/>
    <w:rsid w:val="00807D85"/>
    <w:rsid w:val="00811E70"/>
    <w:rsid w:val="00822051"/>
    <w:rsid w:val="0082227D"/>
    <w:rsid w:val="0082494D"/>
    <w:rsid w:val="00826035"/>
    <w:rsid w:val="008275EA"/>
    <w:rsid w:val="00830F4D"/>
    <w:rsid w:val="00831710"/>
    <w:rsid w:val="008319E2"/>
    <w:rsid w:val="00834D54"/>
    <w:rsid w:val="008369D3"/>
    <w:rsid w:val="00840449"/>
    <w:rsid w:val="00852D22"/>
    <w:rsid w:val="00854075"/>
    <w:rsid w:val="00854B1A"/>
    <w:rsid w:val="0085690B"/>
    <w:rsid w:val="0085721D"/>
    <w:rsid w:val="00863247"/>
    <w:rsid w:val="0086360C"/>
    <w:rsid w:val="00863E8C"/>
    <w:rsid w:val="00863FC6"/>
    <w:rsid w:val="008649E6"/>
    <w:rsid w:val="00866340"/>
    <w:rsid w:val="0087286B"/>
    <w:rsid w:val="00882BCC"/>
    <w:rsid w:val="008854D1"/>
    <w:rsid w:val="00887125"/>
    <w:rsid w:val="00890E02"/>
    <w:rsid w:val="0089328C"/>
    <w:rsid w:val="00894B1E"/>
    <w:rsid w:val="00895D2B"/>
    <w:rsid w:val="0089674D"/>
    <w:rsid w:val="008A68C1"/>
    <w:rsid w:val="008A6C82"/>
    <w:rsid w:val="008B0373"/>
    <w:rsid w:val="008B038B"/>
    <w:rsid w:val="008B044C"/>
    <w:rsid w:val="008B05B3"/>
    <w:rsid w:val="008B2D19"/>
    <w:rsid w:val="008B75DF"/>
    <w:rsid w:val="008C06CD"/>
    <w:rsid w:val="008C15FC"/>
    <w:rsid w:val="008C1959"/>
    <w:rsid w:val="008C1E29"/>
    <w:rsid w:val="008C2F4E"/>
    <w:rsid w:val="008C52F8"/>
    <w:rsid w:val="008C7233"/>
    <w:rsid w:val="008D0C0D"/>
    <w:rsid w:val="008D24DF"/>
    <w:rsid w:val="008D37F7"/>
    <w:rsid w:val="008D78EC"/>
    <w:rsid w:val="008E2D4A"/>
    <w:rsid w:val="008E3383"/>
    <w:rsid w:val="008E5B40"/>
    <w:rsid w:val="008E7B89"/>
    <w:rsid w:val="008E7D0F"/>
    <w:rsid w:val="008F0521"/>
    <w:rsid w:val="008F2631"/>
    <w:rsid w:val="008F5E1E"/>
    <w:rsid w:val="008F71CB"/>
    <w:rsid w:val="00900495"/>
    <w:rsid w:val="00903045"/>
    <w:rsid w:val="00903A47"/>
    <w:rsid w:val="009048DC"/>
    <w:rsid w:val="00907418"/>
    <w:rsid w:val="0091126E"/>
    <w:rsid w:val="009114C5"/>
    <w:rsid w:val="0091207A"/>
    <w:rsid w:val="009173F4"/>
    <w:rsid w:val="00922CA5"/>
    <w:rsid w:val="009258ED"/>
    <w:rsid w:val="00925D95"/>
    <w:rsid w:val="009261EB"/>
    <w:rsid w:val="00930A08"/>
    <w:rsid w:val="00932D7B"/>
    <w:rsid w:val="00937B7B"/>
    <w:rsid w:val="0094251D"/>
    <w:rsid w:val="00942FA7"/>
    <w:rsid w:val="00946875"/>
    <w:rsid w:val="0094724E"/>
    <w:rsid w:val="0094726F"/>
    <w:rsid w:val="0095004F"/>
    <w:rsid w:val="0095167A"/>
    <w:rsid w:val="00953AE6"/>
    <w:rsid w:val="009554F6"/>
    <w:rsid w:val="00955739"/>
    <w:rsid w:val="00955A02"/>
    <w:rsid w:val="009561ED"/>
    <w:rsid w:val="00956B67"/>
    <w:rsid w:val="00956D62"/>
    <w:rsid w:val="00957483"/>
    <w:rsid w:val="00960A57"/>
    <w:rsid w:val="00962CDC"/>
    <w:rsid w:val="009640B2"/>
    <w:rsid w:val="009640C3"/>
    <w:rsid w:val="00966637"/>
    <w:rsid w:val="0096702B"/>
    <w:rsid w:val="00971785"/>
    <w:rsid w:val="00977D19"/>
    <w:rsid w:val="009808B2"/>
    <w:rsid w:val="00981A6B"/>
    <w:rsid w:val="009863B7"/>
    <w:rsid w:val="00993A06"/>
    <w:rsid w:val="009979FF"/>
    <w:rsid w:val="009A06D4"/>
    <w:rsid w:val="009A1778"/>
    <w:rsid w:val="009A5976"/>
    <w:rsid w:val="009A5C86"/>
    <w:rsid w:val="009A5F8D"/>
    <w:rsid w:val="009A73A9"/>
    <w:rsid w:val="009B140E"/>
    <w:rsid w:val="009B3D27"/>
    <w:rsid w:val="009B55D0"/>
    <w:rsid w:val="009B5852"/>
    <w:rsid w:val="009C5464"/>
    <w:rsid w:val="009C6AC1"/>
    <w:rsid w:val="009D1093"/>
    <w:rsid w:val="009D221E"/>
    <w:rsid w:val="009D231F"/>
    <w:rsid w:val="009D3F31"/>
    <w:rsid w:val="009D6A15"/>
    <w:rsid w:val="009D6A72"/>
    <w:rsid w:val="009E361D"/>
    <w:rsid w:val="009E3B3A"/>
    <w:rsid w:val="009E4452"/>
    <w:rsid w:val="009E4E28"/>
    <w:rsid w:val="009E5528"/>
    <w:rsid w:val="009E7743"/>
    <w:rsid w:val="009F4739"/>
    <w:rsid w:val="009F54B1"/>
    <w:rsid w:val="00A0013E"/>
    <w:rsid w:val="00A029A8"/>
    <w:rsid w:val="00A10088"/>
    <w:rsid w:val="00A10589"/>
    <w:rsid w:val="00A1112E"/>
    <w:rsid w:val="00A12DE5"/>
    <w:rsid w:val="00A13A53"/>
    <w:rsid w:val="00A14BD6"/>
    <w:rsid w:val="00A165CC"/>
    <w:rsid w:val="00A20719"/>
    <w:rsid w:val="00A2114D"/>
    <w:rsid w:val="00A22288"/>
    <w:rsid w:val="00A24430"/>
    <w:rsid w:val="00A255DF"/>
    <w:rsid w:val="00A2739E"/>
    <w:rsid w:val="00A33486"/>
    <w:rsid w:val="00A349C3"/>
    <w:rsid w:val="00A35073"/>
    <w:rsid w:val="00A35D2C"/>
    <w:rsid w:val="00A36589"/>
    <w:rsid w:val="00A4064D"/>
    <w:rsid w:val="00A421DC"/>
    <w:rsid w:val="00A44BE4"/>
    <w:rsid w:val="00A44BFE"/>
    <w:rsid w:val="00A510CF"/>
    <w:rsid w:val="00A52344"/>
    <w:rsid w:val="00A52BDE"/>
    <w:rsid w:val="00A5345A"/>
    <w:rsid w:val="00A53891"/>
    <w:rsid w:val="00A62F49"/>
    <w:rsid w:val="00A67DFF"/>
    <w:rsid w:val="00A745FB"/>
    <w:rsid w:val="00A7625E"/>
    <w:rsid w:val="00A775D1"/>
    <w:rsid w:val="00A81426"/>
    <w:rsid w:val="00A82ACB"/>
    <w:rsid w:val="00A83BCE"/>
    <w:rsid w:val="00A84FCF"/>
    <w:rsid w:val="00A87A35"/>
    <w:rsid w:val="00A9184A"/>
    <w:rsid w:val="00A92F01"/>
    <w:rsid w:val="00A969F5"/>
    <w:rsid w:val="00AA115B"/>
    <w:rsid w:val="00AA4EFF"/>
    <w:rsid w:val="00AA79BE"/>
    <w:rsid w:val="00AB124F"/>
    <w:rsid w:val="00AB1709"/>
    <w:rsid w:val="00AB2725"/>
    <w:rsid w:val="00AB3685"/>
    <w:rsid w:val="00AB68D9"/>
    <w:rsid w:val="00AC0884"/>
    <w:rsid w:val="00AC1BC3"/>
    <w:rsid w:val="00AC2443"/>
    <w:rsid w:val="00AC25DB"/>
    <w:rsid w:val="00AC28CF"/>
    <w:rsid w:val="00AC3202"/>
    <w:rsid w:val="00AC43D0"/>
    <w:rsid w:val="00AC53F2"/>
    <w:rsid w:val="00AC5900"/>
    <w:rsid w:val="00AD01E9"/>
    <w:rsid w:val="00AD1A95"/>
    <w:rsid w:val="00AD59D1"/>
    <w:rsid w:val="00AD7C6E"/>
    <w:rsid w:val="00AE41B8"/>
    <w:rsid w:val="00AF0701"/>
    <w:rsid w:val="00AF20D4"/>
    <w:rsid w:val="00AF362A"/>
    <w:rsid w:val="00AF3B7A"/>
    <w:rsid w:val="00AF5889"/>
    <w:rsid w:val="00AF601E"/>
    <w:rsid w:val="00AF6AF2"/>
    <w:rsid w:val="00B029E1"/>
    <w:rsid w:val="00B037B6"/>
    <w:rsid w:val="00B071BF"/>
    <w:rsid w:val="00B13A8B"/>
    <w:rsid w:val="00B15279"/>
    <w:rsid w:val="00B17218"/>
    <w:rsid w:val="00B21D67"/>
    <w:rsid w:val="00B24C3D"/>
    <w:rsid w:val="00B27745"/>
    <w:rsid w:val="00B3237C"/>
    <w:rsid w:val="00B33A4A"/>
    <w:rsid w:val="00B355A2"/>
    <w:rsid w:val="00B36840"/>
    <w:rsid w:val="00B4285B"/>
    <w:rsid w:val="00B44937"/>
    <w:rsid w:val="00B46397"/>
    <w:rsid w:val="00B469D1"/>
    <w:rsid w:val="00B46A2C"/>
    <w:rsid w:val="00B51A3A"/>
    <w:rsid w:val="00B526F3"/>
    <w:rsid w:val="00B5274B"/>
    <w:rsid w:val="00B5516D"/>
    <w:rsid w:val="00B66375"/>
    <w:rsid w:val="00B6655B"/>
    <w:rsid w:val="00B678EC"/>
    <w:rsid w:val="00B743E6"/>
    <w:rsid w:val="00B77BBF"/>
    <w:rsid w:val="00B802D7"/>
    <w:rsid w:val="00B80561"/>
    <w:rsid w:val="00B806A8"/>
    <w:rsid w:val="00B81CA0"/>
    <w:rsid w:val="00B9116D"/>
    <w:rsid w:val="00B928CE"/>
    <w:rsid w:val="00B97A1D"/>
    <w:rsid w:val="00BA007E"/>
    <w:rsid w:val="00BA5B0F"/>
    <w:rsid w:val="00BB0297"/>
    <w:rsid w:val="00BB4F90"/>
    <w:rsid w:val="00BB6F5A"/>
    <w:rsid w:val="00BB7C85"/>
    <w:rsid w:val="00BB7D6E"/>
    <w:rsid w:val="00BC0A73"/>
    <w:rsid w:val="00BC7B2E"/>
    <w:rsid w:val="00BD08B6"/>
    <w:rsid w:val="00BD2544"/>
    <w:rsid w:val="00BD37A3"/>
    <w:rsid w:val="00BD3CE8"/>
    <w:rsid w:val="00BD4F16"/>
    <w:rsid w:val="00BD5037"/>
    <w:rsid w:val="00BD5EDA"/>
    <w:rsid w:val="00BD7D73"/>
    <w:rsid w:val="00BE09B6"/>
    <w:rsid w:val="00BE136C"/>
    <w:rsid w:val="00BE1617"/>
    <w:rsid w:val="00BE24A8"/>
    <w:rsid w:val="00BE31C4"/>
    <w:rsid w:val="00BE373F"/>
    <w:rsid w:val="00BE56A6"/>
    <w:rsid w:val="00BE5CEF"/>
    <w:rsid w:val="00BE5E51"/>
    <w:rsid w:val="00BE621A"/>
    <w:rsid w:val="00BE6243"/>
    <w:rsid w:val="00BE6293"/>
    <w:rsid w:val="00BE6ECE"/>
    <w:rsid w:val="00BF397F"/>
    <w:rsid w:val="00BF3D60"/>
    <w:rsid w:val="00BF4AED"/>
    <w:rsid w:val="00BF5041"/>
    <w:rsid w:val="00BF75FE"/>
    <w:rsid w:val="00C03F0F"/>
    <w:rsid w:val="00C06A92"/>
    <w:rsid w:val="00C11AD2"/>
    <w:rsid w:val="00C14B4F"/>
    <w:rsid w:val="00C15C15"/>
    <w:rsid w:val="00C22E92"/>
    <w:rsid w:val="00C2361E"/>
    <w:rsid w:val="00C23FB1"/>
    <w:rsid w:val="00C2423B"/>
    <w:rsid w:val="00C24EC1"/>
    <w:rsid w:val="00C256CC"/>
    <w:rsid w:val="00C26E2C"/>
    <w:rsid w:val="00C34343"/>
    <w:rsid w:val="00C401F1"/>
    <w:rsid w:val="00C412E3"/>
    <w:rsid w:val="00C42DCB"/>
    <w:rsid w:val="00C4565A"/>
    <w:rsid w:val="00C506D1"/>
    <w:rsid w:val="00C53EEE"/>
    <w:rsid w:val="00C61FB3"/>
    <w:rsid w:val="00C62637"/>
    <w:rsid w:val="00C637D8"/>
    <w:rsid w:val="00C6382C"/>
    <w:rsid w:val="00C6419D"/>
    <w:rsid w:val="00C64DBB"/>
    <w:rsid w:val="00C65162"/>
    <w:rsid w:val="00C65418"/>
    <w:rsid w:val="00C655CB"/>
    <w:rsid w:val="00C657AA"/>
    <w:rsid w:val="00C663FE"/>
    <w:rsid w:val="00C735A2"/>
    <w:rsid w:val="00C73EC8"/>
    <w:rsid w:val="00C74070"/>
    <w:rsid w:val="00C7549A"/>
    <w:rsid w:val="00C776E1"/>
    <w:rsid w:val="00C82095"/>
    <w:rsid w:val="00C8450B"/>
    <w:rsid w:val="00C86AA4"/>
    <w:rsid w:val="00C958DD"/>
    <w:rsid w:val="00C9705B"/>
    <w:rsid w:val="00C97371"/>
    <w:rsid w:val="00CA2CCB"/>
    <w:rsid w:val="00CA5115"/>
    <w:rsid w:val="00CA53B9"/>
    <w:rsid w:val="00CA581D"/>
    <w:rsid w:val="00CA78D5"/>
    <w:rsid w:val="00CA7D34"/>
    <w:rsid w:val="00CB03BE"/>
    <w:rsid w:val="00CB0623"/>
    <w:rsid w:val="00CB33FB"/>
    <w:rsid w:val="00CB75A8"/>
    <w:rsid w:val="00CC0D68"/>
    <w:rsid w:val="00CC23EB"/>
    <w:rsid w:val="00CC27CA"/>
    <w:rsid w:val="00CC6D1B"/>
    <w:rsid w:val="00CD1498"/>
    <w:rsid w:val="00CD1584"/>
    <w:rsid w:val="00CD335C"/>
    <w:rsid w:val="00CD416B"/>
    <w:rsid w:val="00CE0C1F"/>
    <w:rsid w:val="00CE1963"/>
    <w:rsid w:val="00CE22F5"/>
    <w:rsid w:val="00CE3F03"/>
    <w:rsid w:val="00CE43FE"/>
    <w:rsid w:val="00CF1BD7"/>
    <w:rsid w:val="00CF25C0"/>
    <w:rsid w:val="00CF27A7"/>
    <w:rsid w:val="00CF2960"/>
    <w:rsid w:val="00CF3BC1"/>
    <w:rsid w:val="00CF7B0C"/>
    <w:rsid w:val="00D0308F"/>
    <w:rsid w:val="00D04E47"/>
    <w:rsid w:val="00D054BA"/>
    <w:rsid w:val="00D07A58"/>
    <w:rsid w:val="00D12275"/>
    <w:rsid w:val="00D128A8"/>
    <w:rsid w:val="00D14CFC"/>
    <w:rsid w:val="00D17648"/>
    <w:rsid w:val="00D200BD"/>
    <w:rsid w:val="00D20658"/>
    <w:rsid w:val="00D215F4"/>
    <w:rsid w:val="00D24C20"/>
    <w:rsid w:val="00D27F2B"/>
    <w:rsid w:val="00D31043"/>
    <w:rsid w:val="00D32BA3"/>
    <w:rsid w:val="00D3570A"/>
    <w:rsid w:val="00D35CA1"/>
    <w:rsid w:val="00D37B98"/>
    <w:rsid w:val="00D451E4"/>
    <w:rsid w:val="00D465EB"/>
    <w:rsid w:val="00D46F95"/>
    <w:rsid w:val="00D50763"/>
    <w:rsid w:val="00D52CD0"/>
    <w:rsid w:val="00D551F5"/>
    <w:rsid w:val="00D55494"/>
    <w:rsid w:val="00D557B7"/>
    <w:rsid w:val="00D762E7"/>
    <w:rsid w:val="00D80FDA"/>
    <w:rsid w:val="00D8127A"/>
    <w:rsid w:val="00D81395"/>
    <w:rsid w:val="00D936B7"/>
    <w:rsid w:val="00D93980"/>
    <w:rsid w:val="00D94615"/>
    <w:rsid w:val="00D9574E"/>
    <w:rsid w:val="00D96FA1"/>
    <w:rsid w:val="00D970E3"/>
    <w:rsid w:val="00DA0CA2"/>
    <w:rsid w:val="00DA0CAC"/>
    <w:rsid w:val="00DA0F79"/>
    <w:rsid w:val="00DA385C"/>
    <w:rsid w:val="00DA38FD"/>
    <w:rsid w:val="00DA4BB9"/>
    <w:rsid w:val="00DA55CE"/>
    <w:rsid w:val="00DA5733"/>
    <w:rsid w:val="00DA6549"/>
    <w:rsid w:val="00DA71ED"/>
    <w:rsid w:val="00DB1DDD"/>
    <w:rsid w:val="00DB46DE"/>
    <w:rsid w:val="00DB65AB"/>
    <w:rsid w:val="00DB7BAB"/>
    <w:rsid w:val="00DC0B49"/>
    <w:rsid w:val="00DC45C1"/>
    <w:rsid w:val="00DC59AB"/>
    <w:rsid w:val="00DC6AF4"/>
    <w:rsid w:val="00DC76B3"/>
    <w:rsid w:val="00DD2989"/>
    <w:rsid w:val="00DD31C2"/>
    <w:rsid w:val="00DD3AF3"/>
    <w:rsid w:val="00DD6ADD"/>
    <w:rsid w:val="00DD7E34"/>
    <w:rsid w:val="00DE3F5B"/>
    <w:rsid w:val="00DE483C"/>
    <w:rsid w:val="00DE5D9F"/>
    <w:rsid w:val="00E01DF2"/>
    <w:rsid w:val="00E01E6E"/>
    <w:rsid w:val="00E02434"/>
    <w:rsid w:val="00E0592D"/>
    <w:rsid w:val="00E07203"/>
    <w:rsid w:val="00E12A82"/>
    <w:rsid w:val="00E13F8D"/>
    <w:rsid w:val="00E15117"/>
    <w:rsid w:val="00E151B7"/>
    <w:rsid w:val="00E171B7"/>
    <w:rsid w:val="00E2262F"/>
    <w:rsid w:val="00E2311C"/>
    <w:rsid w:val="00E24707"/>
    <w:rsid w:val="00E27D36"/>
    <w:rsid w:val="00E30BB6"/>
    <w:rsid w:val="00E30C82"/>
    <w:rsid w:val="00E31992"/>
    <w:rsid w:val="00E41353"/>
    <w:rsid w:val="00E45657"/>
    <w:rsid w:val="00E46115"/>
    <w:rsid w:val="00E47A78"/>
    <w:rsid w:val="00E50375"/>
    <w:rsid w:val="00E525F5"/>
    <w:rsid w:val="00E52980"/>
    <w:rsid w:val="00E56F4F"/>
    <w:rsid w:val="00E603C5"/>
    <w:rsid w:val="00E62278"/>
    <w:rsid w:val="00E70158"/>
    <w:rsid w:val="00E71270"/>
    <w:rsid w:val="00E72148"/>
    <w:rsid w:val="00E728CA"/>
    <w:rsid w:val="00E81C1C"/>
    <w:rsid w:val="00E8787B"/>
    <w:rsid w:val="00E87E9A"/>
    <w:rsid w:val="00E87F9E"/>
    <w:rsid w:val="00E921DD"/>
    <w:rsid w:val="00E933EC"/>
    <w:rsid w:val="00E94FE9"/>
    <w:rsid w:val="00E96443"/>
    <w:rsid w:val="00E965CE"/>
    <w:rsid w:val="00E97753"/>
    <w:rsid w:val="00EA02FF"/>
    <w:rsid w:val="00EA28E4"/>
    <w:rsid w:val="00EA310B"/>
    <w:rsid w:val="00EA378E"/>
    <w:rsid w:val="00EB4BDF"/>
    <w:rsid w:val="00EB7A66"/>
    <w:rsid w:val="00EC0A93"/>
    <w:rsid w:val="00EC1780"/>
    <w:rsid w:val="00EC2AC7"/>
    <w:rsid w:val="00EC5CA0"/>
    <w:rsid w:val="00ED06C3"/>
    <w:rsid w:val="00ED103F"/>
    <w:rsid w:val="00ED36B0"/>
    <w:rsid w:val="00ED5423"/>
    <w:rsid w:val="00ED7457"/>
    <w:rsid w:val="00EE214F"/>
    <w:rsid w:val="00EF2F55"/>
    <w:rsid w:val="00EF3E1D"/>
    <w:rsid w:val="00EF44FF"/>
    <w:rsid w:val="00EF48DC"/>
    <w:rsid w:val="00EF4AB3"/>
    <w:rsid w:val="00EF54B5"/>
    <w:rsid w:val="00EF77A2"/>
    <w:rsid w:val="00EF782B"/>
    <w:rsid w:val="00F019D5"/>
    <w:rsid w:val="00F019E2"/>
    <w:rsid w:val="00F032B2"/>
    <w:rsid w:val="00F060D6"/>
    <w:rsid w:val="00F075EF"/>
    <w:rsid w:val="00F103A5"/>
    <w:rsid w:val="00F12A26"/>
    <w:rsid w:val="00F1541A"/>
    <w:rsid w:val="00F167BD"/>
    <w:rsid w:val="00F176C2"/>
    <w:rsid w:val="00F17D11"/>
    <w:rsid w:val="00F208A8"/>
    <w:rsid w:val="00F22819"/>
    <w:rsid w:val="00F25216"/>
    <w:rsid w:val="00F2634A"/>
    <w:rsid w:val="00F26CC9"/>
    <w:rsid w:val="00F27BB5"/>
    <w:rsid w:val="00F3127A"/>
    <w:rsid w:val="00F31470"/>
    <w:rsid w:val="00F32AC4"/>
    <w:rsid w:val="00F3578E"/>
    <w:rsid w:val="00F37A1C"/>
    <w:rsid w:val="00F40133"/>
    <w:rsid w:val="00F40816"/>
    <w:rsid w:val="00F41B81"/>
    <w:rsid w:val="00F438C6"/>
    <w:rsid w:val="00F43C6E"/>
    <w:rsid w:val="00F44992"/>
    <w:rsid w:val="00F45977"/>
    <w:rsid w:val="00F45E51"/>
    <w:rsid w:val="00F46B34"/>
    <w:rsid w:val="00F53A91"/>
    <w:rsid w:val="00F54BB6"/>
    <w:rsid w:val="00F55814"/>
    <w:rsid w:val="00F56BCA"/>
    <w:rsid w:val="00F57282"/>
    <w:rsid w:val="00F57576"/>
    <w:rsid w:val="00F601BD"/>
    <w:rsid w:val="00F60B78"/>
    <w:rsid w:val="00F651AE"/>
    <w:rsid w:val="00F70279"/>
    <w:rsid w:val="00F7455E"/>
    <w:rsid w:val="00F7630E"/>
    <w:rsid w:val="00F80538"/>
    <w:rsid w:val="00F80CD2"/>
    <w:rsid w:val="00F81086"/>
    <w:rsid w:val="00F810CD"/>
    <w:rsid w:val="00F81B6A"/>
    <w:rsid w:val="00F87122"/>
    <w:rsid w:val="00F87189"/>
    <w:rsid w:val="00F87E75"/>
    <w:rsid w:val="00F87ED2"/>
    <w:rsid w:val="00F91DDC"/>
    <w:rsid w:val="00F94BFB"/>
    <w:rsid w:val="00F95CBF"/>
    <w:rsid w:val="00F96BB1"/>
    <w:rsid w:val="00FA0F87"/>
    <w:rsid w:val="00FA1CCF"/>
    <w:rsid w:val="00FA33B3"/>
    <w:rsid w:val="00FA5D8E"/>
    <w:rsid w:val="00FA7531"/>
    <w:rsid w:val="00FB1B6C"/>
    <w:rsid w:val="00FB2CF2"/>
    <w:rsid w:val="00FB2FC0"/>
    <w:rsid w:val="00FB3735"/>
    <w:rsid w:val="00FC192D"/>
    <w:rsid w:val="00FC6E97"/>
    <w:rsid w:val="00FC7C4C"/>
    <w:rsid w:val="00FD33AF"/>
    <w:rsid w:val="00FD3FFC"/>
    <w:rsid w:val="00FD59B2"/>
    <w:rsid w:val="00FD79B1"/>
    <w:rsid w:val="00FD7E64"/>
    <w:rsid w:val="00FE1257"/>
    <w:rsid w:val="00FE503A"/>
    <w:rsid w:val="00FE7A13"/>
    <w:rsid w:val="00FF3F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style="mso-width-relative:margin;mso-height-relative:margin" strokecolor="#00aecd">
      <v:stroke endarrow="oval" endarrowwidth="narrow" endarrowlength="short" color="#00aecd"/>
    </o:shapedefaults>
    <o:shapelayout v:ext="edit">
      <o:idmap v:ext="edit" data="2"/>
    </o:shapelayout>
  </w:shapeDefaults>
  <w:decimalSymbol w:val="."/>
  <w:listSeparator w:val=","/>
  <w14:docId w14:val="4935A19F"/>
  <w15:docId w15:val="{4E213D09-32F6-4799-8DA1-317D566D8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823"/>
    <w:pPr>
      <w:spacing w:after="200" w:line="276" w:lineRule="auto"/>
    </w:pPr>
    <w:rPr>
      <w:rFonts w:ascii="Acer Foco" w:hAnsi="Acer Foco"/>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19D5"/>
    <w:pPr>
      <w:tabs>
        <w:tab w:val="center" w:pos="4680"/>
        <w:tab w:val="right" w:pos="9360"/>
      </w:tabs>
      <w:spacing w:after="0" w:line="240" w:lineRule="auto"/>
    </w:pPr>
  </w:style>
  <w:style w:type="character" w:customStyle="1" w:styleId="HeaderChar">
    <w:name w:val="Header Char"/>
    <w:link w:val="Header"/>
    <w:uiPriority w:val="99"/>
    <w:rsid w:val="00F019D5"/>
    <w:rPr>
      <w:rFonts w:ascii="Acer Foco" w:hAnsi="Acer Foco"/>
    </w:rPr>
  </w:style>
  <w:style w:type="paragraph" w:styleId="Footer">
    <w:name w:val="footer"/>
    <w:basedOn w:val="Normal"/>
    <w:link w:val="FooterChar"/>
    <w:uiPriority w:val="99"/>
    <w:unhideWhenUsed/>
    <w:rsid w:val="00F019D5"/>
    <w:pPr>
      <w:tabs>
        <w:tab w:val="center" w:pos="4680"/>
        <w:tab w:val="right" w:pos="9360"/>
      </w:tabs>
      <w:spacing w:after="0" w:line="240" w:lineRule="auto"/>
    </w:pPr>
  </w:style>
  <w:style w:type="character" w:customStyle="1" w:styleId="FooterChar">
    <w:name w:val="Footer Char"/>
    <w:link w:val="Footer"/>
    <w:uiPriority w:val="99"/>
    <w:rsid w:val="00F019D5"/>
    <w:rPr>
      <w:rFonts w:ascii="Acer Foco" w:hAnsi="Acer Foco"/>
    </w:rPr>
  </w:style>
  <w:style w:type="paragraph" w:styleId="BalloonText">
    <w:name w:val="Balloon Text"/>
    <w:basedOn w:val="Normal"/>
    <w:link w:val="BalloonTextChar"/>
    <w:uiPriority w:val="99"/>
    <w:semiHidden/>
    <w:unhideWhenUsed/>
    <w:rsid w:val="00F019D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19D5"/>
    <w:rPr>
      <w:rFonts w:ascii="Tahoma" w:hAnsi="Tahoma" w:cs="Tahoma"/>
      <w:sz w:val="16"/>
      <w:szCs w:val="16"/>
    </w:rPr>
  </w:style>
  <w:style w:type="table" w:styleId="TableGrid">
    <w:name w:val="Table Grid"/>
    <w:basedOn w:val="TableNormal"/>
    <w:uiPriority w:val="59"/>
    <w:rsid w:val="004847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Before3pt">
    <w:name w:val="Style Before:  3 pt"/>
    <w:basedOn w:val="Normal"/>
    <w:link w:val="StyleBefore3pt0"/>
    <w:rsid w:val="00F7455E"/>
    <w:pPr>
      <w:spacing w:before="60" w:after="0" w:line="240" w:lineRule="auto"/>
    </w:pPr>
    <w:rPr>
      <w:rFonts w:ascii="Frutiger Roman" w:hAnsi="Frutiger Roman"/>
      <w:szCs w:val="20"/>
      <w:lang w:val="en-GB" w:eastAsia="en-US"/>
    </w:rPr>
  </w:style>
  <w:style w:type="paragraph" w:styleId="List">
    <w:name w:val="List"/>
    <w:link w:val="ListChar"/>
    <w:rsid w:val="00F7455E"/>
    <w:pPr>
      <w:numPr>
        <w:numId w:val="3"/>
      </w:numPr>
      <w:tabs>
        <w:tab w:val="clear" w:pos="468"/>
        <w:tab w:val="num" w:pos="252"/>
      </w:tabs>
      <w:spacing w:line="200" w:lineRule="auto"/>
      <w:ind w:left="255" w:hanging="181"/>
    </w:pPr>
    <w:rPr>
      <w:rFonts w:ascii="Veto Com" w:hAnsi="Veto Com"/>
      <w:color w:val="FFFFFF"/>
      <w:sz w:val="10"/>
      <w:szCs w:val="12"/>
      <w:lang w:eastAsia="en-US"/>
    </w:rPr>
  </w:style>
  <w:style w:type="character" w:customStyle="1" w:styleId="StyleBefore3pt0">
    <w:name w:val="Style Before:  3 pt 字元"/>
    <w:link w:val="StyleBefore3pt"/>
    <w:rsid w:val="00F7455E"/>
    <w:rPr>
      <w:rFonts w:ascii="Frutiger Roman" w:eastAsia="新細明體" w:hAnsi="Frutiger Roman" w:cs="Times New Roman"/>
      <w:szCs w:val="20"/>
      <w:lang w:val="en-GB" w:eastAsia="en-US"/>
    </w:rPr>
  </w:style>
  <w:style w:type="character" w:customStyle="1" w:styleId="ListChar">
    <w:name w:val="List Char"/>
    <w:link w:val="List"/>
    <w:rsid w:val="00F7455E"/>
    <w:rPr>
      <w:rFonts w:ascii="Veto Com" w:eastAsia="新細明體" w:hAnsi="Veto Com" w:cs="Times New Roman"/>
      <w:color w:val="FFFFFF"/>
      <w:sz w:val="10"/>
      <w:szCs w:val="12"/>
      <w:lang w:eastAsia="en-US"/>
    </w:rPr>
  </w:style>
  <w:style w:type="paragraph" w:customStyle="1" w:styleId="Body2">
    <w:name w:val="Body2"/>
    <w:basedOn w:val="StyleBefore3pt"/>
    <w:link w:val="Body20"/>
    <w:rsid w:val="00F7455E"/>
    <w:pPr>
      <w:spacing w:before="0" w:line="200" w:lineRule="auto"/>
    </w:pPr>
    <w:rPr>
      <w:rFonts w:ascii="Veto Com" w:hAnsi="Veto Com"/>
      <w:sz w:val="12"/>
      <w:szCs w:val="12"/>
      <w:lang w:eastAsia="zh-TW"/>
    </w:rPr>
  </w:style>
  <w:style w:type="character" w:customStyle="1" w:styleId="Body20">
    <w:name w:val="Body2 字元"/>
    <w:link w:val="Body2"/>
    <w:rsid w:val="00F7455E"/>
    <w:rPr>
      <w:rFonts w:ascii="Veto Com" w:eastAsia="新細明體" w:hAnsi="Veto Com" w:cs="Times New Roman"/>
      <w:sz w:val="12"/>
      <w:szCs w:val="12"/>
      <w:lang w:val="en-GB"/>
    </w:rPr>
  </w:style>
  <w:style w:type="paragraph" w:customStyle="1" w:styleId="notelist">
    <w:name w:val="note list"/>
    <w:basedOn w:val="StyleBefore3pt"/>
    <w:rsid w:val="00F7455E"/>
    <w:pPr>
      <w:numPr>
        <w:numId w:val="2"/>
      </w:numPr>
      <w:tabs>
        <w:tab w:val="clear" w:pos="720"/>
        <w:tab w:val="num" w:pos="360"/>
      </w:tabs>
      <w:spacing w:before="0" w:line="200" w:lineRule="auto"/>
      <w:ind w:left="198" w:hanging="181"/>
    </w:pPr>
    <w:rPr>
      <w:rFonts w:ascii="Veto Com" w:hAnsi="Veto Com"/>
      <w:sz w:val="10"/>
      <w:szCs w:val="10"/>
      <w:lang w:val="en-US" w:eastAsia="zh-TW"/>
    </w:rPr>
  </w:style>
  <w:style w:type="paragraph" w:customStyle="1" w:styleId="Notelist2">
    <w:name w:val="Note list 2"/>
    <w:basedOn w:val="Normal"/>
    <w:rsid w:val="00F7455E"/>
    <w:pPr>
      <w:spacing w:after="0" w:line="200" w:lineRule="auto"/>
    </w:pPr>
    <w:rPr>
      <w:rFonts w:ascii="Veto Com" w:hAnsi="Veto Com"/>
      <w:sz w:val="10"/>
      <w:szCs w:val="10"/>
    </w:rPr>
  </w:style>
  <w:style w:type="paragraph" w:styleId="ListParagraph">
    <w:name w:val="List Paragraph"/>
    <w:basedOn w:val="Normal"/>
    <w:uiPriority w:val="34"/>
    <w:qFormat/>
    <w:rsid w:val="003C64DE"/>
    <w:pPr>
      <w:ind w:left="720"/>
      <w:contextualSpacing/>
    </w:pPr>
  </w:style>
  <w:style w:type="paragraph" w:customStyle="1" w:styleId="softwarelist">
    <w:name w:val="software list"/>
    <w:basedOn w:val="Normal"/>
    <w:rsid w:val="002B60E1"/>
    <w:pPr>
      <w:numPr>
        <w:numId w:val="11"/>
      </w:numPr>
      <w:tabs>
        <w:tab w:val="clear" w:pos="1080"/>
      </w:tabs>
      <w:spacing w:before="20" w:after="0" w:line="240" w:lineRule="auto"/>
      <w:ind w:left="222" w:hanging="138"/>
    </w:pPr>
    <w:rPr>
      <w:rFonts w:ascii="Frutiger Roman" w:hAnsi="Frutiger Roman"/>
      <w:sz w:val="12"/>
      <w:szCs w:val="12"/>
      <w:lang w:val="pt-PT"/>
    </w:rPr>
  </w:style>
  <w:style w:type="character" w:styleId="Hyperlink">
    <w:name w:val="Hyperlink"/>
    <w:uiPriority w:val="99"/>
    <w:unhideWhenUsed/>
    <w:rsid w:val="00801011"/>
    <w:rPr>
      <w:color w:val="0000FF"/>
      <w:u w:val="single"/>
    </w:rPr>
  </w:style>
  <w:style w:type="character" w:styleId="CommentReference">
    <w:name w:val="annotation reference"/>
    <w:uiPriority w:val="99"/>
    <w:semiHidden/>
    <w:unhideWhenUsed/>
    <w:rsid w:val="000979E1"/>
    <w:rPr>
      <w:sz w:val="18"/>
      <w:szCs w:val="18"/>
    </w:rPr>
  </w:style>
  <w:style w:type="paragraph" w:styleId="CommentText">
    <w:name w:val="annotation text"/>
    <w:basedOn w:val="Normal"/>
    <w:link w:val="CommentTextChar"/>
    <w:uiPriority w:val="99"/>
    <w:semiHidden/>
    <w:unhideWhenUsed/>
    <w:rsid w:val="000979E1"/>
  </w:style>
  <w:style w:type="character" w:customStyle="1" w:styleId="CommentTextChar">
    <w:name w:val="Comment Text Char"/>
    <w:link w:val="CommentText"/>
    <w:uiPriority w:val="99"/>
    <w:semiHidden/>
    <w:rsid w:val="000979E1"/>
    <w:rPr>
      <w:rFonts w:ascii="Acer Foco" w:hAnsi="Acer Foco"/>
      <w:sz w:val="22"/>
      <w:szCs w:val="22"/>
    </w:rPr>
  </w:style>
  <w:style w:type="paragraph" w:styleId="CommentSubject">
    <w:name w:val="annotation subject"/>
    <w:basedOn w:val="CommentText"/>
    <w:next w:val="CommentText"/>
    <w:link w:val="CommentSubjectChar"/>
    <w:uiPriority w:val="99"/>
    <w:semiHidden/>
    <w:unhideWhenUsed/>
    <w:rsid w:val="000979E1"/>
    <w:rPr>
      <w:b/>
      <w:bCs/>
    </w:rPr>
  </w:style>
  <w:style w:type="character" w:customStyle="1" w:styleId="CommentSubjectChar">
    <w:name w:val="Comment Subject Char"/>
    <w:link w:val="CommentSubject"/>
    <w:uiPriority w:val="99"/>
    <w:semiHidden/>
    <w:rsid w:val="000979E1"/>
    <w:rPr>
      <w:rFonts w:ascii="Acer Foco" w:hAnsi="Acer Foco"/>
      <w:b/>
      <w:bCs/>
      <w:sz w:val="22"/>
      <w:szCs w:val="22"/>
    </w:rPr>
  </w:style>
  <w:style w:type="paragraph" w:customStyle="1" w:styleId="a">
    <w:name w:val="[基本段落]"/>
    <w:basedOn w:val="Normal"/>
    <w:uiPriority w:val="99"/>
    <w:rsid w:val="008275EA"/>
    <w:pPr>
      <w:widowControl w:val="0"/>
      <w:autoSpaceDE w:val="0"/>
      <w:autoSpaceDN w:val="0"/>
      <w:adjustRightInd w:val="0"/>
      <w:spacing w:after="0" w:line="288" w:lineRule="auto"/>
      <w:textAlignment w:val="center"/>
    </w:pPr>
    <w:rPr>
      <w:rFonts w:ascii="Minion Pro" w:hAnsi="Minion Pro" w:cs="Minion Pro"/>
      <w:color w:val="000000"/>
      <w:sz w:val="24"/>
      <w:szCs w:val="24"/>
      <w:lang w:val="en-GB"/>
    </w:rPr>
  </w:style>
  <w:style w:type="character" w:styleId="Strong">
    <w:name w:val="Strong"/>
    <w:uiPriority w:val="22"/>
    <w:qFormat/>
    <w:rsid w:val="00A9184A"/>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0437">
      <w:bodyDiv w:val="1"/>
      <w:marLeft w:val="0"/>
      <w:marRight w:val="0"/>
      <w:marTop w:val="0"/>
      <w:marBottom w:val="0"/>
      <w:divBdr>
        <w:top w:val="none" w:sz="0" w:space="0" w:color="auto"/>
        <w:left w:val="none" w:sz="0" w:space="0" w:color="auto"/>
        <w:bottom w:val="none" w:sz="0" w:space="0" w:color="auto"/>
        <w:right w:val="none" w:sz="0" w:space="0" w:color="auto"/>
      </w:divBdr>
    </w:div>
    <w:div w:id="42100586">
      <w:bodyDiv w:val="1"/>
      <w:marLeft w:val="0"/>
      <w:marRight w:val="0"/>
      <w:marTop w:val="0"/>
      <w:marBottom w:val="0"/>
      <w:divBdr>
        <w:top w:val="none" w:sz="0" w:space="0" w:color="auto"/>
        <w:left w:val="none" w:sz="0" w:space="0" w:color="auto"/>
        <w:bottom w:val="none" w:sz="0" w:space="0" w:color="auto"/>
        <w:right w:val="none" w:sz="0" w:space="0" w:color="auto"/>
      </w:divBdr>
      <w:divsChild>
        <w:div w:id="1291667905">
          <w:marLeft w:val="0"/>
          <w:marRight w:val="0"/>
          <w:marTop w:val="0"/>
          <w:marBottom w:val="0"/>
          <w:divBdr>
            <w:top w:val="none" w:sz="0" w:space="0" w:color="auto"/>
            <w:left w:val="none" w:sz="0" w:space="0" w:color="auto"/>
            <w:bottom w:val="none" w:sz="0" w:space="0" w:color="auto"/>
            <w:right w:val="none" w:sz="0" w:space="0" w:color="auto"/>
          </w:divBdr>
          <w:divsChild>
            <w:div w:id="721102859">
              <w:marLeft w:val="0"/>
              <w:marRight w:val="0"/>
              <w:marTop w:val="0"/>
              <w:marBottom w:val="0"/>
              <w:divBdr>
                <w:top w:val="none" w:sz="0" w:space="0" w:color="auto"/>
                <w:left w:val="none" w:sz="0" w:space="0" w:color="auto"/>
                <w:bottom w:val="none" w:sz="0" w:space="0" w:color="auto"/>
                <w:right w:val="none" w:sz="0" w:space="0" w:color="auto"/>
              </w:divBdr>
              <w:divsChild>
                <w:div w:id="1519469117">
                  <w:marLeft w:val="0"/>
                  <w:marRight w:val="0"/>
                  <w:marTop w:val="0"/>
                  <w:marBottom w:val="0"/>
                  <w:divBdr>
                    <w:top w:val="none" w:sz="0" w:space="0" w:color="auto"/>
                    <w:left w:val="none" w:sz="0" w:space="0" w:color="auto"/>
                    <w:bottom w:val="none" w:sz="0" w:space="0" w:color="auto"/>
                    <w:right w:val="none" w:sz="0" w:space="0" w:color="auto"/>
                  </w:divBdr>
                  <w:divsChild>
                    <w:div w:id="401553">
                      <w:marLeft w:val="0"/>
                      <w:marRight w:val="0"/>
                      <w:marTop w:val="0"/>
                      <w:marBottom w:val="0"/>
                      <w:divBdr>
                        <w:top w:val="none" w:sz="0" w:space="0" w:color="auto"/>
                        <w:left w:val="none" w:sz="0" w:space="0" w:color="auto"/>
                        <w:bottom w:val="none" w:sz="0" w:space="0" w:color="auto"/>
                        <w:right w:val="none" w:sz="0" w:space="0" w:color="auto"/>
                      </w:divBdr>
                      <w:divsChild>
                        <w:div w:id="2075737416">
                          <w:marLeft w:val="0"/>
                          <w:marRight w:val="0"/>
                          <w:marTop w:val="0"/>
                          <w:marBottom w:val="0"/>
                          <w:divBdr>
                            <w:top w:val="none" w:sz="0" w:space="0" w:color="auto"/>
                            <w:left w:val="none" w:sz="0" w:space="0" w:color="auto"/>
                            <w:bottom w:val="none" w:sz="0" w:space="0" w:color="auto"/>
                            <w:right w:val="none" w:sz="0" w:space="0" w:color="auto"/>
                          </w:divBdr>
                          <w:divsChild>
                            <w:div w:id="1014920834">
                              <w:marLeft w:val="0"/>
                              <w:marRight w:val="0"/>
                              <w:marTop w:val="0"/>
                              <w:marBottom w:val="0"/>
                              <w:divBdr>
                                <w:top w:val="none" w:sz="0" w:space="0" w:color="auto"/>
                                <w:left w:val="none" w:sz="0" w:space="0" w:color="auto"/>
                                <w:bottom w:val="none" w:sz="0" w:space="0" w:color="auto"/>
                                <w:right w:val="none" w:sz="0" w:space="0" w:color="auto"/>
                              </w:divBdr>
                              <w:divsChild>
                                <w:div w:id="51853938">
                                  <w:marLeft w:val="0"/>
                                  <w:marRight w:val="0"/>
                                  <w:marTop w:val="0"/>
                                  <w:marBottom w:val="0"/>
                                  <w:divBdr>
                                    <w:top w:val="none" w:sz="0" w:space="0" w:color="auto"/>
                                    <w:left w:val="none" w:sz="0" w:space="0" w:color="auto"/>
                                    <w:bottom w:val="none" w:sz="0" w:space="0" w:color="auto"/>
                                    <w:right w:val="none" w:sz="0" w:space="0" w:color="auto"/>
                                  </w:divBdr>
                                  <w:divsChild>
                                    <w:div w:id="1553227369">
                                      <w:marLeft w:val="0"/>
                                      <w:marRight w:val="0"/>
                                      <w:marTop w:val="0"/>
                                      <w:marBottom w:val="0"/>
                                      <w:divBdr>
                                        <w:top w:val="none" w:sz="0" w:space="0" w:color="auto"/>
                                        <w:left w:val="none" w:sz="0" w:space="0" w:color="auto"/>
                                        <w:bottom w:val="none" w:sz="0" w:space="0" w:color="auto"/>
                                        <w:right w:val="none" w:sz="0" w:space="0" w:color="auto"/>
                                      </w:divBdr>
                                      <w:divsChild>
                                        <w:div w:id="1064837712">
                                          <w:marLeft w:val="0"/>
                                          <w:marRight w:val="0"/>
                                          <w:marTop w:val="0"/>
                                          <w:marBottom w:val="0"/>
                                          <w:divBdr>
                                            <w:top w:val="none" w:sz="0" w:space="0" w:color="auto"/>
                                            <w:left w:val="none" w:sz="0" w:space="0" w:color="auto"/>
                                            <w:bottom w:val="none" w:sz="0" w:space="0" w:color="auto"/>
                                            <w:right w:val="none" w:sz="0" w:space="0" w:color="auto"/>
                                          </w:divBdr>
                                          <w:divsChild>
                                            <w:div w:id="56099441">
                                              <w:marLeft w:val="0"/>
                                              <w:marRight w:val="0"/>
                                              <w:marTop w:val="0"/>
                                              <w:marBottom w:val="0"/>
                                              <w:divBdr>
                                                <w:top w:val="none" w:sz="0" w:space="0" w:color="auto"/>
                                                <w:left w:val="none" w:sz="0" w:space="0" w:color="auto"/>
                                                <w:bottom w:val="none" w:sz="0" w:space="0" w:color="auto"/>
                                                <w:right w:val="none" w:sz="0" w:space="0" w:color="auto"/>
                                              </w:divBdr>
                                              <w:divsChild>
                                                <w:div w:id="1580670738">
                                                  <w:marLeft w:val="0"/>
                                                  <w:marRight w:val="0"/>
                                                  <w:marTop w:val="0"/>
                                                  <w:marBottom w:val="0"/>
                                                  <w:divBdr>
                                                    <w:top w:val="none" w:sz="0" w:space="0" w:color="auto"/>
                                                    <w:left w:val="none" w:sz="0" w:space="0" w:color="auto"/>
                                                    <w:bottom w:val="none" w:sz="0" w:space="0" w:color="auto"/>
                                                    <w:right w:val="none" w:sz="0" w:space="0" w:color="auto"/>
                                                  </w:divBdr>
                                                  <w:divsChild>
                                                    <w:div w:id="750540351">
                                                      <w:marLeft w:val="0"/>
                                                      <w:marRight w:val="0"/>
                                                      <w:marTop w:val="0"/>
                                                      <w:marBottom w:val="0"/>
                                                      <w:divBdr>
                                                        <w:top w:val="none" w:sz="0" w:space="0" w:color="auto"/>
                                                        <w:left w:val="none" w:sz="0" w:space="0" w:color="auto"/>
                                                        <w:bottom w:val="none" w:sz="0" w:space="0" w:color="auto"/>
                                                        <w:right w:val="none" w:sz="0" w:space="0" w:color="auto"/>
                                                      </w:divBdr>
                                                      <w:divsChild>
                                                        <w:div w:id="1534537442">
                                                          <w:marLeft w:val="0"/>
                                                          <w:marRight w:val="0"/>
                                                          <w:marTop w:val="0"/>
                                                          <w:marBottom w:val="0"/>
                                                          <w:divBdr>
                                                            <w:top w:val="none" w:sz="0" w:space="0" w:color="auto"/>
                                                            <w:left w:val="none" w:sz="0" w:space="0" w:color="auto"/>
                                                            <w:bottom w:val="none" w:sz="0" w:space="0" w:color="auto"/>
                                                            <w:right w:val="none" w:sz="0" w:space="0" w:color="auto"/>
                                                          </w:divBdr>
                                                          <w:divsChild>
                                                            <w:div w:id="1708262549">
                                                              <w:marLeft w:val="0"/>
                                                              <w:marRight w:val="0"/>
                                                              <w:marTop w:val="0"/>
                                                              <w:marBottom w:val="0"/>
                                                              <w:divBdr>
                                                                <w:top w:val="none" w:sz="0" w:space="0" w:color="auto"/>
                                                                <w:left w:val="none" w:sz="0" w:space="0" w:color="auto"/>
                                                                <w:bottom w:val="none" w:sz="0" w:space="0" w:color="auto"/>
                                                                <w:right w:val="none" w:sz="0" w:space="0" w:color="auto"/>
                                                              </w:divBdr>
                                                              <w:divsChild>
                                                                <w:div w:id="1311012741">
                                                                  <w:marLeft w:val="0"/>
                                                                  <w:marRight w:val="0"/>
                                                                  <w:marTop w:val="0"/>
                                                                  <w:marBottom w:val="0"/>
                                                                  <w:divBdr>
                                                                    <w:top w:val="none" w:sz="0" w:space="0" w:color="auto"/>
                                                                    <w:left w:val="none" w:sz="0" w:space="0" w:color="auto"/>
                                                                    <w:bottom w:val="none" w:sz="0" w:space="0" w:color="auto"/>
                                                                    <w:right w:val="none" w:sz="0" w:space="0" w:color="auto"/>
                                                                  </w:divBdr>
                                                                  <w:divsChild>
                                                                    <w:div w:id="274989915">
                                                                      <w:marLeft w:val="0"/>
                                                                      <w:marRight w:val="0"/>
                                                                      <w:marTop w:val="0"/>
                                                                      <w:marBottom w:val="0"/>
                                                                      <w:divBdr>
                                                                        <w:top w:val="none" w:sz="0" w:space="0" w:color="auto"/>
                                                                        <w:left w:val="none" w:sz="0" w:space="0" w:color="auto"/>
                                                                        <w:bottom w:val="none" w:sz="0" w:space="0" w:color="auto"/>
                                                                        <w:right w:val="none" w:sz="0" w:space="0" w:color="auto"/>
                                                                      </w:divBdr>
                                                                    </w:div>
                                                                    <w:div w:id="115749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76639200">
      <w:bodyDiv w:val="1"/>
      <w:marLeft w:val="0"/>
      <w:marRight w:val="0"/>
      <w:marTop w:val="0"/>
      <w:marBottom w:val="0"/>
      <w:divBdr>
        <w:top w:val="none" w:sz="0" w:space="0" w:color="auto"/>
        <w:left w:val="none" w:sz="0" w:space="0" w:color="auto"/>
        <w:bottom w:val="none" w:sz="0" w:space="0" w:color="auto"/>
        <w:right w:val="none" w:sz="0" w:space="0" w:color="auto"/>
      </w:divBdr>
    </w:div>
    <w:div w:id="588465881">
      <w:bodyDiv w:val="1"/>
      <w:marLeft w:val="0"/>
      <w:marRight w:val="0"/>
      <w:marTop w:val="0"/>
      <w:marBottom w:val="0"/>
      <w:divBdr>
        <w:top w:val="none" w:sz="0" w:space="0" w:color="auto"/>
        <w:left w:val="none" w:sz="0" w:space="0" w:color="auto"/>
        <w:bottom w:val="none" w:sz="0" w:space="0" w:color="auto"/>
        <w:right w:val="none" w:sz="0" w:space="0" w:color="auto"/>
      </w:divBdr>
    </w:div>
    <w:div w:id="615597484">
      <w:bodyDiv w:val="1"/>
      <w:marLeft w:val="0"/>
      <w:marRight w:val="0"/>
      <w:marTop w:val="0"/>
      <w:marBottom w:val="0"/>
      <w:divBdr>
        <w:top w:val="none" w:sz="0" w:space="0" w:color="auto"/>
        <w:left w:val="none" w:sz="0" w:space="0" w:color="auto"/>
        <w:bottom w:val="none" w:sz="0" w:space="0" w:color="auto"/>
        <w:right w:val="none" w:sz="0" w:space="0" w:color="auto"/>
      </w:divBdr>
    </w:div>
    <w:div w:id="691227888">
      <w:bodyDiv w:val="1"/>
      <w:marLeft w:val="0"/>
      <w:marRight w:val="0"/>
      <w:marTop w:val="0"/>
      <w:marBottom w:val="0"/>
      <w:divBdr>
        <w:top w:val="none" w:sz="0" w:space="0" w:color="auto"/>
        <w:left w:val="none" w:sz="0" w:space="0" w:color="auto"/>
        <w:bottom w:val="none" w:sz="0" w:space="0" w:color="auto"/>
        <w:right w:val="none" w:sz="0" w:space="0" w:color="auto"/>
      </w:divBdr>
    </w:div>
    <w:div w:id="893006605">
      <w:bodyDiv w:val="1"/>
      <w:marLeft w:val="0"/>
      <w:marRight w:val="0"/>
      <w:marTop w:val="0"/>
      <w:marBottom w:val="0"/>
      <w:divBdr>
        <w:top w:val="none" w:sz="0" w:space="0" w:color="auto"/>
        <w:left w:val="none" w:sz="0" w:space="0" w:color="auto"/>
        <w:bottom w:val="none" w:sz="0" w:space="0" w:color="auto"/>
        <w:right w:val="none" w:sz="0" w:space="0" w:color="auto"/>
      </w:divBdr>
    </w:div>
    <w:div w:id="1173835087">
      <w:bodyDiv w:val="1"/>
      <w:marLeft w:val="0"/>
      <w:marRight w:val="0"/>
      <w:marTop w:val="0"/>
      <w:marBottom w:val="0"/>
      <w:divBdr>
        <w:top w:val="none" w:sz="0" w:space="0" w:color="auto"/>
        <w:left w:val="none" w:sz="0" w:space="0" w:color="auto"/>
        <w:bottom w:val="none" w:sz="0" w:space="0" w:color="auto"/>
        <w:right w:val="none" w:sz="0" w:space="0" w:color="auto"/>
      </w:divBdr>
    </w:div>
    <w:div w:id="1189876369">
      <w:bodyDiv w:val="1"/>
      <w:marLeft w:val="0"/>
      <w:marRight w:val="0"/>
      <w:marTop w:val="0"/>
      <w:marBottom w:val="0"/>
      <w:divBdr>
        <w:top w:val="none" w:sz="0" w:space="0" w:color="auto"/>
        <w:left w:val="none" w:sz="0" w:space="0" w:color="auto"/>
        <w:bottom w:val="none" w:sz="0" w:space="0" w:color="auto"/>
        <w:right w:val="none" w:sz="0" w:space="0" w:color="auto"/>
      </w:divBdr>
    </w:div>
    <w:div w:id="1586038493">
      <w:bodyDiv w:val="1"/>
      <w:marLeft w:val="0"/>
      <w:marRight w:val="0"/>
      <w:marTop w:val="0"/>
      <w:marBottom w:val="0"/>
      <w:divBdr>
        <w:top w:val="none" w:sz="0" w:space="0" w:color="auto"/>
        <w:left w:val="none" w:sz="0" w:space="0" w:color="auto"/>
        <w:bottom w:val="none" w:sz="0" w:space="0" w:color="auto"/>
        <w:right w:val="none" w:sz="0" w:space="0" w:color="auto"/>
      </w:divBdr>
      <w:divsChild>
        <w:div w:id="917596723">
          <w:marLeft w:val="0"/>
          <w:marRight w:val="0"/>
          <w:marTop w:val="0"/>
          <w:marBottom w:val="0"/>
          <w:divBdr>
            <w:top w:val="none" w:sz="0" w:space="0" w:color="auto"/>
            <w:left w:val="none" w:sz="0" w:space="0" w:color="auto"/>
            <w:bottom w:val="none" w:sz="0" w:space="0" w:color="auto"/>
            <w:right w:val="none" w:sz="0" w:space="0" w:color="auto"/>
          </w:divBdr>
          <w:divsChild>
            <w:div w:id="47655743">
              <w:marLeft w:val="0"/>
              <w:marRight w:val="0"/>
              <w:marTop w:val="0"/>
              <w:marBottom w:val="0"/>
              <w:divBdr>
                <w:top w:val="none" w:sz="0" w:space="0" w:color="auto"/>
                <w:left w:val="none" w:sz="0" w:space="0" w:color="auto"/>
                <w:bottom w:val="none" w:sz="0" w:space="0" w:color="auto"/>
                <w:right w:val="none" w:sz="0" w:space="0" w:color="auto"/>
              </w:divBdr>
              <w:divsChild>
                <w:div w:id="2008627621">
                  <w:marLeft w:val="0"/>
                  <w:marRight w:val="0"/>
                  <w:marTop w:val="0"/>
                  <w:marBottom w:val="0"/>
                  <w:divBdr>
                    <w:top w:val="none" w:sz="0" w:space="0" w:color="auto"/>
                    <w:left w:val="none" w:sz="0" w:space="0" w:color="auto"/>
                    <w:bottom w:val="none" w:sz="0" w:space="0" w:color="auto"/>
                    <w:right w:val="none" w:sz="0" w:space="0" w:color="auto"/>
                  </w:divBdr>
                  <w:divsChild>
                    <w:div w:id="1761563834">
                      <w:marLeft w:val="0"/>
                      <w:marRight w:val="0"/>
                      <w:marTop w:val="0"/>
                      <w:marBottom w:val="0"/>
                      <w:divBdr>
                        <w:top w:val="none" w:sz="0" w:space="0" w:color="auto"/>
                        <w:left w:val="none" w:sz="0" w:space="0" w:color="auto"/>
                        <w:bottom w:val="none" w:sz="0" w:space="0" w:color="auto"/>
                        <w:right w:val="none" w:sz="0" w:space="0" w:color="auto"/>
                      </w:divBdr>
                      <w:divsChild>
                        <w:div w:id="1155535092">
                          <w:marLeft w:val="0"/>
                          <w:marRight w:val="0"/>
                          <w:marTop w:val="0"/>
                          <w:marBottom w:val="0"/>
                          <w:divBdr>
                            <w:top w:val="none" w:sz="0" w:space="0" w:color="auto"/>
                            <w:left w:val="none" w:sz="0" w:space="0" w:color="auto"/>
                            <w:bottom w:val="none" w:sz="0" w:space="0" w:color="auto"/>
                            <w:right w:val="none" w:sz="0" w:space="0" w:color="auto"/>
                          </w:divBdr>
                          <w:divsChild>
                            <w:div w:id="1828129154">
                              <w:marLeft w:val="0"/>
                              <w:marRight w:val="0"/>
                              <w:marTop w:val="0"/>
                              <w:marBottom w:val="0"/>
                              <w:divBdr>
                                <w:top w:val="none" w:sz="0" w:space="0" w:color="auto"/>
                                <w:left w:val="none" w:sz="0" w:space="0" w:color="auto"/>
                                <w:bottom w:val="none" w:sz="0" w:space="0" w:color="auto"/>
                                <w:right w:val="none" w:sz="0" w:space="0" w:color="auto"/>
                              </w:divBdr>
                              <w:divsChild>
                                <w:div w:id="1292446315">
                                  <w:marLeft w:val="0"/>
                                  <w:marRight w:val="0"/>
                                  <w:marTop w:val="0"/>
                                  <w:marBottom w:val="0"/>
                                  <w:divBdr>
                                    <w:top w:val="none" w:sz="0" w:space="0" w:color="auto"/>
                                    <w:left w:val="none" w:sz="0" w:space="0" w:color="auto"/>
                                    <w:bottom w:val="none" w:sz="0" w:space="0" w:color="auto"/>
                                    <w:right w:val="none" w:sz="0" w:space="0" w:color="auto"/>
                                  </w:divBdr>
                                  <w:divsChild>
                                    <w:div w:id="1973748344">
                                      <w:marLeft w:val="0"/>
                                      <w:marRight w:val="0"/>
                                      <w:marTop w:val="0"/>
                                      <w:marBottom w:val="0"/>
                                      <w:divBdr>
                                        <w:top w:val="none" w:sz="0" w:space="0" w:color="auto"/>
                                        <w:left w:val="none" w:sz="0" w:space="0" w:color="auto"/>
                                        <w:bottom w:val="none" w:sz="0" w:space="0" w:color="auto"/>
                                        <w:right w:val="none" w:sz="0" w:space="0" w:color="auto"/>
                                      </w:divBdr>
                                      <w:divsChild>
                                        <w:div w:id="1787388124">
                                          <w:marLeft w:val="0"/>
                                          <w:marRight w:val="0"/>
                                          <w:marTop w:val="0"/>
                                          <w:marBottom w:val="0"/>
                                          <w:divBdr>
                                            <w:top w:val="none" w:sz="0" w:space="0" w:color="auto"/>
                                            <w:left w:val="none" w:sz="0" w:space="0" w:color="auto"/>
                                            <w:bottom w:val="none" w:sz="0" w:space="0" w:color="auto"/>
                                            <w:right w:val="none" w:sz="0" w:space="0" w:color="auto"/>
                                          </w:divBdr>
                                          <w:divsChild>
                                            <w:div w:id="1978728908">
                                              <w:marLeft w:val="0"/>
                                              <w:marRight w:val="0"/>
                                              <w:marTop w:val="0"/>
                                              <w:marBottom w:val="0"/>
                                              <w:divBdr>
                                                <w:top w:val="none" w:sz="0" w:space="0" w:color="auto"/>
                                                <w:left w:val="none" w:sz="0" w:space="0" w:color="auto"/>
                                                <w:bottom w:val="none" w:sz="0" w:space="0" w:color="auto"/>
                                                <w:right w:val="none" w:sz="0" w:space="0" w:color="auto"/>
                                              </w:divBdr>
                                              <w:divsChild>
                                                <w:div w:id="682316182">
                                                  <w:marLeft w:val="0"/>
                                                  <w:marRight w:val="0"/>
                                                  <w:marTop w:val="0"/>
                                                  <w:marBottom w:val="0"/>
                                                  <w:divBdr>
                                                    <w:top w:val="none" w:sz="0" w:space="0" w:color="auto"/>
                                                    <w:left w:val="none" w:sz="0" w:space="0" w:color="auto"/>
                                                    <w:bottom w:val="none" w:sz="0" w:space="0" w:color="auto"/>
                                                    <w:right w:val="none" w:sz="0" w:space="0" w:color="auto"/>
                                                  </w:divBdr>
                                                  <w:divsChild>
                                                    <w:div w:id="472136022">
                                                      <w:marLeft w:val="0"/>
                                                      <w:marRight w:val="0"/>
                                                      <w:marTop w:val="0"/>
                                                      <w:marBottom w:val="0"/>
                                                      <w:divBdr>
                                                        <w:top w:val="none" w:sz="0" w:space="0" w:color="auto"/>
                                                        <w:left w:val="none" w:sz="0" w:space="0" w:color="auto"/>
                                                        <w:bottom w:val="none" w:sz="0" w:space="0" w:color="auto"/>
                                                        <w:right w:val="none" w:sz="0" w:space="0" w:color="auto"/>
                                                      </w:divBdr>
                                                      <w:divsChild>
                                                        <w:div w:id="2016421114">
                                                          <w:marLeft w:val="0"/>
                                                          <w:marRight w:val="0"/>
                                                          <w:marTop w:val="0"/>
                                                          <w:marBottom w:val="0"/>
                                                          <w:divBdr>
                                                            <w:top w:val="none" w:sz="0" w:space="0" w:color="auto"/>
                                                            <w:left w:val="none" w:sz="0" w:space="0" w:color="auto"/>
                                                            <w:bottom w:val="none" w:sz="0" w:space="0" w:color="auto"/>
                                                            <w:right w:val="none" w:sz="0" w:space="0" w:color="auto"/>
                                                          </w:divBdr>
                                                          <w:divsChild>
                                                            <w:div w:id="1597900153">
                                                              <w:marLeft w:val="0"/>
                                                              <w:marRight w:val="0"/>
                                                              <w:marTop w:val="0"/>
                                                              <w:marBottom w:val="0"/>
                                                              <w:divBdr>
                                                                <w:top w:val="none" w:sz="0" w:space="0" w:color="auto"/>
                                                                <w:left w:val="none" w:sz="0" w:space="0" w:color="auto"/>
                                                                <w:bottom w:val="none" w:sz="0" w:space="0" w:color="auto"/>
                                                                <w:right w:val="none" w:sz="0" w:space="0" w:color="auto"/>
                                                              </w:divBdr>
                                                              <w:divsChild>
                                                                <w:div w:id="1661496950">
                                                                  <w:marLeft w:val="0"/>
                                                                  <w:marRight w:val="0"/>
                                                                  <w:marTop w:val="0"/>
                                                                  <w:marBottom w:val="0"/>
                                                                  <w:divBdr>
                                                                    <w:top w:val="none" w:sz="0" w:space="0" w:color="auto"/>
                                                                    <w:left w:val="none" w:sz="0" w:space="0" w:color="auto"/>
                                                                    <w:bottom w:val="none" w:sz="0" w:space="0" w:color="auto"/>
                                                                    <w:right w:val="none" w:sz="0" w:space="0" w:color="auto"/>
                                                                  </w:divBdr>
                                                                  <w:divsChild>
                                                                    <w:div w:id="118208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72777006">
      <w:bodyDiv w:val="1"/>
      <w:marLeft w:val="0"/>
      <w:marRight w:val="0"/>
      <w:marTop w:val="0"/>
      <w:marBottom w:val="0"/>
      <w:divBdr>
        <w:top w:val="none" w:sz="0" w:space="0" w:color="auto"/>
        <w:left w:val="none" w:sz="0" w:space="0" w:color="auto"/>
        <w:bottom w:val="none" w:sz="0" w:space="0" w:color="auto"/>
        <w:right w:val="none" w:sz="0" w:space="0" w:color="auto"/>
      </w:divBdr>
    </w:div>
    <w:div w:id="1962226358">
      <w:bodyDiv w:val="1"/>
      <w:marLeft w:val="0"/>
      <w:marRight w:val="0"/>
      <w:marTop w:val="0"/>
      <w:marBottom w:val="0"/>
      <w:divBdr>
        <w:top w:val="none" w:sz="0" w:space="0" w:color="auto"/>
        <w:left w:val="none" w:sz="0" w:space="0" w:color="auto"/>
        <w:bottom w:val="none" w:sz="0" w:space="0" w:color="auto"/>
        <w:right w:val="none" w:sz="0" w:space="0" w:color="auto"/>
      </w:divBdr>
    </w:div>
    <w:div w:id="2080664566">
      <w:bodyDiv w:val="1"/>
      <w:marLeft w:val="0"/>
      <w:marRight w:val="0"/>
      <w:marTop w:val="0"/>
      <w:marBottom w:val="0"/>
      <w:divBdr>
        <w:top w:val="none" w:sz="0" w:space="0" w:color="auto"/>
        <w:left w:val="none" w:sz="0" w:space="0" w:color="auto"/>
        <w:bottom w:val="none" w:sz="0" w:space="0" w:color="auto"/>
        <w:right w:val="none" w:sz="0" w:space="0" w:color="auto"/>
      </w:divBdr>
    </w:div>
    <w:div w:id="2134397019">
      <w:bodyDiv w:val="1"/>
      <w:marLeft w:val="0"/>
      <w:marRight w:val="0"/>
      <w:marTop w:val="0"/>
      <w:marBottom w:val="0"/>
      <w:divBdr>
        <w:top w:val="none" w:sz="0" w:space="0" w:color="auto"/>
        <w:left w:val="none" w:sz="0" w:space="0" w:color="auto"/>
        <w:bottom w:val="none" w:sz="0" w:space="0" w:color="auto"/>
        <w:right w:val="none" w:sz="0" w:space="0" w:color="auto"/>
      </w:divBdr>
    </w:div>
    <w:div w:id="2135174953">
      <w:bodyDiv w:val="1"/>
      <w:marLeft w:val="0"/>
      <w:marRight w:val="0"/>
      <w:marTop w:val="0"/>
      <w:marBottom w:val="0"/>
      <w:divBdr>
        <w:top w:val="none" w:sz="0" w:space="0" w:color="auto"/>
        <w:left w:val="none" w:sz="0" w:space="0" w:color="auto"/>
        <w:bottom w:val="none" w:sz="0" w:space="0" w:color="auto"/>
        <w:right w:val="none" w:sz="0" w:space="0" w:color="auto"/>
      </w:divBdr>
      <w:divsChild>
        <w:div w:id="319892089">
          <w:marLeft w:val="0"/>
          <w:marRight w:val="0"/>
          <w:marTop w:val="0"/>
          <w:marBottom w:val="0"/>
          <w:divBdr>
            <w:top w:val="none" w:sz="0" w:space="0" w:color="auto"/>
            <w:left w:val="none" w:sz="0" w:space="0" w:color="auto"/>
            <w:bottom w:val="none" w:sz="0" w:space="0" w:color="auto"/>
            <w:right w:val="none" w:sz="0" w:space="0" w:color="auto"/>
          </w:divBdr>
          <w:divsChild>
            <w:div w:id="1473130546">
              <w:marLeft w:val="0"/>
              <w:marRight w:val="0"/>
              <w:marTop w:val="0"/>
              <w:marBottom w:val="0"/>
              <w:divBdr>
                <w:top w:val="none" w:sz="0" w:space="0" w:color="auto"/>
                <w:left w:val="none" w:sz="0" w:space="0" w:color="auto"/>
                <w:bottom w:val="none" w:sz="0" w:space="0" w:color="auto"/>
                <w:right w:val="none" w:sz="0" w:space="0" w:color="auto"/>
              </w:divBdr>
              <w:divsChild>
                <w:div w:id="1410694111">
                  <w:marLeft w:val="0"/>
                  <w:marRight w:val="0"/>
                  <w:marTop w:val="0"/>
                  <w:marBottom w:val="0"/>
                  <w:divBdr>
                    <w:top w:val="none" w:sz="0" w:space="0" w:color="auto"/>
                    <w:left w:val="none" w:sz="0" w:space="0" w:color="auto"/>
                    <w:bottom w:val="none" w:sz="0" w:space="0" w:color="auto"/>
                    <w:right w:val="none" w:sz="0" w:space="0" w:color="auto"/>
                  </w:divBdr>
                  <w:divsChild>
                    <w:div w:id="122121246">
                      <w:marLeft w:val="0"/>
                      <w:marRight w:val="0"/>
                      <w:marTop w:val="0"/>
                      <w:marBottom w:val="0"/>
                      <w:divBdr>
                        <w:top w:val="none" w:sz="0" w:space="0" w:color="auto"/>
                        <w:left w:val="none" w:sz="0" w:space="0" w:color="auto"/>
                        <w:bottom w:val="none" w:sz="0" w:space="0" w:color="auto"/>
                        <w:right w:val="none" w:sz="0" w:space="0" w:color="auto"/>
                      </w:divBdr>
                      <w:divsChild>
                        <w:div w:id="1150169325">
                          <w:marLeft w:val="0"/>
                          <w:marRight w:val="0"/>
                          <w:marTop w:val="0"/>
                          <w:marBottom w:val="0"/>
                          <w:divBdr>
                            <w:top w:val="none" w:sz="0" w:space="0" w:color="auto"/>
                            <w:left w:val="none" w:sz="0" w:space="0" w:color="auto"/>
                            <w:bottom w:val="none" w:sz="0" w:space="0" w:color="auto"/>
                            <w:right w:val="none" w:sz="0" w:space="0" w:color="auto"/>
                          </w:divBdr>
                          <w:divsChild>
                            <w:div w:id="1450852648">
                              <w:marLeft w:val="0"/>
                              <w:marRight w:val="0"/>
                              <w:marTop w:val="0"/>
                              <w:marBottom w:val="0"/>
                              <w:divBdr>
                                <w:top w:val="none" w:sz="0" w:space="0" w:color="auto"/>
                                <w:left w:val="none" w:sz="0" w:space="0" w:color="auto"/>
                                <w:bottom w:val="none" w:sz="0" w:space="0" w:color="auto"/>
                                <w:right w:val="none" w:sz="0" w:space="0" w:color="auto"/>
                              </w:divBdr>
                              <w:divsChild>
                                <w:div w:id="1972321720">
                                  <w:marLeft w:val="0"/>
                                  <w:marRight w:val="0"/>
                                  <w:marTop w:val="0"/>
                                  <w:marBottom w:val="0"/>
                                  <w:divBdr>
                                    <w:top w:val="none" w:sz="0" w:space="0" w:color="auto"/>
                                    <w:left w:val="none" w:sz="0" w:space="0" w:color="auto"/>
                                    <w:bottom w:val="none" w:sz="0" w:space="0" w:color="auto"/>
                                    <w:right w:val="none" w:sz="0" w:space="0" w:color="auto"/>
                                  </w:divBdr>
                                  <w:divsChild>
                                    <w:div w:id="1765227727">
                                      <w:marLeft w:val="0"/>
                                      <w:marRight w:val="0"/>
                                      <w:marTop w:val="0"/>
                                      <w:marBottom w:val="0"/>
                                      <w:divBdr>
                                        <w:top w:val="none" w:sz="0" w:space="0" w:color="auto"/>
                                        <w:left w:val="none" w:sz="0" w:space="0" w:color="auto"/>
                                        <w:bottom w:val="none" w:sz="0" w:space="0" w:color="auto"/>
                                        <w:right w:val="none" w:sz="0" w:space="0" w:color="auto"/>
                                      </w:divBdr>
                                      <w:divsChild>
                                        <w:div w:id="1937857098">
                                          <w:marLeft w:val="0"/>
                                          <w:marRight w:val="0"/>
                                          <w:marTop w:val="0"/>
                                          <w:marBottom w:val="0"/>
                                          <w:divBdr>
                                            <w:top w:val="none" w:sz="0" w:space="0" w:color="auto"/>
                                            <w:left w:val="none" w:sz="0" w:space="0" w:color="auto"/>
                                            <w:bottom w:val="none" w:sz="0" w:space="0" w:color="auto"/>
                                            <w:right w:val="none" w:sz="0" w:space="0" w:color="auto"/>
                                          </w:divBdr>
                                          <w:divsChild>
                                            <w:div w:id="2140101221">
                                              <w:marLeft w:val="0"/>
                                              <w:marRight w:val="0"/>
                                              <w:marTop w:val="0"/>
                                              <w:marBottom w:val="0"/>
                                              <w:divBdr>
                                                <w:top w:val="none" w:sz="0" w:space="0" w:color="auto"/>
                                                <w:left w:val="none" w:sz="0" w:space="0" w:color="auto"/>
                                                <w:bottom w:val="none" w:sz="0" w:space="0" w:color="auto"/>
                                                <w:right w:val="none" w:sz="0" w:space="0" w:color="auto"/>
                                              </w:divBdr>
                                              <w:divsChild>
                                                <w:div w:id="772095444">
                                                  <w:marLeft w:val="0"/>
                                                  <w:marRight w:val="0"/>
                                                  <w:marTop w:val="0"/>
                                                  <w:marBottom w:val="0"/>
                                                  <w:divBdr>
                                                    <w:top w:val="none" w:sz="0" w:space="0" w:color="auto"/>
                                                    <w:left w:val="none" w:sz="0" w:space="0" w:color="auto"/>
                                                    <w:bottom w:val="none" w:sz="0" w:space="0" w:color="auto"/>
                                                    <w:right w:val="none" w:sz="0" w:space="0" w:color="auto"/>
                                                  </w:divBdr>
                                                  <w:divsChild>
                                                    <w:div w:id="906376887">
                                                      <w:marLeft w:val="0"/>
                                                      <w:marRight w:val="0"/>
                                                      <w:marTop w:val="0"/>
                                                      <w:marBottom w:val="0"/>
                                                      <w:divBdr>
                                                        <w:top w:val="none" w:sz="0" w:space="0" w:color="auto"/>
                                                        <w:left w:val="none" w:sz="0" w:space="0" w:color="auto"/>
                                                        <w:bottom w:val="none" w:sz="0" w:space="0" w:color="auto"/>
                                                        <w:right w:val="none" w:sz="0" w:space="0" w:color="auto"/>
                                                      </w:divBdr>
                                                      <w:divsChild>
                                                        <w:div w:id="1901938901">
                                                          <w:marLeft w:val="0"/>
                                                          <w:marRight w:val="0"/>
                                                          <w:marTop w:val="0"/>
                                                          <w:marBottom w:val="0"/>
                                                          <w:divBdr>
                                                            <w:top w:val="none" w:sz="0" w:space="0" w:color="auto"/>
                                                            <w:left w:val="none" w:sz="0" w:space="0" w:color="auto"/>
                                                            <w:bottom w:val="none" w:sz="0" w:space="0" w:color="auto"/>
                                                            <w:right w:val="none" w:sz="0" w:space="0" w:color="auto"/>
                                                          </w:divBdr>
                                                          <w:divsChild>
                                                            <w:div w:id="1304652687">
                                                              <w:marLeft w:val="0"/>
                                                              <w:marRight w:val="0"/>
                                                              <w:marTop w:val="0"/>
                                                              <w:marBottom w:val="0"/>
                                                              <w:divBdr>
                                                                <w:top w:val="none" w:sz="0" w:space="0" w:color="auto"/>
                                                                <w:left w:val="none" w:sz="0" w:space="0" w:color="auto"/>
                                                                <w:bottom w:val="none" w:sz="0" w:space="0" w:color="auto"/>
                                                                <w:right w:val="none" w:sz="0" w:space="0" w:color="auto"/>
                                                              </w:divBdr>
                                                              <w:divsChild>
                                                                <w:div w:id="2043432374">
                                                                  <w:marLeft w:val="0"/>
                                                                  <w:marRight w:val="0"/>
                                                                  <w:marTop w:val="0"/>
                                                                  <w:marBottom w:val="0"/>
                                                                  <w:divBdr>
                                                                    <w:top w:val="none" w:sz="0" w:space="0" w:color="auto"/>
                                                                    <w:left w:val="none" w:sz="0" w:space="0" w:color="auto"/>
                                                                    <w:bottom w:val="none" w:sz="0" w:space="0" w:color="auto"/>
                                                                    <w:right w:val="none" w:sz="0" w:space="0" w:color="auto"/>
                                                                  </w:divBdr>
                                                                  <w:divsChild>
                                                                    <w:div w:id="591476795">
                                                                      <w:marLeft w:val="0"/>
                                                                      <w:marRight w:val="0"/>
                                                                      <w:marTop w:val="0"/>
                                                                      <w:marBottom w:val="0"/>
                                                                      <w:divBdr>
                                                                        <w:top w:val="none" w:sz="0" w:space="0" w:color="auto"/>
                                                                        <w:left w:val="none" w:sz="0" w:space="0" w:color="auto"/>
                                                                        <w:bottom w:val="none" w:sz="0" w:space="0" w:color="auto"/>
                                                                        <w:right w:val="none" w:sz="0" w:space="0" w:color="auto"/>
                                                                      </w:divBdr>
                                                                    </w:div>
                                                                    <w:div w:id="184053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0.e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103034\Desktop\MY15%20Aspire%20Product%20Shee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40F1F9-4BF0-4F23-BA30-1CF6555FF731}">
  <ds:schemaRefs>
    <ds:schemaRef ds:uri="http://schemas.openxmlformats.org/officeDocument/2006/bibliography"/>
  </ds:schemaRefs>
</ds:datastoreItem>
</file>

<file path=docMetadata/LabelInfo.xml><?xml version="1.0" encoding="utf-8"?>
<clbl:labelList xmlns:clbl="http://schemas.microsoft.com/office/2020/mipLabelMetadata">
  <clbl:label id="{7bf95229-8871-4865-86fe-21d4a426da58}" enabled="1" method="Standard" siteId="{305675df-dc39-4b66-8034-b8e7a8cb798c}" contentBits="0" removed="0"/>
</clbl:labelList>
</file>

<file path=docProps/app.xml><?xml version="1.0" encoding="utf-8"?>
<Properties xmlns="http://schemas.openxmlformats.org/officeDocument/2006/extended-properties" xmlns:vt="http://schemas.openxmlformats.org/officeDocument/2006/docPropsVTypes">
  <Template>MY15 Aspire Product Sheet Template.dotx</Template>
  <TotalTime>1</TotalTime>
  <Pages>2</Pages>
  <Words>16</Words>
  <Characters>92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ACER</Company>
  <LinksUpToDate>false</LinksUpToDate>
  <CharactersWithSpaces>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 Ashley</dc:creator>
  <cp:keywords/>
  <dc:description>v2:update battery detail.(v5-4)(20230324)
v1:(v1-1)(20230208)</dc:description>
  <cp:lastModifiedBy>Gurden, Clark</cp:lastModifiedBy>
  <cp:revision>2</cp:revision>
  <cp:lastPrinted>2018-07-13T08:41:00Z</cp:lastPrinted>
  <dcterms:created xsi:type="dcterms:W3CDTF">2026-02-05T03:36:00Z</dcterms:created>
  <dcterms:modified xsi:type="dcterms:W3CDTF">2026-02-05T03:36:00Z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d474973083076024733adc777dd67f43bf37b7937a5e6a1e18747d06f69e2a5b</vt:lpwstr>
  </property>
</Properties>
</file>