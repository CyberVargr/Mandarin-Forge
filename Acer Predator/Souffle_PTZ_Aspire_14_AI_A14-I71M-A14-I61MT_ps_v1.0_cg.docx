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13A1" w14:textId="54747369" w:rsidR="00AD1A95" w:rsidRDefault="00E60078">
      <w:r>
        <w:rPr>
          <w:noProof/>
        </w:rPr>
        <w:drawing>
          <wp:anchor distT="0" distB="0" distL="114300" distR="114300" simplePos="0" relativeHeight="251709440" behindDoc="1" locked="0" layoutInCell="1" allowOverlap="1" wp14:anchorId="535DE21F" wp14:editId="1A03F80D">
            <wp:simplePos x="0" y="0"/>
            <wp:positionH relativeFrom="column">
              <wp:posOffset>-590550</wp:posOffset>
            </wp:positionH>
            <wp:positionV relativeFrom="paragraph">
              <wp:posOffset>-540385</wp:posOffset>
            </wp:positionV>
            <wp:extent cx="7678800" cy="9655200"/>
            <wp:effectExtent l="0" t="0" r="0" b="3175"/>
            <wp:wrapNone/>
            <wp:docPr id="3" name="圖片 3" descr="C:\Users\1605010\AppData\Local\Microsoft\Windows\INetCache\Content.Word\2018_Aspire 7_20180307_a03_OUTPUT0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605010\AppData\Local\Microsoft\Windows\INetCache\Content.Word\2018_Aspire 7_20180307_a03_OUTPUT01-C.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8800" cy="965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2BE">
        <w:rPr>
          <w:noProof/>
        </w:rPr>
        <w:drawing>
          <wp:anchor distT="0" distB="0" distL="114300" distR="114300" simplePos="0" relativeHeight="251657216" behindDoc="0" locked="0" layoutInCell="1" allowOverlap="1" wp14:anchorId="6BB0EDCC" wp14:editId="437E2769">
            <wp:simplePos x="0" y="0"/>
            <wp:positionH relativeFrom="page">
              <wp:align>right</wp:align>
            </wp:positionH>
            <wp:positionV relativeFrom="paragraph">
              <wp:posOffset>-743585</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74CC031E" w14:textId="5BA104C0" w:rsidR="00070C1D" w:rsidRDefault="00070C1D"/>
    <w:tbl>
      <w:tblPr>
        <w:tblW w:w="0" w:type="auto"/>
        <w:tblLook w:val="04A0" w:firstRow="1" w:lastRow="0" w:firstColumn="1" w:lastColumn="0" w:noHBand="0" w:noVBand="1"/>
      </w:tblPr>
      <w:tblGrid>
        <w:gridCol w:w="10205"/>
      </w:tblGrid>
      <w:tr w:rsidR="00070C1D" w14:paraId="157798F3" w14:textId="77777777" w:rsidTr="008275EA">
        <w:trPr>
          <w:trHeight w:val="698"/>
        </w:trPr>
        <w:tc>
          <w:tcPr>
            <w:tcW w:w="10421" w:type="dxa"/>
          </w:tcPr>
          <w:p w14:paraId="48DB05BA" w14:textId="68881C95" w:rsidR="008275EA" w:rsidRPr="006459BD" w:rsidRDefault="008275EA">
            <w:pPr>
              <w:rPr>
                <w:color w:val="5E6A71"/>
                <w:sz w:val="20"/>
                <w:szCs w:val="20"/>
              </w:rPr>
            </w:pPr>
          </w:p>
        </w:tc>
      </w:tr>
    </w:tbl>
    <w:p w14:paraId="283356BB" w14:textId="2B54D1A3" w:rsidR="003A6538" w:rsidRDefault="003A6538" w:rsidP="0070260D">
      <w:pPr>
        <w:pStyle w:val="a"/>
        <w:tabs>
          <w:tab w:val="left" w:pos="520"/>
          <w:tab w:val="left" w:pos="680"/>
        </w:tabs>
        <w:suppressAutoHyphens/>
        <w:snapToGrid w:val="0"/>
        <w:spacing w:line="192" w:lineRule="auto"/>
        <w:ind w:leftChars="-64" w:left="-141"/>
        <w:rPr>
          <w:rFonts w:ascii="Acer Foco Black" w:hAnsi="Acer Foco Black" w:cs="Acer Foco Black"/>
          <w:caps/>
          <w:color w:val="FFFFFF"/>
          <w:spacing w:val="-70"/>
          <w:sz w:val="100"/>
          <w:szCs w:val="100"/>
        </w:rPr>
      </w:pPr>
    </w:p>
    <w:p w14:paraId="5492FD1A" w14:textId="6FFB20F2" w:rsidR="00B27275" w:rsidRPr="006B62A7" w:rsidRDefault="00B94BC4" w:rsidP="001D4AFD">
      <w:pPr>
        <w:pStyle w:val="a"/>
        <w:tabs>
          <w:tab w:val="left" w:pos="520"/>
          <w:tab w:val="left" w:pos="680"/>
        </w:tabs>
        <w:suppressAutoHyphens/>
        <w:snapToGrid w:val="0"/>
        <w:spacing w:line="192" w:lineRule="auto"/>
        <w:rPr>
          <w:rFonts w:ascii="Acer Foco Black" w:hAnsi="Acer Foco Black" w:cs="Acer Foco Black"/>
          <w:caps/>
          <w:color w:val="FFFFFF"/>
          <w:spacing w:val="-70"/>
          <w:sz w:val="100"/>
          <w:szCs w:val="100"/>
          <w:lang w:val="en-US"/>
        </w:rPr>
      </w:pPr>
      <w:r>
        <w:rPr>
          <w:noProof/>
        </w:rPr>
        <w:drawing>
          <wp:anchor distT="0" distB="0" distL="114300" distR="114300" simplePos="0" relativeHeight="251826176" behindDoc="1" locked="0" layoutInCell="1" allowOverlap="1" wp14:anchorId="70239F51" wp14:editId="37AC8818">
            <wp:simplePos x="0" y="0"/>
            <wp:positionH relativeFrom="margin">
              <wp:posOffset>-50258</wp:posOffset>
            </wp:positionH>
            <wp:positionV relativeFrom="paragraph">
              <wp:posOffset>331470</wp:posOffset>
            </wp:positionV>
            <wp:extent cx="6427545" cy="5086800"/>
            <wp:effectExtent l="0" t="0" r="0" b="0"/>
            <wp:wrapNone/>
            <wp:docPr id="16775476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47624"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6427545" cy="5086800"/>
                    </a:xfrm>
                    <a:prstGeom prst="rect">
                      <a:avLst/>
                    </a:prstGeom>
                  </pic:spPr>
                </pic:pic>
              </a:graphicData>
            </a:graphic>
            <wp14:sizeRelH relativeFrom="margin">
              <wp14:pctWidth>0</wp14:pctWidth>
            </wp14:sizeRelH>
            <wp14:sizeRelV relativeFrom="margin">
              <wp14:pctHeight>0</wp14:pctHeight>
            </wp14:sizeRelV>
          </wp:anchor>
        </w:drawing>
      </w:r>
    </w:p>
    <w:p w14:paraId="2604BEFD" w14:textId="595C4946" w:rsidR="008275EA" w:rsidRPr="0070260D" w:rsidRDefault="008275EA" w:rsidP="001D4AFD">
      <w:pPr>
        <w:pStyle w:val="a"/>
        <w:tabs>
          <w:tab w:val="left" w:pos="520"/>
          <w:tab w:val="left" w:pos="680"/>
        </w:tabs>
        <w:suppressAutoHyphens/>
        <w:snapToGrid w:val="0"/>
        <w:spacing w:line="192" w:lineRule="auto"/>
        <w:rPr>
          <w:color w:val="FFFFFF"/>
          <w:sz w:val="100"/>
          <w:szCs w:val="100"/>
        </w:rPr>
      </w:pPr>
    </w:p>
    <w:p w14:paraId="763F0E9F" w14:textId="1214AC99" w:rsidR="008269FB" w:rsidRDefault="001D2764" w:rsidP="0070260D">
      <w:pPr>
        <w:spacing w:after="120" w:line="240" w:lineRule="auto"/>
        <w:ind w:leftChars="-64" w:left="-141" w:right="278"/>
        <w:rPr>
          <w:rFonts w:cs="Arial"/>
          <w:color w:val="808080"/>
          <w:sz w:val="24"/>
          <w:szCs w:val="24"/>
        </w:rPr>
      </w:pPr>
      <w:r>
        <w:rPr>
          <w:noProof/>
        </w:rPr>
        <mc:AlternateContent>
          <mc:Choice Requires="wps">
            <w:drawing>
              <wp:anchor distT="0" distB="0" distL="114300" distR="114300" simplePos="0" relativeHeight="251638783" behindDoc="0" locked="0" layoutInCell="1" allowOverlap="1" wp14:anchorId="39890933" wp14:editId="3D9FFF9B">
                <wp:simplePos x="0" y="0"/>
                <wp:positionH relativeFrom="page">
                  <wp:align>right</wp:align>
                </wp:positionH>
                <wp:positionV relativeFrom="paragraph">
                  <wp:posOffset>6260465</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57C12AA3" w14:textId="0A24C4FB" w:rsidR="00431721" w:rsidRPr="00A963A9" w:rsidRDefault="007B510E" w:rsidP="00A963A9">
                            <w:pPr>
                              <w:spacing w:afterLines="30" w:after="72"/>
                              <w:rPr>
                                <w:rFonts w:ascii="Acer Foco Light" w:hAnsi="Acer Foco Light"/>
                                <w:sz w:val="40"/>
                                <w:szCs w:val="40"/>
                              </w:rPr>
                            </w:pPr>
                            <w:r>
                              <w:rPr>
                                <w:rFonts w:ascii="Acer Foco Semibold" w:hAnsi="Acer Foco Semibold"/>
                                <w:i/>
                                <w:sz w:val="40"/>
                                <w:szCs w:val="40"/>
                              </w:rPr>
                              <w:t>Aspire</w:t>
                            </w:r>
                            <w:r w:rsidR="00FF407E" w:rsidRPr="009F54B1">
                              <w:rPr>
                                <w:rFonts w:ascii="Acer Foco Semibold" w:hAnsi="Acer Foco Semibold"/>
                                <w:sz w:val="40"/>
                                <w:szCs w:val="40"/>
                              </w:rPr>
                              <w:t xml:space="preserve"> </w:t>
                            </w:r>
                            <w:r w:rsidR="00B87016" w:rsidRPr="00B87016">
                              <w:rPr>
                                <w:rFonts w:ascii="Acer Foco Light" w:hAnsi="Acer Foco Light"/>
                                <w:i/>
                                <w:sz w:val="40"/>
                                <w:szCs w:val="40"/>
                              </w:rPr>
                              <w:t>1</w:t>
                            </w:r>
                            <w:r>
                              <w:rPr>
                                <w:rFonts w:ascii="Acer Foco Light" w:hAnsi="Acer Foco Light"/>
                                <w:i/>
                                <w:sz w:val="40"/>
                                <w:szCs w:val="40"/>
                              </w:rPr>
                              <w:t>4</w:t>
                            </w:r>
                            <w:r w:rsidR="00E506A7">
                              <w:rPr>
                                <w:rFonts w:ascii="Acer Foco Light" w:hAnsi="Acer Foco Light"/>
                                <w:i/>
                                <w:sz w:val="40"/>
                                <w:szCs w:val="40"/>
                              </w:rPr>
                              <w:t xml:space="preserve">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90933" id="_x0000_t202" coordsize="21600,21600" o:spt="202" path="m,l,21600r21600,l21600,xe">
                <v:stroke joinstyle="miter"/>
                <v:path gradientshapeok="t" o:connecttype="rect"/>
              </v:shapetype>
              <v:shape id="文字方塊 2" o:spid="_x0000_s1026" type="#_x0000_t202" style="position:absolute;left:0;text-align:left;margin-left:543.25pt;margin-top:492.95pt;width:594.45pt;height:33.1pt;z-index:25163878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" stroked="f">
                <v:textbox>
                  <w:txbxContent>
                    <w:p w14:paraId="57C12AA3" w14:textId="0A24C4FB" w:rsidR="00431721" w:rsidRPr="00A963A9" w:rsidRDefault="007B510E" w:rsidP="00A963A9">
                      <w:pPr>
                        <w:spacing w:afterLines="30" w:after="72"/>
                        <w:rPr>
                          <w:rFonts w:ascii="Acer Foco Light" w:hAnsi="Acer Foco Light"/>
                          <w:sz w:val="40"/>
                          <w:szCs w:val="40"/>
                        </w:rPr>
                      </w:pPr>
                      <w:r>
                        <w:rPr>
                          <w:rFonts w:ascii="Acer Foco Semibold" w:hAnsi="Acer Foco Semibold"/>
                          <w:i/>
                          <w:sz w:val="40"/>
                          <w:szCs w:val="40"/>
                        </w:rPr>
                        <w:t>Aspire</w:t>
                      </w:r>
                      <w:r w:rsidR="00FF407E" w:rsidRPr="009F54B1">
                        <w:rPr>
                          <w:rFonts w:ascii="Acer Foco Semibold" w:hAnsi="Acer Foco Semibold"/>
                          <w:sz w:val="40"/>
                          <w:szCs w:val="40"/>
                        </w:rPr>
                        <w:t xml:space="preserve"> </w:t>
                      </w:r>
                      <w:r w:rsidR="00B87016" w:rsidRPr="00B87016">
                        <w:rPr>
                          <w:rFonts w:ascii="Acer Foco Light" w:hAnsi="Acer Foco Light"/>
                          <w:i/>
                          <w:sz w:val="40"/>
                          <w:szCs w:val="40"/>
                        </w:rPr>
                        <w:t>1</w:t>
                      </w:r>
                      <w:r>
                        <w:rPr>
                          <w:rFonts w:ascii="Acer Foco Light" w:hAnsi="Acer Foco Light"/>
                          <w:i/>
                          <w:sz w:val="40"/>
                          <w:szCs w:val="40"/>
                        </w:rPr>
                        <w:t>4</w:t>
                      </w:r>
                      <w:r w:rsidR="00E506A7">
                        <w:rPr>
                          <w:rFonts w:ascii="Acer Foco Light" w:hAnsi="Acer Foco Light"/>
                          <w:i/>
                          <w:sz w:val="40"/>
                          <w:szCs w:val="40"/>
                        </w:rPr>
                        <w:t xml:space="preserve"> AI</w:t>
                      </w:r>
                    </w:p>
                  </w:txbxContent>
                </v:textbox>
                <w10:wrap anchorx="page"/>
              </v:shape>
            </w:pict>
          </mc:Fallback>
        </mc:AlternateContent>
      </w:r>
      <w:r w:rsidR="00F019D5">
        <w:br w:type="page"/>
      </w:r>
      <w:r w:rsidR="00DE5354">
        <w:rPr>
          <w:noProof/>
        </w:rPr>
        <w:lastRenderedPageBreak/>
        <mc:AlternateContent>
          <mc:Choice Requires="wps">
            <w:drawing>
              <wp:anchor distT="0" distB="0" distL="114300" distR="114300" simplePos="0" relativeHeight="251639808" behindDoc="0" locked="0" layoutInCell="1" allowOverlap="1" wp14:anchorId="47E0171C" wp14:editId="0D23C422">
                <wp:simplePos x="0" y="0"/>
                <wp:positionH relativeFrom="column">
                  <wp:posOffset>304</wp:posOffset>
                </wp:positionH>
                <wp:positionV relativeFrom="paragraph">
                  <wp:posOffset>8255</wp:posOffset>
                </wp:positionV>
                <wp:extent cx="6575728" cy="262255"/>
                <wp:effectExtent l="0" t="0" r="0" b="444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75728" cy="26225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15EFC569" w14:textId="0E60D3E2"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7B510E">
                              <w:rPr>
                                <w:b/>
                                <w:color w:val="FFFFFF"/>
                                <w:sz w:val="24"/>
                                <w:szCs w:val="24"/>
                                <w:shd w:val="clear" w:color="auto" w:fill="80C342"/>
                              </w:rPr>
                              <w:t>Aspire</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C46F67" w:rsidRPr="00C46F67">
                              <w:rPr>
                                <w:b/>
                                <w:color w:val="FFFFFF"/>
                                <w:sz w:val="24"/>
                                <w:szCs w:val="24"/>
                                <w:shd w:val="clear" w:color="auto" w:fill="80C342"/>
                              </w:rPr>
                              <w:t>A14-I71M, A14-I71MT</w:t>
                            </w:r>
                            <w:r w:rsidR="00F7455E" w:rsidRPr="008275EA">
                              <w:rPr>
                                <w:b/>
                                <w:color w:val="FFFFFF"/>
                                <w:sz w:val="24"/>
                                <w:szCs w:val="24"/>
                                <w:shd w:val="clear" w:color="auto" w:fill="80C342"/>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E0171C" id="Text Box 6" o:spid="_x0000_s1027" type="#_x0000_t202" style="position:absolute;left:0;text-align:left;margin-left:0;margin-top:.65pt;width:517.75pt;height:20.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" fillcolor="#80c342" stroked="f" strokecolor="#80c342" strokeweight=".5pt">
                <v:path arrowok="t"/>
                <v:textbox>
                  <w:txbxContent>
                    <w:p w14:paraId="15EFC569" w14:textId="0E60D3E2"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7B510E">
                        <w:rPr>
                          <w:b/>
                          <w:color w:val="FFFFFF"/>
                          <w:sz w:val="24"/>
                          <w:szCs w:val="24"/>
                          <w:shd w:val="clear" w:color="auto" w:fill="80C342"/>
                        </w:rPr>
                        <w:t>Aspire</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C46F67" w:rsidRPr="00C46F67">
                        <w:rPr>
                          <w:b/>
                          <w:color w:val="FFFFFF"/>
                          <w:sz w:val="24"/>
                          <w:szCs w:val="24"/>
                          <w:shd w:val="clear" w:color="auto" w:fill="80C342"/>
                        </w:rPr>
                        <w:t>A14-I71M, A14-I71MT</w:t>
                      </w:r>
                      <w:r w:rsidR="00F7455E" w:rsidRPr="008275EA">
                        <w:rPr>
                          <w:b/>
                          <w:color w:val="FFFFFF"/>
                          <w:sz w:val="24"/>
                          <w:szCs w:val="24"/>
                          <w:shd w:val="clear" w:color="auto" w:fill="80C342"/>
                        </w:rPr>
                        <w:tab/>
                      </w:r>
                    </w:p>
                  </w:txbxContent>
                </v:textbox>
              </v:shape>
            </w:pict>
          </mc:Fallback>
        </mc:AlternateContent>
      </w:r>
      <w:r w:rsidR="00ED1DA1">
        <w:rPr>
          <w:rFonts w:hint="eastAsia"/>
          <w:noProof/>
        </w:rPr>
        <w:t xml:space="preserve"> </w:t>
      </w:r>
    </w:p>
    <w:p w14:paraId="6C20E9E3" w14:textId="4654EE11" w:rsidR="008269FB" w:rsidRPr="008269FB" w:rsidRDefault="00D1619E" w:rsidP="008269FB">
      <w:pPr>
        <w:rPr>
          <w:rFonts w:cs="Arial"/>
          <w:sz w:val="24"/>
          <w:szCs w:val="24"/>
        </w:rPr>
      </w:pPr>
      <w:r>
        <w:rPr>
          <w:noProof/>
        </w:rPr>
        <w:drawing>
          <wp:anchor distT="0" distB="0" distL="114300" distR="114300" simplePos="0" relativeHeight="251827200" behindDoc="1" locked="0" layoutInCell="1" allowOverlap="1" wp14:anchorId="4B2B5313" wp14:editId="37667599">
            <wp:simplePos x="0" y="0"/>
            <wp:positionH relativeFrom="column">
              <wp:posOffset>443865</wp:posOffset>
            </wp:positionH>
            <wp:positionV relativeFrom="page">
              <wp:posOffset>796290</wp:posOffset>
            </wp:positionV>
            <wp:extent cx="2900680" cy="2295750"/>
            <wp:effectExtent l="0" t="0" r="0" b="0"/>
            <wp:wrapNone/>
            <wp:docPr id="95746172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61727" name="圖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0680" cy="2295750"/>
                    </a:xfrm>
                    <a:prstGeom prst="rect">
                      <a:avLst/>
                    </a:prstGeom>
                  </pic:spPr>
                </pic:pic>
              </a:graphicData>
            </a:graphic>
            <wp14:sizeRelH relativeFrom="margin">
              <wp14:pctWidth>0</wp14:pctWidth>
            </wp14:sizeRelH>
            <wp14:sizeRelV relativeFrom="margin">
              <wp14:pctHeight>0</wp14:pctHeight>
            </wp14:sizeRelV>
          </wp:anchor>
        </w:drawing>
      </w:r>
      <w:r w:rsidR="00FC41D9">
        <w:rPr>
          <w:noProof/>
        </w:rPr>
        <w:drawing>
          <wp:anchor distT="0" distB="0" distL="114300" distR="114300" simplePos="0" relativeHeight="251828224" behindDoc="1" locked="0" layoutInCell="1" allowOverlap="1" wp14:anchorId="3F8F3B63" wp14:editId="582801E1">
            <wp:simplePos x="0" y="0"/>
            <wp:positionH relativeFrom="column">
              <wp:posOffset>3827568</wp:posOffset>
            </wp:positionH>
            <wp:positionV relativeFrom="page">
              <wp:posOffset>935778</wp:posOffset>
            </wp:positionV>
            <wp:extent cx="2374265" cy="1878965"/>
            <wp:effectExtent l="0" t="0" r="0" b="0"/>
            <wp:wrapNone/>
            <wp:docPr id="19507843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84314" name="圖片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4265" cy="1878965"/>
                    </a:xfrm>
                    <a:prstGeom prst="rect">
                      <a:avLst/>
                    </a:prstGeom>
                  </pic:spPr>
                </pic:pic>
              </a:graphicData>
            </a:graphic>
            <wp14:sizeRelH relativeFrom="margin">
              <wp14:pctWidth>0</wp14:pctWidth>
            </wp14:sizeRelH>
            <wp14:sizeRelV relativeFrom="margin">
              <wp14:pctHeight>0</wp14:pctHeight>
            </wp14:sizeRelV>
          </wp:anchor>
        </w:drawing>
      </w:r>
      <w:r w:rsidR="00777CF8">
        <w:rPr>
          <w:noProof/>
        </w:rPr>
        <mc:AlternateContent>
          <mc:Choice Requires="wps">
            <w:drawing>
              <wp:anchor distT="0" distB="0" distL="114300" distR="114300" simplePos="0" relativeHeight="251790336" behindDoc="0" locked="0" layoutInCell="1" allowOverlap="1" wp14:anchorId="5BFFC598" wp14:editId="07D44519">
                <wp:simplePos x="0" y="0"/>
                <wp:positionH relativeFrom="column">
                  <wp:posOffset>1384935</wp:posOffset>
                </wp:positionH>
                <wp:positionV relativeFrom="paragraph">
                  <wp:posOffset>92654</wp:posOffset>
                </wp:positionV>
                <wp:extent cx="239395" cy="256540"/>
                <wp:effectExtent l="0" t="0" r="0" b="0"/>
                <wp:wrapNone/>
                <wp:docPr id="710604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BB8AEA8" w14:textId="07237307" w:rsidR="002923EB" w:rsidRPr="008B75DF" w:rsidRDefault="002923EB" w:rsidP="002923EB">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FC598" id="Text Box 2" o:spid="_x0000_s1028" type="#_x0000_t202" style="position:absolute;margin-left:109.05pt;margin-top:7.3pt;width:18.85pt;height:20.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" filled="f" stroked="f">
                <v:textbox>
                  <w:txbxContent>
                    <w:p w14:paraId="0BB8AEA8" w14:textId="07237307" w:rsidR="002923EB" w:rsidRPr="008B75DF" w:rsidRDefault="002923EB" w:rsidP="002923EB">
                      <w:pPr>
                        <w:rPr>
                          <w:b/>
                          <w:sz w:val="18"/>
                          <w:szCs w:val="16"/>
                        </w:rPr>
                      </w:pPr>
                      <w:r>
                        <w:rPr>
                          <w:b/>
                          <w:sz w:val="18"/>
                          <w:szCs w:val="16"/>
                        </w:rPr>
                        <w:t>1</w:t>
                      </w:r>
                    </w:p>
                  </w:txbxContent>
                </v:textbox>
              </v:shape>
            </w:pict>
          </mc:Fallback>
        </mc:AlternateContent>
      </w:r>
      <w:r w:rsidR="00777CF8">
        <w:rPr>
          <w:noProof/>
        </w:rPr>
        <mc:AlternateContent>
          <mc:Choice Requires="wps">
            <w:drawing>
              <wp:anchor distT="0" distB="0" distL="114300" distR="114300" simplePos="0" relativeHeight="251644928" behindDoc="0" locked="0" layoutInCell="1" allowOverlap="1" wp14:anchorId="50EB1D8E" wp14:editId="12D2E965">
                <wp:simplePos x="0" y="0"/>
                <wp:positionH relativeFrom="column">
                  <wp:posOffset>1319202</wp:posOffset>
                </wp:positionH>
                <wp:positionV relativeFrom="paragraph">
                  <wp:posOffset>94378</wp:posOffset>
                </wp:positionV>
                <wp:extent cx="264795" cy="256540"/>
                <wp:effectExtent l="0" t="0" r="0" b="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4775D40" w14:textId="77777777" w:rsidR="008B75DF" w:rsidRPr="008B75DF" w:rsidRDefault="008B75DF" w:rsidP="008B75DF">
                            <w:pPr>
                              <w:rPr>
                                <w:b/>
                                <w:sz w:val="18"/>
                                <w:szCs w:val="16"/>
                              </w:rPr>
                            </w:pPr>
                            <w:r>
                              <w:rPr>
                                <w:b/>
                                <w:sz w:val="18"/>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B1D8E" id="_x0000_s1029" type="#_x0000_t202" style="position:absolute;margin-left:103.85pt;margin-top:7.45pt;width:20.85pt;height:20.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Xs6/AEAANMDAAAOAAAAZHJzL2Uyb0RvYy54bWysU9tu2zAMfR+wfxD0vtjx4rQ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" filled="f" stroked="f">
                <v:textbox>
                  <w:txbxContent>
                    <w:p w14:paraId="54775D40" w14:textId="77777777" w:rsidR="008B75DF" w:rsidRPr="008B75DF" w:rsidRDefault="008B75DF" w:rsidP="008B75DF">
                      <w:pPr>
                        <w:rPr>
                          <w:b/>
                          <w:sz w:val="18"/>
                          <w:szCs w:val="16"/>
                        </w:rPr>
                      </w:pPr>
                      <w:r>
                        <w:rPr>
                          <w:b/>
                          <w:sz w:val="18"/>
                          <w:szCs w:val="16"/>
                        </w:rPr>
                        <w:t>4</w:t>
                      </w:r>
                    </w:p>
                  </w:txbxContent>
                </v:textbox>
              </v:shape>
            </w:pict>
          </mc:Fallback>
        </mc:AlternateContent>
      </w:r>
      <w:r w:rsidR="00777CF8" w:rsidRPr="00334D1E">
        <w:rPr>
          <w:noProof/>
        </w:rPr>
        <mc:AlternateContent>
          <mc:Choice Requires="wps">
            <w:drawing>
              <wp:anchor distT="0" distB="0" distL="114300" distR="114300" simplePos="0" relativeHeight="251758592" behindDoc="0" locked="0" layoutInCell="1" allowOverlap="1" wp14:anchorId="48B34553" wp14:editId="484B5AD5">
                <wp:simplePos x="0" y="0"/>
                <wp:positionH relativeFrom="margin">
                  <wp:posOffset>1236150</wp:posOffset>
                </wp:positionH>
                <wp:positionV relativeFrom="paragraph">
                  <wp:posOffset>95382</wp:posOffset>
                </wp:positionV>
                <wp:extent cx="264795" cy="256540"/>
                <wp:effectExtent l="0" t="0" r="0" b="0"/>
                <wp:wrapNone/>
                <wp:docPr id="210737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46AE8E07" w14:textId="066FF594" w:rsidR="00B42388" w:rsidRPr="008B75DF" w:rsidRDefault="00B42388" w:rsidP="00B42388">
                            <w:pPr>
                              <w:rPr>
                                <w:b/>
                                <w:sz w:val="18"/>
                                <w:szCs w:val="16"/>
                              </w:rPr>
                            </w:pPr>
                            <w:r>
                              <w:rPr>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34553" id="_x0000_s1030" type="#_x0000_t202" style="position:absolute;margin-left:97.35pt;margin-top:7.5pt;width:20.85pt;height:20.2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GU/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" filled="f" stroked="f">
                <v:textbox>
                  <w:txbxContent>
                    <w:p w14:paraId="46AE8E07" w14:textId="066FF594" w:rsidR="00B42388" w:rsidRPr="008B75DF" w:rsidRDefault="00B42388" w:rsidP="00B42388">
                      <w:pPr>
                        <w:rPr>
                          <w:b/>
                          <w:sz w:val="18"/>
                          <w:szCs w:val="16"/>
                        </w:rPr>
                      </w:pPr>
                      <w:r>
                        <w:rPr>
                          <w:b/>
                          <w:sz w:val="18"/>
                          <w:szCs w:val="16"/>
                        </w:rPr>
                        <w:t>3</w:t>
                      </w:r>
                    </w:p>
                  </w:txbxContent>
                </v:textbox>
                <w10:wrap anchorx="margin"/>
              </v:shape>
            </w:pict>
          </mc:Fallback>
        </mc:AlternateContent>
      </w:r>
      <w:r w:rsidR="00777CF8">
        <w:rPr>
          <w:noProof/>
        </w:rPr>
        <mc:AlternateContent>
          <mc:Choice Requires="wps">
            <w:drawing>
              <wp:anchor distT="0" distB="0" distL="114300" distR="114300" simplePos="0" relativeHeight="251641856" behindDoc="0" locked="0" layoutInCell="1" allowOverlap="1" wp14:anchorId="7FA91EA1" wp14:editId="39CBB276">
                <wp:simplePos x="0" y="0"/>
                <wp:positionH relativeFrom="column">
                  <wp:posOffset>1159475</wp:posOffset>
                </wp:positionH>
                <wp:positionV relativeFrom="paragraph">
                  <wp:posOffset>91014</wp:posOffset>
                </wp:positionV>
                <wp:extent cx="264795" cy="256540"/>
                <wp:effectExtent l="0" t="0" r="0" b="0"/>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683507F2" w14:textId="77777777" w:rsidR="008B75DF" w:rsidRPr="008B75DF" w:rsidRDefault="008B75DF" w:rsidP="008B75DF">
                            <w:pPr>
                              <w:rPr>
                                <w:b/>
                                <w:sz w:val="18"/>
                                <w:szCs w:val="16"/>
                              </w:rPr>
                            </w:pPr>
                            <w:r>
                              <w:rPr>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91EA1" id="_x0000_s1031" type="#_x0000_t202" style="position:absolute;margin-left:91.3pt;margin-top:7.15pt;width:20.85pt;height:20.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49i/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" filled="f" stroked="f">
                <v:textbox>
                  <w:txbxContent>
                    <w:p w14:paraId="683507F2" w14:textId="77777777" w:rsidR="008B75DF" w:rsidRPr="008B75DF" w:rsidRDefault="008B75DF" w:rsidP="008B75DF">
                      <w:pPr>
                        <w:rPr>
                          <w:b/>
                          <w:sz w:val="18"/>
                          <w:szCs w:val="16"/>
                        </w:rPr>
                      </w:pPr>
                      <w:r>
                        <w:rPr>
                          <w:b/>
                          <w:sz w:val="18"/>
                          <w:szCs w:val="16"/>
                        </w:rPr>
                        <w:t>2</w:t>
                      </w:r>
                    </w:p>
                  </w:txbxContent>
                </v:textbox>
              </v:shape>
            </w:pict>
          </mc:Fallback>
        </mc:AlternateContent>
      </w:r>
      <w:r w:rsidR="00777CF8">
        <w:rPr>
          <w:noProof/>
        </w:rPr>
        <mc:AlternateContent>
          <mc:Choice Requires="wps">
            <w:drawing>
              <wp:anchor distT="0" distB="0" distL="114300" distR="114300" simplePos="0" relativeHeight="251813888" behindDoc="0" locked="0" layoutInCell="1" allowOverlap="1" wp14:anchorId="609FC264" wp14:editId="3007E6C1">
                <wp:simplePos x="0" y="0"/>
                <wp:positionH relativeFrom="column">
                  <wp:posOffset>1509395</wp:posOffset>
                </wp:positionH>
                <wp:positionV relativeFrom="paragraph">
                  <wp:posOffset>255849</wp:posOffset>
                </wp:positionV>
                <wp:extent cx="0" cy="119380"/>
                <wp:effectExtent l="19050" t="0" r="38100" b="52070"/>
                <wp:wrapNone/>
                <wp:docPr id="51352613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1A29AEF" id="_x0000_t32" coordsize="21600,21600" o:spt="32" o:oned="t" path="m,l21600,21600e" filled="f">
                <v:path arrowok="t" fillok="f" o:connecttype="none"/>
                <o:lock v:ext="edit" shapetype="t"/>
              </v:shapetype>
              <v:shape id="AutoShape 95" o:spid="_x0000_s1026" type="#_x0000_t32" style="position:absolute;margin-left:118.85pt;margin-top:20.15pt;width:0;height:9.4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" strokecolor="#83b81a" strokeweight="1pt">
                <v:stroke startarrow="oval" startarrowwidth="narrow" startarrowlength="short"/>
              </v:shape>
            </w:pict>
          </mc:Fallback>
        </mc:AlternateContent>
      </w:r>
      <w:r w:rsidR="00777CF8">
        <w:rPr>
          <w:noProof/>
        </w:rPr>
        <mc:AlternateContent>
          <mc:Choice Requires="wps">
            <w:drawing>
              <wp:anchor distT="0" distB="0" distL="114300" distR="114300" simplePos="0" relativeHeight="251817984" behindDoc="0" locked="0" layoutInCell="1" allowOverlap="1" wp14:anchorId="6D3223B5" wp14:editId="1D415D06">
                <wp:simplePos x="0" y="0"/>
                <wp:positionH relativeFrom="column">
                  <wp:posOffset>1443990</wp:posOffset>
                </wp:positionH>
                <wp:positionV relativeFrom="paragraph">
                  <wp:posOffset>266121</wp:posOffset>
                </wp:positionV>
                <wp:extent cx="0" cy="119380"/>
                <wp:effectExtent l="19050" t="0" r="38100" b="52070"/>
                <wp:wrapNone/>
                <wp:docPr id="347495510"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EB50939" id="AutoShape 95" o:spid="_x0000_s1026" type="#_x0000_t32" style="position:absolute;margin-left:113.7pt;margin-top:20.95pt;width:0;height:9.4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" strokecolor="#83b81a" strokeweight="1pt">
                <v:stroke startarrow="oval" startarrowwidth="narrow" startarrowlength="short"/>
              </v:shape>
            </w:pict>
          </mc:Fallback>
        </mc:AlternateContent>
      </w:r>
      <w:r w:rsidR="00777CF8">
        <w:rPr>
          <w:noProof/>
        </w:rPr>
        <mc:AlternateContent>
          <mc:Choice Requires="wps">
            <w:drawing>
              <wp:anchor distT="0" distB="0" distL="114300" distR="114300" simplePos="0" relativeHeight="251815936" behindDoc="0" locked="0" layoutInCell="1" allowOverlap="1" wp14:anchorId="121EA2D6" wp14:editId="0D1133BF">
                <wp:simplePos x="0" y="0"/>
                <wp:positionH relativeFrom="column">
                  <wp:posOffset>1358265</wp:posOffset>
                </wp:positionH>
                <wp:positionV relativeFrom="paragraph">
                  <wp:posOffset>264851</wp:posOffset>
                </wp:positionV>
                <wp:extent cx="0" cy="119380"/>
                <wp:effectExtent l="19050" t="0" r="38100" b="52070"/>
                <wp:wrapNone/>
                <wp:docPr id="4884772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505B050" id="AutoShape 95" o:spid="_x0000_s1026" type="#_x0000_t32" style="position:absolute;margin-left:106.95pt;margin-top:20.85pt;width:0;height:9.4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" strokecolor="#83b81a" strokeweight="1pt">
                <v:stroke startarrow="oval" startarrowwidth="narrow" startarrowlength="short"/>
              </v:shape>
            </w:pict>
          </mc:Fallback>
        </mc:AlternateContent>
      </w:r>
      <w:r w:rsidR="00777CF8">
        <w:rPr>
          <w:noProof/>
        </w:rPr>
        <mc:AlternateContent>
          <mc:Choice Requires="wps">
            <w:drawing>
              <wp:anchor distT="0" distB="0" distL="114300" distR="114300" simplePos="0" relativeHeight="251811840" behindDoc="0" locked="0" layoutInCell="1" allowOverlap="1" wp14:anchorId="29AEFAE9" wp14:editId="7449692F">
                <wp:simplePos x="0" y="0"/>
                <wp:positionH relativeFrom="column">
                  <wp:posOffset>1273175</wp:posOffset>
                </wp:positionH>
                <wp:positionV relativeFrom="paragraph">
                  <wp:posOffset>266644</wp:posOffset>
                </wp:positionV>
                <wp:extent cx="0" cy="119380"/>
                <wp:effectExtent l="19050" t="0" r="38100" b="52070"/>
                <wp:wrapNone/>
                <wp:docPr id="1273284373"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91DE89B" id="AutoShape 95" o:spid="_x0000_s1026" type="#_x0000_t32" style="position:absolute;margin-left:100.25pt;margin-top:21pt;width:0;height:9.4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" strokecolor="#83b81a" strokeweight="1pt">
                <v:stroke startarrow="oval" startarrowwidth="narrow" startarrowlength="short"/>
              </v:shape>
            </w:pict>
          </mc:Fallback>
        </mc:AlternateContent>
      </w:r>
      <w:r w:rsidR="00777CF8">
        <w:rPr>
          <w:noProof/>
        </w:rPr>
        <mc:AlternateContent>
          <mc:Choice Requires="wps">
            <w:drawing>
              <wp:anchor distT="0" distB="0" distL="114300" distR="114300" simplePos="0" relativeHeight="251642880" behindDoc="0" locked="0" layoutInCell="1" allowOverlap="1" wp14:anchorId="0889C0D6" wp14:editId="69E8B425">
                <wp:simplePos x="0" y="0"/>
                <wp:positionH relativeFrom="column">
                  <wp:posOffset>1047039</wp:posOffset>
                </wp:positionH>
                <wp:positionV relativeFrom="paragraph">
                  <wp:posOffset>90037</wp:posOffset>
                </wp:positionV>
                <wp:extent cx="264795" cy="256540"/>
                <wp:effectExtent l="0" t="0" r="0" b="0"/>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7BBBC2C" w14:textId="77777777" w:rsidR="008B75DF" w:rsidRPr="008B75DF" w:rsidRDefault="008B75DF" w:rsidP="008B75DF">
                            <w:pPr>
                              <w:rPr>
                                <w:b/>
                                <w:sz w:val="18"/>
                                <w:szCs w:val="16"/>
                              </w:rPr>
                            </w:pPr>
                            <w:r w:rsidRPr="008B75DF">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9C0D6" id="_x0000_s1032" type="#_x0000_t202" style="position:absolute;margin-left:82.45pt;margin-top:7.1pt;width:20.85pt;height:20.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2j/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" filled="f" stroked="f">
                <v:textbox>
                  <w:txbxContent>
                    <w:p w14:paraId="57BBBC2C" w14:textId="77777777" w:rsidR="008B75DF" w:rsidRPr="008B75DF" w:rsidRDefault="008B75DF" w:rsidP="008B75DF">
                      <w:pPr>
                        <w:rPr>
                          <w:b/>
                          <w:sz w:val="18"/>
                          <w:szCs w:val="16"/>
                        </w:rPr>
                      </w:pPr>
                      <w:r w:rsidRPr="008B75DF">
                        <w:rPr>
                          <w:b/>
                          <w:sz w:val="18"/>
                          <w:szCs w:val="16"/>
                        </w:rPr>
                        <w:t>1</w:t>
                      </w:r>
                    </w:p>
                  </w:txbxContent>
                </v:textbox>
              </v:shape>
            </w:pict>
          </mc:Fallback>
        </mc:AlternateContent>
      </w:r>
      <w:r w:rsidR="00473EF9">
        <w:rPr>
          <w:noProof/>
        </w:rPr>
        <mc:AlternateContent>
          <mc:Choice Requires="wps">
            <w:drawing>
              <wp:anchor distT="0" distB="0" distL="114300" distR="114300" simplePos="0" relativeHeight="251661312" behindDoc="0" locked="0" layoutInCell="1" allowOverlap="1" wp14:anchorId="5C6758C3" wp14:editId="7A8BB139">
                <wp:simplePos x="0" y="0"/>
                <wp:positionH relativeFrom="column">
                  <wp:posOffset>1180671</wp:posOffset>
                </wp:positionH>
                <wp:positionV relativeFrom="paragraph">
                  <wp:posOffset>258445</wp:posOffset>
                </wp:positionV>
                <wp:extent cx="0" cy="119380"/>
                <wp:effectExtent l="19050" t="0" r="38100" b="52070"/>
                <wp:wrapNone/>
                <wp:docPr id="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05E4B26" id="_x0000_t32" coordsize="21600,21600" o:spt="32" o:oned="t" path="m,l21600,21600e" filled="f">
                <v:path arrowok="t" fillok="f" o:connecttype="none"/>
                <o:lock v:ext="edit" shapetype="t"/>
              </v:shapetype>
              <v:shape id="AutoShape 95" o:spid="_x0000_s1026" type="#_x0000_t32" style="position:absolute;margin-left:92.95pt;margin-top:20.35pt;width:0;height: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" strokecolor="#83b81a" strokeweight="1pt">
                <v:stroke startarrow="oval" startarrowwidth="narrow" startarrowlength="short"/>
              </v:shape>
            </w:pict>
          </mc:Fallback>
        </mc:AlternateContent>
      </w:r>
    </w:p>
    <w:p w14:paraId="45B99AAE" w14:textId="182373F6" w:rsidR="008269FB" w:rsidRPr="008269FB" w:rsidRDefault="008269FB" w:rsidP="008269FB">
      <w:pPr>
        <w:rPr>
          <w:rFonts w:cs="Arial"/>
          <w:sz w:val="24"/>
          <w:szCs w:val="24"/>
        </w:rPr>
      </w:pPr>
    </w:p>
    <w:p w14:paraId="7C6FF0BB" w14:textId="21B9AE5E" w:rsidR="008269FB" w:rsidRPr="008269FB" w:rsidRDefault="00777CF8" w:rsidP="008269FB">
      <w:pPr>
        <w:rPr>
          <w:rFonts w:cs="Arial"/>
          <w:sz w:val="24"/>
          <w:szCs w:val="24"/>
        </w:rPr>
      </w:pPr>
      <w:r>
        <w:rPr>
          <w:noProof/>
        </w:rPr>
        <mc:AlternateContent>
          <mc:Choice Requires="wps">
            <w:drawing>
              <wp:anchor distT="0" distB="0" distL="114300" distR="114300" simplePos="0" relativeHeight="251645952" behindDoc="0" locked="0" layoutInCell="1" allowOverlap="1" wp14:anchorId="2680C818" wp14:editId="14B11046">
                <wp:simplePos x="0" y="0"/>
                <wp:positionH relativeFrom="column">
                  <wp:posOffset>200876</wp:posOffset>
                </wp:positionH>
                <wp:positionV relativeFrom="paragraph">
                  <wp:posOffset>286831</wp:posOffset>
                </wp:positionV>
                <wp:extent cx="264795" cy="256540"/>
                <wp:effectExtent l="0" t="0" r="0" b="0"/>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0EAF8DA4" w14:textId="77777777" w:rsidR="008B75DF" w:rsidRPr="008B75DF" w:rsidRDefault="008B75DF" w:rsidP="008B75DF">
                            <w:pPr>
                              <w:rPr>
                                <w:b/>
                                <w:sz w:val="18"/>
                                <w:szCs w:val="16"/>
                              </w:rPr>
                            </w:pPr>
                            <w:r>
                              <w:rPr>
                                <w:b/>
                                <w:sz w:val="18"/>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C818" id="_x0000_s1033" type="#_x0000_t202" style="position:absolute;margin-left:15.8pt;margin-top:22.6pt;width:20.85pt;height:20.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" filled="f" stroked="f">
                <v:textbox>
                  <w:txbxContent>
                    <w:p w14:paraId="0EAF8DA4" w14:textId="77777777" w:rsidR="008B75DF" w:rsidRPr="008B75DF" w:rsidRDefault="008B75DF" w:rsidP="008B75DF">
                      <w:pPr>
                        <w:rPr>
                          <w:b/>
                          <w:sz w:val="18"/>
                          <w:szCs w:val="16"/>
                        </w:rPr>
                      </w:pPr>
                      <w:r>
                        <w:rPr>
                          <w:b/>
                          <w:sz w:val="18"/>
                          <w:szCs w:val="16"/>
                        </w:rPr>
                        <w:t>5</w:t>
                      </w:r>
                    </w:p>
                  </w:txbxContent>
                </v:textbox>
              </v:shape>
            </w:pict>
          </mc:Fallback>
        </mc:AlternateContent>
      </w:r>
      <w:r w:rsidR="00473EF9">
        <w:rPr>
          <w:noProof/>
        </w:rPr>
        <mc:AlternateContent>
          <mc:Choice Requires="wps">
            <w:drawing>
              <wp:anchor distT="0" distB="0" distL="114300" distR="114300" simplePos="0" relativeHeight="251781120" behindDoc="0" locked="0" layoutInCell="1" allowOverlap="1" wp14:anchorId="2A645336" wp14:editId="55B9E29D">
                <wp:simplePos x="0" y="0"/>
                <wp:positionH relativeFrom="column">
                  <wp:posOffset>353918</wp:posOffset>
                </wp:positionH>
                <wp:positionV relativeFrom="paragraph">
                  <wp:posOffset>303209</wp:posOffset>
                </wp:positionV>
                <wp:extent cx="1053298" cy="86458"/>
                <wp:effectExtent l="0" t="19050" r="52070" b="27940"/>
                <wp:wrapNone/>
                <wp:docPr id="299" name="直線接點 299"/>
                <wp:cNvGraphicFramePr/>
                <a:graphic xmlns:a="http://schemas.openxmlformats.org/drawingml/2006/main">
                  <a:graphicData uri="http://schemas.microsoft.com/office/word/2010/wordprocessingShape">
                    <wps:wsp>
                      <wps:cNvCnPr/>
                      <wps:spPr>
                        <a:xfrm flipH="1">
                          <a:off x="0" y="0"/>
                          <a:ext cx="1053298" cy="86458"/>
                        </a:xfrm>
                        <a:prstGeom prst="line">
                          <a:avLst/>
                        </a:prstGeom>
                        <a:ln w="12700">
                          <a:solidFill>
                            <a:srgbClr val="83B81A"/>
                          </a:solidFill>
                          <a:headEnd type="oval" w="sm" len="sm"/>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DE5B9" id="直線接點 299"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5pt,23.85pt" to="110.8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" strokecolor="#83b81a" strokeweight="1pt">
                <v:stroke startarrow="oval" startarrowwidth="narrow" startarrowlength="short" endarrowwidth="narrow" endarrowlength="short"/>
              </v:line>
            </w:pict>
          </mc:Fallback>
        </mc:AlternateContent>
      </w:r>
    </w:p>
    <w:p w14:paraId="6D7328DF" w14:textId="6B62FECC" w:rsidR="008269FB" w:rsidRPr="008269FB" w:rsidRDefault="003B3BCB" w:rsidP="008269FB">
      <w:pPr>
        <w:rPr>
          <w:rFonts w:cs="Arial"/>
          <w:sz w:val="24"/>
          <w:szCs w:val="24"/>
        </w:rPr>
      </w:pPr>
      <w:r>
        <w:rPr>
          <w:noProof/>
        </w:rPr>
        <mc:AlternateContent>
          <mc:Choice Requires="wps">
            <w:drawing>
              <wp:anchor distT="0" distB="0" distL="114300" distR="114300" simplePos="0" relativeHeight="251649024" behindDoc="0" locked="0" layoutInCell="1" allowOverlap="1" wp14:anchorId="78192723" wp14:editId="2841E45A">
                <wp:simplePos x="0" y="0"/>
                <wp:positionH relativeFrom="column">
                  <wp:posOffset>2514472</wp:posOffset>
                </wp:positionH>
                <wp:positionV relativeFrom="paragraph">
                  <wp:posOffset>90159</wp:posOffset>
                </wp:positionV>
                <wp:extent cx="331470" cy="25654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92723" id="_x0000_s1034" type="#_x0000_t202" style="position:absolute;margin-left:198pt;margin-top:7.1pt;width:26.1pt;height:20.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9z+wEAANM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" filled="f" stroked="f">
                <v:textbo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v:textbox>
              </v:shape>
            </w:pict>
          </mc:Fallback>
        </mc:AlternateContent>
      </w:r>
      <w:r>
        <w:rPr>
          <w:noProof/>
        </w:rPr>
        <mc:AlternateContent>
          <mc:Choice Requires="wps">
            <w:drawing>
              <wp:anchor distT="0" distB="0" distL="114300" distR="114300" simplePos="0" relativeHeight="251764736" behindDoc="0" locked="0" layoutInCell="1" allowOverlap="1" wp14:anchorId="5EE7E556" wp14:editId="6FC89574">
                <wp:simplePos x="0" y="0"/>
                <wp:positionH relativeFrom="margin">
                  <wp:posOffset>2299170</wp:posOffset>
                </wp:positionH>
                <wp:positionV relativeFrom="paragraph">
                  <wp:posOffset>208962</wp:posOffset>
                </wp:positionV>
                <wp:extent cx="292797" cy="234886"/>
                <wp:effectExtent l="19050" t="0" r="12065" b="51435"/>
                <wp:wrapNone/>
                <wp:docPr id="444259953" name="肘形接點 277"/>
                <wp:cNvGraphicFramePr/>
                <a:graphic xmlns:a="http://schemas.openxmlformats.org/drawingml/2006/main">
                  <a:graphicData uri="http://schemas.microsoft.com/office/word/2010/wordprocessingShape">
                    <wps:wsp>
                      <wps:cNvCnPr/>
                      <wps:spPr>
                        <a:xfrm flipV="1">
                          <a:off x="0" y="0"/>
                          <a:ext cx="292797" cy="234886"/>
                        </a:xfrm>
                        <a:prstGeom prst="bentConnector3">
                          <a:avLst>
                            <a:gd name="adj1" fmla="val -1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4DDD6022"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26" type="#_x0000_t34" style="position:absolute;margin-left:181.05pt;margin-top:16.45pt;width:23.05pt;height:18.5pt;flip:y;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" adj="-28" strokecolor="#80c342" strokeweight="1pt">
                <v:stroke startarrow="oval" startarrowwidth="narrow" startarrowlength="short" endarrowwidth="narrow" endarrowlength="short" joinstyle="round"/>
                <w10:wrap anchorx="margin"/>
              </v:shape>
            </w:pict>
          </mc:Fallback>
        </mc:AlternateContent>
      </w:r>
    </w:p>
    <w:p w14:paraId="75F3E56D" w14:textId="43C6309F" w:rsidR="008269FB" w:rsidRPr="008269FB" w:rsidRDefault="00A754E9" w:rsidP="008269FB">
      <w:pPr>
        <w:rPr>
          <w:rFonts w:cs="Arial"/>
          <w:sz w:val="24"/>
          <w:szCs w:val="24"/>
        </w:rPr>
      </w:pPr>
      <w:r>
        <w:rPr>
          <w:noProof/>
        </w:rPr>
        <mc:AlternateContent>
          <mc:Choice Requires="wps">
            <w:drawing>
              <wp:anchor distT="0" distB="0" distL="114300" distR="114300" simplePos="0" relativeHeight="251772928" behindDoc="0" locked="0" layoutInCell="1" allowOverlap="1" wp14:anchorId="2DE05BD5" wp14:editId="7496E1A0">
                <wp:simplePos x="0" y="0"/>
                <wp:positionH relativeFrom="column">
                  <wp:posOffset>4556336</wp:posOffset>
                </wp:positionH>
                <wp:positionV relativeFrom="paragraph">
                  <wp:posOffset>299085</wp:posOffset>
                </wp:positionV>
                <wp:extent cx="2540" cy="147955"/>
                <wp:effectExtent l="19050" t="19050" r="35560" b="23495"/>
                <wp:wrapNone/>
                <wp:docPr id="1545430823" name="直線接點 289"/>
                <wp:cNvGraphicFramePr/>
                <a:graphic xmlns:a="http://schemas.openxmlformats.org/drawingml/2006/main">
                  <a:graphicData uri="http://schemas.microsoft.com/office/word/2010/wordprocessingShape">
                    <wps:wsp>
                      <wps:cNvCnPr/>
                      <wps:spPr>
                        <a:xfrm>
                          <a:off x="0" y="0"/>
                          <a:ext cx="2540" cy="14795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602E5" id="直線接點 289"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75pt,23.55pt" to="358.9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" strokecolor="#83b81a" strokeweight="1pt">
                <v:stroke startarrow="oval" startarrowwidth="narrow" startarrowlength="short" joinstyle="miter"/>
              </v:line>
            </w:pict>
          </mc:Fallback>
        </mc:AlternateContent>
      </w:r>
      <w:r w:rsidR="003B3BCB">
        <w:rPr>
          <w:noProof/>
        </w:rPr>
        <mc:AlternateContent>
          <mc:Choice Requires="wps">
            <w:drawing>
              <wp:anchor distT="0" distB="0" distL="114300" distR="114300" simplePos="0" relativeHeight="251664384" behindDoc="0" locked="0" layoutInCell="1" allowOverlap="1" wp14:anchorId="1B307DE6" wp14:editId="08B9B39D">
                <wp:simplePos x="0" y="0"/>
                <wp:positionH relativeFrom="column">
                  <wp:posOffset>2717800</wp:posOffset>
                </wp:positionH>
                <wp:positionV relativeFrom="paragraph">
                  <wp:posOffset>17986</wp:posOffset>
                </wp:positionV>
                <wp:extent cx="331470" cy="256540"/>
                <wp:effectExtent l="0" t="0" r="0" b="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07DE6" id="_x0000_s1035" type="#_x0000_t202" style="position:absolute;margin-left:214pt;margin-top:1.4pt;width:26.1pt;height:20.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GF+wEAANM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" filled="f" stroked="f">
                <v:textbo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v:textbox>
              </v:shape>
            </w:pict>
          </mc:Fallback>
        </mc:AlternateContent>
      </w:r>
      <w:r w:rsidR="003B3BCB">
        <w:rPr>
          <w:noProof/>
        </w:rPr>
        <mc:AlternateContent>
          <mc:Choice Requires="wps">
            <w:drawing>
              <wp:anchor distT="0" distB="0" distL="114300" distR="114300" simplePos="0" relativeHeight="251766784" behindDoc="0" locked="0" layoutInCell="1" allowOverlap="1" wp14:anchorId="163793C0" wp14:editId="057C2997">
                <wp:simplePos x="0" y="0"/>
                <wp:positionH relativeFrom="column">
                  <wp:posOffset>1978730</wp:posOffset>
                </wp:positionH>
                <wp:positionV relativeFrom="paragraph">
                  <wp:posOffset>169852</wp:posOffset>
                </wp:positionV>
                <wp:extent cx="826638" cy="148366"/>
                <wp:effectExtent l="19050" t="0" r="12065" b="42545"/>
                <wp:wrapNone/>
                <wp:docPr id="277" name="肘形接點 277"/>
                <wp:cNvGraphicFramePr/>
                <a:graphic xmlns:a="http://schemas.openxmlformats.org/drawingml/2006/main">
                  <a:graphicData uri="http://schemas.microsoft.com/office/word/2010/wordprocessingShape">
                    <wps:wsp>
                      <wps:cNvCnPr/>
                      <wps:spPr>
                        <a:xfrm flipV="1">
                          <a:off x="0" y="0"/>
                          <a:ext cx="826638" cy="148366"/>
                        </a:xfrm>
                        <a:prstGeom prst="bentConnector3">
                          <a:avLst>
                            <a:gd name="adj1" fmla="val 14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661B0F82"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26" type="#_x0000_t34" style="position:absolute;margin-left:155.8pt;margin-top:13.35pt;width:65.1pt;height:11.7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" adj="309" strokecolor="#80c342" strokeweight="1pt">
                <v:stroke startarrow="oval" startarrowwidth="narrow" startarrowlength="short" endarrowwidth="narrow" endarrowlength="short" joinstyle="round"/>
              </v:shape>
            </w:pict>
          </mc:Fallback>
        </mc:AlternateContent>
      </w:r>
    </w:p>
    <w:p w14:paraId="28B56E86" w14:textId="425F39F5" w:rsidR="00002E12" w:rsidRPr="008269FB" w:rsidRDefault="00D1619E" w:rsidP="003B6AB9">
      <w:pPr>
        <w:tabs>
          <w:tab w:val="left" w:pos="2140"/>
        </w:tabs>
        <w:rPr>
          <w:rFonts w:cs="Arial"/>
          <w:sz w:val="24"/>
          <w:szCs w:val="24"/>
        </w:rPr>
      </w:pPr>
      <w:r>
        <w:rPr>
          <w:noProof/>
        </w:rPr>
        <mc:AlternateContent>
          <mc:Choice Requires="wps">
            <w:drawing>
              <wp:anchor distT="0" distB="0" distL="114300" distR="114300" simplePos="0" relativeHeight="251640832" behindDoc="0" locked="0" layoutInCell="1" allowOverlap="1" wp14:anchorId="3B8D6BFC" wp14:editId="4E4A3CB2">
                <wp:simplePos x="0" y="0"/>
                <wp:positionH relativeFrom="margin">
                  <wp:posOffset>-51814</wp:posOffset>
                </wp:positionH>
                <wp:positionV relativeFrom="paragraph">
                  <wp:posOffset>392159</wp:posOffset>
                </wp:positionV>
                <wp:extent cx="6489700" cy="7611533"/>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7611533"/>
                        </a:xfrm>
                        <a:prstGeom prst="rect">
                          <a:avLst/>
                        </a:prstGeom>
                        <a:noFill/>
                        <a:ln w="6350">
                          <a:noFill/>
                        </a:ln>
                        <a:effectLst/>
                      </wps:spPr>
                      <wps:txb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4239"/>
                              <w:gridCol w:w="7"/>
                              <w:gridCol w:w="4246"/>
                            </w:tblGrid>
                            <w:tr w:rsidR="00E42BF6" w:rsidRPr="003C5B0E" w14:paraId="6878472A" w14:textId="77777777" w:rsidTr="008B60E7">
                              <w:trPr>
                                <w:trHeight w:val="572"/>
                              </w:trPr>
                              <w:tc>
                                <w:tcPr>
                                  <w:tcW w:w="1512" w:type="dxa"/>
                                </w:tcPr>
                                <w:p w14:paraId="5361A7E4" w14:textId="77777777" w:rsidR="00E42BF6" w:rsidRPr="001F3076" w:rsidRDefault="00E42BF6" w:rsidP="0060709E">
                                  <w:pPr>
                                    <w:spacing w:after="0" w:line="240" w:lineRule="auto"/>
                                    <w:rPr>
                                      <w:b/>
                                      <w:color w:val="80C342"/>
                                      <w:sz w:val="14"/>
                                      <w:szCs w:val="14"/>
                                    </w:rPr>
                                  </w:pPr>
                                  <w:r w:rsidRPr="001F3076">
                                    <w:rPr>
                                      <w:b/>
                                      <w:color w:val="80C342"/>
                                      <w:sz w:val="14"/>
                                      <w:szCs w:val="14"/>
                                    </w:rPr>
                                    <w:t>Product views</w:t>
                                  </w:r>
                                </w:p>
                              </w:tc>
                              <w:tc>
                                <w:tcPr>
                                  <w:tcW w:w="4246" w:type="dxa"/>
                                  <w:gridSpan w:val="2"/>
                                </w:tcPr>
                                <w:p w14:paraId="36031D95" w14:textId="77777777" w:rsidR="00E42BF6" w:rsidRPr="00E42BF6" w:rsidRDefault="00E42BF6" w:rsidP="00A46627">
                                  <w:pPr>
                                    <w:numPr>
                                      <w:ilvl w:val="0"/>
                                      <w:numId w:val="7"/>
                                    </w:numPr>
                                    <w:spacing w:after="0" w:line="240" w:lineRule="auto"/>
                                    <w:ind w:left="317" w:hanging="261"/>
                                    <w:contextualSpacing/>
                                    <w:rPr>
                                      <w:sz w:val="12"/>
                                      <w:szCs w:val="12"/>
                                    </w:rPr>
                                  </w:pPr>
                                  <w:r w:rsidRPr="00E42BF6">
                                    <w:rPr>
                                      <w:sz w:val="12"/>
                                      <w:szCs w:val="12"/>
                                    </w:rPr>
                                    <w:t>Microphones</w:t>
                                  </w:r>
                                </w:p>
                                <w:p w14:paraId="3092B086" w14:textId="77777777" w:rsidR="00E42BF6" w:rsidRPr="00E42BF6" w:rsidRDefault="00E42BF6" w:rsidP="003A064A">
                                  <w:pPr>
                                    <w:pStyle w:val="ListParagraph"/>
                                    <w:numPr>
                                      <w:ilvl w:val="0"/>
                                      <w:numId w:val="7"/>
                                    </w:numPr>
                                    <w:spacing w:after="0" w:line="240" w:lineRule="auto"/>
                                    <w:ind w:left="317" w:hanging="261"/>
                                    <w:rPr>
                                      <w:sz w:val="12"/>
                                      <w:szCs w:val="12"/>
                                    </w:rPr>
                                  </w:pPr>
                                  <w:r w:rsidRPr="00E42BF6">
                                    <w:rPr>
                                      <w:sz w:val="12"/>
                                      <w:szCs w:val="12"/>
                                    </w:rPr>
                                    <w:t>Camera</w:t>
                                  </w:r>
                                  <w:r w:rsidRPr="00E42BF6">
                                    <w:rPr>
                                      <w:rFonts w:hint="eastAsia"/>
                                      <w:sz w:val="12"/>
                                      <w:szCs w:val="12"/>
                                    </w:rPr>
                                    <w:t xml:space="preserve"> shutter</w:t>
                                  </w:r>
                                </w:p>
                                <w:p w14:paraId="068AE4E4" w14:textId="77777777" w:rsidR="00E42BF6" w:rsidRPr="00E42BF6" w:rsidRDefault="00E42BF6" w:rsidP="003A064A">
                                  <w:pPr>
                                    <w:pStyle w:val="ListParagraph"/>
                                    <w:numPr>
                                      <w:ilvl w:val="0"/>
                                      <w:numId w:val="7"/>
                                    </w:numPr>
                                    <w:spacing w:after="0" w:line="240" w:lineRule="auto"/>
                                    <w:ind w:left="317" w:hanging="261"/>
                                    <w:rPr>
                                      <w:sz w:val="12"/>
                                      <w:szCs w:val="12"/>
                                    </w:rPr>
                                  </w:pPr>
                                  <w:r w:rsidRPr="00E42BF6">
                                    <w:rPr>
                                      <w:rFonts w:hint="eastAsia"/>
                                      <w:sz w:val="12"/>
                                      <w:szCs w:val="12"/>
                                    </w:rPr>
                                    <w:t>Camera</w:t>
                                  </w:r>
                                </w:p>
                                <w:p w14:paraId="197BBB00" w14:textId="77777777" w:rsidR="00E42BF6" w:rsidRPr="00E42BF6" w:rsidRDefault="00E42BF6" w:rsidP="003A064A">
                                  <w:pPr>
                                    <w:pStyle w:val="ListParagraph"/>
                                    <w:numPr>
                                      <w:ilvl w:val="0"/>
                                      <w:numId w:val="7"/>
                                    </w:numPr>
                                    <w:spacing w:after="0" w:line="240" w:lineRule="auto"/>
                                    <w:ind w:left="317" w:hanging="261"/>
                                    <w:rPr>
                                      <w:sz w:val="12"/>
                                      <w:szCs w:val="12"/>
                                    </w:rPr>
                                  </w:pPr>
                                  <w:r w:rsidRPr="00E42BF6">
                                    <w:rPr>
                                      <w:color w:val="000000" w:themeColor="text1"/>
                                      <w:sz w:val="12"/>
                                      <w:szCs w:val="12"/>
                                    </w:rPr>
                                    <w:t>IR Camera</w:t>
                                  </w:r>
                                </w:p>
                                <w:p w14:paraId="3AC19D02" w14:textId="1987972C" w:rsidR="00E42BF6" w:rsidRPr="00E42BF6" w:rsidRDefault="00A754E9" w:rsidP="003A064A">
                                  <w:pPr>
                                    <w:pStyle w:val="ListParagraph"/>
                                    <w:numPr>
                                      <w:ilvl w:val="0"/>
                                      <w:numId w:val="7"/>
                                    </w:numPr>
                                    <w:spacing w:after="0" w:line="240" w:lineRule="auto"/>
                                    <w:ind w:left="317" w:hanging="261"/>
                                    <w:rPr>
                                      <w:sz w:val="12"/>
                                      <w:szCs w:val="12"/>
                                    </w:rPr>
                                  </w:pPr>
                                  <w:r>
                                    <w:rPr>
                                      <w:rFonts w:cs="Arial"/>
                                      <w:sz w:val="12"/>
                                      <w:szCs w:val="12"/>
                                    </w:rPr>
                                    <w:t>Non-touch/Touch OLED Display</w:t>
                                  </w:r>
                                  <w:r w:rsidRPr="00A754E9">
                                    <w:rPr>
                                      <w:rFonts w:cs="Arial"/>
                                      <w:sz w:val="12"/>
                                      <w:szCs w:val="12"/>
                                      <w:vertAlign w:val="superscript"/>
                                    </w:rPr>
                                    <w:t>1</w:t>
                                  </w:r>
                                </w:p>
                                <w:p w14:paraId="30B11D6F" w14:textId="1AB47190" w:rsidR="00E42BF6" w:rsidRPr="00E42BF6" w:rsidRDefault="00E42BF6" w:rsidP="003A064A">
                                  <w:pPr>
                                    <w:pStyle w:val="ListParagraph"/>
                                    <w:numPr>
                                      <w:ilvl w:val="0"/>
                                      <w:numId w:val="7"/>
                                    </w:numPr>
                                    <w:spacing w:after="0" w:line="240" w:lineRule="auto"/>
                                    <w:ind w:left="317" w:hanging="261"/>
                                    <w:rPr>
                                      <w:sz w:val="12"/>
                                      <w:szCs w:val="12"/>
                                    </w:rPr>
                                  </w:pPr>
                                  <w:r w:rsidRPr="00E42BF6">
                                    <w:rPr>
                                      <w:sz w:val="12"/>
                                      <w:szCs w:val="12"/>
                                    </w:rPr>
                                    <w:t xml:space="preserve">HDMI </w:t>
                                  </w:r>
                                  <w:r w:rsidR="00E76C81">
                                    <w:rPr>
                                      <w:sz w:val="12"/>
                                      <w:szCs w:val="12"/>
                                    </w:rPr>
                                    <w:t xml:space="preserve">2.1 </w:t>
                                  </w:r>
                                  <w:r w:rsidRPr="00E42BF6">
                                    <w:rPr>
                                      <w:sz w:val="12"/>
                                      <w:szCs w:val="12"/>
                                    </w:rPr>
                                    <w:t>port</w:t>
                                  </w:r>
                                </w:p>
                                <w:p w14:paraId="15C2FEA6" w14:textId="00C7FE74" w:rsidR="00E42BF6" w:rsidRPr="00E42BF6" w:rsidRDefault="00E42BF6" w:rsidP="003A064A">
                                  <w:pPr>
                                    <w:pStyle w:val="ListParagraph"/>
                                    <w:numPr>
                                      <w:ilvl w:val="0"/>
                                      <w:numId w:val="7"/>
                                    </w:numPr>
                                    <w:spacing w:after="0" w:line="240" w:lineRule="auto"/>
                                    <w:ind w:left="317" w:hanging="261"/>
                                    <w:rPr>
                                      <w:sz w:val="12"/>
                                      <w:szCs w:val="12"/>
                                    </w:rPr>
                                  </w:pPr>
                                  <w:r w:rsidRPr="00E42BF6">
                                    <w:rPr>
                                      <w:rFonts w:hint="eastAsia"/>
                                      <w:sz w:val="12"/>
                                      <w:szCs w:val="12"/>
                                    </w:rPr>
                                    <w:t>USB 3.2</w:t>
                                  </w:r>
                                </w:p>
                                <w:p w14:paraId="02FBC426" w14:textId="0FA0A08D" w:rsidR="00A754E9" w:rsidRDefault="00A754E9" w:rsidP="00E42BF6">
                                  <w:pPr>
                                    <w:pStyle w:val="ListParagraph"/>
                                    <w:numPr>
                                      <w:ilvl w:val="0"/>
                                      <w:numId w:val="7"/>
                                    </w:numPr>
                                    <w:spacing w:after="0" w:line="240" w:lineRule="auto"/>
                                    <w:ind w:left="317" w:hanging="261"/>
                                    <w:rPr>
                                      <w:sz w:val="12"/>
                                      <w:szCs w:val="12"/>
                                    </w:rPr>
                                  </w:pPr>
                                  <w:r w:rsidRPr="00A754E9">
                                    <w:rPr>
                                      <w:sz w:val="12"/>
                                      <w:szCs w:val="12"/>
                                    </w:rPr>
                                    <w:t>Thunderbolt™ 4</w:t>
                                  </w:r>
                                </w:p>
                                <w:p w14:paraId="2F4DDE44" w14:textId="4733958A" w:rsidR="00E42BF6" w:rsidRPr="00E42BF6" w:rsidRDefault="00A754E9" w:rsidP="00E42BF6">
                                  <w:pPr>
                                    <w:pStyle w:val="ListParagraph"/>
                                    <w:numPr>
                                      <w:ilvl w:val="0"/>
                                      <w:numId w:val="7"/>
                                    </w:numPr>
                                    <w:spacing w:after="0" w:line="240" w:lineRule="auto"/>
                                    <w:ind w:left="317" w:hanging="261"/>
                                    <w:rPr>
                                      <w:sz w:val="12"/>
                                      <w:szCs w:val="12"/>
                                    </w:rPr>
                                  </w:pPr>
                                  <w:r w:rsidRPr="00A754E9">
                                    <w:rPr>
                                      <w:sz w:val="12"/>
                                      <w:szCs w:val="12"/>
                                    </w:rPr>
                                    <w:t>Thunderbolt™ 4</w:t>
                                  </w:r>
                                </w:p>
                              </w:tc>
                              <w:tc>
                                <w:tcPr>
                                  <w:tcW w:w="4246" w:type="dxa"/>
                                </w:tcPr>
                                <w:p w14:paraId="453BFAA0" w14:textId="4A80190D" w:rsidR="00E42BF6" w:rsidRPr="00E42BF6" w:rsidRDefault="00E42BF6" w:rsidP="00DE349E">
                                  <w:pPr>
                                    <w:pStyle w:val="ListParagraph"/>
                                    <w:numPr>
                                      <w:ilvl w:val="0"/>
                                      <w:numId w:val="7"/>
                                    </w:numPr>
                                    <w:spacing w:after="0" w:line="240" w:lineRule="auto"/>
                                    <w:ind w:left="317" w:hanging="261"/>
                                    <w:rPr>
                                      <w:sz w:val="12"/>
                                      <w:szCs w:val="12"/>
                                    </w:rPr>
                                  </w:pPr>
                                  <w:r w:rsidRPr="00E42BF6">
                                    <w:rPr>
                                      <w:rFonts w:hint="eastAsia"/>
                                      <w:sz w:val="12"/>
                                      <w:szCs w:val="12"/>
                                    </w:rPr>
                                    <w:t>Touchpad</w:t>
                                  </w:r>
                                </w:p>
                                <w:p w14:paraId="72F05A24" w14:textId="39B3E3EE" w:rsidR="00E42BF6" w:rsidRPr="00E42BF6" w:rsidRDefault="00E42BF6" w:rsidP="003E5BA0">
                                  <w:pPr>
                                    <w:pStyle w:val="ListParagraph"/>
                                    <w:numPr>
                                      <w:ilvl w:val="0"/>
                                      <w:numId w:val="7"/>
                                    </w:numPr>
                                    <w:spacing w:after="0" w:line="240" w:lineRule="auto"/>
                                    <w:ind w:left="317" w:hanging="261"/>
                                    <w:rPr>
                                      <w:sz w:val="12"/>
                                      <w:szCs w:val="12"/>
                                    </w:rPr>
                                  </w:pPr>
                                  <w:r w:rsidRPr="00E42BF6">
                                    <w:rPr>
                                      <w:rFonts w:hint="eastAsia"/>
                                      <w:sz w:val="12"/>
                                      <w:szCs w:val="12"/>
                                    </w:rPr>
                                    <w:t>Keyboard</w:t>
                                  </w:r>
                                </w:p>
                                <w:p w14:paraId="464B7BBE" w14:textId="768F4FAB" w:rsidR="00E42BF6" w:rsidRPr="00E42BF6" w:rsidRDefault="00E42BF6" w:rsidP="003E5BA0">
                                  <w:pPr>
                                    <w:pStyle w:val="ListParagraph"/>
                                    <w:numPr>
                                      <w:ilvl w:val="0"/>
                                      <w:numId w:val="7"/>
                                    </w:numPr>
                                    <w:spacing w:after="0" w:line="240" w:lineRule="auto"/>
                                    <w:ind w:left="317" w:hanging="261"/>
                                    <w:rPr>
                                      <w:sz w:val="12"/>
                                      <w:szCs w:val="12"/>
                                    </w:rPr>
                                  </w:pPr>
                                  <w:r w:rsidRPr="00E42BF6">
                                    <w:rPr>
                                      <w:sz w:val="12"/>
                                      <w:szCs w:val="12"/>
                                    </w:rPr>
                                    <w:t>Power button</w:t>
                                  </w:r>
                                  <w:r w:rsidRPr="00E42BF6">
                                    <w:rPr>
                                      <w:rFonts w:hint="eastAsia"/>
                                      <w:sz w:val="12"/>
                                      <w:szCs w:val="12"/>
                                    </w:rPr>
                                    <w:t xml:space="preserve"> </w:t>
                                  </w:r>
                                </w:p>
                                <w:p w14:paraId="1EB4FEF5" w14:textId="77777777" w:rsidR="00E76C81" w:rsidRDefault="00E76C81" w:rsidP="00DE349E">
                                  <w:pPr>
                                    <w:pStyle w:val="ListParagraph"/>
                                    <w:numPr>
                                      <w:ilvl w:val="0"/>
                                      <w:numId w:val="7"/>
                                    </w:numPr>
                                    <w:spacing w:after="0" w:line="240" w:lineRule="auto"/>
                                    <w:ind w:left="317" w:hanging="261"/>
                                    <w:rPr>
                                      <w:sz w:val="12"/>
                                      <w:szCs w:val="12"/>
                                    </w:rPr>
                                  </w:pPr>
                                  <w:r w:rsidRPr="00E76C81">
                                    <w:rPr>
                                      <w:sz w:val="12"/>
                                      <w:szCs w:val="12"/>
                                    </w:rPr>
                                    <w:t>DC-in port 20 V; 65 W</w:t>
                                  </w:r>
                                </w:p>
                                <w:p w14:paraId="1CEAFCCD" w14:textId="45909C0E" w:rsidR="00E42BF6" w:rsidRPr="00E42BF6" w:rsidRDefault="00A754E9" w:rsidP="00DE349E">
                                  <w:pPr>
                                    <w:pStyle w:val="ListParagraph"/>
                                    <w:numPr>
                                      <w:ilvl w:val="0"/>
                                      <w:numId w:val="7"/>
                                    </w:numPr>
                                    <w:spacing w:after="0" w:line="240" w:lineRule="auto"/>
                                    <w:ind w:left="317" w:hanging="261"/>
                                    <w:rPr>
                                      <w:sz w:val="12"/>
                                      <w:szCs w:val="12"/>
                                    </w:rPr>
                                  </w:pPr>
                                  <w:r>
                                    <w:rPr>
                                      <w:sz w:val="12"/>
                                      <w:szCs w:val="12"/>
                                    </w:rPr>
                                    <w:t>USB 3.2</w:t>
                                  </w:r>
                                </w:p>
                                <w:p w14:paraId="0E14818D" w14:textId="63322BA2" w:rsidR="00E42BF6" w:rsidRPr="00E42BF6" w:rsidRDefault="00A754E9" w:rsidP="00DE349E">
                                  <w:pPr>
                                    <w:pStyle w:val="ListParagraph"/>
                                    <w:numPr>
                                      <w:ilvl w:val="0"/>
                                      <w:numId w:val="7"/>
                                    </w:numPr>
                                    <w:spacing w:after="0" w:line="240" w:lineRule="auto"/>
                                    <w:ind w:left="317" w:hanging="261"/>
                                    <w:rPr>
                                      <w:sz w:val="12"/>
                                      <w:szCs w:val="12"/>
                                    </w:rPr>
                                  </w:pPr>
                                  <w:r>
                                    <w:rPr>
                                      <w:sz w:val="12"/>
                                      <w:szCs w:val="12"/>
                                    </w:rPr>
                                    <w:t>Kensington Lock</w:t>
                                  </w:r>
                                </w:p>
                                <w:p w14:paraId="630C4321" w14:textId="115A44A5" w:rsidR="00E42BF6" w:rsidRPr="00A754E9" w:rsidRDefault="00E42BF6" w:rsidP="00A754E9">
                                  <w:pPr>
                                    <w:spacing w:after="0" w:line="240" w:lineRule="auto"/>
                                    <w:ind w:left="56"/>
                                    <w:rPr>
                                      <w:sz w:val="12"/>
                                      <w:szCs w:val="12"/>
                                    </w:rPr>
                                  </w:pPr>
                                </w:p>
                              </w:tc>
                            </w:tr>
                            <w:tr w:rsidR="009A3F18" w:rsidRPr="003B6AB9" w14:paraId="200B7C16" w14:textId="77777777" w:rsidTr="00177176">
                              <w:trPr>
                                <w:trHeight w:val="163"/>
                              </w:trPr>
                              <w:tc>
                                <w:tcPr>
                                  <w:tcW w:w="1512" w:type="dxa"/>
                                </w:tcPr>
                                <w:p w14:paraId="694F11F6" w14:textId="6A4CA9A1" w:rsidR="00F57576" w:rsidRPr="006455A6" w:rsidRDefault="00F57576" w:rsidP="0060709E">
                                  <w:pPr>
                                    <w:spacing w:after="0" w:line="240" w:lineRule="auto"/>
                                    <w:rPr>
                                      <w:b/>
                                      <w:color w:val="80C342"/>
                                      <w:sz w:val="14"/>
                                      <w:szCs w:val="14"/>
                                    </w:rPr>
                                  </w:pPr>
                                  <w:r w:rsidRPr="006455A6">
                                    <w:rPr>
                                      <w:b/>
                                      <w:color w:val="80C342"/>
                                      <w:sz w:val="14"/>
                                      <w:szCs w:val="14"/>
                                    </w:rPr>
                                    <w:t>Operating system</w:t>
                                  </w:r>
                                  <w:r w:rsidRPr="006455A6">
                                    <w:rPr>
                                      <w:b/>
                                      <w:color w:val="80C342"/>
                                      <w:sz w:val="14"/>
                                      <w:szCs w:val="14"/>
                                      <w:vertAlign w:val="superscript"/>
                                    </w:rPr>
                                    <w:t>1</w:t>
                                  </w:r>
                                </w:p>
                              </w:tc>
                              <w:tc>
                                <w:tcPr>
                                  <w:tcW w:w="8492" w:type="dxa"/>
                                  <w:gridSpan w:val="3"/>
                                  <w:tcBorders>
                                    <w:bottom w:val="single" w:sz="4" w:space="0" w:color="auto"/>
                                  </w:tcBorders>
                                </w:tcPr>
                                <w:p w14:paraId="1971064D" w14:textId="67BB761A" w:rsidR="00F57576" w:rsidRPr="00473EF9" w:rsidRDefault="00F036A3" w:rsidP="00326435">
                                  <w:pPr>
                                    <w:spacing w:after="0" w:line="240" w:lineRule="auto"/>
                                    <w:rPr>
                                      <w:b/>
                                      <w:sz w:val="12"/>
                                      <w:szCs w:val="12"/>
                                    </w:rPr>
                                  </w:pPr>
                                  <w:r w:rsidRPr="00F036A3">
                                    <w:rPr>
                                      <w:b/>
                                      <w:sz w:val="12"/>
                                      <w:szCs w:val="12"/>
                                    </w:rPr>
                                    <w:t xml:space="preserve">Windows 11 </w:t>
                                  </w:r>
                                  <w:r w:rsidR="00A754E9">
                                    <w:rPr>
                                      <w:b/>
                                      <w:sz w:val="12"/>
                                      <w:szCs w:val="12"/>
                                    </w:rPr>
                                    <w:t>Home / Pro</w:t>
                                  </w:r>
                                </w:p>
                              </w:tc>
                            </w:tr>
                            <w:tr w:rsidR="00DE349E" w:rsidRPr="0077474C" w14:paraId="113FF073" w14:textId="77777777" w:rsidTr="00131C94">
                              <w:trPr>
                                <w:trHeight w:val="225"/>
                              </w:trPr>
                              <w:tc>
                                <w:tcPr>
                                  <w:tcW w:w="1512" w:type="dxa"/>
                                </w:tcPr>
                                <w:p w14:paraId="73A40FBC" w14:textId="77777777" w:rsidR="00DE349E" w:rsidRPr="006455A6" w:rsidRDefault="00DE349E" w:rsidP="0060709E">
                                  <w:pPr>
                                    <w:spacing w:after="0" w:line="240" w:lineRule="auto"/>
                                    <w:rPr>
                                      <w:b/>
                                      <w:color w:val="80C342"/>
                                      <w:sz w:val="14"/>
                                      <w:szCs w:val="14"/>
                                    </w:rPr>
                                  </w:pPr>
                                  <w:r w:rsidRPr="006455A6">
                                    <w:rPr>
                                      <w:b/>
                                      <w:color w:val="80C342"/>
                                      <w:sz w:val="14"/>
                                      <w:szCs w:val="14"/>
                                    </w:rPr>
                                    <w:t>CPU and chipset</w:t>
                                  </w:r>
                                  <w:r w:rsidRPr="006455A6">
                                    <w:rPr>
                                      <w:b/>
                                      <w:color w:val="80C342"/>
                                      <w:sz w:val="14"/>
                                      <w:szCs w:val="14"/>
                                      <w:vertAlign w:val="superscript"/>
                                    </w:rPr>
                                    <w:t>1</w:t>
                                  </w:r>
                                </w:p>
                              </w:tc>
                              <w:tc>
                                <w:tcPr>
                                  <w:tcW w:w="8492" w:type="dxa"/>
                                  <w:gridSpan w:val="3"/>
                                </w:tcPr>
                                <w:p w14:paraId="19E44DBC" w14:textId="30EC1846" w:rsidR="00DE349E" w:rsidRDefault="00BC7902" w:rsidP="006B62A7">
                                  <w:pPr>
                                    <w:pStyle w:val="Body2"/>
                                    <w:spacing w:line="240" w:lineRule="auto"/>
                                    <w:rPr>
                                      <w:rFonts w:ascii="Acer Foco" w:hAnsi="Acer Foco" w:cs="Arial"/>
                                      <w:b/>
                                      <w:bCs/>
                                      <w:lang w:val="it-IT"/>
                                    </w:rPr>
                                  </w:pPr>
                                  <w:r w:rsidRPr="00BC7902">
                                    <w:rPr>
                                      <w:rFonts w:ascii="Acer Foco" w:hAnsi="Acer Foco" w:cs="Arial"/>
                                      <w:b/>
                                      <w:bCs/>
                                      <w:lang w:val="it-IT"/>
                                    </w:rPr>
                                    <w:t>Intel® Core™ Ultra 5 processor 322</w:t>
                                  </w:r>
                                  <w:r>
                                    <w:rPr>
                                      <w:rFonts w:ascii="Acer Foco" w:hAnsi="Acer Foco" w:cs="Arial"/>
                                      <w:b/>
                                      <w:bCs/>
                                      <w:lang w:val="it-IT"/>
                                    </w:rPr>
                                    <w:t xml:space="preserve"> | </w:t>
                                  </w:r>
                                  <w:r w:rsidRPr="00BC7902">
                                    <w:rPr>
                                      <w:rFonts w:ascii="Acer Foco" w:hAnsi="Acer Foco" w:cs="Arial"/>
                                      <w:b/>
                                      <w:bCs/>
                                      <w:lang w:val="it-IT"/>
                                    </w:rPr>
                                    <w:t>Intel® Core™ Ultra 5 processor 325</w:t>
                                  </w:r>
                                  <w:r>
                                    <w:rPr>
                                      <w:rFonts w:ascii="Acer Foco" w:hAnsi="Acer Foco" w:cs="Arial"/>
                                      <w:b/>
                                      <w:bCs/>
                                      <w:lang w:val="it-IT"/>
                                    </w:rPr>
                                    <w:t xml:space="preserve"> | </w:t>
                                  </w:r>
                                  <w:r w:rsidRPr="00BC7902">
                                    <w:rPr>
                                      <w:rFonts w:ascii="Acer Foco" w:hAnsi="Acer Foco" w:cs="Arial"/>
                                      <w:b/>
                                      <w:bCs/>
                                      <w:lang w:val="it-IT"/>
                                    </w:rPr>
                                    <w:t>Intel® Core™ Ultra 7 processor 355</w:t>
                                  </w:r>
                                  <w:r>
                                    <w:rPr>
                                      <w:rFonts w:ascii="Acer Foco" w:hAnsi="Acer Foco" w:cs="Arial"/>
                                      <w:b/>
                                      <w:bCs/>
                                      <w:lang w:val="it-IT"/>
                                    </w:rPr>
                                    <w:t xml:space="preserve"> | </w:t>
                                  </w:r>
                                  <w:r w:rsidRPr="00BC7902">
                                    <w:rPr>
                                      <w:rFonts w:ascii="Acer Foco" w:hAnsi="Acer Foco" w:cs="Arial"/>
                                      <w:b/>
                                      <w:bCs/>
                                      <w:lang w:val="it-IT"/>
                                    </w:rPr>
                                    <w:t>Intel® Core™ Ultra 7 processor 356H</w:t>
                                  </w:r>
                                  <w:r>
                                    <w:rPr>
                                      <w:rFonts w:ascii="Acer Foco" w:hAnsi="Acer Foco" w:cs="Arial"/>
                                      <w:b/>
                                      <w:bCs/>
                                      <w:lang w:val="it-IT"/>
                                    </w:rPr>
                                    <w:t xml:space="preserve"> </w:t>
                                  </w:r>
                                </w:p>
                                <w:p w14:paraId="0470CB56" w14:textId="7728C52B" w:rsidR="00BC7902" w:rsidRDefault="00BC7902" w:rsidP="006B62A7">
                                  <w:pPr>
                                    <w:pStyle w:val="Body2"/>
                                    <w:spacing w:line="240" w:lineRule="auto"/>
                                    <w:rPr>
                                      <w:rFonts w:ascii="Acer Foco" w:hAnsi="Acer Foco" w:cs="Arial"/>
                                      <w:b/>
                                      <w:bCs/>
                                      <w:lang w:val="it-IT"/>
                                    </w:rPr>
                                  </w:pPr>
                                  <w:r w:rsidRPr="00BC7902">
                                    <w:rPr>
                                      <w:rFonts w:ascii="Acer Foco" w:hAnsi="Acer Foco" w:cs="Arial"/>
                                      <w:b/>
                                      <w:bCs/>
                                      <w:lang w:val="it-IT"/>
                                    </w:rPr>
                                    <w:t>Intel® Core™ Ultra 9 processor 386H</w:t>
                                  </w:r>
                                </w:p>
                                <w:p w14:paraId="324EB9F0" w14:textId="0E319396" w:rsidR="00BC7902" w:rsidRPr="0077474C" w:rsidRDefault="00BC7902" w:rsidP="006B62A7">
                                  <w:pPr>
                                    <w:pStyle w:val="Body2"/>
                                    <w:spacing w:line="240" w:lineRule="auto"/>
                                    <w:rPr>
                                      <w:rFonts w:ascii="Acer Foco" w:hAnsi="Acer Foco" w:cs="Arial"/>
                                      <w:b/>
                                      <w:bCs/>
                                      <w:lang w:val="it-IT"/>
                                    </w:rPr>
                                  </w:pPr>
                                </w:p>
                              </w:tc>
                            </w:tr>
                            <w:tr w:rsidR="00916347" w:rsidRPr="003B6AB9" w14:paraId="46C5686E" w14:textId="77777777" w:rsidTr="00D33C85">
                              <w:trPr>
                                <w:trHeight w:val="293"/>
                              </w:trPr>
                              <w:tc>
                                <w:tcPr>
                                  <w:tcW w:w="1512" w:type="dxa"/>
                                </w:tcPr>
                                <w:p w14:paraId="5CF83176" w14:textId="77777777" w:rsidR="00916347" w:rsidRPr="006455A6" w:rsidRDefault="00916347" w:rsidP="00916347">
                                  <w:pPr>
                                    <w:spacing w:after="0" w:line="240" w:lineRule="auto"/>
                                    <w:rPr>
                                      <w:b/>
                                      <w:color w:val="80C342"/>
                                      <w:sz w:val="14"/>
                                      <w:szCs w:val="14"/>
                                      <w:vertAlign w:val="superscript"/>
                                    </w:rPr>
                                  </w:pPr>
                                  <w:r w:rsidRPr="006455A6">
                                    <w:rPr>
                                      <w:b/>
                                      <w:color w:val="80C342"/>
                                      <w:sz w:val="14"/>
                                      <w:szCs w:val="14"/>
                                    </w:rPr>
                                    <w:t>Memory</w:t>
                                  </w:r>
                                  <w:r w:rsidRPr="006455A6">
                                    <w:rPr>
                                      <w:b/>
                                      <w:color w:val="80C342"/>
                                      <w:sz w:val="14"/>
                                      <w:szCs w:val="14"/>
                                      <w:vertAlign w:val="superscript"/>
                                    </w:rPr>
                                    <w:t>1, 2, 3</w:t>
                                  </w:r>
                                </w:p>
                              </w:tc>
                              <w:tc>
                                <w:tcPr>
                                  <w:tcW w:w="4246" w:type="dxa"/>
                                  <w:gridSpan w:val="2"/>
                                  <w:tcBorders>
                                    <w:bottom w:val="single" w:sz="4" w:space="0" w:color="auto"/>
                                  </w:tcBorders>
                                </w:tcPr>
                                <w:p w14:paraId="44A8243C" w14:textId="77777777" w:rsidR="00916347" w:rsidRPr="00473EF9" w:rsidRDefault="00916347" w:rsidP="00916347">
                                  <w:pPr>
                                    <w:pStyle w:val="ListParagraph"/>
                                    <w:spacing w:after="0" w:line="240" w:lineRule="auto"/>
                                    <w:ind w:left="0"/>
                                    <w:rPr>
                                      <w:sz w:val="12"/>
                                      <w:szCs w:val="12"/>
                                    </w:rPr>
                                  </w:pPr>
                                  <w:r w:rsidRPr="00473EF9">
                                    <w:rPr>
                                      <w:sz w:val="12"/>
                                      <w:szCs w:val="12"/>
                                    </w:rPr>
                                    <w:t>Dual-channel LPDDR5X SDRAM support</w:t>
                                  </w:r>
                                </w:p>
                                <w:p w14:paraId="2FA54C05" w14:textId="0182F8C1" w:rsidR="00916347" w:rsidRPr="00473EF9" w:rsidRDefault="00916347" w:rsidP="00916347">
                                  <w:pPr>
                                    <w:pStyle w:val="ListParagraph"/>
                                    <w:numPr>
                                      <w:ilvl w:val="0"/>
                                      <w:numId w:val="15"/>
                                    </w:numPr>
                                    <w:spacing w:after="0" w:line="240" w:lineRule="auto"/>
                                    <w:ind w:left="142" w:hanging="108"/>
                                    <w:rPr>
                                      <w:sz w:val="12"/>
                                      <w:szCs w:val="12"/>
                                    </w:rPr>
                                  </w:pPr>
                                  <w:r w:rsidRPr="00473EF9">
                                    <w:rPr>
                                      <w:sz w:val="12"/>
                                      <w:szCs w:val="12"/>
                                    </w:rPr>
                                    <w:t>32 GB of onboard LPDDR5X system memory</w:t>
                                  </w:r>
                                </w:p>
                              </w:tc>
                              <w:tc>
                                <w:tcPr>
                                  <w:tcW w:w="4246" w:type="dxa"/>
                                  <w:tcBorders>
                                    <w:bottom w:val="single" w:sz="4" w:space="0" w:color="auto"/>
                                  </w:tcBorders>
                                </w:tcPr>
                                <w:p w14:paraId="0D5649BA" w14:textId="77777777" w:rsidR="00916347" w:rsidRPr="00473EF9" w:rsidRDefault="00916347" w:rsidP="00916347">
                                  <w:pPr>
                                    <w:pStyle w:val="ListParagraph"/>
                                    <w:spacing w:after="0" w:line="240" w:lineRule="auto"/>
                                    <w:ind w:left="0"/>
                                    <w:rPr>
                                      <w:sz w:val="12"/>
                                      <w:szCs w:val="12"/>
                                    </w:rPr>
                                  </w:pPr>
                                  <w:r w:rsidRPr="00473EF9">
                                    <w:rPr>
                                      <w:sz w:val="12"/>
                                      <w:szCs w:val="12"/>
                                    </w:rPr>
                                    <w:t>Dual-channel LPDDR5X SDRAM support</w:t>
                                  </w:r>
                                </w:p>
                                <w:p w14:paraId="6F73C124" w14:textId="42570CC5" w:rsidR="00916347" w:rsidRPr="00473EF9" w:rsidRDefault="00916347" w:rsidP="00916347">
                                  <w:pPr>
                                    <w:pStyle w:val="ListParagraph"/>
                                    <w:numPr>
                                      <w:ilvl w:val="0"/>
                                      <w:numId w:val="15"/>
                                    </w:numPr>
                                    <w:spacing w:after="0" w:line="240" w:lineRule="auto"/>
                                    <w:ind w:left="142" w:hanging="108"/>
                                    <w:rPr>
                                      <w:sz w:val="12"/>
                                      <w:szCs w:val="12"/>
                                    </w:rPr>
                                  </w:pPr>
                                  <w:r w:rsidRPr="00473EF9">
                                    <w:rPr>
                                      <w:sz w:val="12"/>
                                      <w:szCs w:val="12"/>
                                    </w:rPr>
                                    <w:t>16 GB of onboard LPDDR5X system memory</w:t>
                                  </w:r>
                                </w:p>
                              </w:tc>
                            </w:tr>
                            <w:tr w:rsidR="00F036A3" w:rsidRPr="003B6AB9" w14:paraId="5034D1CD" w14:textId="77777777" w:rsidTr="00C6295A">
                              <w:trPr>
                                <w:trHeight w:val="505"/>
                              </w:trPr>
                              <w:tc>
                                <w:tcPr>
                                  <w:tcW w:w="1512" w:type="dxa"/>
                                </w:tcPr>
                                <w:p w14:paraId="1E442299" w14:textId="77777777" w:rsidR="00F036A3" w:rsidRPr="00F07ACF" w:rsidRDefault="00F036A3" w:rsidP="0069600D">
                                  <w:pPr>
                                    <w:spacing w:after="0" w:line="240" w:lineRule="auto"/>
                                    <w:rPr>
                                      <w:b/>
                                      <w:color w:val="80C342"/>
                                      <w:sz w:val="14"/>
                                      <w:szCs w:val="14"/>
                                    </w:rPr>
                                  </w:pPr>
                                  <w:r w:rsidRPr="00F07ACF">
                                    <w:rPr>
                                      <w:b/>
                                      <w:color w:val="80C342"/>
                                      <w:sz w:val="14"/>
                                      <w:szCs w:val="14"/>
                                    </w:rPr>
                                    <w:t>Display</w:t>
                                  </w:r>
                                  <w:r w:rsidRPr="00F07ACF">
                                    <w:rPr>
                                      <w:rFonts w:hint="eastAsia"/>
                                      <w:b/>
                                      <w:color w:val="80C342"/>
                                      <w:sz w:val="14"/>
                                      <w:szCs w:val="14"/>
                                      <w:vertAlign w:val="superscript"/>
                                    </w:rPr>
                                    <w:t>4</w:t>
                                  </w:r>
                                </w:p>
                              </w:tc>
                              <w:tc>
                                <w:tcPr>
                                  <w:tcW w:w="4246" w:type="dxa"/>
                                  <w:gridSpan w:val="2"/>
                                </w:tcPr>
                                <w:p w14:paraId="78FBFEB8" w14:textId="058E3860" w:rsidR="00095794" w:rsidRPr="00095794" w:rsidRDefault="00095794" w:rsidP="00DE349E">
                                  <w:pPr>
                                    <w:spacing w:after="0" w:line="240" w:lineRule="auto"/>
                                    <w:rPr>
                                      <w:rFonts w:cs="Arial"/>
                                      <w:b/>
                                      <w:bCs/>
                                      <w:sz w:val="12"/>
                                      <w:szCs w:val="12"/>
                                    </w:rPr>
                                  </w:pPr>
                                  <w:r w:rsidRPr="00095794">
                                    <w:rPr>
                                      <w:rFonts w:cs="Arial"/>
                                      <w:b/>
                                      <w:bCs/>
                                      <w:sz w:val="12"/>
                                      <w:szCs w:val="12"/>
                                    </w:rPr>
                                    <w:t>A14-I71M</w:t>
                                  </w:r>
                                </w:p>
                                <w:p w14:paraId="38405C2E" w14:textId="03D40CCE" w:rsidR="00F036A3" w:rsidRDefault="00F036A3" w:rsidP="00DE349E">
                                  <w:pPr>
                                    <w:spacing w:after="0" w:line="240" w:lineRule="auto"/>
                                    <w:rPr>
                                      <w:rFonts w:cs="Arial"/>
                                      <w:sz w:val="12"/>
                                      <w:szCs w:val="12"/>
                                    </w:rPr>
                                  </w:pPr>
                                  <w:r w:rsidRPr="00DE349E">
                                    <w:rPr>
                                      <w:rFonts w:cs="Arial"/>
                                      <w:sz w:val="12"/>
                                      <w:szCs w:val="12"/>
                                    </w:rPr>
                                    <w:t>14.0" display with IPS (In-Plane Switching) technology, WUXGA 1920 x</w:t>
                                  </w:r>
                                  <w:r>
                                    <w:rPr>
                                      <w:rFonts w:cs="Arial"/>
                                      <w:sz w:val="12"/>
                                      <w:szCs w:val="12"/>
                                    </w:rPr>
                                    <w:t xml:space="preserve"> </w:t>
                                  </w:r>
                                  <w:r w:rsidRPr="00DE349E">
                                    <w:rPr>
                                      <w:rFonts w:cs="Arial"/>
                                      <w:sz w:val="12"/>
                                      <w:szCs w:val="12"/>
                                    </w:rPr>
                                    <w:t>1200, Acer ComfyView™ LED-backlit TFT LCD</w:t>
                                  </w:r>
                                  <w:r>
                                    <w:rPr>
                                      <w:rFonts w:cs="Arial"/>
                                      <w:sz w:val="12"/>
                                      <w:szCs w:val="12"/>
                                    </w:rPr>
                                    <w:t>,</w:t>
                                  </w:r>
                                  <w:r w:rsidRPr="008C5311">
                                    <w:rPr>
                                      <w:rFonts w:cs="Arial"/>
                                      <w:sz w:val="12"/>
                                      <w:szCs w:val="12"/>
                                    </w:rPr>
                                    <w:t xml:space="preserve"> supporting 120Hz refresh rate.</w:t>
                                  </w:r>
                                </w:p>
                                <w:p w14:paraId="603CF350" w14:textId="2380EBF8" w:rsidR="005842BB" w:rsidRPr="005842BB" w:rsidRDefault="005842BB" w:rsidP="005842BB">
                                  <w:pPr>
                                    <w:pStyle w:val="ListParagraph"/>
                                    <w:numPr>
                                      <w:ilvl w:val="0"/>
                                      <w:numId w:val="15"/>
                                    </w:numPr>
                                    <w:spacing w:after="0" w:line="240" w:lineRule="auto"/>
                                    <w:rPr>
                                      <w:rFonts w:cs="Arial"/>
                                      <w:sz w:val="12"/>
                                      <w:szCs w:val="12"/>
                                    </w:rPr>
                                  </w:pPr>
                                  <w:r w:rsidRPr="005842BB">
                                    <w:rPr>
                                      <w:rFonts w:cs="Arial"/>
                                      <w:sz w:val="12"/>
                                      <w:szCs w:val="12"/>
                                    </w:rPr>
                                    <w:t>16:10 aspect ratio, color gamut sRGB 100%</w:t>
                                  </w:r>
                                </w:p>
                                <w:p w14:paraId="024315AD" w14:textId="4D57C61C" w:rsidR="005842BB" w:rsidRPr="005842BB" w:rsidRDefault="005842BB" w:rsidP="00474AA4">
                                  <w:pPr>
                                    <w:pStyle w:val="ListParagraph"/>
                                    <w:numPr>
                                      <w:ilvl w:val="0"/>
                                      <w:numId w:val="15"/>
                                    </w:numPr>
                                    <w:spacing w:after="0" w:line="240" w:lineRule="auto"/>
                                    <w:rPr>
                                      <w:rFonts w:cs="Arial"/>
                                      <w:sz w:val="12"/>
                                      <w:szCs w:val="12"/>
                                    </w:rPr>
                                  </w:pPr>
                                  <w:r w:rsidRPr="005842BB">
                                    <w:rPr>
                                      <w:rFonts w:cs="Arial"/>
                                      <w:sz w:val="12"/>
                                      <w:szCs w:val="12"/>
                                    </w:rPr>
                                    <w:t>Wide viewing angle up to 170 degrees</w:t>
                                  </w:r>
                                </w:p>
                                <w:p w14:paraId="4DE1DD1B" w14:textId="6A8EA4C0" w:rsidR="00F036A3" w:rsidRDefault="005842BB" w:rsidP="005842BB">
                                  <w:pPr>
                                    <w:pStyle w:val="ListParagraph"/>
                                    <w:numPr>
                                      <w:ilvl w:val="0"/>
                                      <w:numId w:val="15"/>
                                    </w:numPr>
                                    <w:spacing w:after="0" w:line="240" w:lineRule="auto"/>
                                    <w:rPr>
                                      <w:rFonts w:cs="Arial"/>
                                      <w:sz w:val="12"/>
                                      <w:szCs w:val="12"/>
                                    </w:rPr>
                                  </w:pPr>
                                  <w:r w:rsidRPr="005842BB">
                                    <w:rPr>
                                      <w:rFonts w:cs="Arial"/>
                                      <w:sz w:val="12"/>
                                      <w:szCs w:val="12"/>
                                    </w:rPr>
                                    <w:t>Mercury free, environment friendly</w:t>
                                  </w:r>
                                </w:p>
                              </w:tc>
                              <w:tc>
                                <w:tcPr>
                                  <w:tcW w:w="4246" w:type="dxa"/>
                                </w:tcPr>
                                <w:p w14:paraId="06804FD2" w14:textId="4C6B3F48" w:rsidR="00095794" w:rsidRPr="00095794" w:rsidRDefault="00095794" w:rsidP="008C5311">
                                  <w:pPr>
                                    <w:spacing w:after="0" w:line="240" w:lineRule="auto"/>
                                    <w:rPr>
                                      <w:rFonts w:cs="Arial"/>
                                      <w:b/>
                                      <w:bCs/>
                                      <w:sz w:val="12"/>
                                      <w:szCs w:val="12"/>
                                    </w:rPr>
                                  </w:pPr>
                                  <w:r w:rsidRPr="00095794">
                                    <w:rPr>
                                      <w:rFonts w:cs="Arial"/>
                                      <w:b/>
                                      <w:bCs/>
                                      <w:sz w:val="12"/>
                                      <w:szCs w:val="12"/>
                                    </w:rPr>
                                    <w:t>A14-I71MT</w:t>
                                  </w:r>
                                </w:p>
                                <w:p w14:paraId="7BAD1F78" w14:textId="328FB61A" w:rsidR="00F036A3" w:rsidRPr="00095794" w:rsidRDefault="00095794" w:rsidP="00095794">
                                  <w:pPr>
                                    <w:spacing w:after="0" w:line="240" w:lineRule="auto"/>
                                    <w:rPr>
                                      <w:rFonts w:cs="Arial"/>
                                      <w:sz w:val="12"/>
                                      <w:szCs w:val="12"/>
                                    </w:rPr>
                                  </w:pPr>
                                  <w:r w:rsidRPr="00095794">
                                    <w:rPr>
                                      <w:rFonts w:cs="Arial"/>
                                      <w:sz w:val="12"/>
                                      <w:szCs w:val="12"/>
                                    </w:rPr>
                                    <w:t xml:space="preserve">14.0" WUXGA 1920 x 1200 resolution LED-backlit IPS LCD with integrated multi-touch </w:t>
                                  </w:r>
                                  <w:r w:rsidR="00F036A3" w:rsidRPr="00095794">
                                    <w:rPr>
                                      <w:rFonts w:cs="Arial"/>
                                      <w:sz w:val="12"/>
                                      <w:szCs w:val="12"/>
                                    </w:rPr>
                                    <w:t>16:10 aspect ratio, color gamut sRGB 100%</w:t>
                                  </w:r>
                                </w:p>
                                <w:p w14:paraId="70A225E8" w14:textId="04C50F38" w:rsidR="005842BB" w:rsidRPr="005842BB" w:rsidRDefault="005842BB" w:rsidP="005842BB">
                                  <w:pPr>
                                    <w:pStyle w:val="ListParagraph"/>
                                    <w:numPr>
                                      <w:ilvl w:val="0"/>
                                      <w:numId w:val="15"/>
                                    </w:numPr>
                                    <w:spacing w:after="0" w:line="240" w:lineRule="auto"/>
                                    <w:rPr>
                                      <w:rFonts w:cs="Arial"/>
                                      <w:sz w:val="12"/>
                                      <w:szCs w:val="12"/>
                                    </w:rPr>
                                  </w:pPr>
                                  <w:r w:rsidRPr="005842BB">
                                    <w:rPr>
                                      <w:rFonts w:cs="Arial"/>
                                      <w:sz w:val="12"/>
                                      <w:szCs w:val="12"/>
                                    </w:rPr>
                                    <w:t xml:space="preserve">16:10 aspect ratio, </w:t>
                                  </w:r>
                                  <w:proofErr w:type="spellStart"/>
                                  <w:r w:rsidRPr="005842BB">
                                    <w:rPr>
                                      <w:rFonts w:cs="Arial"/>
                                      <w:sz w:val="12"/>
                                      <w:szCs w:val="12"/>
                                    </w:rPr>
                                    <w:t>sRBG</w:t>
                                  </w:r>
                                  <w:proofErr w:type="spellEnd"/>
                                  <w:r w:rsidRPr="005842BB">
                                    <w:rPr>
                                      <w:rFonts w:cs="Arial"/>
                                      <w:sz w:val="12"/>
                                      <w:szCs w:val="12"/>
                                    </w:rPr>
                                    <w:t xml:space="preserve"> 100%</w:t>
                                  </w:r>
                                </w:p>
                                <w:p w14:paraId="3E43F5AD" w14:textId="44E0F287" w:rsidR="00F036A3" w:rsidRPr="008C5311" w:rsidRDefault="005842BB" w:rsidP="005842BB">
                                  <w:pPr>
                                    <w:pStyle w:val="ListParagraph"/>
                                    <w:numPr>
                                      <w:ilvl w:val="0"/>
                                      <w:numId w:val="15"/>
                                    </w:numPr>
                                    <w:spacing w:after="0" w:line="240" w:lineRule="auto"/>
                                    <w:rPr>
                                      <w:rFonts w:cs="Arial"/>
                                      <w:sz w:val="12"/>
                                      <w:szCs w:val="12"/>
                                    </w:rPr>
                                  </w:pPr>
                                  <w:r w:rsidRPr="005842BB">
                                    <w:rPr>
                                      <w:rFonts w:cs="Arial"/>
                                      <w:sz w:val="12"/>
                                      <w:szCs w:val="12"/>
                                    </w:rPr>
                                    <w:t>Super-slim design</w:t>
                                  </w:r>
                                </w:p>
                              </w:tc>
                            </w:tr>
                            <w:tr w:rsidR="00461B61" w:rsidRPr="003B6AB9" w14:paraId="686931ED" w14:textId="77777777" w:rsidTr="00177176">
                              <w:trPr>
                                <w:trHeight w:val="702"/>
                              </w:trPr>
                              <w:tc>
                                <w:tcPr>
                                  <w:tcW w:w="1512" w:type="dxa"/>
                                </w:tcPr>
                                <w:p w14:paraId="499ADD49" w14:textId="77777777" w:rsidR="00461B61" w:rsidRPr="00F07ACF" w:rsidRDefault="00461B61" w:rsidP="00461B61">
                                  <w:pPr>
                                    <w:spacing w:after="0" w:line="240" w:lineRule="auto"/>
                                    <w:rPr>
                                      <w:b/>
                                      <w:color w:val="80C342"/>
                                      <w:sz w:val="14"/>
                                      <w:szCs w:val="14"/>
                                    </w:rPr>
                                  </w:pPr>
                                  <w:r w:rsidRPr="00F07ACF">
                                    <w:rPr>
                                      <w:b/>
                                      <w:color w:val="80C342"/>
                                      <w:sz w:val="14"/>
                                      <w:szCs w:val="14"/>
                                    </w:rPr>
                                    <w:t>Audio</w:t>
                                  </w:r>
                                </w:p>
                              </w:tc>
                              <w:tc>
                                <w:tcPr>
                                  <w:tcW w:w="8492" w:type="dxa"/>
                                  <w:gridSpan w:val="3"/>
                                </w:tcPr>
                                <w:p w14:paraId="17AA9CFF" w14:textId="2022A139" w:rsidR="00886F19" w:rsidRPr="00886F19" w:rsidRDefault="00886F19" w:rsidP="00886F19">
                                  <w:pPr>
                                    <w:pStyle w:val="ListParagraph"/>
                                    <w:numPr>
                                      <w:ilvl w:val="0"/>
                                      <w:numId w:val="24"/>
                                    </w:numPr>
                                    <w:spacing w:after="0" w:line="240" w:lineRule="auto"/>
                                    <w:rPr>
                                      <w:sz w:val="12"/>
                                      <w:szCs w:val="12"/>
                                    </w:rPr>
                                  </w:pPr>
                                  <w:r w:rsidRPr="00886F19">
                                    <w:rPr>
                                      <w:sz w:val="12"/>
                                      <w:szCs w:val="12"/>
                                    </w:rPr>
                                    <w:t>DTS® Audio, featuring optimized bass response and micro-speaker distortion prevention</w:t>
                                  </w:r>
                                </w:p>
                                <w:p w14:paraId="0755AC12" w14:textId="39356289" w:rsidR="00886F19" w:rsidRPr="00886F19" w:rsidRDefault="00886F19" w:rsidP="00886F19">
                                  <w:pPr>
                                    <w:pStyle w:val="ListParagraph"/>
                                    <w:numPr>
                                      <w:ilvl w:val="0"/>
                                      <w:numId w:val="24"/>
                                    </w:numPr>
                                    <w:spacing w:after="0" w:line="240" w:lineRule="auto"/>
                                    <w:rPr>
                                      <w:sz w:val="12"/>
                                      <w:szCs w:val="12"/>
                                    </w:rPr>
                                  </w:pPr>
                                  <w:r w:rsidRPr="00886F19">
                                    <w:rPr>
                                      <w:sz w:val="12"/>
                                      <w:szCs w:val="12"/>
                                    </w:rPr>
                                    <w:t xml:space="preserve">Acer </w:t>
                                  </w:r>
                                  <w:proofErr w:type="spellStart"/>
                                  <w:r w:rsidRPr="00886F19">
                                    <w:rPr>
                                      <w:sz w:val="12"/>
                                      <w:szCs w:val="12"/>
                                    </w:rPr>
                                    <w:t>Purified.Voice</w:t>
                                  </w:r>
                                  <w:proofErr w:type="spellEnd"/>
                                  <w:r w:rsidRPr="00886F19">
                                    <w:rPr>
                                      <w:sz w:val="12"/>
                                      <w:szCs w:val="12"/>
                                    </w:rPr>
                                    <w:t xml:space="preserve"> technology with AI noise reduction in a 3-mic array of built-in microphones, supporting Advanced Privacy Mode, far-field pickup, dynamic noise reduction through neural networks, adaptive beam forming, and pre-defined personal and conference call modes</w:t>
                                  </w:r>
                                </w:p>
                                <w:p w14:paraId="7CB6E250" w14:textId="3D8FDBA9" w:rsidR="00886F19" w:rsidRPr="00886F19" w:rsidRDefault="00886F19" w:rsidP="00886F19">
                                  <w:pPr>
                                    <w:pStyle w:val="ListParagraph"/>
                                    <w:numPr>
                                      <w:ilvl w:val="0"/>
                                      <w:numId w:val="24"/>
                                    </w:numPr>
                                    <w:spacing w:after="0" w:line="240" w:lineRule="auto"/>
                                    <w:rPr>
                                      <w:sz w:val="12"/>
                                      <w:szCs w:val="12"/>
                                    </w:rPr>
                                  </w:pPr>
                                  <w:r w:rsidRPr="00886F19">
                                    <w:rPr>
                                      <w:sz w:val="12"/>
                                      <w:szCs w:val="12"/>
                                    </w:rPr>
                                    <w:t xml:space="preserve">High SNR DAC with 2.1 </w:t>
                                  </w:r>
                                  <w:proofErr w:type="spellStart"/>
                                  <w:r w:rsidRPr="00886F19">
                                    <w:rPr>
                                      <w:sz w:val="12"/>
                                      <w:szCs w:val="12"/>
                                    </w:rPr>
                                    <w:t>Vrms</w:t>
                                  </w:r>
                                  <w:proofErr w:type="spellEnd"/>
                                  <w:r w:rsidRPr="00886F19">
                                    <w:rPr>
                                      <w:sz w:val="12"/>
                                      <w:szCs w:val="12"/>
                                    </w:rPr>
                                    <w:t xml:space="preserve"> output capability, capable of driving high-impedance headphones up to 600 ohms</w:t>
                                  </w:r>
                                </w:p>
                                <w:p w14:paraId="0F15049C" w14:textId="47ABBE29" w:rsidR="00886F19" w:rsidRPr="00886F19" w:rsidRDefault="00886F19" w:rsidP="00886F19">
                                  <w:pPr>
                                    <w:pStyle w:val="ListParagraph"/>
                                    <w:numPr>
                                      <w:ilvl w:val="0"/>
                                      <w:numId w:val="24"/>
                                    </w:numPr>
                                    <w:spacing w:after="0" w:line="240" w:lineRule="auto"/>
                                    <w:rPr>
                                      <w:sz w:val="12"/>
                                      <w:szCs w:val="12"/>
                                    </w:rPr>
                                  </w:pPr>
                                  <w:r w:rsidRPr="00886F19">
                                    <w:rPr>
                                      <w:sz w:val="12"/>
                                      <w:szCs w:val="12"/>
                                    </w:rPr>
                                    <w:t>Acer TrueHarmony Technology for lower distortion, wider frequency range, headphone-like audio, and powerful sound powered by the Acer Ultra Boost Stereo Speaker Module</w:t>
                                  </w:r>
                                </w:p>
                                <w:p w14:paraId="1FED29CC" w14:textId="01971B52" w:rsidR="00461B61" w:rsidRPr="00886F19" w:rsidRDefault="00886F19" w:rsidP="00886F19">
                                  <w:pPr>
                                    <w:pStyle w:val="ListParagraph"/>
                                    <w:numPr>
                                      <w:ilvl w:val="0"/>
                                      <w:numId w:val="24"/>
                                    </w:numPr>
                                    <w:spacing w:after="0" w:line="240" w:lineRule="auto"/>
                                    <w:rPr>
                                      <w:sz w:val="12"/>
                                      <w:szCs w:val="12"/>
                                    </w:rPr>
                                  </w:pPr>
                                  <w:r w:rsidRPr="00886F19">
                                    <w:rPr>
                                      <w:sz w:val="12"/>
                                      <w:szCs w:val="12"/>
                                    </w:rPr>
                                    <w:t>Compatible with Cortana with Voice</w:t>
                                  </w:r>
                                </w:p>
                              </w:tc>
                            </w:tr>
                            <w:tr w:rsidR="00461B61" w:rsidRPr="003B6AB9" w14:paraId="65A4DF52" w14:textId="77777777" w:rsidTr="00343723">
                              <w:trPr>
                                <w:trHeight w:val="153"/>
                              </w:trPr>
                              <w:tc>
                                <w:tcPr>
                                  <w:tcW w:w="1512" w:type="dxa"/>
                                </w:tcPr>
                                <w:p w14:paraId="26AD417E" w14:textId="0A6F4C66" w:rsidR="00461B61" w:rsidRPr="00F07ACF" w:rsidRDefault="00461B61" w:rsidP="00461B61">
                                  <w:pPr>
                                    <w:spacing w:after="0" w:line="240" w:lineRule="auto"/>
                                    <w:rPr>
                                      <w:b/>
                                      <w:color w:val="80C342"/>
                                      <w:sz w:val="14"/>
                                      <w:szCs w:val="14"/>
                                      <w:vertAlign w:val="superscript"/>
                                    </w:rPr>
                                  </w:pPr>
                                  <w:r w:rsidRPr="00F07ACF">
                                    <w:rPr>
                                      <w:b/>
                                      <w:color w:val="80C342"/>
                                      <w:sz w:val="14"/>
                                      <w:szCs w:val="14"/>
                                    </w:rPr>
                                    <w:t>Storage</w:t>
                                  </w:r>
                                  <w:r w:rsidRPr="00F07ACF">
                                    <w:rPr>
                                      <w:b/>
                                      <w:color w:val="80C342"/>
                                      <w:sz w:val="14"/>
                                      <w:szCs w:val="14"/>
                                      <w:vertAlign w:val="superscript"/>
                                    </w:rPr>
                                    <w:t xml:space="preserve">1, </w:t>
                                  </w:r>
                                  <w:r w:rsidR="00F036A3">
                                    <w:rPr>
                                      <w:b/>
                                      <w:color w:val="80C342"/>
                                      <w:sz w:val="14"/>
                                      <w:szCs w:val="14"/>
                                      <w:vertAlign w:val="superscript"/>
                                    </w:rPr>
                                    <w:t>5</w:t>
                                  </w:r>
                                </w:p>
                              </w:tc>
                              <w:tc>
                                <w:tcPr>
                                  <w:tcW w:w="8492" w:type="dxa"/>
                                  <w:gridSpan w:val="3"/>
                                </w:tcPr>
                                <w:p w14:paraId="5993F40F" w14:textId="77777777" w:rsidR="00461B61" w:rsidRPr="00473EF9" w:rsidRDefault="00461B61" w:rsidP="00461B61">
                                  <w:pPr>
                                    <w:spacing w:after="0" w:line="240" w:lineRule="auto"/>
                                    <w:ind w:left="34"/>
                                    <w:rPr>
                                      <w:b/>
                                      <w:sz w:val="12"/>
                                      <w:szCs w:val="12"/>
                                    </w:rPr>
                                  </w:pPr>
                                  <w:r w:rsidRPr="00473EF9">
                                    <w:rPr>
                                      <w:rFonts w:hint="eastAsia"/>
                                      <w:b/>
                                      <w:sz w:val="12"/>
                                      <w:szCs w:val="12"/>
                                    </w:rPr>
                                    <w:t>Solid state drive</w:t>
                                  </w:r>
                                </w:p>
                                <w:p w14:paraId="6E58F466" w14:textId="0231D753" w:rsidR="00461B61" w:rsidRPr="005842BB" w:rsidRDefault="005842BB" w:rsidP="005842BB">
                                  <w:pPr>
                                    <w:pStyle w:val="ListParagraph"/>
                                    <w:numPr>
                                      <w:ilvl w:val="0"/>
                                      <w:numId w:val="21"/>
                                    </w:numPr>
                                    <w:spacing w:after="0" w:line="240" w:lineRule="auto"/>
                                    <w:rPr>
                                      <w:sz w:val="12"/>
                                      <w:szCs w:val="12"/>
                                    </w:rPr>
                                  </w:pPr>
                                  <w:r w:rsidRPr="005842BB">
                                    <w:rPr>
                                      <w:sz w:val="12"/>
                                      <w:szCs w:val="12"/>
                                    </w:rPr>
                                    <w:t>512 GB / 1 TB, PCIe Gen4, 16 Gb/s, NVMe</w:t>
                                  </w:r>
                                </w:p>
                              </w:tc>
                            </w:tr>
                            <w:tr w:rsidR="00461B61" w:rsidRPr="003B6AB9" w14:paraId="4C415CA6" w14:textId="77777777" w:rsidTr="00177176">
                              <w:trPr>
                                <w:trHeight w:val="456"/>
                              </w:trPr>
                              <w:tc>
                                <w:tcPr>
                                  <w:tcW w:w="1512" w:type="dxa"/>
                                </w:tcPr>
                                <w:p w14:paraId="011826C8" w14:textId="77777777" w:rsidR="00461B61" w:rsidRPr="00F07ACF" w:rsidRDefault="00461B61" w:rsidP="00461B61">
                                  <w:pPr>
                                    <w:spacing w:after="0" w:line="240" w:lineRule="auto"/>
                                    <w:rPr>
                                      <w:b/>
                                      <w:color w:val="80C342"/>
                                      <w:sz w:val="14"/>
                                      <w:szCs w:val="14"/>
                                    </w:rPr>
                                  </w:pPr>
                                  <w:r w:rsidRPr="00F07ACF">
                                    <w:rPr>
                                      <w:b/>
                                      <w:color w:val="80C342"/>
                                      <w:sz w:val="14"/>
                                      <w:szCs w:val="14"/>
                                    </w:rPr>
                                    <w:t>Webcam</w:t>
                                  </w:r>
                                  <w:r w:rsidRPr="00F07ACF">
                                    <w:rPr>
                                      <w:b/>
                                      <w:color w:val="80C342"/>
                                      <w:sz w:val="14"/>
                                      <w:szCs w:val="14"/>
                                      <w:vertAlign w:val="superscript"/>
                                    </w:rPr>
                                    <w:t>1</w:t>
                                  </w:r>
                                </w:p>
                              </w:tc>
                              <w:tc>
                                <w:tcPr>
                                  <w:tcW w:w="4239" w:type="dxa"/>
                                  <w:tcBorders>
                                    <w:bottom w:val="single" w:sz="4" w:space="0" w:color="auto"/>
                                  </w:tcBorders>
                                </w:tcPr>
                                <w:p w14:paraId="70DAA9FD" w14:textId="77777777" w:rsidR="00461B61" w:rsidRPr="00473EF9" w:rsidRDefault="00461B61" w:rsidP="00461B61">
                                  <w:pPr>
                                    <w:pStyle w:val="ListParagraph"/>
                                    <w:spacing w:after="0" w:line="240" w:lineRule="auto"/>
                                    <w:ind w:left="0"/>
                                    <w:rPr>
                                      <w:b/>
                                      <w:bCs/>
                                      <w:sz w:val="12"/>
                                      <w:szCs w:val="12"/>
                                    </w:rPr>
                                  </w:pPr>
                                  <w:r w:rsidRPr="00473EF9">
                                    <w:rPr>
                                      <w:b/>
                                      <w:bCs/>
                                      <w:sz w:val="12"/>
                                      <w:szCs w:val="12"/>
                                    </w:rPr>
                                    <w:t>Video conferencing</w:t>
                                  </w:r>
                                </w:p>
                                <w:p w14:paraId="0FB83B2F" w14:textId="77777777" w:rsidR="00461B61" w:rsidRPr="00473EF9" w:rsidRDefault="00461B61" w:rsidP="00461B61">
                                  <w:pPr>
                                    <w:pStyle w:val="ListParagraph"/>
                                    <w:spacing w:after="0" w:line="240" w:lineRule="auto"/>
                                    <w:ind w:left="0"/>
                                    <w:rPr>
                                      <w:bCs/>
                                      <w:sz w:val="12"/>
                                      <w:szCs w:val="12"/>
                                    </w:rPr>
                                  </w:pPr>
                                  <w:r w:rsidRPr="00473EF9">
                                    <w:rPr>
                                      <w:bCs/>
                                      <w:sz w:val="12"/>
                                      <w:szCs w:val="12"/>
                                    </w:rPr>
                                    <w:t>UFC with:</w:t>
                                  </w:r>
                                </w:p>
                                <w:p w14:paraId="44EC8836" w14:textId="3CC7BE0C" w:rsidR="005842BB" w:rsidRPr="005842BB" w:rsidRDefault="005842BB" w:rsidP="005842BB">
                                  <w:pPr>
                                    <w:pStyle w:val="ListParagraph"/>
                                    <w:numPr>
                                      <w:ilvl w:val="0"/>
                                      <w:numId w:val="8"/>
                                    </w:numPr>
                                    <w:spacing w:after="0" w:line="240" w:lineRule="auto"/>
                                    <w:rPr>
                                      <w:sz w:val="12"/>
                                      <w:szCs w:val="12"/>
                                    </w:rPr>
                                  </w:pPr>
                                  <w:r w:rsidRPr="005842BB">
                                    <w:rPr>
                                      <w:sz w:val="12"/>
                                      <w:szCs w:val="12"/>
                                    </w:rPr>
                                    <w:t>Double T-Type USB FHD +IR Camera</w:t>
                                  </w:r>
                                </w:p>
                                <w:p w14:paraId="41326A9D" w14:textId="7FF97636" w:rsidR="005842BB" w:rsidRPr="005842BB" w:rsidRDefault="005842BB" w:rsidP="005842BB">
                                  <w:pPr>
                                    <w:pStyle w:val="ListParagraph"/>
                                    <w:numPr>
                                      <w:ilvl w:val="0"/>
                                      <w:numId w:val="8"/>
                                    </w:numPr>
                                    <w:spacing w:after="0" w:line="240" w:lineRule="auto"/>
                                    <w:rPr>
                                      <w:sz w:val="12"/>
                                      <w:szCs w:val="12"/>
                                    </w:rPr>
                                  </w:pPr>
                                  <w:r w:rsidRPr="005842BB">
                                    <w:rPr>
                                      <w:sz w:val="12"/>
                                      <w:szCs w:val="12"/>
                                    </w:rPr>
                                    <w:t>Dual Mic (33 mm + 33 mm)"</w:t>
                                  </w:r>
                                </w:p>
                                <w:p w14:paraId="6AB4CBE9" w14:textId="55BEF8C6" w:rsidR="005842BB" w:rsidRPr="005842BB" w:rsidRDefault="005842BB" w:rsidP="005842BB">
                                  <w:pPr>
                                    <w:pStyle w:val="ListParagraph"/>
                                    <w:numPr>
                                      <w:ilvl w:val="0"/>
                                      <w:numId w:val="8"/>
                                    </w:numPr>
                                    <w:spacing w:after="0" w:line="240" w:lineRule="auto"/>
                                    <w:rPr>
                                      <w:sz w:val="12"/>
                                      <w:szCs w:val="12"/>
                                    </w:rPr>
                                  </w:pPr>
                                  <w:r w:rsidRPr="005842BB">
                                    <w:rPr>
                                      <w:sz w:val="12"/>
                                      <w:szCs w:val="12"/>
                                    </w:rPr>
                                    <w:t>Blue glass lens</w:t>
                                  </w:r>
                                </w:p>
                              </w:tc>
                              <w:tc>
                                <w:tcPr>
                                  <w:tcW w:w="4253" w:type="dxa"/>
                                  <w:gridSpan w:val="2"/>
                                  <w:tcBorders>
                                    <w:bottom w:val="single" w:sz="4" w:space="0" w:color="auto"/>
                                  </w:tcBorders>
                                </w:tcPr>
                                <w:p w14:paraId="3477831F" w14:textId="77777777" w:rsidR="00461B61" w:rsidRPr="00473EF9" w:rsidRDefault="00461B61" w:rsidP="00461B61">
                                  <w:pPr>
                                    <w:pStyle w:val="ListParagraph"/>
                                    <w:numPr>
                                      <w:ilvl w:val="0"/>
                                      <w:numId w:val="8"/>
                                    </w:numPr>
                                    <w:spacing w:after="0" w:line="240" w:lineRule="auto"/>
                                    <w:ind w:left="142" w:hanging="108"/>
                                    <w:rPr>
                                      <w:sz w:val="12"/>
                                      <w:szCs w:val="12"/>
                                    </w:rPr>
                                  </w:pPr>
                                  <w:r w:rsidRPr="00473EF9">
                                    <w:rPr>
                                      <w:sz w:val="12"/>
                                      <w:szCs w:val="12"/>
                                    </w:rPr>
                                    <w:t>Compatible with Windows only</w:t>
                                  </w:r>
                                </w:p>
                                <w:p w14:paraId="0D084990" w14:textId="77777777" w:rsidR="005842BB" w:rsidRDefault="005842BB" w:rsidP="00F036A3">
                                  <w:pPr>
                                    <w:pStyle w:val="ListParagraph"/>
                                    <w:numPr>
                                      <w:ilvl w:val="0"/>
                                      <w:numId w:val="8"/>
                                    </w:numPr>
                                    <w:spacing w:after="0" w:line="240" w:lineRule="auto"/>
                                    <w:ind w:left="142" w:hanging="108"/>
                                    <w:rPr>
                                      <w:sz w:val="12"/>
                                      <w:szCs w:val="12"/>
                                    </w:rPr>
                                  </w:pPr>
                                  <w:r w:rsidRPr="005842BB">
                                    <w:rPr>
                                      <w:sz w:val="12"/>
                                      <w:szCs w:val="12"/>
                                    </w:rPr>
                                    <w:t xml:space="preserve">1920 x 1080 resolution </w:t>
                                  </w:r>
                                </w:p>
                                <w:p w14:paraId="339BACF0" w14:textId="77777777" w:rsidR="00461B61" w:rsidRDefault="005842BB" w:rsidP="00F036A3">
                                  <w:pPr>
                                    <w:pStyle w:val="ListParagraph"/>
                                    <w:numPr>
                                      <w:ilvl w:val="0"/>
                                      <w:numId w:val="8"/>
                                    </w:numPr>
                                    <w:spacing w:after="0" w:line="240" w:lineRule="auto"/>
                                    <w:ind w:left="142" w:hanging="108"/>
                                    <w:rPr>
                                      <w:sz w:val="12"/>
                                      <w:szCs w:val="12"/>
                                    </w:rPr>
                                  </w:pPr>
                                  <w:r w:rsidRPr="005842BB">
                                    <w:rPr>
                                      <w:sz w:val="12"/>
                                      <w:szCs w:val="12"/>
                                    </w:rPr>
                                    <w:t>1080p HD video at 30 fps with Temporal Noise Reduction</w:t>
                                  </w:r>
                                </w:p>
                                <w:p w14:paraId="3D7F0075" w14:textId="68C2F790" w:rsidR="005842BB" w:rsidRPr="00F036A3" w:rsidRDefault="005842BB" w:rsidP="00F036A3">
                                  <w:pPr>
                                    <w:pStyle w:val="ListParagraph"/>
                                    <w:numPr>
                                      <w:ilvl w:val="0"/>
                                      <w:numId w:val="8"/>
                                    </w:numPr>
                                    <w:spacing w:after="0" w:line="240" w:lineRule="auto"/>
                                    <w:ind w:left="142" w:hanging="108"/>
                                    <w:rPr>
                                      <w:sz w:val="12"/>
                                      <w:szCs w:val="12"/>
                                    </w:rPr>
                                  </w:pPr>
                                  <w:r w:rsidRPr="005842BB">
                                    <w:rPr>
                                      <w:sz w:val="12"/>
                                      <w:szCs w:val="12"/>
                                    </w:rPr>
                                    <w:t>IR 940nm</w:t>
                                  </w:r>
                                </w:p>
                              </w:tc>
                            </w:tr>
                            <w:tr w:rsidR="00F036A3" w:rsidRPr="003B6AB9" w14:paraId="0C50554F" w14:textId="77777777" w:rsidTr="006B6245">
                              <w:trPr>
                                <w:trHeight w:val="386"/>
                              </w:trPr>
                              <w:tc>
                                <w:tcPr>
                                  <w:tcW w:w="1512" w:type="dxa"/>
                                </w:tcPr>
                                <w:p w14:paraId="028C2579" w14:textId="77777777" w:rsidR="00F036A3" w:rsidRPr="00A10423" w:rsidRDefault="00F036A3" w:rsidP="00461B61">
                                  <w:pPr>
                                    <w:spacing w:after="0" w:line="240" w:lineRule="auto"/>
                                    <w:rPr>
                                      <w:b/>
                                      <w:color w:val="80C342"/>
                                      <w:sz w:val="14"/>
                                      <w:szCs w:val="14"/>
                                    </w:rPr>
                                  </w:pPr>
                                  <w:r w:rsidRPr="00A10423">
                                    <w:rPr>
                                      <w:b/>
                                      <w:color w:val="80C342"/>
                                      <w:sz w:val="14"/>
                                      <w:szCs w:val="14"/>
                                    </w:rPr>
                                    <w:t>Wireless and networking</w:t>
                                  </w:r>
                                  <w:r w:rsidRPr="00A10423">
                                    <w:rPr>
                                      <w:b/>
                                      <w:color w:val="80C342"/>
                                      <w:sz w:val="14"/>
                                      <w:szCs w:val="14"/>
                                      <w:vertAlign w:val="superscript"/>
                                    </w:rPr>
                                    <w:t>1</w:t>
                                  </w:r>
                                </w:p>
                              </w:tc>
                              <w:tc>
                                <w:tcPr>
                                  <w:tcW w:w="4246" w:type="dxa"/>
                                  <w:gridSpan w:val="2"/>
                                  <w:tcBorders>
                                    <w:bottom w:val="single" w:sz="4" w:space="0" w:color="auto"/>
                                  </w:tcBorders>
                                </w:tcPr>
                                <w:p w14:paraId="6069F88A" w14:textId="77777777" w:rsidR="00F036A3" w:rsidRPr="00473EF9" w:rsidRDefault="00F036A3" w:rsidP="00461B61">
                                  <w:pPr>
                                    <w:spacing w:after="0" w:line="240" w:lineRule="auto"/>
                                    <w:rPr>
                                      <w:b/>
                                      <w:sz w:val="12"/>
                                      <w:szCs w:val="12"/>
                                    </w:rPr>
                                  </w:pPr>
                                  <w:r w:rsidRPr="00473EF9">
                                    <w:rPr>
                                      <w:b/>
                                      <w:sz w:val="12"/>
                                      <w:szCs w:val="12"/>
                                    </w:rPr>
                                    <w:t>WLAN</w:t>
                                  </w:r>
                                </w:p>
                                <w:p w14:paraId="0CCA0B0E" w14:textId="460DBEFC" w:rsidR="005842BB" w:rsidRPr="005842BB" w:rsidRDefault="005842BB" w:rsidP="005842BB">
                                  <w:pPr>
                                    <w:pStyle w:val="ListParagraph"/>
                                    <w:numPr>
                                      <w:ilvl w:val="0"/>
                                      <w:numId w:val="8"/>
                                    </w:numPr>
                                    <w:spacing w:after="0" w:line="240" w:lineRule="auto"/>
                                    <w:rPr>
                                      <w:sz w:val="12"/>
                                      <w:szCs w:val="12"/>
                                    </w:rPr>
                                  </w:pPr>
                                  <w:r w:rsidRPr="005842BB">
                                    <w:rPr>
                                      <w:sz w:val="12"/>
                                      <w:szCs w:val="12"/>
                                    </w:rPr>
                                    <w:t>Intel® Wireless Wi-Fi 6E AX211</w:t>
                                  </w:r>
                                </w:p>
                                <w:p w14:paraId="09F9B718" w14:textId="5E1D76BE" w:rsidR="005842BB" w:rsidRPr="005842BB" w:rsidRDefault="005842BB" w:rsidP="005842BB">
                                  <w:pPr>
                                    <w:pStyle w:val="ListParagraph"/>
                                    <w:numPr>
                                      <w:ilvl w:val="0"/>
                                      <w:numId w:val="8"/>
                                    </w:numPr>
                                    <w:spacing w:after="0" w:line="240" w:lineRule="auto"/>
                                    <w:rPr>
                                      <w:sz w:val="12"/>
                                      <w:szCs w:val="12"/>
                                    </w:rPr>
                                  </w:pPr>
                                  <w:r w:rsidRPr="005842BB">
                                    <w:rPr>
                                      <w:sz w:val="12"/>
                                      <w:szCs w:val="12"/>
                                    </w:rPr>
                                    <w:t>802.11 a/b/g/n/</w:t>
                                  </w:r>
                                  <w:proofErr w:type="spellStart"/>
                                  <w:r w:rsidRPr="005842BB">
                                    <w:rPr>
                                      <w:sz w:val="12"/>
                                      <w:szCs w:val="12"/>
                                    </w:rPr>
                                    <w:t>ac</w:t>
                                  </w:r>
                                  <w:proofErr w:type="spellEnd"/>
                                  <w:r w:rsidRPr="005842BB">
                                    <w:rPr>
                                      <w:sz w:val="12"/>
                                      <w:szCs w:val="12"/>
                                    </w:rPr>
                                    <w:t>/ax wireless LAN</w:t>
                                  </w:r>
                                </w:p>
                                <w:p w14:paraId="4F8E4904" w14:textId="1D2C8444" w:rsidR="00F036A3" w:rsidRPr="00473EF9" w:rsidRDefault="005842BB" w:rsidP="005842BB">
                                  <w:pPr>
                                    <w:pStyle w:val="ListParagraph"/>
                                    <w:numPr>
                                      <w:ilvl w:val="0"/>
                                      <w:numId w:val="8"/>
                                    </w:numPr>
                                    <w:spacing w:after="0" w:line="240" w:lineRule="auto"/>
                                    <w:rPr>
                                      <w:sz w:val="12"/>
                                      <w:szCs w:val="12"/>
                                    </w:rPr>
                                  </w:pPr>
                                  <w:r w:rsidRPr="005842BB">
                                    <w:rPr>
                                      <w:sz w:val="12"/>
                                      <w:szCs w:val="12"/>
                                    </w:rPr>
                                    <w:t>Band: 2.4 GHz, 5 GHz and 6 GHz</w:t>
                                  </w:r>
                                </w:p>
                              </w:tc>
                              <w:tc>
                                <w:tcPr>
                                  <w:tcW w:w="4246" w:type="dxa"/>
                                  <w:tcBorders>
                                    <w:bottom w:val="single" w:sz="4" w:space="0" w:color="auto"/>
                                  </w:tcBorders>
                                </w:tcPr>
                                <w:p w14:paraId="7D84E960" w14:textId="2B35F1E9" w:rsidR="00F036A3" w:rsidRDefault="00F036A3" w:rsidP="00461B61">
                                  <w:pPr>
                                    <w:pStyle w:val="ListParagraph"/>
                                    <w:numPr>
                                      <w:ilvl w:val="0"/>
                                      <w:numId w:val="8"/>
                                    </w:numPr>
                                    <w:spacing w:after="0" w:line="240" w:lineRule="auto"/>
                                    <w:ind w:left="142" w:hanging="108"/>
                                    <w:rPr>
                                      <w:sz w:val="12"/>
                                      <w:szCs w:val="12"/>
                                    </w:rPr>
                                  </w:pPr>
                                  <w:r w:rsidRPr="00473EF9">
                                    <w:rPr>
                                      <w:sz w:val="12"/>
                                      <w:szCs w:val="12"/>
                                    </w:rPr>
                                    <w:t>2x2 MIMO technology</w:t>
                                  </w:r>
                                </w:p>
                                <w:p w14:paraId="2E618E59" w14:textId="77777777" w:rsidR="005842BB" w:rsidRDefault="005842BB" w:rsidP="005842BB">
                                  <w:pPr>
                                    <w:spacing w:after="0" w:line="240" w:lineRule="auto"/>
                                    <w:rPr>
                                      <w:sz w:val="12"/>
                                      <w:szCs w:val="12"/>
                                    </w:rPr>
                                  </w:pPr>
                                  <w:r w:rsidRPr="005842BB">
                                    <w:rPr>
                                      <w:sz w:val="12"/>
                                      <w:szCs w:val="12"/>
                                    </w:rPr>
                                    <w:t xml:space="preserve">Support </w:t>
                                  </w:r>
                                  <w:proofErr w:type="spellStart"/>
                                  <w:r w:rsidRPr="005842BB">
                                    <w:rPr>
                                      <w:sz w:val="12"/>
                                      <w:szCs w:val="12"/>
                                    </w:rPr>
                                    <w:t>CNVi</w:t>
                                  </w:r>
                                  <w:proofErr w:type="spellEnd"/>
                                  <w:r w:rsidRPr="005842BB">
                                    <w:rPr>
                                      <w:sz w:val="12"/>
                                      <w:szCs w:val="12"/>
                                    </w:rPr>
                                    <w:t xml:space="preserve"> interface </w:t>
                                  </w:r>
                                </w:p>
                                <w:p w14:paraId="0A871230" w14:textId="5E243712" w:rsidR="005842BB" w:rsidRPr="005842BB" w:rsidRDefault="00F036A3" w:rsidP="005842BB">
                                  <w:pPr>
                                    <w:spacing w:after="0" w:line="240" w:lineRule="auto"/>
                                    <w:rPr>
                                      <w:sz w:val="12"/>
                                      <w:szCs w:val="12"/>
                                    </w:rPr>
                                  </w:pPr>
                                  <w:r w:rsidRPr="005842BB">
                                    <w:rPr>
                                      <w:b/>
                                      <w:bCs/>
                                      <w:sz w:val="12"/>
                                      <w:szCs w:val="12"/>
                                    </w:rPr>
                                    <w:t>WPAN</w:t>
                                  </w:r>
                                </w:p>
                                <w:p w14:paraId="69B524BA" w14:textId="6CB81B58" w:rsidR="00F036A3" w:rsidRPr="005842BB" w:rsidRDefault="00F036A3" w:rsidP="005842BB">
                                  <w:pPr>
                                    <w:spacing w:after="0" w:line="240" w:lineRule="auto"/>
                                    <w:rPr>
                                      <w:sz w:val="12"/>
                                      <w:szCs w:val="12"/>
                                    </w:rPr>
                                  </w:pPr>
                                  <w:r w:rsidRPr="005842BB">
                                    <w:rPr>
                                      <w:sz w:val="12"/>
                                      <w:szCs w:val="12"/>
                                    </w:rPr>
                                    <w:t>Supports Bluetooth</w:t>
                                  </w:r>
                                  <w:r w:rsidRPr="005842BB">
                                    <w:rPr>
                                      <w:sz w:val="12"/>
                                      <w:szCs w:val="12"/>
                                      <w:vertAlign w:val="superscript"/>
                                    </w:rPr>
                                    <w:t>®</w:t>
                                  </w:r>
                                  <w:r w:rsidRPr="005842BB">
                                    <w:rPr>
                                      <w:sz w:val="12"/>
                                      <w:szCs w:val="12"/>
                                    </w:rPr>
                                    <w:t xml:space="preserve"> 5.4 or above </w:t>
                                  </w:r>
                                  <w:r w:rsidR="008476F3">
                                    <w:rPr>
                                      <w:sz w:val="12"/>
                                      <w:szCs w:val="12"/>
                                    </w:rPr>
                                    <w:t>`</w:t>
                                  </w:r>
                                </w:p>
                                <w:p w14:paraId="38861E97" w14:textId="41A17292" w:rsidR="00F036A3" w:rsidRPr="005842BB" w:rsidRDefault="00F036A3" w:rsidP="005842BB">
                                  <w:pPr>
                                    <w:spacing w:after="0" w:line="240" w:lineRule="auto"/>
                                    <w:rPr>
                                      <w:b/>
                                      <w:bCs/>
                                      <w:sz w:val="12"/>
                                      <w:szCs w:val="12"/>
                                    </w:rPr>
                                  </w:pPr>
                                  <w:r w:rsidRPr="005842BB">
                                    <w:rPr>
                                      <w:sz w:val="12"/>
                                      <w:szCs w:val="12"/>
                                    </w:rPr>
                                    <w:t>Supports Bluetooth LE Audio (LC3).</w:t>
                                  </w:r>
                                </w:p>
                              </w:tc>
                            </w:tr>
                            <w:tr w:rsidR="00461B61" w:rsidRPr="003B6AB9" w14:paraId="32F53221" w14:textId="77777777" w:rsidTr="00AB7AF6">
                              <w:trPr>
                                <w:trHeight w:val="291"/>
                              </w:trPr>
                              <w:tc>
                                <w:tcPr>
                                  <w:tcW w:w="1512" w:type="dxa"/>
                                </w:tcPr>
                                <w:p w14:paraId="3AC7242D" w14:textId="65423F22" w:rsidR="00461B61" w:rsidRPr="00A10423" w:rsidRDefault="00461B61" w:rsidP="00461B61">
                                  <w:pPr>
                                    <w:spacing w:after="0" w:line="240" w:lineRule="auto"/>
                                    <w:rPr>
                                      <w:b/>
                                      <w:color w:val="80C342"/>
                                      <w:sz w:val="14"/>
                                      <w:szCs w:val="14"/>
                                    </w:rPr>
                                  </w:pPr>
                                  <w:r w:rsidRPr="00A10423">
                                    <w:rPr>
                                      <w:b/>
                                      <w:color w:val="80C342"/>
                                      <w:sz w:val="14"/>
                                      <w:szCs w:val="14"/>
                                    </w:rPr>
                                    <w:t>Dimensions and weight</w:t>
                                  </w:r>
                                  <w:r w:rsidR="00F036A3" w:rsidRPr="00F036A3">
                                    <w:rPr>
                                      <w:b/>
                                      <w:color w:val="80C342"/>
                                      <w:sz w:val="14"/>
                                      <w:szCs w:val="14"/>
                                      <w:vertAlign w:val="superscript"/>
                                    </w:rPr>
                                    <w:t>6.</w:t>
                                  </w:r>
                                  <w:r w:rsidR="0026021F" w:rsidRPr="0026021F">
                                    <w:rPr>
                                      <w:b/>
                                      <w:color w:val="80C342"/>
                                      <w:sz w:val="14"/>
                                      <w:szCs w:val="14"/>
                                      <w:vertAlign w:val="superscript"/>
                                    </w:rPr>
                                    <w:t>7</w:t>
                                  </w:r>
                                </w:p>
                              </w:tc>
                              <w:tc>
                                <w:tcPr>
                                  <w:tcW w:w="8492" w:type="dxa"/>
                                  <w:gridSpan w:val="3"/>
                                </w:tcPr>
                                <w:p w14:paraId="42B5AA58" w14:textId="77777777" w:rsidR="005842BB" w:rsidRDefault="00461B61" w:rsidP="00F036A3">
                                  <w:pPr>
                                    <w:spacing w:after="0" w:line="240" w:lineRule="auto"/>
                                    <w:rPr>
                                      <w:sz w:val="12"/>
                                      <w:szCs w:val="12"/>
                                    </w:rPr>
                                  </w:pPr>
                                  <w:r w:rsidRPr="00473EF9">
                                    <w:rPr>
                                      <w:b/>
                                      <w:sz w:val="12"/>
                                      <w:szCs w:val="12"/>
                                    </w:rPr>
                                    <w:t>Dimensions:</w:t>
                                  </w:r>
                                  <w:r w:rsidRPr="00473EF9">
                                    <w:t xml:space="preserve"> </w:t>
                                  </w:r>
                                  <w:r w:rsidR="005842BB" w:rsidRPr="005842BB">
                                    <w:rPr>
                                      <w:rFonts w:hint="eastAsia"/>
                                      <w:sz w:val="12"/>
                                      <w:szCs w:val="12"/>
                                    </w:rPr>
                                    <w:t>•</w:t>
                                  </w:r>
                                  <w:r w:rsidR="005842BB" w:rsidRPr="005842BB">
                                    <w:rPr>
                                      <w:sz w:val="12"/>
                                      <w:szCs w:val="12"/>
                                    </w:rPr>
                                    <w:t>312.4 (W) x 225.9 (D) x 11.6/15.8 (H) mm (12.3 x 8.89 x 0.46/0.62 inches)</w:t>
                                  </w:r>
                                  <w:bookmarkStart w:id="0" w:name="_Hlk195192899"/>
                                  <w:r w:rsidR="005842BB" w:rsidRPr="005842BB">
                                    <w:rPr>
                                      <w:sz w:val="12"/>
                                      <w:szCs w:val="12"/>
                                    </w:rPr>
                                    <w:t xml:space="preserve"> </w:t>
                                  </w:r>
                                </w:p>
                                <w:p w14:paraId="5E3F06D0" w14:textId="744E2452" w:rsidR="00396E9C" w:rsidRPr="00473EF9" w:rsidRDefault="00461B61" w:rsidP="00F036A3">
                                  <w:pPr>
                                    <w:spacing w:after="0" w:line="240" w:lineRule="auto"/>
                                    <w:rPr>
                                      <w:sz w:val="12"/>
                                      <w:szCs w:val="12"/>
                                    </w:rPr>
                                  </w:pPr>
                                  <w:r w:rsidRPr="00473EF9">
                                    <w:rPr>
                                      <w:b/>
                                      <w:bCs/>
                                      <w:sz w:val="12"/>
                                      <w:szCs w:val="12"/>
                                    </w:rPr>
                                    <w:t>Weight:</w:t>
                                  </w:r>
                                  <w:r w:rsidRPr="00473EF9">
                                    <w:rPr>
                                      <w:sz w:val="12"/>
                                      <w:szCs w:val="12"/>
                                    </w:rPr>
                                    <w:t xml:space="preserve"> </w:t>
                                  </w:r>
                                  <w:bookmarkEnd w:id="0"/>
                                  <w:r w:rsidR="005842BB" w:rsidRPr="005842BB">
                                    <w:rPr>
                                      <w:rFonts w:hint="eastAsia"/>
                                      <w:sz w:val="12"/>
                                      <w:szCs w:val="12"/>
                                    </w:rPr>
                                    <w:t>•</w:t>
                                  </w:r>
                                  <w:r w:rsidR="005842BB" w:rsidRPr="005842BB">
                                    <w:rPr>
                                      <w:sz w:val="12"/>
                                      <w:szCs w:val="12"/>
                                    </w:rPr>
                                    <w:t>1.25 kg (2.76 lbs.) with 3-cell battery pack, one SSD</w:t>
                                  </w:r>
                                </w:p>
                              </w:tc>
                            </w:tr>
                            <w:tr w:rsidR="00922D34" w:rsidRPr="003B6AB9" w14:paraId="5CB9201F" w14:textId="77777777" w:rsidTr="008336D6">
                              <w:trPr>
                                <w:trHeight w:val="293"/>
                              </w:trPr>
                              <w:tc>
                                <w:tcPr>
                                  <w:tcW w:w="1512" w:type="dxa"/>
                                </w:tcPr>
                                <w:p w14:paraId="0390EA4B" w14:textId="124AF0DC" w:rsidR="00922D34" w:rsidRPr="00A10423" w:rsidRDefault="00922D34" w:rsidP="00461B61">
                                  <w:pPr>
                                    <w:spacing w:after="0" w:line="240" w:lineRule="auto"/>
                                    <w:rPr>
                                      <w:b/>
                                      <w:color w:val="80C342"/>
                                      <w:sz w:val="14"/>
                                      <w:szCs w:val="14"/>
                                    </w:rPr>
                                  </w:pPr>
                                  <w:r w:rsidRPr="00A10423">
                                    <w:rPr>
                                      <w:b/>
                                      <w:color w:val="80C342"/>
                                      <w:sz w:val="14"/>
                                      <w:szCs w:val="14"/>
                                    </w:rPr>
                                    <w:t>Power adapter and battery</w:t>
                                  </w:r>
                                </w:p>
                              </w:tc>
                              <w:tc>
                                <w:tcPr>
                                  <w:tcW w:w="4246" w:type="dxa"/>
                                  <w:gridSpan w:val="2"/>
                                </w:tcPr>
                                <w:p w14:paraId="347C22D2" w14:textId="77777777" w:rsidR="00922D34" w:rsidRPr="00473EF9" w:rsidRDefault="00922D34" w:rsidP="00461B61">
                                  <w:pPr>
                                    <w:spacing w:after="0" w:line="240" w:lineRule="auto"/>
                                    <w:rPr>
                                      <w:b/>
                                      <w:sz w:val="12"/>
                                      <w:szCs w:val="12"/>
                                    </w:rPr>
                                  </w:pPr>
                                  <w:r w:rsidRPr="00473EF9">
                                    <w:rPr>
                                      <w:b/>
                                      <w:sz w:val="12"/>
                                      <w:szCs w:val="12"/>
                                    </w:rPr>
                                    <w:t>Power adapter</w:t>
                                  </w:r>
                                </w:p>
                                <w:p w14:paraId="6BE4CBE2" w14:textId="02065428" w:rsidR="005842BB" w:rsidRDefault="005842BB" w:rsidP="005842BB">
                                  <w:pPr>
                                    <w:spacing w:after="0" w:line="240" w:lineRule="auto"/>
                                    <w:rPr>
                                      <w:bCs/>
                                      <w:sz w:val="12"/>
                                      <w:szCs w:val="12"/>
                                    </w:rPr>
                                  </w:pPr>
                                  <w:r w:rsidRPr="005842BB">
                                    <w:rPr>
                                      <w:bCs/>
                                      <w:sz w:val="12"/>
                                      <w:szCs w:val="12"/>
                                    </w:rPr>
                                    <w:t>3-pin 100 W PD PCR 50%, TCO 9.0 AC adapter</w:t>
                                  </w:r>
                                </w:p>
                                <w:p w14:paraId="67D261EF" w14:textId="2C34A3C2" w:rsidR="007D2E29" w:rsidRPr="007D2E29" w:rsidRDefault="007D2E29" w:rsidP="007D2E29">
                                  <w:pPr>
                                    <w:spacing w:after="0" w:line="240" w:lineRule="auto"/>
                                    <w:rPr>
                                      <w:bCs/>
                                      <w:sz w:val="8"/>
                                      <w:szCs w:val="8"/>
                                    </w:rPr>
                                  </w:pPr>
                                  <w:r w:rsidRPr="007D2E29">
                                    <w:rPr>
                                      <w:bCs/>
                                      <w:sz w:val="8"/>
                                      <w:szCs w:val="8"/>
                                    </w:rPr>
                                    <w:t>•5 V / 3 A or 9 V / 3 A or 12 V / 3 A or 15 V / 3 A or 20 V / 3.25 A as output power"</w:t>
                                  </w:r>
                                </w:p>
                                <w:p w14:paraId="6E05A673" w14:textId="35F8FDFD" w:rsidR="007D2E29" w:rsidRPr="007D2E29" w:rsidRDefault="007D2E29" w:rsidP="007D2E29">
                                  <w:pPr>
                                    <w:spacing w:after="0" w:line="240" w:lineRule="auto"/>
                                    <w:rPr>
                                      <w:bCs/>
                                      <w:sz w:val="8"/>
                                      <w:szCs w:val="8"/>
                                    </w:rPr>
                                  </w:pPr>
                                  <w:r w:rsidRPr="007D2E29">
                                    <w:rPr>
                                      <w:bCs/>
                                      <w:sz w:val="8"/>
                                      <w:szCs w:val="8"/>
                                    </w:rPr>
                                    <w:t>•108.0 (W) x 56.0 (D) x 26.5 (H) mm (4.25 x 2.20 x 1.04 inches)"</w:t>
                                  </w:r>
                                </w:p>
                                <w:p w14:paraId="54F3CD25" w14:textId="5AA624AA" w:rsidR="007D2E29" w:rsidRPr="007D2E29" w:rsidRDefault="007D2E29" w:rsidP="007D2E29">
                                  <w:pPr>
                                    <w:spacing w:after="0" w:line="240" w:lineRule="auto"/>
                                    <w:rPr>
                                      <w:bCs/>
                                      <w:sz w:val="8"/>
                                      <w:szCs w:val="8"/>
                                    </w:rPr>
                                  </w:pPr>
                                  <w:r w:rsidRPr="007D2E29">
                                    <w:rPr>
                                      <w:bCs/>
                                      <w:sz w:val="8"/>
                                      <w:szCs w:val="8"/>
                                    </w:rPr>
                                    <w:t>•296 g ± 5% with 150 cm DC cable</w:t>
                                  </w:r>
                                </w:p>
                                <w:p w14:paraId="53D93BAD" w14:textId="32D961C1" w:rsidR="007D2E29" w:rsidRPr="007D2E29" w:rsidRDefault="007D2E29" w:rsidP="007D2E29">
                                  <w:pPr>
                                    <w:spacing w:after="0" w:line="240" w:lineRule="auto"/>
                                    <w:rPr>
                                      <w:bCs/>
                                      <w:sz w:val="8"/>
                                      <w:szCs w:val="8"/>
                                    </w:rPr>
                                  </w:pPr>
                                  <w:r w:rsidRPr="007D2E29">
                                    <w:rPr>
                                      <w:bCs/>
                                      <w:sz w:val="8"/>
                                      <w:szCs w:val="8"/>
                                    </w:rPr>
                                    <w:t>•Black color with Acer logo</w:t>
                                  </w:r>
                                </w:p>
                                <w:p w14:paraId="1204BC72" w14:textId="5887F457" w:rsidR="009B4703" w:rsidRPr="007D2E29" w:rsidRDefault="007D2E29" w:rsidP="007D2E29">
                                  <w:pPr>
                                    <w:spacing w:after="0" w:line="240" w:lineRule="auto"/>
                                    <w:rPr>
                                      <w:bCs/>
                                      <w:sz w:val="8"/>
                                      <w:szCs w:val="8"/>
                                    </w:rPr>
                                  </w:pPr>
                                  <w:r w:rsidRPr="007D2E29">
                                    <w:rPr>
                                      <w:bCs/>
                                      <w:sz w:val="8"/>
                                      <w:szCs w:val="8"/>
                                    </w:rPr>
                                    <w:t xml:space="preserve">•Brick type AC </w:t>
                                  </w:r>
                                  <w:proofErr w:type="spellStart"/>
                                  <w:r w:rsidRPr="007D2E29">
                                    <w:rPr>
                                      <w:bCs/>
                                      <w:sz w:val="8"/>
                                      <w:szCs w:val="8"/>
                                    </w:rPr>
                                    <w:t>pins"</w:t>
                                  </w:r>
                                  <w:r w:rsidR="009B4703" w:rsidRPr="007D2E29">
                                    <w:rPr>
                                      <w:bCs/>
                                      <w:sz w:val="8"/>
                                      <w:szCs w:val="8"/>
                                    </w:rPr>
                                    <w:t>USB</w:t>
                                  </w:r>
                                  <w:proofErr w:type="spellEnd"/>
                                  <w:r w:rsidR="009B4703" w:rsidRPr="007D2E29">
                                    <w:rPr>
                                      <w:bCs/>
                                      <w:sz w:val="8"/>
                                      <w:szCs w:val="8"/>
                                    </w:rPr>
                                    <w:t xml:space="preserve"> Type-C 65 W PD PCR 50%, TCO 9.0 AC adapter</w:t>
                                  </w:r>
                                </w:p>
                                <w:p w14:paraId="60589FF0" w14:textId="47D74584" w:rsidR="00922D34" w:rsidRPr="00473EF9" w:rsidRDefault="00922D34" w:rsidP="005842BB">
                                  <w:pPr>
                                    <w:spacing w:after="0" w:line="240" w:lineRule="auto"/>
                                    <w:rPr>
                                      <w:bCs/>
                                      <w:sz w:val="12"/>
                                      <w:szCs w:val="12"/>
                                    </w:rPr>
                                  </w:pPr>
                                </w:p>
                              </w:tc>
                              <w:tc>
                                <w:tcPr>
                                  <w:tcW w:w="4246" w:type="dxa"/>
                                </w:tcPr>
                                <w:p w14:paraId="7907969E" w14:textId="4E0D578D" w:rsidR="007D2E29" w:rsidRPr="007D2E29" w:rsidRDefault="007D2E29" w:rsidP="007D2E29">
                                  <w:pPr>
                                    <w:spacing w:after="0" w:line="240" w:lineRule="auto"/>
                                    <w:rPr>
                                      <w:sz w:val="12"/>
                                      <w:szCs w:val="12"/>
                                    </w:rPr>
                                  </w:pPr>
                                  <w:r w:rsidRPr="007D2E29">
                                    <w:rPr>
                                      <w:sz w:val="12"/>
                                      <w:szCs w:val="12"/>
                                    </w:rPr>
                                    <w:t>USB Type-C 65 W PD PCR 50%, TCO 9.0 AC adapter</w:t>
                                  </w:r>
                                </w:p>
                                <w:p w14:paraId="3A0125F5" w14:textId="72BD77AA" w:rsidR="007D2E29" w:rsidRPr="007D2E29" w:rsidRDefault="007D2E29" w:rsidP="007D2E29">
                                  <w:pPr>
                                    <w:spacing w:after="0" w:line="240" w:lineRule="auto"/>
                                    <w:rPr>
                                      <w:sz w:val="8"/>
                                      <w:szCs w:val="8"/>
                                    </w:rPr>
                                  </w:pPr>
                                  <w:r w:rsidRPr="007D2E29">
                                    <w:rPr>
                                      <w:sz w:val="8"/>
                                      <w:szCs w:val="8"/>
                                    </w:rPr>
                                    <w:t>•5 V / 3 A or 9 V / 3 A or 12 V / 3 A or 15 V / 3 A or 20 V / 3.25 A as output power</w:t>
                                  </w:r>
                                </w:p>
                                <w:p w14:paraId="576EFA00" w14:textId="680AAB3B" w:rsidR="007D2E29" w:rsidRPr="007D2E29" w:rsidRDefault="007D2E29" w:rsidP="007D2E29">
                                  <w:pPr>
                                    <w:spacing w:after="0" w:line="240" w:lineRule="auto"/>
                                    <w:rPr>
                                      <w:sz w:val="8"/>
                                      <w:szCs w:val="8"/>
                                    </w:rPr>
                                  </w:pPr>
                                  <w:r w:rsidRPr="007D2E29">
                                    <w:rPr>
                                      <w:sz w:val="8"/>
                                      <w:szCs w:val="8"/>
                                    </w:rPr>
                                    <w:t>•90.0 (W) x 51.0 (D) x 28.5 (H) mm (3.54 x 2.01 x 1.12 inches)</w:t>
                                  </w:r>
                                </w:p>
                                <w:p w14:paraId="724662D3" w14:textId="7C57F62F" w:rsidR="007D2E29" w:rsidRPr="007D2E29" w:rsidRDefault="007D2E29" w:rsidP="007D2E29">
                                  <w:pPr>
                                    <w:spacing w:after="0" w:line="240" w:lineRule="auto"/>
                                    <w:rPr>
                                      <w:sz w:val="8"/>
                                      <w:szCs w:val="8"/>
                                    </w:rPr>
                                  </w:pPr>
                                  <w:r w:rsidRPr="007D2E29">
                                    <w:rPr>
                                      <w:sz w:val="8"/>
                                      <w:szCs w:val="8"/>
                                    </w:rPr>
                                    <w:t>•</w:t>
                                  </w:r>
                                  <w:r w:rsidRPr="007D2E29">
                                    <w:rPr>
                                      <w:rFonts w:ascii="Times New Roman" w:hAnsi="Times New Roman"/>
                                      <w:sz w:val="8"/>
                                      <w:szCs w:val="8"/>
                                    </w:rPr>
                                    <w:t>​</w:t>
                                  </w:r>
                                  <w:r w:rsidRPr="007D2E29">
                                    <w:rPr>
                                      <w:sz w:val="8"/>
                                      <w:szCs w:val="8"/>
                                    </w:rPr>
                                    <w:t xml:space="preserve">192 g </w:t>
                                  </w:r>
                                  <w:r w:rsidRPr="007D2E29">
                                    <w:rPr>
                                      <w:rFonts w:cs="Acer Foco"/>
                                      <w:sz w:val="8"/>
                                      <w:szCs w:val="8"/>
                                    </w:rPr>
                                    <w:t>±</w:t>
                                  </w:r>
                                  <w:r w:rsidRPr="007D2E29">
                                    <w:rPr>
                                      <w:sz w:val="8"/>
                                      <w:szCs w:val="8"/>
                                    </w:rPr>
                                    <w:t xml:space="preserve"> 10% with 150 cm DC cable</w:t>
                                  </w:r>
                                </w:p>
                                <w:p w14:paraId="67B8F833" w14:textId="558C5DA9" w:rsidR="007D2E29" w:rsidRPr="007D2E29" w:rsidRDefault="007D2E29" w:rsidP="007D2E29">
                                  <w:pPr>
                                    <w:spacing w:after="0" w:line="240" w:lineRule="auto"/>
                                    <w:rPr>
                                      <w:sz w:val="8"/>
                                      <w:szCs w:val="8"/>
                                    </w:rPr>
                                  </w:pPr>
                                  <w:r w:rsidRPr="007D2E29">
                                    <w:rPr>
                                      <w:sz w:val="8"/>
                                      <w:szCs w:val="8"/>
                                    </w:rPr>
                                    <w:t>•Black color with Acer logo</w:t>
                                  </w:r>
                                </w:p>
                                <w:p w14:paraId="7D05A5DE" w14:textId="04F20E84" w:rsidR="00F036A3" w:rsidRPr="00F036A3" w:rsidRDefault="007D2E29" w:rsidP="007D2E29">
                                  <w:pPr>
                                    <w:spacing w:after="0" w:line="240" w:lineRule="auto"/>
                                    <w:rPr>
                                      <w:sz w:val="12"/>
                                      <w:szCs w:val="12"/>
                                    </w:rPr>
                                  </w:pPr>
                                  <w:r w:rsidRPr="007D2E29">
                                    <w:rPr>
                                      <w:sz w:val="8"/>
                                      <w:szCs w:val="8"/>
                                    </w:rPr>
                                    <w:t>•Brick type AC pins</w:t>
                                  </w:r>
                                </w:p>
                              </w:tc>
                            </w:tr>
                            <w:tr w:rsidR="00396E9C" w:rsidRPr="003B6AB9" w14:paraId="42D957F8" w14:textId="77777777" w:rsidTr="002D2D18">
                              <w:trPr>
                                <w:trHeight w:val="858"/>
                              </w:trPr>
                              <w:tc>
                                <w:tcPr>
                                  <w:tcW w:w="1512" w:type="dxa"/>
                                </w:tcPr>
                                <w:p w14:paraId="45122372" w14:textId="77777777" w:rsidR="00396E9C" w:rsidRPr="00396CFA" w:rsidRDefault="00396E9C" w:rsidP="00461B61">
                                  <w:pPr>
                                    <w:spacing w:after="0" w:line="240" w:lineRule="auto"/>
                                    <w:rPr>
                                      <w:b/>
                                      <w:color w:val="80C342"/>
                                      <w:sz w:val="14"/>
                                      <w:szCs w:val="14"/>
                                    </w:rPr>
                                  </w:pPr>
                                  <w:r w:rsidRPr="00396CFA">
                                    <w:rPr>
                                      <w:b/>
                                      <w:color w:val="80C342"/>
                                      <w:sz w:val="14"/>
                                      <w:szCs w:val="14"/>
                                    </w:rPr>
                                    <w:t>Input and control</w:t>
                                  </w:r>
                                </w:p>
                              </w:tc>
                              <w:tc>
                                <w:tcPr>
                                  <w:tcW w:w="4246" w:type="dxa"/>
                                  <w:gridSpan w:val="2"/>
                                </w:tcPr>
                                <w:p w14:paraId="1193E85F" w14:textId="77777777" w:rsidR="00396E9C" w:rsidRPr="00473EF9" w:rsidRDefault="00396E9C" w:rsidP="00461B61">
                                  <w:pPr>
                                    <w:spacing w:after="0" w:line="240" w:lineRule="auto"/>
                                    <w:rPr>
                                      <w:sz w:val="12"/>
                                      <w:szCs w:val="12"/>
                                    </w:rPr>
                                  </w:pPr>
                                  <w:r w:rsidRPr="00473EF9">
                                    <w:rPr>
                                      <w:b/>
                                      <w:sz w:val="12"/>
                                      <w:szCs w:val="12"/>
                                    </w:rPr>
                                    <w:t>Keyboard</w:t>
                                  </w:r>
                                </w:p>
                                <w:p w14:paraId="796E2C94" w14:textId="77777777" w:rsidR="00203930" w:rsidRDefault="00203930" w:rsidP="00BA5ABC">
                                  <w:pPr>
                                    <w:spacing w:after="0" w:line="240" w:lineRule="auto"/>
                                    <w:rPr>
                                      <w:sz w:val="12"/>
                                      <w:szCs w:val="12"/>
                                    </w:rPr>
                                  </w:pPr>
                                  <w:r w:rsidRPr="00203930">
                                    <w:rPr>
                                      <w:sz w:val="12"/>
                                      <w:szCs w:val="12"/>
                                    </w:rPr>
                                    <w:t xml:space="preserve">81-/82-/85-key Acer backlight keyboard layout with multiple international language support, SR03P </w:t>
                                  </w:r>
                                </w:p>
                                <w:p w14:paraId="6C4636D1" w14:textId="792FEBC1" w:rsidR="00203930" w:rsidRPr="007D2E29" w:rsidRDefault="00203930" w:rsidP="00203930">
                                  <w:pPr>
                                    <w:spacing w:after="0" w:line="240" w:lineRule="auto"/>
                                    <w:rPr>
                                      <w:sz w:val="8"/>
                                      <w:szCs w:val="8"/>
                                    </w:rPr>
                                  </w:pPr>
                                  <w:r w:rsidRPr="007D2E29">
                                    <w:rPr>
                                      <w:sz w:val="8"/>
                                      <w:szCs w:val="8"/>
                                    </w:rPr>
                                    <w:t>•Enlarged keycaps for better type feeling</w:t>
                                  </w:r>
                                </w:p>
                                <w:p w14:paraId="2CB888D1" w14:textId="352C2262" w:rsidR="00203930" w:rsidRPr="007D2E29" w:rsidRDefault="00203930" w:rsidP="00203930">
                                  <w:pPr>
                                    <w:spacing w:after="0" w:line="240" w:lineRule="auto"/>
                                    <w:rPr>
                                      <w:sz w:val="8"/>
                                      <w:szCs w:val="8"/>
                                    </w:rPr>
                                  </w:pPr>
                                  <w:r w:rsidRPr="007D2E29">
                                    <w:rPr>
                                      <w:sz w:val="8"/>
                                      <w:szCs w:val="8"/>
                                    </w:rPr>
                                    <w:t xml:space="preserve">•Optimal backlight brightness for better </w:t>
                                  </w:r>
                                  <w:proofErr w:type="spellStart"/>
                                  <w:r w:rsidRPr="007D2E29">
                                    <w:rPr>
                                      <w:sz w:val="8"/>
                                      <w:szCs w:val="8"/>
                                    </w:rPr>
                                    <w:t>ligibilty</w:t>
                                  </w:r>
                                  <w:proofErr w:type="spellEnd"/>
                                </w:p>
                                <w:p w14:paraId="54EEF0E8" w14:textId="0CC67967" w:rsidR="00203930" w:rsidRPr="007D2E29" w:rsidRDefault="00203930" w:rsidP="00203930">
                                  <w:pPr>
                                    <w:spacing w:after="0" w:line="240" w:lineRule="auto"/>
                                    <w:rPr>
                                      <w:sz w:val="8"/>
                                      <w:szCs w:val="8"/>
                                    </w:rPr>
                                  </w:pPr>
                                  <w:r w:rsidRPr="007D2E29">
                                    <w:rPr>
                                      <w:sz w:val="8"/>
                                      <w:szCs w:val="8"/>
                                    </w:rPr>
                                    <w:t>•Quiet &amp; silent design for noise-reduction</w:t>
                                  </w:r>
                                </w:p>
                                <w:p w14:paraId="35B01502" w14:textId="62DE7F4C" w:rsidR="00203930" w:rsidRPr="007D2E29" w:rsidRDefault="00203930" w:rsidP="00203930">
                                  <w:pPr>
                                    <w:spacing w:after="0" w:line="240" w:lineRule="auto"/>
                                    <w:rPr>
                                      <w:sz w:val="8"/>
                                      <w:szCs w:val="8"/>
                                    </w:rPr>
                                  </w:pPr>
                                  <w:r w:rsidRPr="007D2E29">
                                    <w:rPr>
                                      <w:sz w:val="8"/>
                                      <w:szCs w:val="8"/>
                                    </w:rPr>
                                    <w:t xml:space="preserve">•Indicators of </w:t>
                                  </w:r>
                                  <w:proofErr w:type="spellStart"/>
                                  <w:r w:rsidRPr="007D2E29">
                                    <w:rPr>
                                      <w:sz w:val="8"/>
                                      <w:szCs w:val="8"/>
                                    </w:rPr>
                                    <w:t>CapsLock</w:t>
                                  </w:r>
                                  <w:proofErr w:type="spellEnd"/>
                                  <w:r w:rsidRPr="007D2E29">
                                    <w:rPr>
                                      <w:sz w:val="8"/>
                                      <w:szCs w:val="8"/>
                                    </w:rPr>
                                    <w:t xml:space="preserve"> and Microphone mute toggle indicators</w:t>
                                  </w:r>
                                </w:p>
                                <w:p w14:paraId="033300E7" w14:textId="48B85695" w:rsidR="00203930" w:rsidRPr="007D2E29" w:rsidRDefault="00203930" w:rsidP="00203930">
                                  <w:pPr>
                                    <w:spacing w:after="0" w:line="240" w:lineRule="auto"/>
                                    <w:rPr>
                                      <w:sz w:val="8"/>
                                      <w:szCs w:val="8"/>
                                    </w:rPr>
                                  </w:pPr>
                                  <w:r w:rsidRPr="007D2E29">
                                    <w:rPr>
                                      <w:sz w:val="8"/>
                                      <w:szCs w:val="8"/>
                                    </w:rPr>
                                    <w:t>•Function lock for user's hot-key preference</w:t>
                                  </w:r>
                                </w:p>
                                <w:p w14:paraId="2E2D503F" w14:textId="47F0BC22" w:rsidR="00396E9C" w:rsidRPr="007D2E29" w:rsidRDefault="00396E9C" w:rsidP="00BA5ABC">
                                  <w:pPr>
                                    <w:spacing w:after="0" w:line="240" w:lineRule="auto"/>
                                    <w:rPr>
                                      <w:b/>
                                      <w:sz w:val="12"/>
                                      <w:szCs w:val="12"/>
                                    </w:rPr>
                                  </w:pPr>
                                  <w:r w:rsidRPr="007D2E29">
                                    <w:rPr>
                                      <w:b/>
                                      <w:sz w:val="12"/>
                                      <w:szCs w:val="12"/>
                                    </w:rPr>
                                    <w:t>Touchpad</w:t>
                                  </w:r>
                                </w:p>
                                <w:p w14:paraId="4235ACE9" w14:textId="77777777" w:rsidR="00203930" w:rsidRPr="007D2E29" w:rsidRDefault="00203930" w:rsidP="00461B61">
                                  <w:pPr>
                                    <w:pStyle w:val="ListParagraph"/>
                                    <w:numPr>
                                      <w:ilvl w:val="0"/>
                                      <w:numId w:val="8"/>
                                    </w:numPr>
                                    <w:spacing w:after="0" w:line="240" w:lineRule="auto"/>
                                    <w:ind w:left="142" w:hanging="108"/>
                                    <w:rPr>
                                      <w:sz w:val="8"/>
                                      <w:szCs w:val="8"/>
                                    </w:rPr>
                                  </w:pPr>
                                  <w:r w:rsidRPr="007D2E29">
                                    <w:rPr>
                                      <w:bCs/>
                                      <w:sz w:val="8"/>
                                      <w:szCs w:val="8"/>
                                    </w:rPr>
                                    <w:t xml:space="preserve">Multi-gesture touchpad, supporting two-finger scroll; pinch; gestures to open Cortana, Action Center, multitasking; application commands </w:t>
                                  </w:r>
                                </w:p>
                                <w:p w14:paraId="28AF2D53" w14:textId="385579FD" w:rsidR="00396E9C" w:rsidRPr="00473EF9" w:rsidRDefault="00396E9C" w:rsidP="00461B61">
                                  <w:pPr>
                                    <w:pStyle w:val="ListParagraph"/>
                                    <w:numPr>
                                      <w:ilvl w:val="0"/>
                                      <w:numId w:val="8"/>
                                    </w:numPr>
                                    <w:spacing w:after="0" w:line="240" w:lineRule="auto"/>
                                    <w:ind w:left="142" w:hanging="108"/>
                                    <w:rPr>
                                      <w:sz w:val="12"/>
                                      <w:szCs w:val="12"/>
                                    </w:rPr>
                                  </w:pPr>
                                  <w:r w:rsidRPr="007D2E29">
                                    <w:rPr>
                                      <w:sz w:val="8"/>
                                      <w:szCs w:val="8"/>
                                    </w:rPr>
                                    <w:t>Microsoft Precision Touchpad certification</w:t>
                                  </w:r>
                                </w:p>
                              </w:tc>
                              <w:tc>
                                <w:tcPr>
                                  <w:tcW w:w="4246" w:type="dxa"/>
                                </w:tcPr>
                                <w:p w14:paraId="6C4AFFC8" w14:textId="3D134E49" w:rsidR="00396E9C" w:rsidRPr="007D2E29" w:rsidRDefault="00396E9C" w:rsidP="00461B61">
                                  <w:pPr>
                                    <w:pStyle w:val="ListParagraph"/>
                                    <w:numPr>
                                      <w:ilvl w:val="0"/>
                                      <w:numId w:val="8"/>
                                    </w:numPr>
                                    <w:spacing w:after="0" w:line="240" w:lineRule="auto"/>
                                    <w:ind w:left="142" w:hanging="108"/>
                                    <w:rPr>
                                      <w:b/>
                                      <w:bCs/>
                                      <w:sz w:val="8"/>
                                      <w:szCs w:val="8"/>
                                    </w:rPr>
                                  </w:pPr>
                                  <w:r w:rsidRPr="007D2E29">
                                    <w:rPr>
                                      <w:sz w:val="8"/>
                                      <w:szCs w:val="8"/>
                                    </w:rPr>
                                    <w:t>Moisture resistant</w:t>
                                  </w:r>
                                </w:p>
                                <w:p w14:paraId="3CC10108" w14:textId="14439D49" w:rsidR="00396E9C" w:rsidRPr="007D2E29" w:rsidRDefault="00396E9C" w:rsidP="00461B61">
                                  <w:pPr>
                                    <w:spacing w:after="0" w:line="240" w:lineRule="auto"/>
                                    <w:rPr>
                                      <w:sz w:val="8"/>
                                      <w:szCs w:val="8"/>
                                    </w:rPr>
                                  </w:pPr>
                                  <w:r w:rsidRPr="007D2E29">
                                    <w:rPr>
                                      <w:sz w:val="8"/>
                                      <w:szCs w:val="8"/>
                                    </w:rPr>
                                    <w:t xml:space="preserve">Control Keys </w:t>
                                  </w:r>
                                </w:p>
                                <w:p w14:paraId="632DB658" w14:textId="478948FF" w:rsidR="00396E9C" w:rsidRPr="007D2E29" w:rsidRDefault="00396E9C" w:rsidP="00461B61">
                                  <w:pPr>
                                    <w:pStyle w:val="ListParagraph"/>
                                    <w:numPr>
                                      <w:ilvl w:val="0"/>
                                      <w:numId w:val="8"/>
                                    </w:numPr>
                                    <w:spacing w:after="0" w:line="240" w:lineRule="auto"/>
                                    <w:ind w:left="142" w:hanging="108"/>
                                    <w:rPr>
                                      <w:sz w:val="8"/>
                                      <w:szCs w:val="8"/>
                                    </w:rPr>
                                  </w:pPr>
                                  <w:r w:rsidRPr="007D2E29">
                                    <w:rPr>
                                      <w:sz w:val="8"/>
                                      <w:szCs w:val="8"/>
                                    </w:rPr>
                                    <w:t>Programmable key – my key</w:t>
                                  </w:r>
                                </w:p>
                                <w:p w14:paraId="0549AEA8" w14:textId="12A87218" w:rsidR="00396E9C" w:rsidRPr="007D2E29" w:rsidRDefault="00396E9C" w:rsidP="00461B61">
                                  <w:pPr>
                                    <w:pStyle w:val="ListParagraph"/>
                                    <w:numPr>
                                      <w:ilvl w:val="0"/>
                                      <w:numId w:val="8"/>
                                    </w:numPr>
                                    <w:spacing w:after="0" w:line="240" w:lineRule="auto"/>
                                    <w:ind w:left="142" w:hanging="108"/>
                                    <w:rPr>
                                      <w:sz w:val="8"/>
                                      <w:szCs w:val="8"/>
                                    </w:rPr>
                                  </w:pPr>
                                  <w:r w:rsidRPr="007D2E29">
                                    <w:rPr>
                                      <w:sz w:val="8"/>
                                      <w:szCs w:val="8"/>
                                    </w:rPr>
                                    <w:t>Acer Sense Key</w:t>
                                  </w:r>
                                </w:p>
                                <w:p w14:paraId="67159A9D" w14:textId="620A433A" w:rsidR="00396E9C" w:rsidRPr="00473EF9" w:rsidRDefault="00396E9C" w:rsidP="00461B61">
                                  <w:pPr>
                                    <w:pStyle w:val="ListParagraph"/>
                                    <w:numPr>
                                      <w:ilvl w:val="0"/>
                                      <w:numId w:val="8"/>
                                    </w:numPr>
                                    <w:spacing w:after="0" w:line="240" w:lineRule="auto"/>
                                    <w:ind w:left="142" w:hanging="108"/>
                                    <w:rPr>
                                      <w:sz w:val="12"/>
                                      <w:szCs w:val="12"/>
                                    </w:rPr>
                                  </w:pPr>
                                  <w:r w:rsidRPr="007D2E29">
                                    <w:rPr>
                                      <w:sz w:val="8"/>
                                      <w:szCs w:val="8"/>
                                    </w:rPr>
                                    <w:t>Copilot Key</w:t>
                                  </w:r>
                                </w:p>
                              </w:tc>
                            </w:tr>
                            <w:tr w:rsidR="0026021F" w:rsidRPr="003B6AB9" w14:paraId="56E9B125" w14:textId="77777777" w:rsidTr="00D1600B">
                              <w:trPr>
                                <w:trHeight w:val="444"/>
                              </w:trPr>
                              <w:tc>
                                <w:tcPr>
                                  <w:tcW w:w="1512" w:type="dxa"/>
                                </w:tcPr>
                                <w:p w14:paraId="0FAAEE75" w14:textId="6BF6E84E" w:rsidR="0026021F" w:rsidRPr="00396CFA" w:rsidRDefault="0026021F" w:rsidP="004B796C">
                                  <w:pPr>
                                    <w:spacing w:after="0" w:line="240" w:lineRule="auto"/>
                                    <w:rPr>
                                      <w:b/>
                                      <w:color w:val="80C342"/>
                                      <w:sz w:val="14"/>
                                      <w:szCs w:val="14"/>
                                    </w:rPr>
                                  </w:pPr>
                                  <w:r w:rsidRPr="00396CFA">
                                    <w:rPr>
                                      <w:rFonts w:hint="eastAsia"/>
                                      <w:b/>
                                      <w:color w:val="80C342"/>
                                      <w:sz w:val="14"/>
                                      <w:szCs w:val="14"/>
                                    </w:rPr>
                                    <w:t>Windows Desktop Apps</w:t>
                                  </w:r>
                                  <w:r w:rsidR="009B4703" w:rsidRPr="009B4703">
                                    <w:rPr>
                                      <w:b/>
                                      <w:color w:val="80C342"/>
                                      <w:sz w:val="14"/>
                                      <w:szCs w:val="14"/>
                                      <w:vertAlign w:val="superscript"/>
                                    </w:rPr>
                                    <w:t>8</w:t>
                                  </w:r>
                                </w:p>
                              </w:tc>
                              <w:tc>
                                <w:tcPr>
                                  <w:tcW w:w="4246" w:type="dxa"/>
                                  <w:gridSpan w:val="2"/>
                                </w:tcPr>
                                <w:p w14:paraId="695FAA6B" w14:textId="7F3F0898" w:rsidR="0026021F" w:rsidRPr="00473EF9" w:rsidRDefault="008476F3" w:rsidP="0026021F">
                                  <w:pPr>
                                    <w:spacing w:after="0" w:line="240" w:lineRule="auto"/>
                                    <w:rPr>
                                      <w:bCs/>
                                      <w:sz w:val="12"/>
                                      <w:szCs w:val="12"/>
                                    </w:rPr>
                                  </w:pPr>
                                  <w:r w:rsidRPr="008476F3">
                                    <w:rPr>
                                      <w:bCs/>
                                      <w:sz w:val="12"/>
                                      <w:szCs w:val="12"/>
                                    </w:rPr>
                                    <w:t>Acer AI Image Generator</w:t>
                                  </w:r>
                                  <w:r w:rsidRPr="008476F3">
                                    <w:rPr>
                                      <w:bCs/>
                                      <w:sz w:val="12"/>
                                      <w:szCs w:val="12"/>
                                    </w:rPr>
                                    <w:br/>
                                    <w:t xml:space="preserve">Acer </w:t>
                                  </w:r>
                                  <w:proofErr w:type="spellStart"/>
                                  <w:r w:rsidRPr="008476F3">
                                    <w:rPr>
                                      <w:bCs/>
                                      <w:sz w:val="12"/>
                                      <w:szCs w:val="12"/>
                                    </w:rPr>
                                    <w:t>AlterView</w:t>
                                  </w:r>
                                  <w:proofErr w:type="spellEnd"/>
                                  <w:r w:rsidRPr="008476F3">
                                    <w:rPr>
                                      <w:bCs/>
                                      <w:sz w:val="12"/>
                                      <w:szCs w:val="12"/>
                                    </w:rPr>
                                    <w:br/>
                                    <w:t xml:space="preserve">Acer </w:t>
                                  </w:r>
                                  <w:proofErr w:type="spellStart"/>
                                  <w:r w:rsidRPr="008476F3">
                                    <w:rPr>
                                      <w:bCs/>
                                      <w:sz w:val="12"/>
                                      <w:szCs w:val="12"/>
                                    </w:rPr>
                                    <w:t>LiveArt</w:t>
                                  </w:r>
                                  <w:proofErr w:type="spellEnd"/>
                                  <w:r w:rsidRPr="008476F3">
                                    <w:rPr>
                                      <w:bCs/>
                                      <w:sz w:val="12"/>
                                      <w:szCs w:val="12"/>
                                    </w:rPr>
                                    <w:br/>
                                    <w:t>Acer ORD Service</w:t>
                                  </w:r>
                                  <w:r w:rsidRPr="008476F3">
                                    <w:rPr>
                                      <w:bCs/>
                                      <w:sz w:val="12"/>
                                      <w:szCs w:val="12"/>
                                    </w:rPr>
                                    <w:br/>
                                  </w:r>
                                </w:p>
                              </w:tc>
                              <w:tc>
                                <w:tcPr>
                                  <w:tcW w:w="4246" w:type="dxa"/>
                                </w:tcPr>
                                <w:p w14:paraId="06391510" w14:textId="5683C2FE" w:rsidR="0026021F" w:rsidRPr="00473EF9" w:rsidRDefault="008476F3" w:rsidP="0026021F">
                                  <w:pPr>
                                    <w:spacing w:after="0" w:line="240" w:lineRule="auto"/>
                                    <w:rPr>
                                      <w:sz w:val="12"/>
                                      <w:szCs w:val="12"/>
                                    </w:rPr>
                                  </w:pPr>
                                  <w:r w:rsidRPr="008476F3">
                                    <w:rPr>
                                      <w:bCs/>
                                      <w:sz w:val="12"/>
                                      <w:szCs w:val="12"/>
                                    </w:rPr>
                                    <w:t xml:space="preserve">Acer </w:t>
                                  </w:r>
                                  <w:proofErr w:type="spellStart"/>
                                  <w:r w:rsidRPr="008476F3">
                                    <w:rPr>
                                      <w:bCs/>
                                      <w:sz w:val="12"/>
                                      <w:szCs w:val="12"/>
                                    </w:rPr>
                                    <w:t>QuickPanel</w:t>
                                  </w:r>
                                  <w:proofErr w:type="spellEnd"/>
                                  <w:r w:rsidRPr="008476F3">
                                    <w:rPr>
                                      <w:bCs/>
                                      <w:sz w:val="12"/>
                                      <w:szCs w:val="12"/>
                                    </w:rPr>
                                    <w:br/>
                                    <w:t xml:space="preserve">Acer </w:t>
                                  </w:r>
                                  <w:proofErr w:type="spellStart"/>
                                  <w:r w:rsidRPr="008476F3">
                                    <w:rPr>
                                      <w:bCs/>
                                      <w:sz w:val="12"/>
                                      <w:szCs w:val="12"/>
                                    </w:rPr>
                                    <w:t>VisionArt</w:t>
                                  </w:r>
                                  <w:proofErr w:type="spellEnd"/>
                                  <w:r w:rsidRPr="008476F3">
                                    <w:rPr>
                                      <w:bCs/>
                                      <w:sz w:val="12"/>
                                      <w:szCs w:val="12"/>
                                    </w:rPr>
                                    <w:br/>
                                  </w:r>
                                  <w:proofErr w:type="spellStart"/>
                                  <w:r w:rsidRPr="008476F3">
                                    <w:rPr>
                                      <w:bCs/>
                                      <w:sz w:val="12"/>
                                      <w:szCs w:val="12"/>
                                    </w:rPr>
                                    <w:t>AcerSense</w:t>
                                  </w:r>
                                  <w:proofErr w:type="spellEnd"/>
                                  <w:r w:rsidRPr="008476F3">
                                    <w:rPr>
                                      <w:bCs/>
                                      <w:sz w:val="12"/>
                                      <w:szCs w:val="12"/>
                                    </w:rPr>
                                    <w:br/>
                                    <w:t>Acer My Key Application</w:t>
                                  </w:r>
                                </w:p>
                              </w:tc>
                            </w:tr>
                            <w:tr w:rsidR="004B796C" w:rsidRPr="003B6AB9" w14:paraId="79731C60" w14:textId="77777777" w:rsidTr="00177176">
                              <w:trPr>
                                <w:trHeight w:val="163"/>
                              </w:trPr>
                              <w:tc>
                                <w:tcPr>
                                  <w:tcW w:w="1512" w:type="dxa"/>
                                </w:tcPr>
                                <w:p w14:paraId="2681088E" w14:textId="77777777" w:rsidR="004B796C" w:rsidRPr="00396CFA" w:rsidRDefault="004B796C" w:rsidP="004B796C">
                                  <w:pPr>
                                    <w:spacing w:after="0" w:line="240" w:lineRule="auto"/>
                                    <w:rPr>
                                      <w:b/>
                                      <w:color w:val="80C342"/>
                                      <w:sz w:val="14"/>
                                      <w:szCs w:val="14"/>
                                    </w:rPr>
                                  </w:pPr>
                                  <w:r w:rsidRPr="00396CFA">
                                    <w:rPr>
                                      <w:b/>
                                      <w:color w:val="80C342"/>
                                      <w:sz w:val="14"/>
                                      <w:szCs w:val="14"/>
                                    </w:rPr>
                                    <w:t>Warranty</w:t>
                                  </w:r>
                                </w:p>
                              </w:tc>
                              <w:tc>
                                <w:tcPr>
                                  <w:tcW w:w="8492" w:type="dxa"/>
                                  <w:gridSpan w:val="3"/>
                                </w:tcPr>
                                <w:p w14:paraId="3F31ED8D" w14:textId="77777777" w:rsidR="004B796C" w:rsidRPr="00473EF9" w:rsidRDefault="004B796C" w:rsidP="004B796C">
                                  <w:pPr>
                                    <w:spacing w:after="0" w:line="240" w:lineRule="auto"/>
                                    <w:rPr>
                                      <w:sz w:val="12"/>
                                      <w:szCs w:val="12"/>
                                    </w:rPr>
                                  </w:pPr>
                                  <w:r w:rsidRPr="00473EF9">
                                    <w:rPr>
                                      <w:sz w:val="12"/>
                                      <w:szCs w:val="12"/>
                                    </w:rPr>
                                    <w:t>One-year International Travelers Warranty (ITW)</w:t>
                                  </w:r>
                                </w:p>
                              </w:tc>
                            </w:tr>
                            <w:tr w:rsidR="004B796C" w:rsidRPr="003B6AB9" w14:paraId="72E4D44E" w14:textId="77777777" w:rsidTr="00B66372">
                              <w:trPr>
                                <w:trHeight w:val="1282"/>
                              </w:trPr>
                              <w:tc>
                                <w:tcPr>
                                  <w:tcW w:w="10004" w:type="dxa"/>
                                  <w:gridSpan w:val="4"/>
                                </w:tcPr>
                                <w:p w14:paraId="1FAE6610" w14:textId="49A9A94B" w:rsidR="009B4703" w:rsidRPr="007D2E29" w:rsidRDefault="009B4703" w:rsidP="009B4703">
                                  <w:pPr>
                                    <w:spacing w:after="0" w:line="240" w:lineRule="auto"/>
                                    <w:jc w:val="both"/>
                                    <w:rPr>
                                      <w:sz w:val="8"/>
                                      <w:szCs w:val="8"/>
                                    </w:rPr>
                                  </w:pPr>
                                  <w:r w:rsidRPr="007D2E29">
                                    <w:rPr>
                                      <w:sz w:val="8"/>
                                      <w:szCs w:val="8"/>
                                    </w:rPr>
                                    <w:t>1. Specifications vary depending on model.</w:t>
                                  </w:r>
                                  <w:r w:rsidRPr="007D2E29">
                                    <w:rPr>
                                      <w:sz w:val="8"/>
                                      <w:szCs w:val="8"/>
                                    </w:rPr>
                                    <w:tab/>
                                  </w:r>
                                  <w:r w:rsidRPr="007D2E29">
                                    <w:rPr>
                                      <w:sz w:val="8"/>
                                      <w:szCs w:val="8"/>
                                    </w:rPr>
                                    <w:tab/>
                                  </w:r>
                                  <w:r w:rsidRPr="007D2E29">
                                    <w:rPr>
                                      <w:sz w:val="8"/>
                                      <w:szCs w:val="8"/>
                                    </w:rPr>
                                    <w:tab/>
                                  </w:r>
                                </w:p>
                                <w:p w14:paraId="008E3468" w14:textId="0CD08FF2" w:rsidR="009B4703" w:rsidRPr="007D2E29" w:rsidRDefault="009B4703" w:rsidP="009B4703">
                                  <w:pPr>
                                    <w:spacing w:after="0" w:line="240" w:lineRule="auto"/>
                                    <w:jc w:val="both"/>
                                    <w:rPr>
                                      <w:sz w:val="8"/>
                                      <w:szCs w:val="8"/>
                                    </w:rPr>
                                  </w:pPr>
                                  <w:r w:rsidRPr="007D2E29">
                                    <w:rPr>
                                      <w:sz w:val="8"/>
                                      <w:szCs w:val="8"/>
                                    </w:rPr>
                                    <w:t>2. 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r w:rsidRPr="007D2E29">
                                    <w:rPr>
                                      <w:sz w:val="8"/>
                                      <w:szCs w:val="8"/>
                                    </w:rPr>
                                    <w:tab/>
                                  </w:r>
                                  <w:r w:rsidRPr="007D2E29">
                                    <w:rPr>
                                      <w:sz w:val="8"/>
                                      <w:szCs w:val="8"/>
                                    </w:rPr>
                                    <w:tab/>
                                  </w:r>
                                  <w:r w:rsidRPr="007D2E29">
                                    <w:rPr>
                                      <w:sz w:val="8"/>
                                      <w:szCs w:val="8"/>
                                    </w:rPr>
                                    <w:tab/>
                                  </w:r>
                                </w:p>
                                <w:p w14:paraId="6A7D1CEC" w14:textId="382EE765" w:rsidR="009B4703" w:rsidRPr="007D2E29" w:rsidRDefault="009B4703" w:rsidP="009B4703">
                                  <w:pPr>
                                    <w:spacing w:after="0" w:line="240" w:lineRule="auto"/>
                                    <w:jc w:val="both"/>
                                    <w:rPr>
                                      <w:sz w:val="8"/>
                                      <w:szCs w:val="8"/>
                                    </w:rPr>
                                  </w:pPr>
                                  <w:r w:rsidRPr="007D2E29">
                                    <w:rPr>
                                      <w:sz w:val="8"/>
                                      <w:szCs w:val="8"/>
                                    </w:rPr>
                                    <w:t>3. Memory speed may vary, depending on the CPU, chipset or memory fitted.</w:t>
                                  </w:r>
                                  <w:r w:rsidRPr="007D2E29">
                                    <w:rPr>
                                      <w:sz w:val="8"/>
                                      <w:szCs w:val="8"/>
                                    </w:rPr>
                                    <w:tab/>
                                  </w:r>
                                  <w:r w:rsidRPr="007D2E29">
                                    <w:rPr>
                                      <w:sz w:val="8"/>
                                      <w:szCs w:val="8"/>
                                    </w:rPr>
                                    <w:tab/>
                                  </w:r>
                                  <w:r w:rsidRPr="007D2E29">
                                    <w:rPr>
                                      <w:sz w:val="8"/>
                                      <w:szCs w:val="8"/>
                                    </w:rPr>
                                    <w:tab/>
                                  </w:r>
                                </w:p>
                                <w:p w14:paraId="5CCB6AD7" w14:textId="7A6FD52B" w:rsidR="009B4703" w:rsidRPr="007D2E29" w:rsidRDefault="009B4703" w:rsidP="009B4703">
                                  <w:pPr>
                                    <w:spacing w:after="0" w:line="240" w:lineRule="auto"/>
                                    <w:jc w:val="both"/>
                                    <w:rPr>
                                      <w:sz w:val="8"/>
                                      <w:szCs w:val="8"/>
                                    </w:rPr>
                                  </w:pPr>
                                  <w:r w:rsidRPr="007D2E29">
                                    <w:rPr>
                                      <w:sz w:val="8"/>
                                      <w:szCs w:val="8"/>
                                    </w:rPr>
                                    <w:t>4. All brands and product names mentioned herein include trademarks of their respective companies and are used solely to describe or identify the products.</w:t>
                                  </w:r>
                                  <w:r w:rsidRPr="007D2E29">
                                    <w:rPr>
                                      <w:sz w:val="8"/>
                                      <w:szCs w:val="8"/>
                                    </w:rPr>
                                    <w:tab/>
                                  </w:r>
                                  <w:r w:rsidRPr="007D2E29">
                                    <w:rPr>
                                      <w:sz w:val="8"/>
                                      <w:szCs w:val="8"/>
                                    </w:rPr>
                                    <w:tab/>
                                  </w:r>
                                  <w:r w:rsidRPr="007D2E29">
                                    <w:rPr>
                                      <w:sz w:val="8"/>
                                      <w:szCs w:val="8"/>
                                    </w:rPr>
                                    <w:tab/>
                                  </w:r>
                                </w:p>
                                <w:p w14:paraId="4B63AB26" w14:textId="2F51DDC4" w:rsidR="009B4703" w:rsidRPr="007D2E29" w:rsidRDefault="009B4703" w:rsidP="009B4703">
                                  <w:pPr>
                                    <w:spacing w:after="0" w:line="240" w:lineRule="auto"/>
                                    <w:jc w:val="both"/>
                                    <w:rPr>
                                      <w:sz w:val="8"/>
                                      <w:szCs w:val="8"/>
                                    </w:rPr>
                                  </w:pPr>
                                  <w:r w:rsidRPr="007D2E29">
                                    <w:rPr>
                                      <w:sz w:val="8"/>
                                      <w:szCs w:val="8"/>
                                    </w:rPr>
                                    <w:t>5. 1 GB is 1 billion bytes. Actual formatted capacity is less and may vary depending on preloaded materials and operating environment. Acer Recovery Management uses a portion of the stated hard disk capacity as dedicated backup space.</w:t>
                                  </w:r>
                                  <w:r w:rsidRPr="007D2E29">
                                    <w:rPr>
                                      <w:sz w:val="8"/>
                                      <w:szCs w:val="8"/>
                                    </w:rPr>
                                    <w:tab/>
                                  </w:r>
                                </w:p>
                                <w:p w14:paraId="4E1C2DE6" w14:textId="72B56784" w:rsidR="009B4703" w:rsidRPr="007D2E29" w:rsidRDefault="009B4703" w:rsidP="009B4703">
                                  <w:pPr>
                                    <w:spacing w:after="0" w:line="240" w:lineRule="auto"/>
                                    <w:jc w:val="both"/>
                                    <w:rPr>
                                      <w:sz w:val="8"/>
                                      <w:szCs w:val="8"/>
                                    </w:rPr>
                                  </w:pPr>
                                  <w:r w:rsidRPr="007D2E29">
                                    <w:rPr>
                                      <w:sz w:val="8"/>
                                      <w:szCs w:val="8"/>
                                    </w:rPr>
                                    <w:t>6. Minor variations in system dimensions are possible due to the manufacturing process.</w:t>
                                  </w:r>
                                  <w:r w:rsidRPr="007D2E29">
                                    <w:rPr>
                                      <w:sz w:val="8"/>
                                      <w:szCs w:val="8"/>
                                    </w:rPr>
                                    <w:tab/>
                                  </w:r>
                                  <w:r w:rsidRPr="007D2E29">
                                    <w:rPr>
                                      <w:sz w:val="8"/>
                                      <w:szCs w:val="8"/>
                                    </w:rPr>
                                    <w:tab/>
                                  </w:r>
                                  <w:r w:rsidRPr="007D2E29">
                                    <w:rPr>
                                      <w:sz w:val="8"/>
                                      <w:szCs w:val="8"/>
                                    </w:rPr>
                                    <w:tab/>
                                  </w:r>
                                </w:p>
                                <w:p w14:paraId="2A19B26A" w14:textId="34511F73" w:rsidR="009B4703" w:rsidRPr="007D2E29" w:rsidRDefault="009B4703" w:rsidP="009B4703">
                                  <w:pPr>
                                    <w:spacing w:after="0" w:line="240" w:lineRule="auto"/>
                                    <w:jc w:val="both"/>
                                    <w:rPr>
                                      <w:sz w:val="8"/>
                                      <w:szCs w:val="8"/>
                                    </w:rPr>
                                  </w:pPr>
                                  <w:r w:rsidRPr="007D2E29">
                                    <w:rPr>
                                      <w:sz w:val="8"/>
                                      <w:szCs w:val="8"/>
                                    </w:rPr>
                                    <w:t>7. Weight may vary depending on product configuration, vendor components, manufacturing variability, and selected options.</w:t>
                                  </w:r>
                                  <w:r w:rsidRPr="007D2E29">
                                    <w:rPr>
                                      <w:sz w:val="8"/>
                                      <w:szCs w:val="8"/>
                                    </w:rPr>
                                    <w:tab/>
                                  </w:r>
                                  <w:r w:rsidRPr="007D2E29">
                                    <w:rPr>
                                      <w:sz w:val="8"/>
                                      <w:szCs w:val="8"/>
                                    </w:rPr>
                                    <w:tab/>
                                  </w:r>
                                  <w:r w:rsidRPr="007D2E29">
                                    <w:rPr>
                                      <w:sz w:val="8"/>
                                      <w:szCs w:val="8"/>
                                    </w:rPr>
                                    <w:tab/>
                                  </w:r>
                                </w:p>
                                <w:p w14:paraId="49E59D3A" w14:textId="77777777" w:rsidR="00C37E77" w:rsidRDefault="009B4703" w:rsidP="009B4703">
                                  <w:pPr>
                                    <w:spacing w:after="0" w:line="240" w:lineRule="auto"/>
                                    <w:jc w:val="both"/>
                                    <w:rPr>
                                      <w:sz w:val="8"/>
                                      <w:szCs w:val="8"/>
                                    </w:rPr>
                                  </w:pPr>
                                  <w:r w:rsidRPr="007D2E29">
                                    <w:rPr>
                                      <w:sz w:val="8"/>
                                      <w:szCs w:val="8"/>
                                    </w:rPr>
                                    <w:t>8. Bundled software may vary depending on hardware configuration, OS and regional availability.</w:t>
                                  </w:r>
                                </w:p>
                                <w:p w14:paraId="305F1DAE" w14:textId="77777777" w:rsidR="007D2E29" w:rsidRPr="007D2E29" w:rsidRDefault="007D2E29" w:rsidP="009B4703">
                                  <w:pPr>
                                    <w:spacing w:after="0" w:line="240" w:lineRule="auto"/>
                                    <w:jc w:val="both"/>
                                    <w:rPr>
                                      <w:sz w:val="8"/>
                                      <w:szCs w:val="8"/>
                                    </w:rPr>
                                  </w:pPr>
                                </w:p>
                                <w:p w14:paraId="0DB77B1E" w14:textId="23F8B89A" w:rsidR="007D2E29" w:rsidRPr="007D2E29" w:rsidRDefault="00C37E77" w:rsidP="007D2E29">
                                  <w:pPr>
                                    <w:rPr>
                                      <w:b/>
                                      <w:bCs/>
                                      <w:sz w:val="12"/>
                                      <w:szCs w:val="12"/>
                                    </w:rPr>
                                  </w:pPr>
                                  <w:r w:rsidRPr="00B47242">
                                    <w:rPr>
                                      <w:b/>
                                      <w:bCs/>
                                      <w:sz w:val="12"/>
                                      <w:szCs w:val="12"/>
                                    </w:rPr>
                                    <w:t>No</w:t>
                                  </w:r>
                                  <w:r w:rsidRPr="00B47242">
                                    <w:rPr>
                                      <w:rFonts w:hint="eastAsia"/>
                                      <w:b/>
                                      <w:bCs/>
                                      <w:sz w:val="12"/>
                                      <w:szCs w:val="12"/>
                                    </w:rPr>
                                    <w:t>t</w:t>
                                  </w:r>
                                  <w:r w:rsidRPr="00B47242">
                                    <w:rPr>
                                      <w:b/>
                                      <w:bCs/>
                                      <w:sz w:val="12"/>
                                      <w:szCs w:val="12"/>
                                    </w:rPr>
                                    <w:t>e: This specification is based on</w:t>
                                  </w:r>
                                  <w:r>
                                    <w:rPr>
                                      <w:b/>
                                      <w:bCs/>
                                      <w:sz w:val="12"/>
                                      <w:szCs w:val="12"/>
                                    </w:rPr>
                                    <w:t xml:space="preserve"> </w:t>
                                  </w:r>
                                  <w:r w:rsidR="007D2E29" w:rsidRPr="007D2E29">
                                    <w:rPr>
                                      <w:b/>
                                      <w:bCs/>
                                      <w:sz w:val="12"/>
                                      <w:szCs w:val="12"/>
                                    </w:rPr>
                                    <w:t>Aspire A14-I71M Specifications (v1-0-0) (Preview)</w:t>
                                  </w:r>
                                  <w:r w:rsidR="007D2E29">
                                    <w:rPr>
                                      <w:b/>
                                      <w:bCs/>
                                      <w:sz w:val="12"/>
                                      <w:szCs w:val="12"/>
                                    </w:rPr>
                                    <w:t>,</w:t>
                                  </w:r>
                                  <w:r w:rsidR="007D2E29" w:rsidRPr="007D2E29">
                                    <w:rPr>
                                      <w:b/>
                                      <w:bCs/>
                                      <w:sz w:val="12"/>
                                      <w:szCs w:val="12"/>
                                    </w:rPr>
                                    <w:t>Aspire A14-I71MT Specifications (v1-0-0) (Preview)</w:t>
                                  </w:r>
                                </w:p>
                                <w:p w14:paraId="08CDA3DF" w14:textId="52FAF860" w:rsidR="00C37E77" w:rsidRPr="00B62AA4" w:rsidRDefault="00C37E77" w:rsidP="00C37E77"/>
                                <w:p w14:paraId="32333E2B" w14:textId="03E38157" w:rsidR="004B796C" w:rsidRPr="009B4703" w:rsidRDefault="009B4703" w:rsidP="009B4703">
                                  <w:pPr>
                                    <w:spacing w:after="0" w:line="240" w:lineRule="auto"/>
                                    <w:jc w:val="both"/>
                                    <w:rPr>
                                      <w:sz w:val="9"/>
                                      <w:szCs w:val="9"/>
                                    </w:rPr>
                                  </w:pPr>
                                  <w:r w:rsidRPr="009B4703">
                                    <w:rPr>
                                      <w:sz w:val="9"/>
                                      <w:szCs w:val="9"/>
                                    </w:rPr>
                                    <w:tab/>
                                  </w:r>
                                  <w:r w:rsidRPr="009B4703">
                                    <w:rPr>
                                      <w:sz w:val="9"/>
                                      <w:szCs w:val="9"/>
                                    </w:rPr>
                                    <w:tab/>
                                  </w:r>
                                  <w:r w:rsidRPr="009B4703">
                                    <w:rPr>
                                      <w:sz w:val="9"/>
                                      <w:szCs w:val="9"/>
                                    </w:rPr>
                                    <w:tab/>
                                  </w:r>
                                </w:p>
                              </w:tc>
                            </w:tr>
                          </w:tbl>
                          <w:p w14:paraId="4FB1A8A0" w14:textId="45630C81" w:rsidR="00F7455E" w:rsidRPr="00B62AA4" w:rsidRDefault="00F7455E" w:rsidP="00C37E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8D6BFC" id="Text Box 9" o:spid="_x0000_s1036" type="#_x0000_t202" style="position:absolute;margin-left:-4.1pt;margin-top:30.9pt;width:511pt;height:599.3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" filled="f" stroked="f" strokeweight=".5pt">
                <v:textbo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4239"/>
                        <w:gridCol w:w="7"/>
                        <w:gridCol w:w="4246"/>
                      </w:tblGrid>
                      <w:tr w:rsidR="00E42BF6" w:rsidRPr="003C5B0E" w14:paraId="6878472A" w14:textId="77777777" w:rsidTr="008B60E7">
                        <w:trPr>
                          <w:trHeight w:val="572"/>
                        </w:trPr>
                        <w:tc>
                          <w:tcPr>
                            <w:tcW w:w="1512" w:type="dxa"/>
                          </w:tcPr>
                          <w:p w14:paraId="5361A7E4" w14:textId="77777777" w:rsidR="00E42BF6" w:rsidRPr="001F3076" w:rsidRDefault="00E42BF6" w:rsidP="0060709E">
                            <w:pPr>
                              <w:spacing w:after="0" w:line="240" w:lineRule="auto"/>
                              <w:rPr>
                                <w:b/>
                                <w:color w:val="80C342"/>
                                <w:sz w:val="14"/>
                                <w:szCs w:val="14"/>
                              </w:rPr>
                            </w:pPr>
                            <w:r w:rsidRPr="001F3076">
                              <w:rPr>
                                <w:b/>
                                <w:color w:val="80C342"/>
                                <w:sz w:val="14"/>
                                <w:szCs w:val="14"/>
                              </w:rPr>
                              <w:t>Product views</w:t>
                            </w:r>
                          </w:p>
                        </w:tc>
                        <w:tc>
                          <w:tcPr>
                            <w:tcW w:w="4246" w:type="dxa"/>
                            <w:gridSpan w:val="2"/>
                          </w:tcPr>
                          <w:p w14:paraId="36031D95" w14:textId="77777777" w:rsidR="00E42BF6" w:rsidRPr="00E42BF6" w:rsidRDefault="00E42BF6" w:rsidP="00A46627">
                            <w:pPr>
                              <w:numPr>
                                <w:ilvl w:val="0"/>
                                <w:numId w:val="7"/>
                              </w:numPr>
                              <w:spacing w:after="0" w:line="240" w:lineRule="auto"/>
                              <w:ind w:left="317" w:hanging="261"/>
                              <w:contextualSpacing/>
                              <w:rPr>
                                <w:sz w:val="12"/>
                                <w:szCs w:val="12"/>
                              </w:rPr>
                            </w:pPr>
                            <w:r w:rsidRPr="00E42BF6">
                              <w:rPr>
                                <w:sz w:val="12"/>
                                <w:szCs w:val="12"/>
                              </w:rPr>
                              <w:t>Microphones</w:t>
                            </w:r>
                          </w:p>
                          <w:p w14:paraId="3092B086" w14:textId="77777777" w:rsidR="00E42BF6" w:rsidRPr="00E42BF6" w:rsidRDefault="00E42BF6" w:rsidP="003A064A">
                            <w:pPr>
                              <w:pStyle w:val="ListParagraph"/>
                              <w:numPr>
                                <w:ilvl w:val="0"/>
                                <w:numId w:val="7"/>
                              </w:numPr>
                              <w:spacing w:after="0" w:line="240" w:lineRule="auto"/>
                              <w:ind w:left="317" w:hanging="261"/>
                              <w:rPr>
                                <w:sz w:val="12"/>
                                <w:szCs w:val="12"/>
                              </w:rPr>
                            </w:pPr>
                            <w:r w:rsidRPr="00E42BF6">
                              <w:rPr>
                                <w:sz w:val="12"/>
                                <w:szCs w:val="12"/>
                              </w:rPr>
                              <w:t>Camera</w:t>
                            </w:r>
                            <w:r w:rsidRPr="00E42BF6">
                              <w:rPr>
                                <w:rFonts w:hint="eastAsia"/>
                                <w:sz w:val="12"/>
                                <w:szCs w:val="12"/>
                              </w:rPr>
                              <w:t xml:space="preserve"> shutter</w:t>
                            </w:r>
                          </w:p>
                          <w:p w14:paraId="068AE4E4" w14:textId="77777777" w:rsidR="00E42BF6" w:rsidRPr="00E42BF6" w:rsidRDefault="00E42BF6" w:rsidP="003A064A">
                            <w:pPr>
                              <w:pStyle w:val="ListParagraph"/>
                              <w:numPr>
                                <w:ilvl w:val="0"/>
                                <w:numId w:val="7"/>
                              </w:numPr>
                              <w:spacing w:after="0" w:line="240" w:lineRule="auto"/>
                              <w:ind w:left="317" w:hanging="261"/>
                              <w:rPr>
                                <w:sz w:val="12"/>
                                <w:szCs w:val="12"/>
                              </w:rPr>
                            </w:pPr>
                            <w:r w:rsidRPr="00E42BF6">
                              <w:rPr>
                                <w:rFonts w:hint="eastAsia"/>
                                <w:sz w:val="12"/>
                                <w:szCs w:val="12"/>
                              </w:rPr>
                              <w:t>Camera</w:t>
                            </w:r>
                          </w:p>
                          <w:p w14:paraId="197BBB00" w14:textId="77777777" w:rsidR="00E42BF6" w:rsidRPr="00E42BF6" w:rsidRDefault="00E42BF6" w:rsidP="003A064A">
                            <w:pPr>
                              <w:pStyle w:val="ListParagraph"/>
                              <w:numPr>
                                <w:ilvl w:val="0"/>
                                <w:numId w:val="7"/>
                              </w:numPr>
                              <w:spacing w:after="0" w:line="240" w:lineRule="auto"/>
                              <w:ind w:left="317" w:hanging="261"/>
                              <w:rPr>
                                <w:sz w:val="12"/>
                                <w:szCs w:val="12"/>
                              </w:rPr>
                            </w:pPr>
                            <w:r w:rsidRPr="00E42BF6">
                              <w:rPr>
                                <w:color w:val="000000" w:themeColor="text1"/>
                                <w:sz w:val="12"/>
                                <w:szCs w:val="12"/>
                              </w:rPr>
                              <w:t>IR Camera</w:t>
                            </w:r>
                          </w:p>
                          <w:p w14:paraId="3AC19D02" w14:textId="1987972C" w:rsidR="00E42BF6" w:rsidRPr="00E42BF6" w:rsidRDefault="00A754E9" w:rsidP="003A064A">
                            <w:pPr>
                              <w:pStyle w:val="ListParagraph"/>
                              <w:numPr>
                                <w:ilvl w:val="0"/>
                                <w:numId w:val="7"/>
                              </w:numPr>
                              <w:spacing w:after="0" w:line="240" w:lineRule="auto"/>
                              <w:ind w:left="317" w:hanging="261"/>
                              <w:rPr>
                                <w:sz w:val="12"/>
                                <w:szCs w:val="12"/>
                              </w:rPr>
                            </w:pPr>
                            <w:r>
                              <w:rPr>
                                <w:rFonts w:cs="Arial"/>
                                <w:sz w:val="12"/>
                                <w:szCs w:val="12"/>
                              </w:rPr>
                              <w:t>Non-touch/Touch OLED Display</w:t>
                            </w:r>
                            <w:r w:rsidRPr="00A754E9">
                              <w:rPr>
                                <w:rFonts w:cs="Arial"/>
                                <w:sz w:val="12"/>
                                <w:szCs w:val="12"/>
                                <w:vertAlign w:val="superscript"/>
                              </w:rPr>
                              <w:t>1</w:t>
                            </w:r>
                          </w:p>
                          <w:p w14:paraId="30B11D6F" w14:textId="1AB47190" w:rsidR="00E42BF6" w:rsidRPr="00E42BF6" w:rsidRDefault="00E42BF6" w:rsidP="003A064A">
                            <w:pPr>
                              <w:pStyle w:val="ListParagraph"/>
                              <w:numPr>
                                <w:ilvl w:val="0"/>
                                <w:numId w:val="7"/>
                              </w:numPr>
                              <w:spacing w:after="0" w:line="240" w:lineRule="auto"/>
                              <w:ind w:left="317" w:hanging="261"/>
                              <w:rPr>
                                <w:sz w:val="12"/>
                                <w:szCs w:val="12"/>
                              </w:rPr>
                            </w:pPr>
                            <w:r w:rsidRPr="00E42BF6">
                              <w:rPr>
                                <w:sz w:val="12"/>
                                <w:szCs w:val="12"/>
                              </w:rPr>
                              <w:t xml:space="preserve">HDMI </w:t>
                            </w:r>
                            <w:r w:rsidR="00E76C81">
                              <w:rPr>
                                <w:sz w:val="12"/>
                                <w:szCs w:val="12"/>
                              </w:rPr>
                              <w:t xml:space="preserve">2.1 </w:t>
                            </w:r>
                            <w:r w:rsidRPr="00E42BF6">
                              <w:rPr>
                                <w:sz w:val="12"/>
                                <w:szCs w:val="12"/>
                              </w:rPr>
                              <w:t>port</w:t>
                            </w:r>
                          </w:p>
                          <w:p w14:paraId="15C2FEA6" w14:textId="00C7FE74" w:rsidR="00E42BF6" w:rsidRPr="00E42BF6" w:rsidRDefault="00E42BF6" w:rsidP="003A064A">
                            <w:pPr>
                              <w:pStyle w:val="ListParagraph"/>
                              <w:numPr>
                                <w:ilvl w:val="0"/>
                                <w:numId w:val="7"/>
                              </w:numPr>
                              <w:spacing w:after="0" w:line="240" w:lineRule="auto"/>
                              <w:ind w:left="317" w:hanging="261"/>
                              <w:rPr>
                                <w:sz w:val="12"/>
                                <w:szCs w:val="12"/>
                              </w:rPr>
                            </w:pPr>
                            <w:r w:rsidRPr="00E42BF6">
                              <w:rPr>
                                <w:rFonts w:hint="eastAsia"/>
                                <w:sz w:val="12"/>
                                <w:szCs w:val="12"/>
                              </w:rPr>
                              <w:t>USB 3.2</w:t>
                            </w:r>
                          </w:p>
                          <w:p w14:paraId="02FBC426" w14:textId="0FA0A08D" w:rsidR="00A754E9" w:rsidRDefault="00A754E9" w:rsidP="00E42BF6">
                            <w:pPr>
                              <w:pStyle w:val="ListParagraph"/>
                              <w:numPr>
                                <w:ilvl w:val="0"/>
                                <w:numId w:val="7"/>
                              </w:numPr>
                              <w:spacing w:after="0" w:line="240" w:lineRule="auto"/>
                              <w:ind w:left="317" w:hanging="261"/>
                              <w:rPr>
                                <w:sz w:val="12"/>
                                <w:szCs w:val="12"/>
                              </w:rPr>
                            </w:pPr>
                            <w:r w:rsidRPr="00A754E9">
                              <w:rPr>
                                <w:sz w:val="12"/>
                                <w:szCs w:val="12"/>
                              </w:rPr>
                              <w:t>Thunderbolt™ 4</w:t>
                            </w:r>
                          </w:p>
                          <w:p w14:paraId="2F4DDE44" w14:textId="4733958A" w:rsidR="00E42BF6" w:rsidRPr="00E42BF6" w:rsidRDefault="00A754E9" w:rsidP="00E42BF6">
                            <w:pPr>
                              <w:pStyle w:val="ListParagraph"/>
                              <w:numPr>
                                <w:ilvl w:val="0"/>
                                <w:numId w:val="7"/>
                              </w:numPr>
                              <w:spacing w:after="0" w:line="240" w:lineRule="auto"/>
                              <w:ind w:left="317" w:hanging="261"/>
                              <w:rPr>
                                <w:sz w:val="12"/>
                                <w:szCs w:val="12"/>
                              </w:rPr>
                            </w:pPr>
                            <w:r w:rsidRPr="00A754E9">
                              <w:rPr>
                                <w:sz w:val="12"/>
                                <w:szCs w:val="12"/>
                              </w:rPr>
                              <w:t>Thunderbolt™ 4</w:t>
                            </w:r>
                          </w:p>
                        </w:tc>
                        <w:tc>
                          <w:tcPr>
                            <w:tcW w:w="4246" w:type="dxa"/>
                          </w:tcPr>
                          <w:p w14:paraId="453BFAA0" w14:textId="4A80190D" w:rsidR="00E42BF6" w:rsidRPr="00E42BF6" w:rsidRDefault="00E42BF6" w:rsidP="00DE349E">
                            <w:pPr>
                              <w:pStyle w:val="ListParagraph"/>
                              <w:numPr>
                                <w:ilvl w:val="0"/>
                                <w:numId w:val="7"/>
                              </w:numPr>
                              <w:spacing w:after="0" w:line="240" w:lineRule="auto"/>
                              <w:ind w:left="317" w:hanging="261"/>
                              <w:rPr>
                                <w:sz w:val="12"/>
                                <w:szCs w:val="12"/>
                              </w:rPr>
                            </w:pPr>
                            <w:r w:rsidRPr="00E42BF6">
                              <w:rPr>
                                <w:rFonts w:hint="eastAsia"/>
                                <w:sz w:val="12"/>
                                <w:szCs w:val="12"/>
                              </w:rPr>
                              <w:t>Touchpad</w:t>
                            </w:r>
                          </w:p>
                          <w:p w14:paraId="72F05A24" w14:textId="39B3E3EE" w:rsidR="00E42BF6" w:rsidRPr="00E42BF6" w:rsidRDefault="00E42BF6" w:rsidP="003E5BA0">
                            <w:pPr>
                              <w:pStyle w:val="ListParagraph"/>
                              <w:numPr>
                                <w:ilvl w:val="0"/>
                                <w:numId w:val="7"/>
                              </w:numPr>
                              <w:spacing w:after="0" w:line="240" w:lineRule="auto"/>
                              <w:ind w:left="317" w:hanging="261"/>
                              <w:rPr>
                                <w:sz w:val="12"/>
                                <w:szCs w:val="12"/>
                              </w:rPr>
                            </w:pPr>
                            <w:r w:rsidRPr="00E42BF6">
                              <w:rPr>
                                <w:rFonts w:hint="eastAsia"/>
                                <w:sz w:val="12"/>
                                <w:szCs w:val="12"/>
                              </w:rPr>
                              <w:t>Keyboard</w:t>
                            </w:r>
                          </w:p>
                          <w:p w14:paraId="464B7BBE" w14:textId="768F4FAB" w:rsidR="00E42BF6" w:rsidRPr="00E42BF6" w:rsidRDefault="00E42BF6" w:rsidP="003E5BA0">
                            <w:pPr>
                              <w:pStyle w:val="ListParagraph"/>
                              <w:numPr>
                                <w:ilvl w:val="0"/>
                                <w:numId w:val="7"/>
                              </w:numPr>
                              <w:spacing w:after="0" w:line="240" w:lineRule="auto"/>
                              <w:ind w:left="317" w:hanging="261"/>
                              <w:rPr>
                                <w:sz w:val="12"/>
                                <w:szCs w:val="12"/>
                              </w:rPr>
                            </w:pPr>
                            <w:r w:rsidRPr="00E42BF6">
                              <w:rPr>
                                <w:sz w:val="12"/>
                                <w:szCs w:val="12"/>
                              </w:rPr>
                              <w:t>Power button</w:t>
                            </w:r>
                            <w:r w:rsidRPr="00E42BF6">
                              <w:rPr>
                                <w:rFonts w:hint="eastAsia"/>
                                <w:sz w:val="12"/>
                                <w:szCs w:val="12"/>
                              </w:rPr>
                              <w:t xml:space="preserve"> </w:t>
                            </w:r>
                          </w:p>
                          <w:p w14:paraId="1EB4FEF5" w14:textId="77777777" w:rsidR="00E76C81" w:rsidRDefault="00E76C81" w:rsidP="00DE349E">
                            <w:pPr>
                              <w:pStyle w:val="ListParagraph"/>
                              <w:numPr>
                                <w:ilvl w:val="0"/>
                                <w:numId w:val="7"/>
                              </w:numPr>
                              <w:spacing w:after="0" w:line="240" w:lineRule="auto"/>
                              <w:ind w:left="317" w:hanging="261"/>
                              <w:rPr>
                                <w:sz w:val="12"/>
                                <w:szCs w:val="12"/>
                              </w:rPr>
                            </w:pPr>
                            <w:r w:rsidRPr="00E76C81">
                              <w:rPr>
                                <w:sz w:val="12"/>
                                <w:szCs w:val="12"/>
                              </w:rPr>
                              <w:t>DC-in port 20 V; 65 W</w:t>
                            </w:r>
                          </w:p>
                          <w:p w14:paraId="1CEAFCCD" w14:textId="45909C0E" w:rsidR="00E42BF6" w:rsidRPr="00E42BF6" w:rsidRDefault="00A754E9" w:rsidP="00DE349E">
                            <w:pPr>
                              <w:pStyle w:val="ListParagraph"/>
                              <w:numPr>
                                <w:ilvl w:val="0"/>
                                <w:numId w:val="7"/>
                              </w:numPr>
                              <w:spacing w:after="0" w:line="240" w:lineRule="auto"/>
                              <w:ind w:left="317" w:hanging="261"/>
                              <w:rPr>
                                <w:sz w:val="12"/>
                                <w:szCs w:val="12"/>
                              </w:rPr>
                            </w:pPr>
                            <w:r>
                              <w:rPr>
                                <w:sz w:val="12"/>
                                <w:szCs w:val="12"/>
                              </w:rPr>
                              <w:t>USB 3.2</w:t>
                            </w:r>
                          </w:p>
                          <w:p w14:paraId="0E14818D" w14:textId="63322BA2" w:rsidR="00E42BF6" w:rsidRPr="00E42BF6" w:rsidRDefault="00A754E9" w:rsidP="00DE349E">
                            <w:pPr>
                              <w:pStyle w:val="ListParagraph"/>
                              <w:numPr>
                                <w:ilvl w:val="0"/>
                                <w:numId w:val="7"/>
                              </w:numPr>
                              <w:spacing w:after="0" w:line="240" w:lineRule="auto"/>
                              <w:ind w:left="317" w:hanging="261"/>
                              <w:rPr>
                                <w:sz w:val="12"/>
                                <w:szCs w:val="12"/>
                              </w:rPr>
                            </w:pPr>
                            <w:r>
                              <w:rPr>
                                <w:sz w:val="12"/>
                                <w:szCs w:val="12"/>
                              </w:rPr>
                              <w:t>Kensington Lock</w:t>
                            </w:r>
                          </w:p>
                          <w:p w14:paraId="630C4321" w14:textId="115A44A5" w:rsidR="00E42BF6" w:rsidRPr="00A754E9" w:rsidRDefault="00E42BF6" w:rsidP="00A754E9">
                            <w:pPr>
                              <w:spacing w:after="0" w:line="240" w:lineRule="auto"/>
                              <w:ind w:left="56"/>
                              <w:rPr>
                                <w:sz w:val="12"/>
                                <w:szCs w:val="12"/>
                              </w:rPr>
                            </w:pPr>
                          </w:p>
                        </w:tc>
                      </w:tr>
                      <w:tr w:rsidR="009A3F18" w:rsidRPr="003B6AB9" w14:paraId="200B7C16" w14:textId="77777777" w:rsidTr="00177176">
                        <w:trPr>
                          <w:trHeight w:val="163"/>
                        </w:trPr>
                        <w:tc>
                          <w:tcPr>
                            <w:tcW w:w="1512" w:type="dxa"/>
                          </w:tcPr>
                          <w:p w14:paraId="694F11F6" w14:textId="6A4CA9A1" w:rsidR="00F57576" w:rsidRPr="006455A6" w:rsidRDefault="00F57576" w:rsidP="0060709E">
                            <w:pPr>
                              <w:spacing w:after="0" w:line="240" w:lineRule="auto"/>
                              <w:rPr>
                                <w:b/>
                                <w:color w:val="80C342"/>
                                <w:sz w:val="14"/>
                                <w:szCs w:val="14"/>
                              </w:rPr>
                            </w:pPr>
                            <w:r w:rsidRPr="006455A6">
                              <w:rPr>
                                <w:b/>
                                <w:color w:val="80C342"/>
                                <w:sz w:val="14"/>
                                <w:szCs w:val="14"/>
                              </w:rPr>
                              <w:t>Operating system</w:t>
                            </w:r>
                            <w:r w:rsidRPr="006455A6">
                              <w:rPr>
                                <w:b/>
                                <w:color w:val="80C342"/>
                                <w:sz w:val="14"/>
                                <w:szCs w:val="14"/>
                                <w:vertAlign w:val="superscript"/>
                              </w:rPr>
                              <w:t>1</w:t>
                            </w:r>
                          </w:p>
                        </w:tc>
                        <w:tc>
                          <w:tcPr>
                            <w:tcW w:w="8492" w:type="dxa"/>
                            <w:gridSpan w:val="3"/>
                            <w:tcBorders>
                              <w:bottom w:val="single" w:sz="4" w:space="0" w:color="auto"/>
                            </w:tcBorders>
                          </w:tcPr>
                          <w:p w14:paraId="1971064D" w14:textId="67BB761A" w:rsidR="00F57576" w:rsidRPr="00473EF9" w:rsidRDefault="00F036A3" w:rsidP="00326435">
                            <w:pPr>
                              <w:spacing w:after="0" w:line="240" w:lineRule="auto"/>
                              <w:rPr>
                                <w:b/>
                                <w:sz w:val="12"/>
                                <w:szCs w:val="12"/>
                              </w:rPr>
                            </w:pPr>
                            <w:r w:rsidRPr="00F036A3">
                              <w:rPr>
                                <w:b/>
                                <w:sz w:val="12"/>
                                <w:szCs w:val="12"/>
                              </w:rPr>
                              <w:t xml:space="preserve">Windows 11 </w:t>
                            </w:r>
                            <w:r w:rsidR="00A754E9">
                              <w:rPr>
                                <w:b/>
                                <w:sz w:val="12"/>
                                <w:szCs w:val="12"/>
                              </w:rPr>
                              <w:t>Home / Pro</w:t>
                            </w:r>
                          </w:p>
                        </w:tc>
                      </w:tr>
                      <w:tr w:rsidR="00DE349E" w:rsidRPr="0077474C" w14:paraId="113FF073" w14:textId="77777777" w:rsidTr="00131C94">
                        <w:trPr>
                          <w:trHeight w:val="225"/>
                        </w:trPr>
                        <w:tc>
                          <w:tcPr>
                            <w:tcW w:w="1512" w:type="dxa"/>
                          </w:tcPr>
                          <w:p w14:paraId="73A40FBC" w14:textId="77777777" w:rsidR="00DE349E" w:rsidRPr="006455A6" w:rsidRDefault="00DE349E" w:rsidP="0060709E">
                            <w:pPr>
                              <w:spacing w:after="0" w:line="240" w:lineRule="auto"/>
                              <w:rPr>
                                <w:b/>
                                <w:color w:val="80C342"/>
                                <w:sz w:val="14"/>
                                <w:szCs w:val="14"/>
                              </w:rPr>
                            </w:pPr>
                            <w:r w:rsidRPr="006455A6">
                              <w:rPr>
                                <w:b/>
                                <w:color w:val="80C342"/>
                                <w:sz w:val="14"/>
                                <w:szCs w:val="14"/>
                              </w:rPr>
                              <w:t>CPU and chipset</w:t>
                            </w:r>
                            <w:r w:rsidRPr="006455A6">
                              <w:rPr>
                                <w:b/>
                                <w:color w:val="80C342"/>
                                <w:sz w:val="14"/>
                                <w:szCs w:val="14"/>
                                <w:vertAlign w:val="superscript"/>
                              </w:rPr>
                              <w:t>1</w:t>
                            </w:r>
                          </w:p>
                        </w:tc>
                        <w:tc>
                          <w:tcPr>
                            <w:tcW w:w="8492" w:type="dxa"/>
                            <w:gridSpan w:val="3"/>
                          </w:tcPr>
                          <w:p w14:paraId="19E44DBC" w14:textId="30EC1846" w:rsidR="00DE349E" w:rsidRDefault="00BC7902" w:rsidP="006B62A7">
                            <w:pPr>
                              <w:pStyle w:val="Body2"/>
                              <w:spacing w:line="240" w:lineRule="auto"/>
                              <w:rPr>
                                <w:rFonts w:ascii="Acer Foco" w:hAnsi="Acer Foco" w:cs="Arial"/>
                                <w:b/>
                                <w:bCs/>
                                <w:lang w:val="it-IT"/>
                              </w:rPr>
                            </w:pPr>
                            <w:r w:rsidRPr="00BC7902">
                              <w:rPr>
                                <w:rFonts w:ascii="Acer Foco" w:hAnsi="Acer Foco" w:cs="Arial"/>
                                <w:b/>
                                <w:bCs/>
                                <w:lang w:val="it-IT"/>
                              </w:rPr>
                              <w:t>Intel® Core™ Ultra 5 processor 322</w:t>
                            </w:r>
                            <w:r>
                              <w:rPr>
                                <w:rFonts w:ascii="Acer Foco" w:hAnsi="Acer Foco" w:cs="Arial"/>
                                <w:b/>
                                <w:bCs/>
                                <w:lang w:val="it-IT"/>
                              </w:rPr>
                              <w:t xml:space="preserve"> | </w:t>
                            </w:r>
                            <w:r w:rsidRPr="00BC7902">
                              <w:rPr>
                                <w:rFonts w:ascii="Acer Foco" w:hAnsi="Acer Foco" w:cs="Arial"/>
                                <w:b/>
                                <w:bCs/>
                                <w:lang w:val="it-IT"/>
                              </w:rPr>
                              <w:t>Intel® Core™ Ultra 5 processor 325</w:t>
                            </w:r>
                            <w:r>
                              <w:rPr>
                                <w:rFonts w:ascii="Acer Foco" w:hAnsi="Acer Foco" w:cs="Arial"/>
                                <w:b/>
                                <w:bCs/>
                                <w:lang w:val="it-IT"/>
                              </w:rPr>
                              <w:t xml:space="preserve"> | </w:t>
                            </w:r>
                            <w:r w:rsidRPr="00BC7902">
                              <w:rPr>
                                <w:rFonts w:ascii="Acer Foco" w:hAnsi="Acer Foco" w:cs="Arial"/>
                                <w:b/>
                                <w:bCs/>
                                <w:lang w:val="it-IT"/>
                              </w:rPr>
                              <w:t>Intel® Core™ Ultra 7 processor 355</w:t>
                            </w:r>
                            <w:r>
                              <w:rPr>
                                <w:rFonts w:ascii="Acer Foco" w:hAnsi="Acer Foco" w:cs="Arial"/>
                                <w:b/>
                                <w:bCs/>
                                <w:lang w:val="it-IT"/>
                              </w:rPr>
                              <w:t xml:space="preserve"> | </w:t>
                            </w:r>
                            <w:r w:rsidRPr="00BC7902">
                              <w:rPr>
                                <w:rFonts w:ascii="Acer Foco" w:hAnsi="Acer Foco" w:cs="Arial"/>
                                <w:b/>
                                <w:bCs/>
                                <w:lang w:val="it-IT"/>
                              </w:rPr>
                              <w:t>Intel® Core™ Ultra 7 processor 356H</w:t>
                            </w:r>
                            <w:r>
                              <w:rPr>
                                <w:rFonts w:ascii="Acer Foco" w:hAnsi="Acer Foco" w:cs="Arial"/>
                                <w:b/>
                                <w:bCs/>
                                <w:lang w:val="it-IT"/>
                              </w:rPr>
                              <w:t xml:space="preserve"> </w:t>
                            </w:r>
                          </w:p>
                          <w:p w14:paraId="0470CB56" w14:textId="7728C52B" w:rsidR="00BC7902" w:rsidRDefault="00BC7902" w:rsidP="006B62A7">
                            <w:pPr>
                              <w:pStyle w:val="Body2"/>
                              <w:spacing w:line="240" w:lineRule="auto"/>
                              <w:rPr>
                                <w:rFonts w:ascii="Acer Foco" w:hAnsi="Acer Foco" w:cs="Arial"/>
                                <w:b/>
                                <w:bCs/>
                                <w:lang w:val="it-IT"/>
                              </w:rPr>
                            </w:pPr>
                            <w:r w:rsidRPr="00BC7902">
                              <w:rPr>
                                <w:rFonts w:ascii="Acer Foco" w:hAnsi="Acer Foco" w:cs="Arial"/>
                                <w:b/>
                                <w:bCs/>
                                <w:lang w:val="it-IT"/>
                              </w:rPr>
                              <w:t>Intel® Core™ Ultra 9 processor 386H</w:t>
                            </w:r>
                          </w:p>
                          <w:p w14:paraId="324EB9F0" w14:textId="0E319396" w:rsidR="00BC7902" w:rsidRPr="0077474C" w:rsidRDefault="00BC7902" w:rsidP="006B62A7">
                            <w:pPr>
                              <w:pStyle w:val="Body2"/>
                              <w:spacing w:line="240" w:lineRule="auto"/>
                              <w:rPr>
                                <w:rFonts w:ascii="Acer Foco" w:hAnsi="Acer Foco" w:cs="Arial"/>
                                <w:b/>
                                <w:bCs/>
                                <w:lang w:val="it-IT"/>
                              </w:rPr>
                            </w:pPr>
                          </w:p>
                        </w:tc>
                      </w:tr>
                      <w:tr w:rsidR="00916347" w:rsidRPr="003B6AB9" w14:paraId="46C5686E" w14:textId="77777777" w:rsidTr="00D33C85">
                        <w:trPr>
                          <w:trHeight w:val="293"/>
                        </w:trPr>
                        <w:tc>
                          <w:tcPr>
                            <w:tcW w:w="1512" w:type="dxa"/>
                          </w:tcPr>
                          <w:p w14:paraId="5CF83176" w14:textId="77777777" w:rsidR="00916347" w:rsidRPr="006455A6" w:rsidRDefault="00916347" w:rsidP="00916347">
                            <w:pPr>
                              <w:spacing w:after="0" w:line="240" w:lineRule="auto"/>
                              <w:rPr>
                                <w:b/>
                                <w:color w:val="80C342"/>
                                <w:sz w:val="14"/>
                                <w:szCs w:val="14"/>
                                <w:vertAlign w:val="superscript"/>
                              </w:rPr>
                            </w:pPr>
                            <w:r w:rsidRPr="006455A6">
                              <w:rPr>
                                <w:b/>
                                <w:color w:val="80C342"/>
                                <w:sz w:val="14"/>
                                <w:szCs w:val="14"/>
                              </w:rPr>
                              <w:t>Memory</w:t>
                            </w:r>
                            <w:r w:rsidRPr="006455A6">
                              <w:rPr>
                                <w:b/>
                                <w:color w:val="80C342"/>
                                <w:sz w:val="14"/>
                                <w:szCs w:val="14"/>
                                <w:vertAlign w:val="superscript"/>
                              </w:rPr>
                              <w:t>1, 2, 3</w:t>
                            </w:r>
                          </w:p>
                        </w:tc>
                        <w:tc>
                          <w:tcPr>
                            <w:tcW w:w="4246" w:type="dxa"/>
                            <w:gridSpan w:val="2"/>
                            <w:tcBorders>
                              <w:bottom w:val="single" w:sz="4" w:space="0" w:color="auto"/>
                            </w:tcBorders>
                          </w:tcPr>
                          <w:p w14:paraId="44A8243C" w14:textId="77777777" w:rsidR="00916347" w:rsidRPr="00473EF9" w:rsidRDefault="00916347" w:rsidP="00916347">
                            <w:pPr>
                              <w:pStyle w:val="ListParagraph"/>
                              <w:spacing w:after="0" w:line="240" w:lineRule="auto"/>
                              <w:ind w:left="0"/>
                              <w:rPr>
                                <w:sz w:val="12"/>
                                <w:szCs w:val="12"/>
                              </w:rPr>
                            </w:pPr>
                            <w:r w:rsidRPr="00473EF9">
                              <w:rPr>
                                <w:sz w:val="12"/>
                                <w:szCs w:val="12"/>
                              </w:rPr>
                              <w:t>Dual-channel LPDDR5X SDRAM support</w:t>
                            </w:r>
                          </w:p>
                          <w:p w14:paraId="2FA54C05" w14:textId="0182F8C1" w:rsidR="00916347" w:rsidRPr="00473EF9" w:rsidRDefault="00916347" w:rsidP="00916347">
                            <w:pPr>
                              <w:pStyle w:val="ListParagraph"/>
                              <w:numPr>
                                <w:ilvl w:val="0"/>
                                <w:numId w:val="15"/>
                              </w:numPr>
                              <w:spacing w:after="0" w:line="240" w:lineRule="auto"/>
                              <w:ind w:left="142" w:hanging="108"/>
                              <w:rPr>
                                <w:sz w:val="12"/>
                                <w:szCs w:val="12"/>
                              </w:rPr>
                            </w:pPr>
                            <w:r w:rsidRPr="00473EF9">
                              <w:rPr>
                                <w:sz w:val="12"/>
                                <w:szCs w:val="12"/>
                              </w:rPr>
                              <w:t>32 GB of onboard LPDDR5X system memory</w:t>
                            </w:r>
                          </w:p>
                        </w:tc>
                        <w:tc>
                          <w:tcPr>
                            <w:tcW w:w="4246" w:type="dxa"/>
                            <w:tcBorders>
                              <w:bottom w:val="single" w:sz="4" w:space="0" w:color="auto"/>
                            </w:tcBorders>
                          </w:tcPr>
                          <w:p w14:paraId="0D5649BA" w14:textId="77777777" w:rsidR="00916347" w:rsidRPr="00473EF9" w:rsidRDefault="00916347" w:rsidP="00916347">
                            <w:pPr>
                              <w:pStyle w:val="ListParagraph"/>
                              <w:spacing w:after="0" w:line="240" w:lineRule="auto"/>
                              <w:ind w:left="0"/>
                              <w:rPr>
                                <w:sz w:val="12"/>
                                <w:szCs w:val="12"/>
                              </w:rPr>
                            </w:pPr>
                            <w:r w:rsidRPr="00473EF9">
                              <w:rPr>
                                <w:sz w:val="12"/>
                                <w:szCs w:val="12"/>
                              </w:rPr>
                              <w:t>Dual-channel LPDDR5X SDRAM support</w:t>
                            </w:r>
                          </w:p>
                          <w:p w14:paraId="6F73C124" w14:textId="42570CC5" w:rsidR="00916347" w:rsidRPr="00473EF9" w:rsidRDefault="00916347" w:rsidP="00916347">
                            <w:pPr>
                              <w:pStyle w:val="ListParagraph"/>
                              <w:numPr>
                                <w:ilvl w:val="0"/>
                                <w:numId w:val="15"/>
                              </w:numPr>
                              <w:spacing w:after="0" w:line="240" w:lineRule="auto"/>
                              <w:ind w:left="142" w:hanging="108"/>
                              <w:rPr>
                                <w:sz w:val="12"/>
                                <w:szCs w:val="12"/>
                              </w:rPr>
                            </w:pPr>
                            <w:r w:rsidRPr="00473EF9">
                              <w:rPr>
                                <w:sz w:val="12"/>
                                <w:szCs w:val="12"/>
                              </w:rPr>
                              <w:t>16 GB of onboard LPDDR5X system memory</w:t>
                            </w:r>
                          </w:p>
                        </w:tc>
                      </w:tr>
                      <w:tr w:rsidR="00F036A3" w:rsidRPr="003B6AB9" w14:paraId="5034D1CD" w14:textId="77777777" w:rsidTr="00C6295A">
                        <w:trPr>
                          <w:trHeight w:val="505"/>
                        </w:trPr>
                        <w:tc>
                          <w:tcPr>
                            <w:tcW w:w="1512" w:type="dxa"/>
                          </w:tcPr>
                          <w:p w14:paraId="1E442299" w14:textId="77777777" w:rsidR="00F036A3" w:rsidRPr="00F07ACF" w:rsidRDefault="00F036A3" w:rsidP="0069600D">
                            <w:pPr>
                              <w:spacing w:after="0" w:line="240" w:lineRule="auto"/>
                              <w:rPr>
                                <w:b/>
                                <w:color w:val="80C342"/>
                                <w:sz w:val="14"/>
                                <w:szCs w:val="14"/>
                              </w:rPr>
                            </w:pPr>
                            <w:r w:rsidRPr="00F07ACF">
                              <w:rPr>
                                <w:b/>
                                <w:color w:val="80C342"/>
                                <w:sz w:val="14"/>
                                <w:szCs w:val="14"/>
                              </w:rPr>
                              <w:t>Display</w:t>
                            </w:r>
                            <w:r w:rsidRPr="00F07ACF">
                              <w:rPr>
                                <w:rFonts w:hint="eastAsia"/>
                                <w:b/>
                                <w:color w:val="80C342"/>
                                <w:sz w:val="14"/>
                                <w:szCs w:val="14"/>
                                <w:vertAlign w:val="superscript"/>
                              </w:rPr>
                              <w:t>4</w:t>
                            </w:r>
                          </w:p>
                        </w:tc>
                        <w:tc>
                          <w:tcPr>
                            <w:tcW w:w="4246" w:type="dxa"/>
                            <w:gridSpan w:val="2"/>
                          </w:tcPr>
                          <w:p w14:paraId="78FBFEB8" w14:textId="058E3860" w:rsidR="00095794" w:rsidRPr="00095794" w:rsidRDefault="00095794" w:rsidP="00DE349E">
                            <w:pPr>
                              <w:spacing w:after="0" w:line="240" w:lineRule="auto"/>
                              <w:rPr>
                                <w:rFonts w:cs="Arial"/>
                                <w:b/>
                                <w:bCs/>
                                <w:sz w:val="12"/>
                                <w:szCs w:val="12"/>
                              </w:rPr>
                            </w:pPr>
                            <w:r w:rsidRPr="00095794">
                              <w:rPr>
                                <w:rFonts w:cs="Arial"/>
                                <w:b/>
                                <w:bCs/>
                                <w:sz w:val="12"/>
                                <w:szCs w:val="12"/>
                              </w:rPr>
                              <w:t>A14-I71M</w:t>
                            </w:r>
                          </w:p>
                          <w:p w14:paraId="38405C2E" w14:textId="03D40CCE" w:rsidR="00F036A3" w:rsidRDefault="00F036A3" w:rsidP="00DE349E">
                            <w:pPr>
                              <w:spacing w:after="0" w:line="240" w:lineRule="auto"/>
                              <w:rPr>
                                <w:rFonts w:cs="Arial"/>
                                <w:sz w:val="12"/>
                                <w:szCs w:val="12"/>
                              </w:rPr>
                            </w:pPr>
                            <w:r w:rsidRPr="00DE349E">
                              <w:rPr>
                                <w:rFonts w:cs="Arial"/>
                                <w:sz w:val="12"/>
                                <w:szCs w:val="12"/>
                              </w:rPr>
                              <w:t>14.0" display with IPS (In-Plane Switching) technology, WUXGA 1920 x</w:t>
                            </w:r>
                            <w:r>
                              <w:rPr>
                                <w:rFonts w:cs="Arial"/>
                                <w:sz w:val="12"/>
                                <w:szCs w:val="12"/>
                              </w:rPr>
                              <w:t xml:space="preserve"> </w:t>
                            </w:r>
                            <w:r w:rsidRPr="00DE349E">
                              <w:rPr>
                                <w:rFonts w:cs="Arial"/>
                                <w:sz w:val="12"/>
                                <w:szCs w:val="12"/>
                              </w:rPr>
                              <w:t>1200, Acer ComfyView™ LED-backlit TFT LCD</w:t>
                            </w:r>
                            <w:r>
                              <w:rPr>
                                <w:rFonts w:cs="Arial"/>
                                <w:sz w:val="12"/>
                                <w:szCs w:val="12"/>
                              </w:rPr>
                              <w:t>,</w:t>
                            </w:r>
                            <w:r w:rsidRPr="008C5311">
                              <w:rPr>
                                <w:rFonts w:cs="Arial"/>
                                <w:sz w:val="12"/>
                                <w:szCs w:val="12"/>
                              </w:rPr>
                              <w:t xml:space="preserve"> supporting 120Hz refresh rate.</w:t>
                            </w:r>
                          </w:p>
                          <w:p w14:paraId="603CF350" w14:textId="2380EBF8" w:rsidR="005842BB" w:rsidRPr="005842BB" w:rsidRDefault="005842BB" w:rsidP="005842BB">
                            <w:pPr>
                              <w:pStyle w:val="ListParagraph"/>
                              <w:numPr>
                                <w:ilvl w:val="0"/>
                                <w:numId w:val="15"/>
                              </w:numPr>
                              <w:spacing w:after="0" w:line="240" w:lineRule="auto"/>
                              <w:rPr>
                                <w:rFonts w:cs="Arial"/>
                                <w:sz w:val="12"/>
                                <w:szCs w:val="12"/>
                              </w:rPr>
                            </w:pPr>
                            <w:r w:rsidRPr="005842BB">
                              <w:rPr>
                                <w:rFonts w:cs="Arial"/>
                                <w:sz w:val="12"/>
                                <w:szCs w:val="12"/>
                              </w:rPr>
                              <w:t>16:10 aspect ratio, color gamut sRGB 100%</w:t>
                            </w:r>
                          </w:p>
                          <w:p w14:paraId="024315AD" w14:textId="4D57C61C" w:rsidR="005842BB" w:rsidRPr="005842BB" w:rsidRDefault="005842BB" w:rsidP="00474AA4">
                            <w:pPr>
                              <w:pStyle w:val="ListParagraph"/>
                              <w:numPr>
                                <w:ilvl w:val="0"/>
                                <w:numId w:val="15"/>
                              </w:numPr>
                              <w:spacing w:after="0" w:line="240" w:lineRule="auto"/>
                              <w:rPr>
                                <w:rFonts w:cs="Arial"/>
                                <w:sz w:val="12"/>
                                <w:szCs w:val="12"/>
                              </w:rPr>
                            </w:pPr>
                            <w:r w:rsidRPr="005842BB">
                              <w:rPr>
                                <w:rFonts w:cs="Arial"/>
                                <w:sz w:val="12"/>
                                <w:szCs w:val="12"/>
                              </w:rPr>
                              <w:t>Wide viewing angle up to 170 degrees</w:t>
                            </w:r>
                          </w:p>
                          <w:p w14:paraId="4DE1DD1B" w14:textId="6A8EA4C0" w:rsidR="00F036A3" w:rsidRDefault="005842BB" w:rsidP="005842BB">
                            <w:pPr>
                              <w:pStyle w:val="ListParagraph"/>
                              <w:numPr>
                                <w:ilvl w:val="0"/>
                                <w:numId w:val="15"/>
                              </w:numPr>
                              <w:spacing w:after="0" w:line="240" w:lineRule="auto"/>
                              <w:rPr>
                                <w:rFonts w:cs="Arial"/>
                                <w:sz w:val="12"/>
                                <w:szCs w:val="12"/>
                              </w:rPr>
                            </w:pPr>
                            <w:r w:rsidRPr="005842BB">
                              <w:rPr>
                                <w:rFonts w:cs="Arial"/>
                                <w:sz w:val="12"/>
                                <w:szCs w:val="12"/>
                              </w:rPr>
                              <w:t>Mercury free, environment friendly</w:t>
                            </w:r>
                          </w:p>
                        </w:tc>
                        <w:tc>
                          <w:tcPr>
                            <w:tcW w:w="4246" w:type="dxa"/>
                          </w:tcPr>
                          <w:p w14:paraId="06804FD2" w14:textId="4C6B3F48" w:rsidR="00095794" w:rsidRPr="00095794" w:rsidRDefault="00095794" w:rsidP="008C5311">
                            <w:pPr>
                              <w:spacing w:after="0" w:line="240" w:lineRule="auto"/>
                              <w:rPr>
                                <w:rFonts w:cs="Arial"/>
                                <w:b/>
                                <w:bCs/>
                                <w:sz w:val="12"/>
                                <w:szCs w:val="12"/>
                              </w:rPr>
                            </w:pPr>
                            <w:r w:rsidRPr="00095794">
                              <w:rPr>
                                <w:rFonts w:cs="Arial"/>
                                <w:b/>
                                <w:bCs/>
                                <w:sz w:val="12"/>
                                <w:szCs w:val="12"/>
                              </w:rPr>
                              <w:t>A14-I71MT</w:t>
                            </w:r>
                          </w:p>
                          <w:p w14:paraId="7BAD1F78" w14:textId="328FB61A" w:rsidR="00F036A3" w:rsidRPr="00095794" w:rsidRDefault="00095794" w:rsidP="00095794">
                            <w:pPr>
                              <w:spacing w:after="0" w:line="240" w:lineRule="auto"/>
                              <w:rPr>
                                <w:rFonts w:cs="Arial"/>
                                <w:sz w:val="12"/>
                                <w:szCs w:val="12"/>
                              </w:rPr>
                            </w:pPr>
                            <w:r w:rsidRPr="00095794">
                              <w:rPr>
                                <w:rFonts w:cs="Arial"/>
                                <w:sz w:val="12"/>
                                <w:szCs w:val="12"/>
                              </w:rPr>
                              <w:t xml:space="preserve">14.0" WUXGA 1920 x 1200 resolution LED-backlit IPS LCD with integrated multi-touch </w:t>
                            </w:r>
                            <w:r w:rsidR="00F036A3" w:rsidRPr="00095794">
                              <w:rPr>
                                <w:rFonts w:cs="Arial"/>
                                <w:sz w:val="12"/>
                                <w:szCs w:val="12"/>
                              </w:rPr>
                              <w:t>16:10 aspect ratio, color gamut sRGB 100%</w:t>
                            </w:r>
                          </w:p>
                          <w:p w14:paraId="70A225E8" w14:textId="04C50F38" w:rsidR="005842BB" w:rsidRPr="005842BB" w:rsidRDefault="005842BB" w:rsidP="005842BB">
                            <w:pPr>
                              <w:pStyle w:val="ListParagraph"/>
                              <w:numPr>
                                <w:ilvl w:val="0"/>
                                <w:numId w:val="15"/>
                              </w:numPr>
                              <w:spacing w:after="0" w:line="240" w:lineRule="auto"/>
                              <w:rPr>
                                <w:rFonts w:cs="Arial"/>
                                <w:sz w:val="12"/>
                                <w:szCs w:val="12"/>
                              </w:rPr>
                            </w:pPr>
                            <w:r w:rsidRPr="005842BB">
                              <w:rPr>
                                <w:rFonts w:cs="Arial"/>
                                <w:sz w:val="12"/>
                                <w:szCs w:val="12"/>
                              </w:rPr>
                              <w:t xml:space="preserve">16:10 aspect ratio, </w:t>
                            </w:r>
                            <w:proofErr w:type="spellStart"/>
                            <w:r w:rsidRPr="005842BB">
                              <w:rPr>
                                <w:rFonts w:cs="Arial"/>
                                <w:sz w:val="12"/>
                                <w:szCs w:val="12"/>
                              </w:rPr>
                              <w:t>sRBG</w:t>
                            </w:r>
                            <w:proofErr w:type="spellEnd"/>
                            <w:r w:rsidRPr="005842BB">
                              <w:rPr>
                                <w:rFonts w:cs="Arial"/>
                                <w:sz w:val="12"/>
                                <w:szCs w:val="12"/>
                              </w:rPr>
                              <w:t xml:space="preserve"> 100%</w:t>
                            </w:r>
                          </w:p>
                          <w:p w14:paraId="3E43F5AD" w14:textId="44E0F287" w:rsidR="00F036A3" w:rsidRPr="008C5311" w:rsidRDefault="005842BB" w:rsidP="005842BB">
                            <w:pPr>
                              <w:pStyle w:val="ListParagraph"/>
                              <w:numPr>
                                <w:ilvl w:val="0"/>
                                <w:numId w:val="15"/>
                              </w:numPr>
                              <w:spacing w:after="0" w:line="240" w:lineRule="auto"/>
                              <w:rPr>
                                <w:rFonts w:cs="Arial"/>
                                <w:sz w:val="12"/>
                                <w:szCs w:val="12"/>
                              </w:rPr>
                            </w:pPr>
                            <w:r w:rsidRPr="005842BB">
                              <w:rPr>
                                <w:rFonts w:cs="Arial"/>
                                <w:sz w:val="12"/>
                                <w:szCs w:val="12"/>
                              </w:rPr>
                              <w:t>Super-slim design</w:t>
                            </w:r>
                          </w:p>
                        </w:tc>
                      </w:tr>
                      <w:tr w:rsidR="00461B61" w:rsidRPr="003B6AB9" w14:paraId="686931ED" w14:textId="77777777" w:rsidTr="00177176">
                        <w:trPr>
                          <w:trHeight w:val="702"/>
                        </w:trPr>
                        <w:tc>
                          <w:tcPr>
                            <w:tcW w:w="1512" w:type="dxa"/>
                          </w:tcPr>
                          <w:p w14:paraId="499ADD49" w14:textId="77777777" w:rsidR="00461B61" w:rsidRPr="00F07ACF" w:rsidRDefault="00461B61" w:rsidP="00461B61">
                            <w:pPr>
                              <w:spacing w:after="0" w:line="240" w:lineRule="auto"/>
                              <w:rPr>
                                <w:b/>
                                <w:color w:val="80C342"/>
                                <w:sz w:val="14"/>
                                <w:szCs w:val="14"/>
                              </w:rPr>
                            </w:pPr>
                            <w:r w:rsidRPr="00F07ACF">
                              <w:rPr>
                                <w:b/>
                                <w:color w:val="80C342"/>
                                <w:sz w:val="14"/>
                                <w:szCs w:val="14"/>
                              </w:rPr>
                              <w:t>Audio</w:t>
                            </w:r>
                          </w:p>
                        </w:tc>
                        <w:tc>
                          <w:tcPr>
                            <w:tcW w:w="8492" w:type="dxa"/>
                            <w:gridSpan w:val="3"/>
                          </w:tcPr>
                          <w:p w14:paraId="17AA9CFF" w14:textId="2022A139" w:rsidR="00886F19" w:rsidRPr="00886F19" w:rsidRDefault="00886F19" w:rsidP="00886F19">
                            <w:pPr>
                              <w:pStyle w:val="ListParagraph"/>
                              <w:numPr>
                                <w:ilvl w:val="0"/>
                                <w:numId w:val="24"/>
                              </w:numPr>
                              <w:spacing w:after="0" w:line="240" w:lineRule="auto"/>
                              <w:rPr>
                                <w:sz w:val="12"/>
                                <w:szCs w:val="12"/>
                              </w:rPr>
                            </w:pPr>
                            <w:r w:rsidRPr="00886F19">
                              <w:rPr>
                                <w:sz w:val="12"/>
                                <w:szCs w:val="12"/>
                              </w:rPr>
                              <w:t>DTS® Audio, featuring optimized bass response and micro-speaker distortion prevention</w:t>
                            </w:r>
                          </w:p>
                          <w:p w14:paraId="0755AC12" w14:textId="39356289" w:rsidR="00886F19" w:rsidRPr="00886F19" w:rsidRDefault="00886F19" w:rsidP="00886F19">
                            <w:pPr>
                              <w:pStyle w:val="ListParagraph"/>
                              <w:numPr>
                                <w:ilvl w:val="0"/>
                                <w:numId w:val="24"/>
                              </w:numPr>
                              <w:spacing w:after="0" w:line="240" w:lineRule="auto"/>
                              <w:rPr>
                                <w:sz w:val="12"/>
                                <w:szCs w:val="12"/>
                              </w:rPr>
                            </w:pPr>
                            <w:r w:rsidRPr="00886F19">
                              <w:rPr>
                                <w:sz w:val="12"/>
                                <w:szCs w:val="12"/>
                              </w:rPr>
                              <w:t xml:space="preserve">Acer </w:t>
                            </w:r>
                            <w:proofErr w:type="spellStart"/>
                            <w:r w:rsidRPr="00886F19">
                              <w:rPr>
                                <w:sz w:val="12"/>
                                <w:szCs w:val="12"/>
                              </w:rPr>
                              <w:t>Purified.Voice</w:t>
                            </w:r>
                            <w:proofErr w:type="spellEnd"/>
                            <w:r w:rsidRPr="00886F19">
                              <w:rPr>
                                <w:sz w:val="12"/>
                                <w:szCs w:val="12"/>
                              </w:rPr>
                              <w:t xml:space="preserve"> technology with AI noise reduction in a 3-mic array of built-in microphones, supporting Advanced Privacy Mode, far-field pickup, dynamic noise reduction through neural networks, adaptive beam forming, and pre-defined personal and conference call modes</w:t>
                            </w:r>
                          </w:p>
                          <w:p w14:paraId="7CB6E250" w14:textId="3D8FDBA9" w:rsidR="00886F19" w:rsidRPr="00886F19" w:rsidRDefault="00886F19" w:rsidP="00886F19">
                            <w:pPr>
                              <w:pStyle w:val="ListParagraph"/>
                              <w:numPr>
                                <w:ilvl w:val="0"/>
                                <w:numId w:val="24"/>
                              </w:numPr>
                              <w:spacing w:after="0" w:line="240" w:lineRule="auto"/>
                              <w:rPr>
                                <w:sz w:val="12"/>
                                <w:szCs w:val="12"/>
                              </w:rPr>
                            </w:pPr>
                            <w:r w:rsidRPr="00886F19">
                              <w:rPr>
                                <w:sz w:val="12"/>
                                <w:szCs w:val="12"/>
                              </w:rPr>
                              <w:t xml:space="preserve">High SNR DAC with 2.1 </w:t>
                            </w:r>
                            <w:proofErr w:type="spellStart"/>
                            <w:r w:rsidRPr="00886F19">
                              <w:rPr>
                                <w:sz w:val="12"/>
                                <w:szCs w:val="12"/>
                              </w:rPr>
                              <w:t>Vrms</w:t>
                            </w:r>
                            <w:proofErr w:type="spellEnd"/>
                            <w:r w:rsidRPr="00886F19">
                              <w:rPr>
                                <w:sz w:val="12"/>
                                <w:szCs w:val="12"/>
                              </w:rPr>
                              <w:t xml:space="preserve"> output capability, capable of driving high-impedance headphones up to 600 ohms</w:t>
                            </w:r>
                          </w:p>
                          <w:p w14:paraId="0F15049C" w14:textId="47ABBE29" w:rsidR="00886F19" w:rsidRPr="00886F19" w:rsidRDefault="00886F19" w:rsidP="00886F19">
                            <w:pPr>
                              <w:pStyle w:val="ListParagraph"/>
                              <w:numPr>
                                <w:ilvl w:val="0"/>
                                <w:numId w:val="24"/>
                              </w:numPr>
                              <w:spacing w:after="0" w:line="240" w:lineRule="auto"/>
                              <w:rPr>
                                <w:sz w:val="12"/>
                                <w:szCs w:val="12"/>
                              </w:rPr>
                            </w:pPr>
                            <w:r w:rsidRPr="00886F19">
                              <w:rPr>
                                <w:sz w:val="12"/>
                                <w:szCs w:val="12"/>
                              </w:rPr>
                              <w:t>Acer TrueHarmony Technology for lower distortion, wider frequency range, headphone-like audio, and powerful sound powered by the Acer Ultra Boost Stereo Speaker Module</w:t>
                            </w:r>
                          </w:p>
                          <w:p w14:paraId="1FED29CC" w14:textId="01971B52" w:rsidR="00461B61" w:rsidRPr="00886F19" w:rsidRDefault="00886F19" w:rsidP="00886F19">
                            <w:pPr>
                              <w:pStyle w:val="ListParagraph"/>
                              <w:numPr>
                                <w:ilvl w:val="0"/>
                                <w:numId w:val="24"/>
                              </w:numPr>
                              <w:spacing w:after="0" w:line="240" w:lineRule="auto"/>
                              <w:rPr>
                                <w:sz w:val="12"/>
                                <w:szCs w:val="12"/>
                              </w:rPr>
                            </w:pPr>
                            <w:r w:rsidRPr="00886F19">
                              <w:rPr>
                                <w:sz w:val="12"/>
                                <w:szCs w:val="12"/>
                              </w:rPr>
                              <w:t>Compatible with Cortana with Voice</w:t>
                            </w:r>
                          </w:p>
                        </w:tc>
                      </w:tr>
                      <w:tr w:rsidR="00461B61" w:rsidRPr="003B6AB9" w14:paraId="65A4DF52" w14:textId="77777777" w:rsidTr="00343723">
                        <w:trPr>
                          <w:trHeight w:val="153"/>
                        </w:trPr>
                        <w:tc>
                          <w:tcPr>
                            <w:tcW w:w="1512" w:type="dxa"/>
                          </w:tcPr>
                          <w:p w14:paraId="26AD417E" w14:textId="0A6F4C66" w:rsidR="00461B61" w:rsidRPr="00F07ACF" w:rsidRDefault="00461B61" w:rsidP="00461B61">
                            <w:pPr>
                              <w:spacing w:after="0" w:line="240" w:lineRule="auto"/>
                              <w:rPr>
                                <w:b/>
                                <w:color w:val="80C342"/>
                                <w:sz w:val="14"/>
                                <w:szCs w:val="14"/>
                                <w:vertAlign w:val="superscript"/>
                              </w:rPr>
                            </w:pPr>
                            <w:r w:rsidRPr="00F07ACF">
                              <w:rPr>
                                <w:b/>
                                <w:color w:val="80C342"/>
                                <w:sz w:val="14"/>
                                <w:szCs w:val="14"/>
                              </w:rPr>
                              <w:t>Storage</w:t>
                            </w:r>
                            <w:r w:rsidRPr="00F07ACF">
                              <w:rPr>
                                <w:b/>
                                <w:color w:val="80C342"/>
                                <w:sz w:val="14"/>
                                <w:szCs w:val="14"/>
                                <w:vertAlign w:val="superscript"/>
                              </w:rPr>
                              <w:t xml:space="preserve">1, </w:t>
                            </w:r>
                            <w:r w:rsidR="00F036A3">
                              <w:rPr>
                                <w:b/>
                                <w:color w:val="80C342"/>
                                <w:sz w:val="14"/>
                                <w:szCs w:val="14"/>
                                <w:vertAlign w:val="superscript"/>
                              </w:rPr>
                              <w:t>5</w:t>
                            </w:r>
                          </w:p>
                        </w:tc>
                        <w:tc>
                          <w:tcPr>
                            <w:tcW w:w="8492" w:type="dxa"/>
                            <w:gridSpan w:val="3"/>
                          </w:tcPr>
                          <w:p w14:paraId="5993F40F" w14:textId="77777777" w:rsidR="00461B61" w:rsidRPr="00473EF9" w:rsidRDefault="00461B61" w:rsidP="00461B61">
                            <w:pPr>
                              <w:spacing w:after="0" w:line="240" w:lineRule="auto"/>
                              <w:ind w:left="34"/>
                              <w:rPr>
                                <w:b/>
                                <w:sz w:val="12"/>
                                <w:szCs w:val="12"/>
                              </w:rPr>
                            </w:pPr>
                            <w:r w:rsidRPr="00473EF9">
                              <w:rPr>
                                <w:rFonts w:hint="eastAsia"/>
                                <w:b/>
                                <w:sz w:val="12"/>
                                <w:szCs w:val="12"/>
                              </w:rPr>
                              <w:t>Solid state drive</w:t>
                            </w:r>
                          </w:p>
                          <w:p w14:paraId="6E58F466" w14:textId="0231D753" w:rsidR="00461B61" w:rsidRPr="005842BB" w:rsidRDefault="005842BB" w:rsidP="005842BB">
                            <w:pPr>
                              <w:pStyle w:val="ListParagraph"/>
                              <w:numPr>
                                <w:ilvl w:val="0"/>
                                <w:numId w:val="21"/>
                              </w:numPr>
                              <w:spacing w:after="0" w:line="240" w:lineRule="auto"/>
                              <w:rPr>
                                <w:sz w:val="12"/>
                                <w:szCs w:val="12"/>
                              </w:rPr>
                            </w:pPr>
                            <w:r w:rsidRPr="005842BB">
                              <w:rPr>
                                <w:sz w:val="12"/>
                                <w:szCs w:val="12"/>
                              </w:rPr>
                              <w:t>512 GB / 1 TB, PCIe Gen4, 16 Gb/s, NVMe</w:t>
                            </w:r>
                          </w:p>
                        </w:tc>
                      </w:tr>
                      <w:tr w:rsidR="00461B61" w:rsidRPr="003B6AB9" w14:paraId="4C415CA6" w14:textId="77777777" w:rsidTr="00177176">
                        <w:trPr>
                          <w:trHeight w:val="456"/>
                        </w:trPr>
                        <w:tc>
                          <w:tcPr>
                            <w:tcW w:w="1512" w:type="dxa"/>
                          </w:tcPr>
                          <w:p w14:paraId="011826C8" w14:textId="77777777" w:rsidR="00461B61" w:rsidRPr="00F07ACF" w:rsidRDefault="00461B61" w:rsidP="00461B61">
                            <w:pPr>
                              <w:spacing w:after="0" w:line="240" w:lineRule="auto"/>
                              <w:rPr>
                                <w:b/>
                                <w:color w:val="80C342"/>
                                <w:sz w:val="14"/>
                                <w:szCs w:val="14"/>
                              </w:rPr>
                            </w:pPr>
                            <w:r w:rsidRPr="00F07ACF">
                              <w:rPr>
                                <w:b/>
                                <w:color w:val="80C342"/>
                                <w:sz w:val="14"/>
                                <w:szCs w:val="14"/>
                              </w:rPr>
                              <w:t>Webcam</w:t>
                            </w:r>
                            <w:r w:rsidRPr="00F07ACF">
                              <w:rPr>
                                <w:b/>
                                <w:color w:val="80C342"/>
                                <w:sz w:val="14"/>
                                <w:szCs w:val="14"/>
                                <w:vertAlign w:val="superscript"/>
                              </w:rPr>
                              <w:t>1</w:t>
                            </w:r>
                          </w:p>
                        </w:tc>
                        <w:tc>
                          <w:tcPr>
                            <w:tcW w:w="4239" w:type="dxa"/>
                            <w:tcBorders>
                              <w:bottom w:val="single" w:sz="4" w:space="0" w:color="auto"/>
                            </w:tcBorders>
                          </w:tcPr>
                          <w:p w14:paraId="70DAA9FD" w14:textId="77777777" w:rsidR="00461B61" w:rsidRPr="00473EF9" w:rsidRDefault="00461B61" w:rsidP="00461B61">
                            <w:pPr>
                              <w:pStyle w:val="ListParagraph"/>
                              <w:spacing w:after="0" w:line="240" w:lineRule="auto"/>
                              <w:ind w:left="0"/>
                              <w:rPr>
                                <w:b/>
                                <w:bCs/>
                                <w:sz w:val="12"/>
                                <w:szCs w:val="12"/>
                              </w:rPr>
                            </w:pPr>
                            <w:r w:rsidRPr="00473EF9">
                              <w:rPr>
                                <w:b/>
                                <w:bCs/>
                                <w:sz w:val="12"/>
                                <w:szCs w:val="12"/>
                              </w:rPr>
                              <w:t>Video conferencing</w:t>
                            </w:r>
                          </w:p>
                          <w:p w14:paraId="0FB83B2F" w14:textId="77777777" w:rsidR="00461B61" w:rsidRPr="00473EF9" w:rsidRDefault="00461B61" w:rsidP="00461B61">
                            <w:pPr>
                              <w:pStyle w:val="ListParagraph"/>
                              <w:spacing w:after="0" w:line="240" w:lineRule="auto"/>
                              <w:ind w:left="0"/>
                              <w:rPr>
                                <w:bCs/>
                                <w:sz w:val="12"/>
                                <w:szCs w:val="12"/>
                              </w:rPr>
                            </w:pPr>
                            <w:r w:rsidRPr="00473EF9">
                              <w:rPr>
                                <w:bCs/>
                                <w:sz w:val="12"/>
                                <w:szCs w:val="12"/>
                              </w:rPr>
                              <w:t>UFC with:</w:t>
                            </w:r>
                          </w:p>
                          <w:p w14:paraId="44EC8836" w14:textId="3CC7BE0C" w:rsidR="005842BB" w:rsidRPr="005842BB" w:rsidRDefault="005842BB" w:rsidP="005842BB">
                            <w:pPr>
                              <w:pStyle w:val="ListParagraph"/>
                              <w:numPr>
                                <w:ilvl w:val="0"/>
                                <w:numId w:val="8"/>
                              </w:numPr>
                              <w:spacing w:after="0" w:line="240" w:lineRule="auto"/>
                              <w:rPr>
                                <w:sz w:val="12"/>
                                <w:szCs w:val="12"/>
                              </w:rPr>
                            </w:pPr>
                            <w:r w:rsidRPr="005842BB">
                              <w:rPr>
                                <w:sz w:val="12"/>
                                <w:szCs w:val="12"/>
                              </w:rPr>
                              <w:t>Double T-Type USB FHD +IR Camera</w:t>
                            </w:r>
                          </w:p>
                          <w:p w14:paraId="41326A9D" w14:textId="7FF97636" w:rsidR="005842BB" w:rsidRPr="005842BB" w:rsidRDefault="005842BB" w:rsidP="005842BB">
                            <w:pPr>
                              <w:pStyle w:val="ListParagraph"/>
                              <w:numPr>
                                <w:ilvl w:val="0"/>
                                <w:numId w:val="8"/>
                              </w:numPr>
                              <w:spacing w:after="0" w:line="240" w:lineRule="auto"/>
                              <w:rPr>
                                <w:sz w:val="12"/>
                                <w:szCs w:val="12"/>
                              </w:rPr>
                            </w:pPr>
                            <w:r w:rsidRPr="005842BB">
                              <w:rPr>
                                <w:sz w:val="12"/>
                                <w:szCs w:val="12"/>
                              </w:rPr>
                              <w:t>Dual Mic (33 mm + 33 mm)"</w:t>
                            </w:r>
                          </w:p>
                          <w:p w14:paraId="6AB4CBE9" w14:textId="55BEF8C6" w:rsidR="005842BB" w:rsidRPr="005842BB" w:rsidRDefault="005842BB" w:rsidP="005842BB">
                            <w:pPr>
                              <w:pStyle w:val="ListParagraph"/>
                              <w:numPr>
                                <w:ilvl w:val="0"/>
                                <w:numId w:val="8"/>
                              </w:numPr>
                              <w:spacing w:after="0" w:line="240" w:lineRule="auto"/>
                              <w:rPr>
                                <w:sz w:val="12"/>
                                <w:szCs w:val="12"/>
                              </w:rPr>
                            </w:pPr>
                            <w:r w:rsidRPr="005842BB">
                              <w:rPr>
                                <w:sz w:val="12"/>
                                <w:szCs w:val="12"/>
                              </w:rPr>
                              <w:t>Blue glass lens</w:t>
                            </w:r>
                          </w:p>
                        </w:tc>
                        <w:tc>
                          <w:tcPr>
                            <w:tcW w:w="4253" w:type="dxa"/>
                            <w:gridSpan w:val="2"/>
                            <w:tcBorders>
                              <w:bottom w:val="single" w:sz="4" w:space="0" w:color="auto"/>
                            </w:tcBorders>
                          </w:tcPr>
                          <w:p w14:paraId="3477831F" w14:textId="77777777" w:rsidR="00461B61" w:rsidRPr="00473EF9" w:rsidRDefault="00461B61" w:rsidP="00461B61">
                            <w:pPr>
                              <w:pStyle w:val="ListParagraph"/>
                              <w:numPr>
                                <w:ilvl w:val="0"/>
                                <w:numId w:val="8"/>
                              </w:numPr>
                              <w:spacing w:after="0" w:line="240" w:lineRule="auto"/>
                              <w:ind w:left="142" w:hanging="108"/>
                              <w:rPr>
                                <w:sz w:val="12"/>
                                <w:szCs w:val="12"/>
                              </w:rPr>
                            </w:pPr>
                            <w:r w:rsidRPr="00473EF9">
                              <w:rPr>
                                <w:sz w:val="12"/>
                                <w:szCs w:val="12"/>
                              </w:rPr>
                              <w:t>Compatible with Windows only</w:t>
                            </w:r>
                          </w:p>
                          <w:p w14:paraId="0D084990" w14:textId="77777777" w:rsidR="005842BB" w:rsidRDefault="005842BB" w:rsidP="00F036A3">
                            <w:pPr>
                              <w:pStyle w:val="ListParagraph"/>
                              <w:numPr>
                                <w:ilvl w:val="0"/>
                                <w:numId w:val="8"/>
                              </w:numPr>
                              <w:spacing w:after="0" w:line="240" w:lineRule="auto"/>
                              <w:ind w:left="142" w:hanging="108"/>
                              <w:rPr>
                                <w:sz w:val="12"/>
                                <w:szCs w:val="12"/>
                              </w:rPr>
                            </w:pPr>
                            <w:r w:rsidRPr="005842BB">
                              <w:rPr>
                                <w:sz w:val="12"/>
                                <w:szCs w:val="12"/>
                              </w:rPr>
                              <w:t xml:space="preserve">1920 x 1080 resolution </w:t>
                            </w:r>
                          </w:p>
                          <w:p w14:paraId="339BACF0" w14:textId="77777777" w:rsidR="00461B61" w:rsidRDefault="005842BB" w:rsidP="00F036A3">
                            <w:pPr>
                              <w:pStyle w:val="ListParagraph"/>
                              <w:numPr>
                                <w:ilvl w:val="0"/>
                                <w:numId w:val="8"/>
                              </w:numPr>
                              <w:spacing w:after="0" w:line="240" w:lineRule="auto"/>
                              <w:ind w:left="142" w:hanging="108"/>
                              <w:rPr>
                                <w:sz w:val="12"/>
                                <w:szCs w:val="12"/>
                              </w:rPr>
                            </w:pPr>
                            <w:r w:rsidRPr="005842BB">
                              <w:rPr>
                                <w:sz w:val="12"/>
                                <w:szCs w:val="12"/>
                              </w:rPr>
                              <w:t>1080p HD video at 30 fps with Temporal Noise Reduction</w:t>
                            </w:r>
                          </w:p>
                          <w:p w14:paraId="3D7F0075" w14:textId="68C2F790" w:rsidR="005842BB" w:rsidRPr="00F036A3" w:rsidRDefault="005842BB" w:rsidP="00F036A3">
                            <w:pPr>
                              <w:pStyle w:val="ListParagraph"/>
                              <w:numPr>
                                <w:ilvl w:val="0"/>
                                <w:numId w:val="8"/>
                              </w:numPr>
                              <w:spacing w:after="0" w:line="240" w:lineRule="auto"/>
                              <w:ind w:left="142" w:hanging="108"/>
                              <w:rPr>
                                <w:sz w:val="12"/>
                                <w:szCs w:val="12"/>
                              </w:rPr>
                            </w:pPr>
                            <w:r w:rsidRPr="005842BB">
                              <w:rPr>
                                <w:sz w:val="12"/>
                                <w:szCs w:val="12"/>
                              </w:rPr>
                              <w:t>IR 940nm</w:t>
                            </w:r>
                          </w:p>
                        </w:tc>
                      </w:tr>
                      <w:tr w:rsidR="00F036A3" w:rsidRPr="003B6AB9" w14:paraId="0C50554F" w14:textId="77777777" w:rsidTr="006B6245">
                        <w:trPr>
                          <w:trHeight w:val="386"/>
                        </w:trPr>
                        <w:tc>
                          <w:tcPr>
                            <w:tcW w:w="1512" w:type="dxa"/>
                          </w:tcPr>
                          <w:p w14:paraId="028C2579" w14:textId="77777777" w:rsidR="00F036A3" w:rsidRPr="00A10423" w:rsidRDefault="00F036A3" w:rsidP="00461B61">
                            <w:pPr>
                              <w:spacing w:after="0" w:line="240" w:lineRule="auto"/>
                              <w:rPr>
                                <w:b/>
                                <w:color w:val="80C342"/>
                                <w:sz w:val="14"/>
                                <w:szCs w:val="14"/>
                              </w:rPr>
                            </w:pPr>
                            <w:r w:rsidRPr="00A10423">
                              <w:rPr>
                                <w:b/>
                                <w:color w:val="80C342"/>
                                <w:sz w:val="14"/>
                                <w:szCs w:val="14"/>
                              </w:rPr>
                              <w:t>Wireless and networking</w:t>
                            </w:r>
                            <w:r w:rsidRPr="00A10423">
                              <w:rPr>
                                <w:b/>
                                <w:color w:val="80C342"/>
                                <w:sz w:val="14"/>
                                <w:szCs w:val="14"/>
                                <w:vertAlign w:val="superscript"/>
                              </w:rPr>
                              <w:t>1</w:t>
                            </w:r>
                          </w:p>
                        </w:tc>
                        <w:tc>
                          <w:tcPr>
                            <w:tcW w:w="4246" w:type="dxa"/>
                            <w:gridSpan w:val="2"/>
                            <w:tcBorders>
                              <w:bottom w:val="single" w:sz="4" w:space="0" w:color="auto"/>
                            </w:tcBorders>
                          </w:tcPr>
                          <w:p w14:paraId="6069F88A" w14:textId="77777777" w:rsidR="00F036A3" w:rsidRPr="00473EF9" w:rsidRDefault="00F036A3" w:rsidP="00461B61">
                            <w:pPr>
                              <w:spacing w:after="0" w:line="240" w:lineRule="auto"/>
                              <w:rPr>
                                <w:b/>
                                <w:sz w:val="12"/>
                                <w:szCs w:val="12"/>
                              </w:rPr>
                            </w:pPr>
                            <w:r w:rsidRPr="00473EF9">
                              <w:rPr>
                                <w:b/>
                                <w:sz w:val="12"/>
                                <w:szCs w:val="12"/>
                              </w:rPr>
                              <w:t>WLAN</w:t>
                            </w:r>
                          </w:p>
                          <w:p w14:paraId="0CCA0B0E" w14:textId="460DBEFC" w:rsidR="005842BB" w:rsidRPr="005842BB" w:rsidRDefault="005842BB" w:rsidP="005842BB">
                            <w:pPr>
                              <w:pStyle w:val="ListParagraph"/>
                              <w:numPr>
                                <w:ilvl w:val="0"/>
                                <w:numId w:val="8"/>
                              </w:numPr>
                              <w:spacing w:after="0" w:line="240" w:lineRule="auto"/>
                              <w:rPr>
                                <w:sz w:val="12"/>
                                <w:szCs w:val="12"/>
                              </w:rPr>
                            </w:pPr>
                            <w:r w:rsidRPr="005842BB">
                              <w:rPr>
                                <w:sz w:val="12"/>
                                <w:szCs w:val="12"/>
                              </w:rPr>
                              <w:t>Intel® Wireless Wi-Fi 6E AX211</w:t>
                            </w:r>
                          </w:p>
                          <w:p w14:paraId="09F9B718" w14:textId="5E1D76BE" w:rsidR="005842BB" w:rsidRPr="005842BB" w:rsidRDefault="005842BB" w:rsidP="005842BB">
                            <w:pPr>
                              <w:pStyle w:val="ListParagraph"/>
                              <w:numPr>
                                <w:ilvl w:val="0"/>
                                <w:numId w:val="8"/>
                              </w:numPr>
                              <w:spacing w:after="0" w:line="240" w:lineRule="auto"/>
                              <w:rPr>
                                <w:sz w:val="12"/>
                                <w:szCs w:val="12"/>
                              </w:rPr>
                            </w:pPr>
                            <w:r w:rsidRPr="005842BB">
                              <w:rPr>
                                <w:sz w:val="12"/>
                                <w:szCs w:val="12"/>
                              </w:rPr>
                              <w:t>802.11 a/b/g/n/</w:t>
                            </w:r>
                            <w:proofErr w:type="spellStart"/>
                            <w:r w:rsidRPr="005842BB">
                              <w:rPr>
                                <w:sz w:val="12"/>
                                <w:szCs w:val="12"/>
                              </w:rPr>
                              <w:t>ac</w:t>
                            </w:r>
                            <w:proofErr w:type="spellEnd"/>
                            <w:r w:rsidRPr="005842BB">
                              <w:rPr>
                                <w:sz w:val="12"/>
                                <w:szCs w:val="12"/>
                              </w:rPr>
                              <w:t>/ax wireless LAN</w:t>
                            </w:r>
                          </w:p>
                          <w:p w14:paraId="4F8E4904" w14:textId="1D2C8444" w:rsidR="00F036A3" w:rsidRPr="00473EF9" w:rsidRDefault="005842BB" w:rsidP="005842BB">
                            <w:pPr>
                              <w:pStyle w:val="ListParagraph"/>
                              <w:numPr>
                                <w:ilvl w:val="0"/>
                                <w:numId w:val="8"/>
                              </w:numPr>
                              <w:spacing w:after="0" w:line="240" w:lineRule="auto"/>
                              <w:rPr>
                                <w:sz w:val="12"/>
                                <w:szCs w:val="12"/>
                              </w:rPr>
                            </w:pPr>
                            <w:r w:rsidRPr="005842BB">
                              <w:rPr>
                                <w:sz w:val="12"/>
                                <w:szCs w:val="12"/>
                              </w:rPr>
                              <w:t>Band: 2.4 GHz, 5 GHz and 6 GHz</w:t>
                            </w:r>
                          </w:p>
                        </w:tc>
                        <w:tc>
                          <w:tcPr>
                            <w:tcW w:w="4246" w:type="dxa"/>
                            <w:tcBorders>
                              <w:bottom w:val="single" w:sz="4" w:space="0" w:color="auto"/>
                            </w:tcBorders>
                          </w:tcPr>
                          <w:p w14:paraId="7D84E960" w14:textId="2B35F1E9" w:rsidR="00F036A3" w:rsidRDefault="00F036A3" w:rsidP="00461B61">
                            <w:pPr>
                              <w:pStyle w:val="ListParagraph"/>
                              <w:numPr>
                                <w:ilvl w:val="0"/>
                                <w:numId w:val="8"/>
                              </w:numPr>
                              <w:spacing w:after="0" w:line="240" w:lineRule="auto"/>
                              <w:ind w:left="142" w:hanging="108"/>
                              <w:rPr>
                                <w:sz w:val="12"/>
                                <w:szCs w:val="12"/>
                              </w:rPr>
                            </w:pPr>
                            <w:r w:rsidRPr="00473EF9">
                              <w:rPr>
                                <w:sz w:val="12"/>
                                <w:szCs w:val="12"/>
                              </w:rPr>
                              <w:t>2x2 MIMO technology</w:t>
                            </w:r>
                          </w:p>
                          <w:p w14:paraId="2E618E59" w14:textId="77777777" w:rsidR="005842BB" w:rsidRDefault="005842BB" w:rsidP="005842BB">
                            <w:pPr>
                              <w:spacing w:after="0" w:line="240" w:lineRule="auto"/>
                              <w:rPr>
                                <w:sz w:val="12"/>
                                <w:szCs w:val="12"/>
                              </w:rPr>
                            </w:pPr>
                            <w:r w:rsidRPr="005842BB">
                              <w:rPr>
                                <w:sz w:val="12"/>
                                <w:szCs w:val="12"/>
                              </w:rPr>
                              <w:t xml:space="preserve">Support </w:t>
                            </w:r>
                            <w:proofErr w:type="spellStart"/>
                            <w:r w:rsidRPr="005842BB">
                              <w:rPr>
                                <w:sz w:val="12"/>
                                <w:szCs w:val="12"/>
                              </w:rPr>
                              <w:t>CNVi</w:t>
                            </w:r>
                            <w:proofErr w:type="spellEnd"/>
                            <w:r w:rsidRPr="005842BB">
                              <w:rPr>
                                <w:sz w:val="12"/>
                                <w:szCs w:val="12"/>
                              </w:rPr>
                              <w:t xml:space="preserve"> interface </w:t>
                            </w:r>
                          </w:p>
                          <w:p w14:paraId="0A871230" w14:textId="5E243712" w:rsidR="005842BB" w:rsidRPr="005842BB" w:rsidRDefault="00F036A3" w:rsidP="005842BB">
                            <w:pPr>
                              <w:spacing w:after="0" w:line="240" w:lineRule="auto"/>
                              <w:rPr>
                                <w:sz w:val="12"/>
                                <w:szCs w:val="12"/>
                              </w:rPr>
                            </w:pPr>
                            <w:r w:rsidRPr="005842BB">
                              <w:rPr>
                                <w:b/>
                                <w:bCs/>
                                <w:sz w:val="12"/>
                                <w:szCs w:val="12"/>
                              </w:rPr>
                              <w:t>WPAN</w:t>
                            </w:r>
                          </w:p>
                          <w:p w14:paraId="69B524BA" w14:textId="6CB81B58" w:rsidR="00F036A3" w:rsidRPr="005842BB" w:rsidRDefault="00F036A3" w:rsidP="005842BB">
                            <w:pPr>
                              <w:spacing w:after="0" w:line="240" w:lineRule="auto"/>
                              <w:rPr>
                                <w:sz w:val="12"/>
                                <w:szCs w:val="12"/>
                              </w:rPr>
                            </w:pPr>
                            <w:r w:rsidRPr="005842BB">
                              <w:rPr>
                                <w:sz w:val="12"/>
                                <w:szCs w:val="12"/>
                              </w:rPr>
                              <w:t>Supports Bluetooth</w:t>
                            </w:r>
                            <w:r w:rsidRPr="005842BB">
                              <w:rPr>
                                <w:sz w:val="12"/>
                                <w:szCs w:val="12"/>
                                <w:vertAlign w:val="superscript"/>
                              </w:rPr>
                              <w:t>®</w:t>
                            </w:r>
                            <w:r w:rsidRPr="005842BB">
                              <w:rPr>
                                <w:sz w:val="12"/>
                                <w:szCs w:val="12"/>
                              </w:rPr>
                              <w:t xml:space="preserve"> 5.4 or above </w:t>
                            </w:r>
                            <w:r w:rsidR="008476F3">
                              <w:rPr>
                                <w:sz w:val="12"/>
                                <w:szCs w:val="12"/>
                              </w:rPr>
                              <w:t>`</w:t>
                            </w:r>
                          </w:p>
                          <w:p w14:paraId="38861E97" w14:textId="41A17292" w:rsidR="00F036A3" w:rsidRPr="005842BB" w:rsidRDefault="00F036A3" w:rsidP="005842BB">
                            <w:pPr>
                              <w:spacing w:after="0" w:line="240" w:lineRule="auto"/>
                              <w:rPr>
                                <w:b/>
                                <w:bCs/>
                                <w:sz w:val="12"/>
                                <w:szCs w:val="12"/>
                              </w:rPr>
                            </w:pPr>
                            <w:r w:rsidRPr="005842BB">
                              <w:rPr>
                                <w:sz w:val="12"/>
                                <w:szCs w:val="12"/>
                              </w:rPr>
                              <w:t>Supports Bluetooth LE Audio (LC3).</w:t>
                            </w:r>
                          </w:p>
                        </w:tc>
                      </w:tr>
                      <w:tr w:rsidR="00461B61" w:rsidRPr="003B6AB9" w14:paraId="32F53221" w14:textId="77777777" w:rsidTr="00AB7AF6">
                        <w:trPr>
                          <w:trHeight w:val="291"/>
                        </w:trPr>
                        <w:tc>
                          <w:tcPr>
                            <w:tcW w:w="1512" w:type="dxa"/>
                          </w:tcPr>
                          <w:p w14:paraId="3AC7242D" w14:textId="65423F22" w:rsidR="00461B61" w:rsidRPr="00A10423" w:rsidRDefault="00461B61" w:rsidP="00461B61">
                            <w:pPr>
                              <w:spacing w:after="0" w:line="240" w:lineRule="auto"/>
                              <w:rPr>
                                <w:b/>
                                <w:color w:val="80C342"/>
                                <w:sz w:val="14"/>
                                <w:szCs w:val="14"/>
                              </w:rPr>
                            </w:pPr>
                            <w:r w:rsidRPr="00A10423">
                              <w:rPr>
                                <w:b/>
                                <w:color w:val="80C342"/>
                                <w:sz w:val="14"/>
                                <w:szCs w:val="14"/>
                              </w:rPr>
                              <w:t>Dimensions and weight</w:t>
                            </w:r>
                            <w:r w:rsidR="00F036A3" w:rsidRPr="00F036A3">
                              <w:rPr>
                                <w:b/>
                                <w:color w:val="80C342"/>
                                <w:sz w:val="14"/>
                                <w:szCs w:val="14"/>
                                <w:vertAlign w:val="superscript"/>
                              </w:rPr>
                              <w:t>6.</w:t>
                            </w:r>
                            <w:r w:rsidR="0026021F" w:rsidRPr="0026021F">
                              <w:rPr>
                                <w:b/>
                                <w:color w:val="80C342"/>
                                <w:sz w:val="14"/>
                                <w:szCs w:val="14"/>
                                <w:vertAlign w:val="superscript"/>
                              </w:rPr>
                              <w:t>7</w:t>
                            </w:r>
                          </w:p>
                        </w:tc>
                        <w:tc>
                          <w:tcPr>
                            <w:tcW w:w="8492" w:type="dxa"/>
                            <w:gridSpan w:val="3"/>
                          </w:tcPr>
                          <w:p w14:paraId="42B5AA58" w14:textId="77777777" w:rsidR="005842BB" w:rsidRDefault="00461B61" w:rsidP="00F036A3">
                            <w:pPr>
                              <w:spacing w:after="0" w:line="240" w:lineRule="auto"/>
                              <w:rPr>
                                <w:sz w:val="12"/>
                                <w:szCs w:val="12"/>
                              </w:rPr>
                            </w:pPr>
                            <w:r w:rsidRPr="00473EF9">
                              <w:rPr>
                                <w:b/>
                                <w:sz w:val="12"/>
                                <w:szCs w:val="12"/>
                              </w:rPr>
                              <w:t>Dimensions:</w:t>
                            </w:r>
                            <w:r w:rsidRPr="00473EF9">
                              <w:t xml:space="preserve"> </w:t>
                            </w:r>
                            <w:r w:rsidR="005842BB" w:rsidRPr="005842BB">
                              <w:rPr>
                                <w:rFonts w:hint="eastAsia"/>
                                <w:sz w:val="12"/>
                                <w:szCs w:val="12"/>
                              </w:rPr>
                              <w:t>•</w:t>
                            </w:r>
                            <w:r w:rsidR="005842BB" w:rsidRPr="005842BB">
                              <w:rPr>
                                <w:sz w:val="12"/>
                                <w:szCs w:val="12"/>
                              </w:rPr>
                              <w:t>312.4 (W) x 225.9 (D) x 11.6/15.8 (H) mm (12.3 x 8.89 x 0.46/0.62 inches)</w:t>
                            </w:r>
                            <w:bookmarkStart w:id="1" w:name="_Hlk195192899"/>
                            <w:r w:rsidR="005842BB" w:rsidRPr="005842BB">
                              <w:rPr>
                                <w:sz w:val="12"/>
                                <w:szCs w:val="12"/>
                              </w:rPr>
                              <w:t xml:space="preserve"> </w:t>
                            </w:r>
                          </w:p>
                          <w:p w14:paraId="5E3F06D0" w14:textId="744E2452" w:rsidR="00396E9C" w:rsidRPr="00473EF9" w:rsidRDefault="00461B61" w:rsidP="00F036A3">
                            <w:pPr>
                              <w:spacing w:after="0" w:line="240" w:lineRule="auto"/>
                              <w:rPr>
                                <w:sz w:val="12"/>
                                <w:szCs w:val="12"/>
                              </w:rPr>
                            </w:pPr>
                            <w:r w:rsidRPr="00473EF9">
                              <w:rPr>
                                <w:b/>
                                <w:bCs/>
                                <w:sz w:val="12"/>
                                <w:szCs w:val="12"/>
                              </w:rPr>
                              <w:t>Weight:</w:t>
                            </w:r>
                            <w:r w:rsidRPr="00473EF9">
                              <w:rPr>
                                <w:sz w:val="12"/>
                                <w:szCs w:val="12"/>
                              </w:rPr>
                              <w:t xml:space="preserve"> </w:t>
                            </w:r>
                            <w:bookmarkEnd w:id="1"/>
                            <w:r w:rsidR="005842BB" w:rsidRPr="005842BB">
                              <w:rPr>
                                <w:rFonts w:hint="eastAsia"/>
                                <w:sz w:val="12"/>
                                <w:szCs w:val="12"/>
                              </w:rPr>
                              <w:t>•</w:t>
                            </w:r>
                            <w:r w:rsidR="005842BB" w:rsidRPr="005842BB">
                              <w:rPr>
                                <w:sz w:val="12"/>
                                <w:szCs w:val="12"/>
                              </w:rPr>
                              <w:t>1.25 kg (2.76 lbs.) with 3-cell battery pack, one SSD</w:t>
                            </w:r>
                          </w:p>
                        </w:tc>
                      </w:tr>
                      <w:tr w:rsidR="00922D34" w:rsidRPr="003B6AB9" w14:paraId="5CB9201F" w14:textId="77777777" w:rsidTr="008336D6">
                        <w:trPr>
                          <w:trHeight w:val="293"/>
                        </w:trPr>
                        <w:tc>
                          <w:tcPr>
                            <w:tcW w:w="1512" w:type="dxa"/>
                          </w:tcPr>
                          <w:p w14:paraId="0390EA4B" w14:textId="124AF0DC" w:rsidR="00922D34" w:rsidRPr="00A10423" w:rsidRDefault="00922D34" w:rsidP="00461B61">
                            <w:pPr>
                              <w:spacing w:after="0" w:line="240" w:lineRule="auto"/>
                              <w:rPr>
                                <w:b/>
                                <w:color w:val="80C342"/>
                                <w:sz w:val="14"/>
                                <w:szCs w:val="14"/>
                              </w:rPr>
                            </w:pPr>
                            <w:r w:rsidRPr="00A10423">
                              <w:rPr>
                                <w:b/>
                                <w:color w:val="80C342"/>
                                <w:sz w:val="14"/>
                                <w:szCs w:val="14"/>
                              </w:rPr>
                              <w:t>Power adapter and battery</w:t>
                            </w:r>
                          </w:p>
                        </w:tc>
                        <w:tc>
                          <w:tcPr>
                            <w:tcW w:w="4246" w:type="dxa"/>
                            <w:gridSpan w:val="2"/>
                          </w:tcPr>
                          <w:p w14:paraId="347C22D2" w14:textId="77777777" w:rsidR="00922D34" w:rsidRPr="00473EF9" w:rsidRDefault="00922D34" w:rsidP="00461B61">
                            <w:pPr>
                              <w:spacing w:after="0" w:line="240" w:lineRule="auto"/>
                              <w:rPr>
                                <w:b/>
                                <w:sz w:val="12"/>
                                <w:szCs w:val="12"/>
                              </w:rPr>
                            </w:pPr>
                            <w:r w:rsidRPr="00473EF9">
                              <w:rPr>
                                <w:b/>
                                <w:sz w:val="12"/>
                                <w:szCs w:val="12"/>
                              </w:rPr>
                              <w:t>Power adapter</w:t>
                            </w:r>
                          </w:p>
                          <w:p w14:paraId="6BE4CBE2" w14:textId="02065428" w:rsidR="005842BB" w:rsidRDefault="005842BB" w:rsidP="005842BB">
                            <w:pPr>
                              <w:spacing w:after="0" w:line="240" w:lineRule="auto"/>
                              <w:rPr>
                                <w:bCs/>
                                <w:sz w:val="12"/>
                                <w:szCs w:val="12"/>
                              </w:rPr>
                            </w:pPr>
                            <w:r w:rsidRPr="005842BB">
                              <w:rPr>
                                <w:bCs/>
                                <w:sz w:val="12"/>
                                <w:szCs w:val="12"/>
                              </w:rPr>
                              <w:t>3-pin 100 W PD PCR 50%, TCO 9.0 AC adapter</w:t>
                            </w:r>
                          </w:p>
                          <w:p w14:paraId="67D261EF" w14:textId="2C34A3C2" w:rsidR="007D2E29" w:rsidRPr="007D2E29" w:rsidRDefault="007D2E29" w:rsidP="007D2E29">
                            <w:pPr>
                              <w:spacing w:after="0" w:line="240" w:lineRule="auto"/>
                              <w:rPr>
                                <w:bCs/>
                                <w:sz w:val="8"/>
                                <w:szCs w:val="8"/>
                              </w:rPr>
                            </w:pPr>
                            <w:r w:rsidRPr="007D2E29">
                              <w:rPr>
                                <w:bCs/>
                                <w:sz w:val="8"/>
                                <w:szCs w:val="8"/>
                              </w:rPr>
                              <w:t>•5 V / 3 A or 9 V / 3 A or 12 V / 3 A or 15 V / 3 A or 20 V / 3.25 A as output power"</w:t>
                            </w:r>
                          </w:p>
                          <w:p w14:paraId="6E05A673" w14:textId="35F8FDFD" w:rsidR="007D2E29" w:rsidRPr="007D2E29" w:rsidRDefault="007D2E29" w:rsidP="007D2E29">
                            <w:pPr>
                              <w:spacing w:after="0" w:line="240" w:lineRule="auto"/>
                              <w:rPr>
                                <w:bCs/>
                                <w:sz w:val="8"/>
                                <w:szCs w:val="8"/>
                              </w:rPr>
                            </w:pPr>
                            <w:r w:rsidRPr="007D2E29">
                              <w:rPr>
                                <w:bCs/>
                                <w:sz w:val="8"/>
                                <w:szCs w:val="8"/>
                              </w:rPr>
                              <w:t>•108.0 (W) x 56.0 (D) x 26.5 (H) mm (4.25 x 2.20 x 1.04 inches)"</w:t>
                            </w:r>
                          </w:p>
                          <w:p w14:paraId="54F3CD25" w14:textId="5AA624AA" w:rsidR="007D2E29" w:rsidRPr="007D2E29" w:rsidRDefault="007D2E29" w:rsidP="007D2E29">
                            <w:pPr>
                              <w:spacing w:after="0" w:line="240" w:lineRule="auto"/>
                              <w:rPr>
                                <w:bCs/>
                                <w:sz w:val="8"/>
                                <w:szCs w:val="8"/>
                              </w:rPr>
                            </w:pPr>
                            <w:r w:rsidRPr="007D2E29">
                              <w:rPr>
                                <w:bCs/>
                                <w:sz w:val="8"/>
                                <w:szCs w:val="8"/>
                              </w:rPr>
                              <w:t>•296 g ± 5% with 150 cm DC cable</w:t>
                            </w:r>
                          </w:p>
                          <w:p w14:paraId="53D93BAD" w14:textId="32D961C1" w:rsidR="007D2E29" w:rsidRPr="007D2E29" w:rsidRDefault="007D2E29" w:rsidP="007D2E29">
                            <w:pPr>
                              <w:spacing w:after="0" w:line="240" w:lineRule="auto"/>
                              <w:rPr>
                                <w:bCs/>
                                <w:sz w:val="8"/>
                                <w:szCs w:val="8"/>
                              </w:rPr>
                            </w:pPr>
                            <w:r w:rsidRPr="007D2E29">
                              <w:rPr>
                                <w:bCs/>
                                <w:sz w:val="8"/>
                                <w:szCs w:val="8"/>
                              </w:rPr>
                              <w:t>•Black color with Acer logo</w:t>
                            </w:r>
                          </w:p>
                          <w:p w14:paraId="1204BC72" w14:textId="5887F457" w:rsidR="009B4703" w:rsidRPr="007D2E29" w:rsidRDefault="007D2E29" w:rsidP="007D2E29">
                            <w:pPr>
                              <w:spacing w:after="0" w:line="240" w:lineRule="auto"/>
                              <w:rPr>
                                <w:bCs/>
                                <w:sz w:val="8"/>
                                <w:szCs w:val="8"/>
                              </w:rPr>
                            </w:pPr>
                            <w:r w:rsidRPr="007D2E29">
                              <w:rPr>
                                <w:bCs/>
                                <w:sz w:val="8"/>
                                <w:szCs w:val="8"/>
                              </w:rPr>
                              <w:t xml:space="preserve">•Brick type AC </w:t>
                            </w:r>
                            <w:proofErr w:type="spellStart"/>
                            <w:r w:rsidRPr="007D2E29">
                              <w:rPr>
                                <w:bCs/>
                                <w:sz w:val="8"/>
                                <w:szCs w:val="8"/>
                              </w:rPr>
                              <w:t>pins"</w:t>
                            </w:r>
                            <w:r w:rsidR="009B4703" w:rsidRPr="007D2E29">
                              <w:rPr>
                                <w:bCs/>
                                <w:sz w:val="8"/>
                                <w:szCs w:val="8"/>
                              </w:rPr>
                              <w:t>USB</w:t>
                            </w:r>
                            <w:proofErr w:type="spellEnd"/>
                            <w:r w:rsidR="009B4703" w:rsidRPr="007D2E29">
                              <w:rPr>
                                <w:bCs/>
                                <w:sz w:val="8"/>
                                <w:szCs w:val="8"/>
                              </w:rPr>
                              <w:t xml:space="preserve"> Type-C 65 W PD PCR 50%, TCO 9.0 AC adapter</w:t>
                            </w:r>
                          </w:p>
                          <w:p w14:paraId="60589FF0" w14:textId="47D74584" w:rsidR="00922D34" w:rsidRPr="00473EF9" w:rsidRDefault="00922D34" w:rsidP="005842BB">
                            <w:pPr>
                              <w:spacing w:after="0" w:line="240" w:lineRule="auto"/>
                              <w:rPr>
                                <w:bCs/>
                                <w:sz w:val="12"/>
                                <w:szCs w:val="12"/>
                              </w:rPr>
                            </w:pPr>
                          </w:p>
                        </w:tc>
                        <w:tc>
                          <w:tcPr>
                            <w:tcW w:w="4246" w:type="dxa"/>
                          </w:tcPr>
                          <w:p w14:paraId="7907969E" w14:textId="4E0D578D" w:rsidR="007D2E29" w:rsidRPr="007D2E29" w:rsidRDefault="007D2E29" w:rsidP="007D2E29">
                            <w:pPr>
                              <w:spacing w:after="0" w:line="240" w:lineRule="auto"/>
                              <w:rPr>
                                <w:sz w:val="12"/>
                                <w:szCs w:val="12"/>
                              </w:rPr>
                            </w:pPr>
                            <w:r w:rsidRPr="007D2E29">
                              <w:rPr>
                                <w:sz w:val="12"/>
                                <w:szCs w:val="12"/>
                              </w:rPr>
                              <w:t>USB Type-C 65 W PD PCR 50%, TCO 9.0 AC adapter</w:t>
                            </w:r>
                          </w:p>
                          <w:p w14:paraId="3A0125F5" w14:textId="72BD77AA" w:rsidR="007D2E29" w:rsidRPr="007D2E29" w:rsidRDefault="007D2E29" w:rsidP="007D2E29">
                            <w:pPr>
                              <w:spacing w:after="0" w:line="240" w:lineRule="auto"/>
                              <w:rPr>
                                <w:sz w:val="8"/>
                                <w:szCs w:val="8"/>
                              </w:rPr>
                            </w:pPr>
                            <w:r w:rsidRPr="007D2E29">
                              <w:rPr>
                                <w:sz w:val="8"/>
                                <w:szCs w:val="8"/>
                              </w:rPr>
                              <w:t>•5 V / 3 A or 9 V / 3 A or 12 V / 3 A or 15 V / 3 A or 20 V / 3.25 A as output power</w:t>
                            </w:r>
                          </w:p>
                          <w:p w14:paraId="576EFA00" w14:textId="680AAB3B" w:rsidR="007D2E29" w:rsidRPr="007D2E29" w:rsidRDefault="007D2E29" w:rsidP="007D2E29">
                            <w:pPr>
                              <w:spacing w:after="0" w:line="240" w:lineRule="auto"/>
                              <w:rPr>
                                <w:sz w:val="8"/>
                                <w:szCs w:val="8"/>
                              </w:rPr>
                            </w:pPr>
                            <w:r w:rsidRPr="007D2E29">
                              <w:rPr>
                                <w:sz w:val="8"/>
                                <w:szCs w:val="8"/>
                              </w:rPr>
                              <w:t>•90.0 (W) x 51.0 (D) x 28.5 (H) mm (3.54 x 2.01 x 1.12 inches)</w:t>
                            </w:r>
                          </w:p>
                          <w:p w14:paraId="724662D3" w14:textId="7C57F62F" w:rsidR="007D2E29" w:rsidRPr="007D2E29" w:rsidRDefault="007D2E29" w:rsidP="007D2E29">
                            <w:pPr>
                              <w:spacing w:after="0" w:line="240" w:lineRule="auto"/>
                              <w:rPr>
                                <w:sz w:val="8"/>
                                <w:szCs w:val="8"/>
                              </w:rPr>
                            </w:pPr>
                            <w:r w:rsidRPr="007D2E29">
                              <w:rPr>
                                <w:sz w:val="8"/>
                                <w:szCs w:val="8"/>
                              </w:rPr>
                              <w:t>•</w:t>
                            </w:r>
                            <w:r w:rsidRPr="007D2E29">
                              <w:rPr>
                                <w:rFonts w:ascii="Times New Roman" w:hAnsi="Times New Roman"/>
                                <w:sz w:val="8"/>
                                <w:szCs w:val="8"/>
                              </w:rPr>
                              <w:t>​</w:t>
                            </w:r>
                            <w:r w:rsidRPr="007D2E29">
                              <w:rPr>
                                <w:sz w:val="8"/>
                                <w:szCs w:val="8"/>
                              </w:rPr>
                              <w:t xml:space="preserve">192 g </w:t>
                            </w:r>
                            <w:r w:rsidRPr="007D2E29">
                              <w:rPr>
                                <w:rFonts w:cs="Acer Foco"/>
                                <w:sz w:val="8"/>
                                <w:szCs w:val="8"/>
                              </w:rPr>
                              <w:t>±</w:t>
                            </w:r>
                            <w:r w:rsidRPr="007D2E29">
                              <w:rPr>
                                <w:sz w:val="8"/>
                                <w:szCs w:val="8"/>
                              </w:rPr>
                              <w:t xml:space="preserve"> 10% with 150 cm DC cable</w:t>
                            </w:r>
                          </w:p>
                          <w:p w14:paraId="67B8F833" w14:textId="558C5DA9" w:rsidR="007D2E29" w:rsidRPr="007D2E29" w:rsidRDefault="007D2E29" w:rsidP="007D2E29">
                            <w:pPr>
                              <w:spacing w:after="0" w:line="240" w:lineRule="auto"/>
                              <w:rPr>
                                <w:sz w:val="8"/>
                                <w:szCs w:val="8"/>
                              </w:rPr>
                            </w:pPr>
                            <w:r w:rsidRPr="007D2E29">
                              <w:rPr>
                                <w:sz w:val="8"/>
                                <w:szCs w:val="8"/>
                              </w:rPr>
                              <w:t>•Black color with Acer logo</w:t>
                            </w:r>
                          </w:p>
                          <w:p w14:paraId="7D05A5DE" w14:textId="04F20E84" w:rsidR="00F036A3" w:rsidRPr="00F036A3" w:rsidRDefault="007D2E29" w:rsidP="007D2E29">
                            <w:pPr>
                              <w:spacing w:after="0" w:line="240" w:lineRule="auto"/>
                              <w:rPr>
                                <w:sz w:val="12"/>
                                <w:szCs w:val="12"/>
                              </w:rPr>
                            </w:pPr>
                            <w:r w:rsidRPr="007D2E29">
                              <w:rPr>
                                <w:sz w:val="8"/>
                                <w:szCs w:val="8"/>
                              </w:rPr>
                              <w:t>•Brick type AC pins</w:t>
                            </w:r>
                          </w:p>
                        </w:tc>
                      </w:tr>
                      <w:tr w:rsidR="00396E9C" w:rsidRPr="003B6AB9" w14:paraId="42D957F8" w14:textId="77777777" w:rsidTr="002D2D18">
                        <w:trPr>
                          <w:trHeight w:val="858"/>
                        </w:trPr>
                        <w:tc>
                          <w:tcPr>
                            <w:tcW w:w="1512" w:type="dxa"/>
                          </w:tcPr>
                          <w:p w14:paraId="45122372" w14:textId="77777777" w:rsidR="00396E9C" w:rsidRPr="00396CFA" w:rsidRDefault="00396E9C" w:rsidP="00461B61">
                            <w:pPr>
                              <w:spacing w:after="0" w:line="240" w:lineRule="auto"/>
                              <w:rPr>
                                <w:b/>
                                <w:color w:val="80C342"/>
                                <w:sz w:val="14"/>
                                <w:szCs w:val="14"/>
                              </w:rPr>
                            </w:pPr>
                            <w:r w:rsidRPr="00396CFA">
                              <w:rPr>
                                <w:b/>
                                <w:color w:val="80C342"/>
                                <w:sz w:val="14"/>
                                <w:szCs w:val="14"/>
                              </w:rPr>
                              <w:t>Input and control</w:t>
                            </w:r>
                          </w:p>
                        </w:tc>
                        <w:tc>
                          <w:tcPr>
                            <w:tcW w:w="4246" w:type="dxa"/>
                            <w:gridSpan w:val="2"/>
                          </w:tcPr>
                          <w:p w14:paraId="1193E85F" w14:textId="77777777" w:rsidR="00396E9C" w:rsidRPr="00473EF9" w:rsidRDefault="00396E9C" w:rsidP="00461B61">
                            <w:pPr>
                              <w:spacing w:after="0" w:line="240" w:lineRule="auto"/>
                              <w:rPr>
                                <w:sz w:val="12"/>
                                <w:szCs w:val="12"/>
                              </w:rPr>
                            </w:pPr>
                            <w:r w:rsidRPr="00473EF9">
                              <w:rPr>
                                <w:b/>
                                <w:sz w:val="12"/>
                                <w:szCs w:val="12"/>
                              </w:rPr>
                              <w:t>Keyboard</w:t>
                            </w:r>
                          </w:p>
                          <w:p w14:paraId="796E2C94" w14:textId="77777777" w:rsidR="00203930" w:rsidRDefault="00203930" w:rsidP="00BA5ABC">
                            <w:pPr>
                              <w:spacing w:after="0" w:line="240" w:lineRule="auto"/>
                              <w:rPr>
                                <w:sz w:val="12"/>
                                <w:szCs w:val="12"/>
                              </w:rPr>
                            </w:pPr>
                            <w:r w:rsidRPr="00203930">
                              <w:rPr>
                                <w:sz w:val="12"/>
                                <w:szCs w:val="12"/>
                              </w:rPr>
                              <w:t xml:space="preserve">81-/82-/85-key Acer backlight keyboard layout with multiple international language support, SR03P </w:t>
                            </w:r>
                          </w:p>
                          <w:p w14:paraId="6C4636D1" w14:textId="792FEBC1" w:rsidR="00203930" w:rsidRPr="007D2E29" w:rsidRDefault="00203930" w:rsidP="00203930">
                            <w:pPr>
                              <w:spacing w:after="0" w:line="240" w:lineRule="auto"/>
                              <w:rPr>
                                <w:sz w:val="8"/>
                                <w:szCs w:val="8"/>
                              </w:rPr>
                            </w:pPr>
                            <w:r w:rsidRPr="007D2E29">
                              <w:rPr>
                                <w:sz w:val="8"/>
                                <w:szCs w:val="8"/>
                              </w:rPr>
                              <w:t>•Enlarged keycaps for better type feeling</w:t>
                            </w:r>
                          </w:p>
                          <w:p w14:paraId="2CB888D1" w14:textId="352C2262" w:rsidR="00203930" w:rsidRPr="007D2E29" w:rsidRDefault="00203930" w:rsidP="00203930">
                            <w:pPr>
                              <w:spacing w:after="0" w:line="240" w:lineRule="auto"/>
                              <w:rPr>
                                <w:sz w:val="8"/>
                                <w:szCs w:val="8"/>
                              </w:rPr>
                            </w:pPr>
                            <w:r w:rsidRPr="007D2E29">
                              <w:rPr>
                                <w:sz w:val="8"/>
                                <w:szCs w:val="8"/>
                              </w:rPr>
                              <w:t xml:space="preserve">•Optimal backlight brightness for better </w:t>
                            </w:r>
                            <w:proofErr w:type="spellStart"/>
                            <w:r w:rsidRPr="007D2E29">
                              <w:rPr>
                                <w:sz w:val="8"/>
                                <w:szCs w:val="8"/>
                              </w:rPr>
                              <w:t>ligibilty</w:t>
                            </w:r>
                            <w:proofErr w:type="spellEnd"/>
                          </w:p>
                          <w:p w14:paraId="54EEF0E8" w14:textId="0CC67967" w:rsidR="00203930" w:rsidRPr="007D2E29" w:rsidRDefault="00203930" w:rsidP="00203930">
                            <w:pPr>
                              <w:spacing w:after="0" w:line="240" w:lineRule="auto"/>
                              <w:rPr>
                                <w:sz w:val="8"/>
                                <w:szCs w:val="8"/>
                              </w:rPr>
                            </w:pPr>
                            <w:r w:rsidRPr="007D2E29">
                              <w:rPr>
                                <w:sz w:val="8"/>
                                <w:szCs w:val="8"/>
                              </w:rPr>
                              <w:t>•Quiet &amp; silent design for noise-reduction</w:t>
                            </w:r>
                          </w:p>
                          <w:p w14:paraId="35B01502" w14:textId="62DE7F4C" w:rsidR="00203930" w:rsidRPr="007D2E29" w:rsidRDefault="00203930" w:rsidP="00203930">
                            <w:pPr>
                              <w:spacing w:after="0" w:line="240" w:lineRule="auto"/>
                              <w:rPr>
                                <w:sz w:val="8"/>
                                <w:szCs w:val="8"/>
                              </w:rPr>
                            </w:pPr>
                            <w:r w:rsidRPr="007D2E29">
                              <w:rPr>
                                <w:sz w:val="8"/>
                                <w:szCs w:val="8"/>
                              </w:rPr>
                              <w:t xml:space="preserve">•Indicators of </w:t>
                            </w:r>
                            <w:proofErr w:type="spellStart"/>
                            <w:r w:rsidRPr="007D2E29">
                              <w:rPr>
                                <w:sz w:val="8"/>
                                <w:szCs w:val="8"/>
                              </w:rPr>
                              <w:t>CapsLock</w:t>
                            </w:r>
                            <w:proofErr w:type="spellEnd"/>
                            <w:r w:rsidRPr="007D2E29">
                              <w:rPr>
                                <w:sz w:val="8"/>
                                <w:szCs w:val="8"/>
                              </w:rPr>
                              <w:t xml:space="preserve"> and Microphone mute toggle indicators</w:t>
                            </w:r>
                          </w:p>
                          <w:p w14:paraId="033300E7" w14:textId="48B85695" w:rsidR="00203930" w:rsidRPr="007D2E29" w:rsidRDefault="00203930" w:rsidP="00203930">
                            <w:pPr>
                              <w:spacing w:after="0" w:line="240" w:lineRule="auto"/>
                              <w:rPr>
                                <w:sz w:val="8"/>
                                <w:szCs w:val="8"/>
                              </w:rPr>
                            </w:pPr>
                            <w:r w:rsidRPr="007D2E29">
                              <w:rPr>
                                <w:sz w:val="8"/>
                                <w:szCs w:val="8"/>
                              </w:rPr>
                              <w:t>•Function lock for user's hot-key preference</w:t>
                            </w:r>
                          </w:p>
                          <w:p w14:paraId="2E2D503F" w14:textId="47F0BC22" w:rsidR="00396E9C" w:rsidRPr="007D2E29" w:rsidRDefault="00396E9C" w:rsidP="00BA5ABC">
                            <w:pPr>
                              <w:spacing w:after="0" w:line="240" w:lineRule="auto"/>
                              <w:rPr>
                                <w:b/>
                                <w:sz w:val="12"/>
                                <w:szCs w:val="12"/>
                              </w:rPr>
                            </w:pPr>
                            <w:r w:rsidRPr="007D2E29">
                              <w:rPr>
                                <w:b/>
                                <w:sz w:val="12"/>
                                <w:szCs w:val="12"/>
                              </w:rPr>
                              <w:t>Touchpad</w:t>
                            </w:r>
                          </w:p>
                          <w:p w14:paraId="4235ACE9" w14:textId="77777777" w:rsidR="00203930" w:rsidRPr="007D2E29" w:rsidRDefault="00203930" w:rsidP="00461B61">
                            <w:pPr>
                              <w:pStyle w:val="ListParagraph"/>
                              <w:numPr>
                                <w:ilvl w:val="0"/>
                                <w:numId w:val="8"/>
                              </w:numPr>
                              <w:spacing w:after="0" w:line="240" w:lineRule="auto"/>
                              <w:ind w:left="142" w:hanging="108"/>
                              <w:rPr>
                                <w:sz w:val="8"/>
                                <w:szCs w:val="8"/>
                              </w:rPr>
                            </w:pPr>
                            <w:r w:rsidRPr="007D2E29">
                              <w:rPr>
                                <w:bCs/>
                                <w:sz w:val="8"/>
                                <w:szCs w:val="8"/>
                              </w:rPr>
                              <w:t xml:space="preserve">Multi-gesture touchpad, supporting two-finger scroll; pinch; gestures to open Cortana, Action Center, multitasking; application commands </w:t>
                            </w:r>
                          </w:p>
                          <w:p w14:paraId="28AF2D53" w14:textId="385579FD" w:rsidR="00396E9C" w:rsidRPr="00473EF9" w:rsidRDefault="00396E9C" w:rsidP="00461B61">
                            <w:pPr>
                              <w:pStyle w:val="ListParagraph"/>
                              <w:numPr>
                                <w:ilvl w:val="0"/>
                                <w:numId w:val="8"/>
                              </w:numPr>
                              <w:spacing w:after="0" w:line="240" w:lineRule="auto"/>
                              <w:ind w:left="142" w:hanging="108"/>
                              <w:rPr>
                                <w:sz w:val="12"/>
                                <w:szCs w:val="12"/>
                              </w:rPr>
                            </w:pPr>
                            <w:r w:rsidRPr="007D2E29">
                              <w:rPr>
                                <w:sz w:val="8"/>
                                <w:szCs w:val="8"/>
                              </w:rPr>
                              <w:t>Microsoft Precision Touchpad certification</w:t>
                            </w:r>
                          </w:p>
                        </w:tc>
                        <w:tc>
                          <w:tcPr>
                            <w:tcW w:w="4246" w:type="dxa"/>
                          </w:tcPr>
                          <w:p w14:paraId="6C4AFFC8" w14:textId="3D134E49" w:rsidR="00396E9C" w:rsidRPr="007D2E29" w:rsidRDefault="00396E9C" w:rsidP="00461B61">
                            <w:pPr>
                              <w:pStyle w:val="ListParagraph"/>
                              <w:numPr>
                                <w:ilvl w:val="0"/>
                                <w:numId w:val="8"/>
                              </w:numPr>
                              <w:spacing w:after="0" w:line="240" w:lineRule="auto"/>
                              <w:ind w:left="142" w:hanging="108"/>
                              <w:rPr>
                                <w:b/>
                                <w:bCs/>
                                <w:sz w:val="8"/>
                                <w:szCs w:val="8"/>
                              </w:rPr>
                            </w:pPr>
                            <w:r w:rsidRPr="007D2E29">
                              <w:rPr>
                                <w:sz w:val="8"/>
                                <w:szCs w:val="8"/>
                              </w:rPr>
                              <w:t>Moisture resistant</w:t>
                            </w:r>
                          </w:p>
                          <w:p w14:paraId="3CC10108" w14:textId="14439D49" w:rsidR="00396E9C" w:rsidRPr="007D2E29" w:rsidRDefault="00396E9C" w:rsidP="00461B61">
                            <w:pPr>
                              <w:spacing w:after="0" w:line="240" w:lineRule="auto"/>
                              <w:rPr>
                                <w:sz w:val="8"/>
                                <w:szCs w:val="8"/>
                              </w:rPr>
                            </w:pPr>
                            <w:r w:rsidRPr="007D2E29">
                              <w:rPr>
                                <w:sz w:val="8"/>
                                <w:szCs w:val="8"/>
                              </w:rPr>
                              <w:t xml:space="preserve">Control Keys </w:t>
                            </w:r>
                          </w:p>
                          <w:p w14:paraId="632DB658" w14:textId="478948FF" w:rsidR="00396E9C" w:rsidRPr="007D2E29" w:rsidRDefault="00396E9C" w:rsidP="00461B61">
                            <w:pPr>
                              <w:pStyle w:val="ListParagraph"/>
                              <w:numPr>
                                <w:ilvl w:val="0"/>
                                <w:numId w:val="8"/>
                              </w:numPr>
                              <w:spacing w:after="0" w:line="240" w:lineRule="auto"/>
                              <w:ind w:left="142" w:hanging="108"/>
                              <w:rPr>
                                <w:sz w:val="8"/>
                                <w:szCs w:val="8"/>
                              </w:rPr>
                            </w:pPr>
                            <w:r w:rsidRPr="007D2E29">
                              <w:rPr>
                                <w:sz w:val="8"/>
                                <w:szCs w:val="8"/>
                              </w:rPr>
                              <w:t>Programmable key – my key</w:t>
                            </w:r>
                          </w:p>
                          <w:p w14:paraId="0549AEA8" w14:textId="12A87218" w:rsidR="00396E9C" w:rsidRPr="007D2E29" w:rsidRDefault="00396E9C" w:rsidP="00461B61">
                            <w:pPr>
                              <w:pStyle w:val="ListParagraph"/>
                              <w:numPr>
                                <w:ilvl w:val="0"/>
                                <w:numId w:val="8"/>
                              </w:numPr>
                              <w:spacing w:after="0" w:line="240" w:lineRule="auto"/>
                              <w:ind w:left="142" w:hanging="108"/>
                              <w:rPr>
                                <w:sz w:val="8"/>
                                <w:szCs w:val="8"/>
                              </w:rPr>
                            </w:pPr>
                            <w:r w:rsidRPr="007D2E29">
                              <w:rPr>
                                <w:sz w:val="8"/>
                                <w:szCs w:val="8"/>
                              </w:rPr>
                              <w:t>Acer Sense Key</w:t>
                            </w:r>
                          </w:p>
                          <w:p w14:paraId="67159A9D" w14:textId="620A433A" w:rsidR="00396E9C" w:rsidRPr="00473EF9" w:rsidRDefault="00396E9C" w:rsidP="00461B61">
                            <w:pPr>
                              <w:pStyle w:val="ListParagraph"/>
                              <w:numPr>
                                <w:ilvl w:val="0"/>
                                <w:numId w:val="8"/>
                              </w:numPr>
                              <w:spacing w:after="0" w:line="240" w:lineRule="auto"/>
                              <w:ind w:left="142" w:hanging="108"/>
                              <w:rPr>
                                <w:sz w:val="12"/>
                                <w:szCs w:val="12"/>
                              </w:rPr>
                            </w:pPr>
                            <w:r w:rsidRPr="007D2E29">
                              <w:rPr>
                                <w:sz w:val="8"/>
                                <w:szCs w:val="8"/>
                              </w:rPr>
                              <w:t>Copilot Key</w:t>
                            </w:r>
                          </w:p>
                        </w:tc>
                      </w:tr>
                      <w:tr w:rsidR="0026021F" w:rsidRPr="003B6AB9" w14:paraId="56E9B125" w14:textId="77777777" w:rsidTr="00D1600B">
                        <w:trPr>
                          <w:trHeight w:val="444"/>
                        </w:trPr>
                        <w:tc>
                          <w:tcPr>
                            <w:tcW w:w="1512" w:type="dxa"/>
                          </w:tcPr>
                          <w:p w14:paraId="0FAAEE75" w14:textId="6BF6E84E" w:rsidR="0026021F" w:rsidRPr="00396CFA" w:rsidRDefault="0026021F" w:rsidP="004B796C">
                            <w:pPr>
                              <w:spacing w:after="0" w:line="240" w:lineRule="auto"/>
                              <w:rPr>
                                <w:b/>
                                <w:color w:val="80C342"/>
                                <w:sz w:val="14"/>
                                <w:szCs w:val="14"/>
                              </w:rPr>
                            </w:pPr>
                            <w:r w:rsidRPr="00396CFA">
                              <w:rPr>
                                <w:rFonts w:hint="eastAsia"/>
                                <w:b/>
                                <w:color w:val="80C342"/>
                                <w:sz w:val="14"/>
                                <w:szCs w:val="14"/>
                              </w:rPr>
                              <w:t>Windows Desktop Apps</w:t>
                            </w:r>
                            <w:r w:rsidR="009B4703" w:rsidRPr="009B4703">
                              <w:rPr>
                                <w:b/>
                                <w:color w:val="80C342"/>
                                <w:sz w:val="14"/>
                                <w:szCs w:val="14"/>
                                <w:vertAlign w:val="superscript"/>
                              </w:rPr>
                              <w:t>8</w:t>
                            </w:r>
                          </w:p>
                        </w:tc>
                        <w:tc>
                          <w:tcPr>
                            <w:tcW w:w="4246" w:type="dxa"/>
                            <w:gridSpan w:val="2"/>
                          </w:tcPr>
                          <w:p w14:paraId="695FAA6B" w14:textId="7F3F0898" w:rsidR="0026021F" w:rsidRPr="00473EF9" w:rsidRDefault="008476F3" w:rsidP="0026021F">
                            <w:pPr>
                              <w:spacing w:after="0" w:line="240" w:lineRule="auto"/>
                              <w:rPr>
                                <w:bCs/>
                                <w:sz w:val="12"/>
                                <w:szCs w:val="12"/>
                              </w:rPr>
                            </w:pPr>
                            <w:r w:rsidRPr="008476F3">
                              <w:rPr>
                                <w:bCs/>
                                <w:sz w:val="12"/>
                                <w:szCs w:val="12"/>
                              </w:rPr>
                              <w:t>Acer AI Image Generator</w:t>
                            </w:r>
                            <w:r w:rsidRPr="008476F3">
                              <w:rPr>
                                <w:bCs/>
                                <w:sz w:val="12"/>
                                <w:szCs w:val="12"/>
                              </w:rPr>
                              <w:br/>
                              <w:t xml:space="preserve">Acer </w:t>
                            </w:r>
                            <w:proofErr w:type="spellStart"/>
                            <w:r w:rsidRPr="008476F3">
                              <w:rPr>
                                <w:bCs/>
                                <w:sz w:val="12"/>
                                <w:szCs w:val="12"/>
                              </w:rPr>
                              <w:t>AlterView</w:t>
                            </w:r>
                            <w:proofErr w:type="spellEnd"/>
                            <w:r w:rsidRPr="008476F3">
                              <w:rPr>
                                <w:bCs/>
                                <w:sz w:val="12"/>
                                <w:szCs w:val="12"/>
                              </w:rPr>
                              <w:br/>
                              <w:t xml:space="preserve">Acer </w:t>
                            </w:r>
                            <w:proofErr w:type="spellStart"/>
                            <w:r w:rsidRPr="008476F3">
                              <w:rPr>
                                <w:bCs/>
                                <w:sz w:val="12"/>
                                <w:szCs w:val="12"/>
                              </w:rPr>
                              <w:t>LiveArt</w:t>
                            </w:r>
                            <w:proofErr w:type="spellEnd"/>
                            <w:r w:rsidRPr="008476F3">
                              <w:rPr>
                                <w:bCs/>
                                <w:sz w:val="12"/>
                                <w:szCs w:val="12"/>
                              </w:rPr>
                              <w:br/>
                              <w:t>Acer ORD Service</w:t>
                            </w:r>
                            <w:r w:rsidRPr="008476F3">
                              <w:rPr>
                                <w:bCs/>
                                <w:sz w:val="12"/>
                                <w:szCs w:val="12"/>
                              </w:rPr>
                              <w:br/>
                            </w:r>
                          </w:p>
                        </w:tc>
                        <w:tc>
                          <w:tcPr>
                            <w:tcW w:w="4246" w:type="dxa"/>
                          </w:tcPr>
                          <w:p w14:paraId="06391510" w14:textId="5683C2FE" w:rsidR="0026021F" w:rsidRPr="00473EF9" w:rsidRDefault="008476F3" w:rsidP="0026021F">
                            <w:pPr>
                              <w:spacing w:after="0" w:line="240" w:lineRule="auto"/>
                              <w:rPr>
                                <w:sz w:val="12"/>
                                <w:szCs w:val="12"/>
                              </w:rPr>
                            </w:pPr>
                            <w:r w:rsidRPr="008476F3">
                              <w:rPr>
                                <w:bCs/>
                                <w:sz w:val="12"/>
                                <w:szCs w:val="12"/>
                              </w:rPr>
                              <w:t xml:space="preserve">Acer </w:t>
                            </w:r>
                            <w:proofErr w:type="spellStart"/>
                            <w:r w:rsidRPr="008476F3">
                              <w:rPr>
                                <w:bCs/>
                                <w:sz w:val="12"/>
                                <w:szCs w:val="12"/>
                              </w:rPr>
                              <w:t>QuickPanel</w:t>
                            </w:r>
                            <w:proofErr w:type="spellEnd"/>
                            <w:r w:rsidRPr="008476F3">
                              <w:rPr>
                                <w:bCs/>
                                <w:sz w:val="12"/>
                                <w:szCs w:val="12"/>
                              </w:rPr>
                              <w:br/>
                              <w:t xml:space="preserve">Acer </w:t>
                            </w:r>
                            <w:proofErr w:type="spellStart"/>
                            <w:r w:rsidRPr="008476F3">
                              <w:rPr>
                                <w:bCs/>
                                <w:sz w:val="12"/>
                                <w:szCs w:val="12"/>
                              </w:rPr>
                              <w:t>VisionArt</w:t>
                            </w:r>
                            <w:proofErr w:type="spellEnd"/>
                            <w:r w:rsidRPr="008476F3">
                              <w:rPr>
                                <w:bCs/>
                                <w:sz w:val="12"/>
                                <w:szCs w:val="12"/>
                              </w:rPr>
                              <w:br/>
                            </w:r>
                            <w:proofErr w:type="spellStart"/>
                            <w:r w:rsidRPr="008476F3">
                              <w:rPr>
                                <w:bCs/>
                                <w:sz w:val="12"/>
                                <w:szCs w:val="12"/>
                              </w:rPr>
                              <w:t>AcerSense</w:t>
                            </w:r>
                            <w:proofErr w:type="spellEnd"/>
                            <w:r w:rsidRPr="008476F3">
                              <w:rPr>
                                <w:bCs/>
                                <w:sz w:val="12"/>
                                <w:szCs w:val="12"/>
                              </w:rPr>
                              <w:br/>
                              <w:t>Acer My Key Application</w:t>
                            </w:r>
                          </w:p>
                        </w:tc>
                      </w:tr>
                      <w:tr w:rsidR="004B796C" w:rsidRPr="003B6AB9" w14:paraId="79731C60" w14:textId="77777777" w:rsidTr="00177176">
                        <w:trPr>
                          <w:trHeight w:val="163"/>
                        </w:trPr>
                        <w:tc>
                          <w:tcPr>
                            <w:tcW w:w="1512" w:type="dxa"/>
                          </w:tcPr>
                          <w:p w14:paraId="2681088E" w14:textId="77777777" w:rsidR="004B796C" w:rsidRPr="00396CFA" w:rsidRDefault="004B796C" w:rsidP="004B796C">
                            <w:pPr>
                              <w:spacing w:after="0" w:line="240" w:lineRule="auto"/>
                              <w:rPr>
                                <w:b/>
                                <w:color w:val="80C342"/>
                                <w:sz w:val="14"/>
                                <w:szCs w:val="14"/>
                              </w:rPr>
                            </w:pPr>
                            <w:r w:rsidRPr="00396CFA">
                              <w:rPr>
                                <w:b/>
                                <w:color w:val="80C342"/>
                                <w:sz w:val="14"/>
                                <w:szCs w:val="14"/>
                              </w:rPr>
                              <w:t>Warranty</w:t>
                            </w:r>
                          </w:p>
                        </w:tc>
                        <w:tc>
                          <w:tcPr>
                            <w:tcW w:w="8492" w:type="dxa"/>
                            <w:gridSpan w:val="3"/>
                          </w:tcPr>
                          <w:p w14:paraId="3F31ED8D" w14:textId="77777777" w:rsidR="004B796C" w:rsidRPr="00473EF9" w:rsidRDefault="004B796C" w:rsidP="004B796C">
                            <w:pPr>
                              <w:spacing w:after="0" w:line="240" w:lineRule="auto"/>
                              <w:rPr>
                                <w:sz w:val="12"/>
                                <w:szCs w:val="12"/>
                              </w:rPr>
                            </w:pPr>
                            <w:r w:rsidRPr="00473EF9">
                              <w:rPr>
                                <w:sz w:val="12"/>
                                <w:szCs w:val="12"/>
                              </w:rPr>
                              <w:t>One-year International Travelers Warranty (ITW)</w:t>
                            </w:r>
                          </w:p>
                        </w:tc>
                      </w:tr>
                      <w:tr w:rsidR="004B796C" w:rsidRPr="003B6AB9" w14:paraId="72E4D44E" w14:textId="77777777" w:rsidTr="00B66372">
                        <w:trPr>
                          <w:trHeight w:val="1282"/>
                        </w:trPr>
                        <w:tc>
                          <w:tcPr>
                            <w:tcW w:w="10004" w:type="dxa"/>
                            <w:gridSpan w:val="4"/>
                          </w:tcPr>
                          <w:p w14:paraId="1FAE6610" w14:textId="49A9A94B" w:rsidR="009B4703" w:rsidRPr="007D2E29" w:rsidRDefault="009B4703" w:rsidP="009B4703">
                            <w:pPr>
                              <w:spacing w:after="0" w:line="240" w:lineRule="auto"/>
                              <w:jc w:val="both"/>
                              <w:rPr>
                                <w:sz w:val="8"/>
                                <w:szCs w:val="8"/>
                              </w:rPr>
                            </w:pPr>
                            <w:r w:rsidRPr="007D2E29">
                              <w:rPr>
                                <w:sz w:val="8"/>
                                <w:szCs w:val="8"/>
                              </w:rPr>
                              <w:t>1. Specifications vary depending on model.</w:t>
                            </w:r>
                            <w:r w:rsidRPr="007D2E29">
                              <w:rPr>
                                <w:sz w:val="8"/>
                                <w:szCs w:val="8"/>
                              </w:rPr>
                              <w:tab/>
                            </w:r>
                            <w:r w:rsidRPr="007D2E29">
                              <w:rPr>
                                <w:sz w:val="8"/>
                                <w:szCs w:val="8"/>
                              </w:rPr>
                              <w:tab/>
                            </w:r>
                            <w:r w:rsidRPr="007D2E29">
                              <w:rPr>
                                <w:sz w:val="8"/>
                                <w:szCs w:val="8"/>
                              </w:rPr>
                              <w:tab/>
                            </w:r>
                          </w:p>
                          <w:p w14:paraId="008E3468" w14:textId="0CD08FF2" w:rsidR="009B4703" w:rsidRPr="007D2E29" w:rsidRDefault="009B4703" w:rsidP="009B4703">
                            <w:pPr>
                              <w:spacing w:after="0" w:line="240" w:lineRule="auto"/>
                              <w:jc w:val="both"/>
                              <w:rPr>
                                <w:sz w:val="8"/>
                                <w:szCs w:val="8"/>
                              </w:rPr>
                            </w:pPr>
                            <w:r w:rsidRPr="007D2E29">
                              <w:rPr>
                                <w:sz w:val="8"/>
                                <w:szCs w:val="8"/>
                              </w:rPr>
                              <w:t>2. 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r w:rsidRPr="007D2E29">
                              <w:rPr>
                                <w:sz w:val="8"/>
                                <w:szCs w:val="8"/>
                              </w:rPr>
                              <w:tab/>
                            </w:r>
                            <w:r w:rsidRPr="007D2E29">
                              <w:rPr>
                                <w:sz w:val="8"/>
                                <w:szCs w:val="8"/>
                              </w:rPr>
                              <w:tab/>
                            </w:r>
                            <w:r w:rsidRPr="007D2E29">
                              <w:rPr>
                                <w:sz w:val="8"/>
                                <w:szCs w:val="8"/>
                              </w:rPr>
                              <w:tab/>
                            </w:r>
                          </w:p>
                          <w:p w14:paraId="6A7D1CEC" w14:textId="382EE765" w:rsidR="009B4703" w:rsidRPr="007D2E29" w:rsidRDefault="009B4703" w:rsidP="009B4703">
                            <w:pPr>
                              <w:spacing w:after="0" w:line="240" w:lineRule="auto"/>
                              <w:jc w:val="both"/>
                              <w:rPr>
                                <w:sz w:val="8"/>
                                <w:szCs w:val="8"/>
                              </w:rPr>
                            </w:pPr>
                            <w:r w:rsidRPr="007D2E29">
                              <w:rPr>
                                <w:sz w:val="8"/>
                                <w:szCs w:val="8"/>
                              </w:rPr>
                              <w:t>3. Memory speed may vary, depending on the CPU, chipset or memory fitted.</w:t>
                            </w:r>
                            <w:r w:rsidRPr="007D2E29">
                              <w:rPr>
                                <w:sz w:val="8"/>
                                <w:szCs w:val="8"/>
                              </w:rPr>
                              <w:tab/>
                            </w:r>
                            <w:r w:rsidRPr="007D2E29">
                              <w:rPr>
                                <w:sz w:val="8"/>
                                <w:szCs w:val="8"/>
                              </w:rPr>
                              <w:tab/>
                            </w:r>
                            <w:r w:rsidRPr="007D2E29">
                              <w:rPr>
                                <w:sz w:val="8"/>
                                <w:szCs w:val="8"/>
                              </w:rPr>
                              <w:tab/>
                            </w:r>
                          </w:p>
                          <w:p w14:paraId="5CCB6AD7" w14:textId="7A6FD52B" w:rsidR="009B4703" w:rsidRPr="007D2E29" w:rsidRDefault="009B4703" w:rsidP="009B4703">
                            <w:pPr>
                              <w:spacing w:after="0" w:line="240" w:lineRule="auto"/>
                              <w:jc w:val="both"/>
                              <w:rPr>
                                <w:sz w:val="8"/>
                                <w:szCs w:val="8"/>
                              </w:rPr>
                            </w:pPr>
                            <w:r w:rsidRPr="007D2E29">
                              <w:rPr>
                                <w:sz w:val="8"/>
                                <w:szCs w:val="8"/>
                              </w:rPr>
                              <w:t>4. All brands and product names mentioned herein include trademarks of their respective companies and are used solely to describe or identify the products.</w:t>
                            </w:r>
                            <w:r w:rsidRPr="007D2E29">
                              <w:rPr>
                                <w:sz w:val="8"/>
                                <w:szCs w:val="8"/>
                              </w:rPr>
                              <w:tab/>
                            </w:r>
                            <w:r w:rsidRPr="007D2E29">
                              <w:rPr>
                                <w:sz w:val="8"/>
                                <w:szCs w:val="8"/>
                              </w:rPr>
                              <w:tab/>
                            </w:r>
                            <w:r w:rsidRPr="007D2E29">
                              <w:rPr>
                                <w:sz w:val="8"/>
                                <w:szCs w:val="8"/>
                              </w:rPr>
                              <w:tab/>
                            </w:r>
                          </w:p>
                          <w:p w14:paraId="4B63AB26" w14:textId="2F51DDC4" w:rsidR="009B4703" w:rsidRPr="007D2E29" w:rsidRDefault="009B4703" w:rsidP="009B4703">
                            <w:pPr>
                              <w:spacing w:after="0" w:line="240" w:lineRule="auto"/>
                              <w:jc w:val="both"/>
                              <w:rPr>
                                <w:sz w:val="8"/>
                                <w:szCs w:val="8"/>
                              </w:rPr>
                            </w:pPr>
                            <w:r w:rsidRPr="007D2E29">
                              <w:rPr>
                                <w:sz w:val="8"/>
                                <w:szCs w:val="8"/>
                              </w:rPr>
                              <w:t>5. 1 GB is 1 billion bytes. Actual formatted capacity is less and may vary depending on preloaded materials and operating environment. Acer Recovery Management uses a portion of the stated hard disk capacity as dedicated backup space.</w:t>
                            </w:r>
                            <w:r w:rsidRPr="007D2E29">
                              <w:rPr>
                                <w:sz w:val="8"/>
                                <w:szCs w:val="8"/>
                              </w:rPr>
                              <w:tab/>
                            </w:r>
                          </w:p>
                          <w:p w14:paraId="4E1C2DE6" w14:textId="72B56784" w:rsidR="009B4703" w:rsidRPr="007D2E29" w:rsidRDefault="009B4703" w:rsidP="009B4703">
                            <w:pPr>
                              <w:spacing w:after="0" w:line="240" w:lineRule="auto"/>
                              <w:jc w:val="both"/>
                              <w:rPr>
                                <w:sz w:val="8"/>
                                <w:szCs w:val="8"/>
                              </w:rPr>
                            </w:pPr>
                            <w:r w:rsidRPr="007D2E29">
                              <w:rPr>
                                <w:sz w:val="8"/>
                                <w:szCs w:val="8"/>
                              </w:rPr>
                              <w:t>6. Minor variations in system dimensions are possible due to the manufacturing process.</w:t>
                            </w:r>
                            <w:r w:rsidRPr="007D2E29">
                              <w:rPr>
                                <w:sz w:val="8"/>
                                <w:szCs w:val="8"/>
                              </w:rPr>
                              <w:tab/>
                            </w:r>
                            <w:r w:rsidRPr="007D2E29">
                              <w:rPr>
                                <w:sz w:val="8"/>
                                <w:szCs w:val="8"/>
                              </w:rPr>
                              <w:tab/>
                            </w:r>
                            <w:r w:rsidRPr="007D2E29">
                              <w:rPr>
                                <w:sz w:val="8"/>
                                <w:szCs w:val="8"/>
                              </w:rPr>
                              <w:tab/>
                            </w:r>
                          </w:p>
                          <w:p w14:paraId="2A19B26A" w14:textId="34511F73" w:rsidR="009B4703" w:rsidRPr="007D2E29" w:rsidRDefault="009B4703" w:rsidP="009B4703">
                            <w:pPr>
                              <w:spacing w:after="0" w:line="240" w:lineRule="auto"/>
                              <w:jc w:val="both"/>
                              <w:rPr>
                                <w:sz w:val="8"/>
                                <w:szCs w:val="8"/>
                              </w:rPr>
                            </w:pPr>
                            <w:r w:rsidRPr="007D2E29">
                              <w:rPr>
                                <w:sz w:val="8"/>
                                <w:szCs w:val="8"/>
                              </w:rPr>
                              <w:t>7. Weight may vary depending on product configuration, vendor components, manufacturing variability, and selected options.</w:t>
                            </w:r>
                            <w:r w:rsidRPr="007D2E29">
                              <w:rPr>
                                <w:sz w:val="8"/>
                                <w:szCs w:val="8"/>
                              </w:rPr>
                              <w:tab/>
                            </w:r>
                            <w:r w:rsidRPr="007D2E29">
                              <w:rPr>
                                <w:sz w:val="8"/>
                                <w:szCs w:val="8"/>
                              </w:rPr>
                              <w:tab/>
                            </w:r>
                            <w:r w:rsidRPr="007D2E29">
                              <w:rPr>
                                <w:sz w:val="8"/>
                                <w:szCs w:val="8"/>
                              </w:rPr>
                              <w:tab/>
                            </w:r>
                          </w:p>
                          <w:p w14:paraId="49E59D3A" w14:textId="77777777" w:rsidR="00C37E77" w:rsidRDefault="009B4703" w:rsidP="009B4703">
                            <w:pPr>
                              <w:spacing w:after="0" w:line="240" w:lineRule="auto"/>
                              <w:jc w:val="both"/>
                              <w:rPr>
                                <w:sz w:val="8"/>
                                <w:szCs w:val="8"/>
                              </w:rPr>
                            </w:pPr>
                            <w:r w:rsidRPr="007D2E29">
                              <w:rPr>
                                <w:sz w:val="8"/>
                                <w:szCs w:val="8"/>
                              </w:rPr>
                              <w:t>8. Bundled software may vary depending on hardware configuration, OS and regional availability.</w:t>
                            </w:r>
                          </w:p>
                          <w:p w14:paraId="305F1DAE" w14:textId="77777777" w:rsidR="007D2E29" w:rsidRPr="007D2E29" w:rsidRDefault="007D2E29" w:rsidP="009B4703">
                            <w:pPr>
                              <w:spacing w:after="0" w:line="240" w:lineRule="auto"/>
                              <w:jc w:val="both"/>
                              <w:rPr>
                                <w:sz w:val="8"/>
                                <w:szCs w:val="8"/>
                              </w:rPr>
                            </w:pPr>
                          </w:p>
                          <w:p w14:paraId="0DB77B1E" w14:textId="23F8B89A" w:rsidR="007D2E29" w:rsidRPr="007D2E29" w:rsidRDefault="00C37E77" w:rsidP="007D2E29">
                            <w:pPr>
                              <w:rPr>
                                <w:b/>
                                <w:bCs/>
                                <w:sz w:val="12"/>
                                <w:szCs w:val="12"/>
                              </w:rPr>
                            </w:pPr>
                            <w:r w:rsidRPr="00B47242">
                              <w:rPr>
                                <w:b/>
                                <w:bCs/>
                                <w:sz w:val="12"/>
                                <w:szCs w:val="12"/>
                              </w:rPr>
                              <w:t>No</w:t>
                            </w:r>
                            <w:r w:rsidRPr="00B47242">
                              <w:rPr>
                                <w:rFonts w:hint="eastAsia"/>
                                <w:b/>
                                <w:bCs/>
                                <w:sz w:val="12"/>
                                <w:szCs w:val="12"/>
                              </w:rPr>
                              <w:t>t</w:t>
                            </w:r>
                            <w:r w:rsidRPr="00B47242">
                              <w:rPr>
                                <w:b/>
                                <w:bCs/>
                                <w:sz w:val="12"/>
                                <w:szCs w:val="12"/>
                              </w:rPr>
                              <w:t>e: This specification is based on</w:t>
                            </w:r>
                            <w:r>
                              <w:rPr>
                                <w:b/>
                                <w:bCs/>
                                <w:sz w:val="12"/>
                                <w:szCs w:val="12"/>
                              </w:rPr>
                              <w:t xml:space="preserve"> </w:t>
                            </w:r>
                            <w:r w:rsidR="007D2E29" w:rsidRPr="007D2E29">
                              <w:rPr>
                                <w:b/>
                                <w:bCs/>
                                <w:sz w:val="12"/>
                                <w:szCs w:val="12"/>
                              </w:rPr>
                              <w:t>Aspire A14-I71M Specifications (v1-0-0) (Preview)</w:t>
                            </w:r>
                            <w:r w:rsidR="007D2E29">
                              <w:rPr>
                                <w:b/>
                                <w:bCs/>
                                <w:sz w:val="12"/>
                                <w:szCs w:val="12"/>
                              </w:rPr>
                              <w:t>,</w:t>
                            </w:r>
                            <w:r w:rsidR="007D2E29" w:rsidRPr="007D2E29">
                              <w:rPr>
                                <w:b/>
                                <w:bCs/>
                                <w:sz w:val="12"/>
                                <w:szCs w:val="12"/>
                              </w:rPr>
                              <w:t>Aspire A14-I71MT Specifications (v1-0-0) (Preview)</w:t>
                            </w:r>
                          </w:p>
                          <w:p w14:paraId="08CDA3DF" w14:textId="52FAF860" w:rsidR="00C37E77" w:rsidRPr="00B62AA4" w:rsidRDefault="00C37E77" w:rsidP="00C37E77"/>
                          <w:p w14:paraId="32333E2B" w14:textId="03E38157" w:rsidR="004B796C" w:rsidRPr="009B4703" w:rsidRDefault="009B4703" w:rsidP="009B4703">
                            <w:pPr>
                              <w:spacing w:after="0" w:line="240" w:lineRule="auto"/>
                              <w:jc w:val="both"/>
                              <w:rPr>
                                <w:sz w:val="9"/>
                                <w:szCs w:val="9"/>
                              </w:rPr>
                            </w:pPr>
                            <w:r w:rsidRPr="009B4703">
                              <w:rPr>
                                <w:sz w:val="9"/>
                                <w:szCs w:val="9"/>
                              </w:rPr>
                              <w:tab/>
                            </w:r>
                            <w:r w:rsidRPr="009B4703">
                              <w:rPr>
                                <w:sz w:val="9"/>
                                <w:szCs w:val="9"/>
                              </w:rPr>
                              <w:tab/>
                            </w:r>
                            <w:r w:rsidRPr="009B4703">
                              <w:rPr>
                                <w:sz w:val="9"/>
                                <w:szCs w:val="9"/>
                              </w:rPr>
                              <w:tab/>
                            </w:r>
                          </w:p>
                        </w:tc>
                      </w:tr>
                    </w:tbl>
                    <w:p w14:paraId="4FB1A8A0" w14:textId="45630C81" w:rsidR="00F7455E" w:rsidRPr="00B62AA4" w:rsidRDefault="00F7455E" w:rsidP="00C37E77"/>
                  </w:txbxContent>
                </v:textbox>
                <w10:wrap anchorx="margin"/>
              </v:shape>
            </w:pict>
          </mc:Fallback>
        </mc:AlternateContent>
      </w:r>
      <w:r w:rsidR="00A754E9">
        <w:rPr>
          <w:noProof/>
        </w:rPr>
        <mc:AlternateContent>
          <mc:Choice Requires="wps">
            <w:drawing>
              <wp:anchor distT="0" distB="0" distL="114300" distR="114300" simplePos="0" relativeHeight="251788288" behindDoc="0" locked="0" layoutInCell="1" allowOverlap="1" wp14:anchorId="220932E1" wp14:editId="3337D712">
                <wp:simplePos x="0" y="0"/>
                <wp:positionH relativeFrom="column">
                  <wp:posOffset>4579197</wp:posOffset>
                </wp:positionH>
                <wp:positionV relativeFrom="paragraph">
                  <wp:posOffset>186902</wp:posOffset>
                </wp:positionV>
                <wp:extent cx="331470" cy="256540"/>
                <wp:effectExtent l="0" t="0" r="0" b="0"/>
                <wp:wrapNone/>
                <wp:docPr id="1411106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5CAD211E" w14:textId="02B346A3" w:rsidR="002923EB" w:rsidRPr="008B75DF" w:rsidRDefault="002923EB" w:rsidP="002923EB">
                            <w:pPr>
                              <w:rPr>
                                <w:b/>
                                <w:sz w:val="18"/>
                                <w:szCs w:val="16"/>
                              </w:rPr>
                            </w:pPr>
                            <w:r>
                              <w:rPr>
                                <w:b/>
                                <w:sz w:val="18"/>
                                <w:szCs w:val="16"/>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932E1" id="_x0000_s1037" type="#_x0000_t202" style="position:absolute;margin-left:360.55pt;margin-top:14.7pt;width:26.1pt;height:20.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X/AEAANQ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" filled="f" stroked="f">
                <v:textbox>
                  <w:txbxContent>
                    <w:p w14:paraId="5CAD211E" w14:textId="02B346A3" w:rsidR="002923EB" w:rsidRPr="008B75DF" w:rsidRDefault="002923EB" w:rsidP="002923EB">
                      <w:pPr>
                        <w:rPr>
                          <w:b/>
                          <w:sz w:val="18"/>
                          <w:szCs w:val="16"/>
                        </w:rPr>
                      </w:pPr>
                      <w:r>
                        <w:rPr>
                          <w:b/>
                          <w:sz w:val="18"/>
                          <w:szCs w:val="16"/>
                        </w:rPr>
                        <w:t>15</w:t>
                      </w:r>
                    </w:p>
                  </w:txbxContent>
                </v:textbox>
              </v:shape>
            </w:pict>
          </mc:Fallback>
        </mc:AlternateContent>
      </w:r>
      <w:r w:rsidR="00A754E9">
        <w:rPr>
          <w:noProof/>
        </w:rPr>
        <mc:AlternateContent>
          <mc:Choice Requires="wps">
            <w:drawing>
              <wp:anchor distT="0" distB="0" distL="114300" distR="114300" simplePos="0" relativeHeight="251742208" behindDoc="0" locked="0" layoutInCell="1" allowOverlap="1" wp14:anchorId="5F0E9DD4" wp14:editId="29559FF0">
                <wp:simplePos x="0" y="0"/>
                <wp:positionH relativeFrom="column">
                  <wp:posOffset>4477596</wp:posOffset>
                </wp:positionH>
                <wp:positionV relativeFrom="paragraph">
                  <wp:posOffset>128270</wp:posOffset>
                </wp:positionV>
                <wp:extent cx="331470" cy="25654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40033438" w14:textId="40A0C812" w:rsidR="00D456D4" w:rsidRPr="008B75DF" w:rsidRDefault="00D456D4" w:rsidP="00D456D4">
                            <w:pPr>
                              <w:rPr>
                                <w:b/>
                                <w:sz w:val="18"/>
                                <w:szCs w:val="16"/>
                              </w:rPr>
                            </w:pPr>
                            <w:r>
                              <w:rPr>
                                <w:b/>
                                <w:sz w:val="18"/>
                                <w:szCs w:val="16"/>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E9DD4" id="_x0000_s1038" type="#_x0000_t202" style="position:absolute;margin-left:352.55pt;margin-top:10.1pt;width:26.1pt;height:20.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" filled="f" stroked="f">
                <v:textbox>
                  <w:txbxContent>
                    <w:p w14:paraId="40033438" w14:textId="40A0C812" w:rsidR="00D456D4" w:rsidRPr="008B75DF" w:rsidRDefault="00D456D4" w:rsidP="00D456D4">
                      <w:pPr>
                        <w:rPr>
                          <w:b/>
                          <w:sz w:val="18"/>
                          <w:szCs w:val="16"/>
                        </w:rPr>
                      </w:pPr>
                      <w:r>
                        <w:rPr>
                          <w:b/>
                          <w:sz w:val="18"/>
                          <w:szCs w:val="16"/>
                        </w:rPr>
                        <w:t>14</w:t>
                      </w:r>
                    </w:p>
                  </w:txbxContent>
                </v:textbox>
              </v:shape>
            </w:pict>
          </mc:Fallback>
        </mc:AlternateContent>
      </w:r>
      <w:r w:rsidR="00A754E9">
        <w:rPr>
          <w:noProof/>
        </w:rPr>
        <mc:AlternateContent>
          <mc:Choice Requires="wps">
            <w:drawing>
              <wp:anchor distT="0" distB="0" distL="114300" distR="114300" simplePos="0" relativeHeight="251770880" behindDoc="0" locked="0" layoutInCell="1" allowOverlap="1" wp14:anchorId="0F985371" wp14:editId="6A6914C1">
                <wp:simplePos x="0" y="0"/>
                <wp:positionH relativeFrom="column">
                  <wp:posOffset>4746625</wp:posOffset>
                </wp:positionH>
                <wp:positionV relativeFrom="paragraph">
                  <wp:posOffset>56303</wp:posOffset>
                </wp:positionV>
                <wp:extent cx="0" cy="179705"/>
                <wp:effectExtent l="19050" t="19050" r="38100" b="29845"/>
                <wp:wrapNone/>
                <wp:docPr id="1848953727" name="直線接點 289"/>
                <wp:cNvGraphicFramePr/>
                <a:graphic xmlns:a="http://schemas.openxmlformats.org/drawingml/2006/main">
                  <a:graphicData uri="http://schemas.microsoft.com/office/word/2010/wordprocessingShape">
                    <wps:wsp>
                      <wps:cNvCnPr/>
                      <wps:spPr>
                        <a:xfrm>
                          <a:off x="0" y="0"/>
                          <a:ext cx="0" cy="17970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05503" id="直線接點 289"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75pt,4.45pt" to="373.7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" strokecolor="#83b81a" strokeweight="1pt">
                <v:stroke startarrow="oval" startarrowwidth="narrow" startarrowlength="short" joinstyle="miter"/>
              </v:line>
            </w:pict>
          </mc:Fallback>
        </mc:AlternateContent>
      </w:r>
      <w:r w:rsidR="00A754E9">
        <w:rPr>
          <w:noProof/>
        </w:rPr>
        <mc:AlternateContent>
          <mc:Choice Requires="wps">
            <w:drawing>
              <wp:anchor distT="0" distB="0" distL="114300" distR="114300" simplePos="0" relativeHeight="251650048" behindDoc="0" locked="0" layoutInCell="1" allowOverlap="1" wp14:anchorId="1C60D662" wp14:editId="3520B3D9">
                <wp:simplePos x="0" y="0"/>
                <wp:positionH relativeFrom="column">
                  <wp:posOffset>4385522</wp:posOffset>
                </wp:positionH>
                <wp:positionV relativeFrom="paragraph">
                  <wp:posOffset>59055</wp:posOffset>
                </wp:positionV>
                <wp:extent cx="331470" cy="256540"/>
                <wp:effectExtent l="0" t="0" r="0" b="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0D662" id="_x0000_s1039" type="#_x0000_t202" style="position:absolute;margin-left:345.3pt;margin-top:4.65pt;width:26.1pt;height:20.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" filled="f" stroked="f">
                <v:textbo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v:textbox>
              </v:shape>
            </w:pict>
          </mc:Fallback>
        </mc:AlternateContent>
      </w:r>
      <w:r w:rsidR="00A754E9">
        <w:rPr>
          <w:noProof/>
        </w:rPr>
        <mc:AlternateContent>
          <mc:Choice Requires="wps">
            <w:drawing>
              <wp:anchor distT="0" distB="0" distL="114300" distR="114300" simplePos="0" relativeHeight="251656192" behindDoc="0" locked="0" layoutInCell="1" allowOverlap="1" wp14:anchorId="454B08E2" wp14:editId="7A59CD32">
                <wp:simplePos x="0" y="0"/>
                <wp:positionH relativeFrom="column">
                  <wp:posOffset>4644602</wp:posOffset>
                </wp:positionH>
                <wp:positionV relativeFrom="paragraph">
                  <wp:posOffset>8467</wp:posOffset>
                </wp:positionV>
                <wp:extent cx="0" cy="175260"/>
                <wp:effectExtent l="19050" t="19050" r="38100" b="15240"/>
                <wp:wrapNone/>
                <wp:docPr id="1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5260"/>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2FD8D5" id="_x0000_t32" coordsize="21600,21600" o:spt="32" o:oned="t" path="m,l21600,21600e" filled="f">
                <v:path arrowok="t" fillok="f" o:connecttype="none"/>
                <o:lock v:ext="edit" shapetype="t"/>
              </v:shapetype>
              <v:shape id="AutoShape 92" o:spid="_x0000_s1026" type="#_x0000_t32" style="position:absolute;margin-left:365.7pt;margin-top:.65pt;width:0;height:13.8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" strokecolor="#80c342" strokeweight="1pt">
                <v:stroke startarrowwidth="narrow" startarrowlength="short" endarrow="oval" endarrowwidth="narrow" endarrowlength="short"/>
              </v:shape>
            </w:pict>
          </mc:Fallback>
        </mc:AlternateContent>
      </w:r>
      <w:r w:rsidR="00E76C81" w:rsidRPr="00334D1E">
        <w:rPr>
          <w:noProof/>
        </w:rPr>
        <mc:AlternateContent>
          <mc:Choice Requires="wps">
            <w:drawing>
              <wp:anchor distT="0" distB="0" distL="114300" distR="114300" simplePos="0" relativeHeight="251668480" behindDoc="0" locked="0" layoutInCell="1" allowOverlap="1" wp14:anchorId="2E8F38F3" wp14:editId="74E12FC7">
                <wp:simplePos x="0" y="0"/>
                <wp:positionH relativeFrom="column">
                  <wp:posOffset>908931</wp:posOffset>
                </wp:positionH>
                <wp:positionV relativeFrom="paragraph">
                  <wp:posOffset>174933</wp:posOffset>
                </wp:positionV>
                <wp:extent cx="264795" cy="25654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72D18D" w14:textId="24547C8E" w:rsidR="00334D1E" w:rsidRPr="008B75DF" w:rsidRDefault="00B42388" w:rsidP="00334D1E">
                            <w:pPr>
                              <w:rPr>
                                <w:b/>
                                <w:sz w:val="18"/>
                                <w:szCs w:val="16"/>
                              </w:rPr>
                            </w:pPr>
                            <w:r>
                              <w:rPr>
                                <w:b/>
                                <w:sz w:val="18"/>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F38F3" id="_x0000_s1040" type="#_x0000_t202" style="position:absolute;margin-left:71.55pt;margin-top:13.75pt;width:20.85pt;height:2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wnk/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" filled="f" stroked="f">
                <v:textbox>
                  <w:txbxContent>
                    <w:p w14:paraId="1D72D18D" w14:textId="24547C8E" w:rsidR="00334D1E" w:rsidRPr="008B75DF" w:rsidRDefault="00B42388" w:rsidP="00334D1E">
                      <w:pPr>
                        <w:rPr>
                          <w:b/>
                          <w:sz w:val="18"/>
                          <w:szCs w:val="16"/>
                        </w:rPr>
                      </w:pPr>
                      <w:r>
                        <w:rPr>
                          <w:b/>
                          <w:sz w:val="18"/>
                          <w:szCs w:val="16"/>
                        </w:rPr>
                        <w:t>7</w:t>
                      </w:r>
                    </w:p>
                  </w:txbxContent>
                </v:textbox>
              </v:shape>
            </w:pict>
          </mc:Fallback>
        </mc:AlternateContent>
      </w:r>
      <w:r w:rsidR="00E76C81">
        <w:rPr>
          <w:noProof/>
        </w:rPr>
        <mc:AlternateContent>
          <mc:Choice Requires="wps">
            <w:drawing>
              <wp:anchor distT="0" distB="0" distL="114300" distR="114300" simplePos="0" relativeHeight="251646976" behindDoc="0" locked="0" layoutInCell="1" allowOverlap="1" wp14:anchorId="397DAAE2" wp14:editId="33E28074">
                <wp:simplePos x="0" y="0"/>
                <wp:positionH relativeFrom="margin">
                  <wp:posOffset>1062322</wp:posOffset>
                </wp:positionH>
                <wp:positionV relativeFrom="paragraph">
                  <wp:posOffset>238345</wp:posOffset>
                </wp:positionV>
                <wp:extent cx="295312" cy="256540"/>
                <wp:effectExtent l="0" t="0" r="0" b="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312" cy="256540"/>
                        </a:xfrm>
                        <a:prstGeom prst="rect">
                          <a:avLst/>
                        </a:prstGeom>
                        <a:noFill/>
                        <a:ln w="9525">
                          <a:noFill/>
                          <a:miter lim="800000"/>
                          <a:headEnd/>
                          <a:tailEnd/>
                        </a:ln>
                      </wps:spPr>
                      <wps:txbx>
                        <w:txbxContent>
                          <w:p w14:paraId="79F6E4EF" w14:textId="5528672C" w:rsidR="008B75DF" w:rsidRPr="008B75DF" w:rsidRDefault="00B42388" w:rsidP="008B75DF">
                            <w:pPr>
                              <w:rPr>
                                <w:b/>
                                <w:sz w:val="18"/>
                                <w:szCs w:val="16"/>
                              </w:rPr>
                            </w:pPr>
                            <w:r>
                              <w:rPr>
                                <w:rFonts w:hint="eastAsia"/>
                                <w:b/>
                                <w:sz w:val="18"/>
                                <w:szCs w:val="16"/>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DAAE2" id="_x0000_s1041" type="#_x0000_t202" style="position:absolute;margin-left:83.65pt;margin-top:18.75pt;width:23.25pt;height:20.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" filled="f" stroked="f">
                <v:textbox>
                  <w:txbxContent>
                    <w:p w14:paraId="79F6E4EF" w14:textId="5528672C" w:rsidR="008B75DF" w:rsidRPr="008B75DF" w:rsidRDefault="00B42388" w:rsidP="008B75DF">
                      <w:pPr>
                        <w:rPr>
                          <w:b/>
                          <w:sz w:val="18"/>
                          <w:szCs w:val="16"/>
                        </w:rPr>
                      </w:pPr>
                      <w:r>
                        <w:rPr>
                          <w:rFonts w:hint="eastAsia"/>
                          <w:b/>
                          <w:sz w:val="18"/>
                          <w:szCs w:val="16"/>
                        </w:rPr>
                        <w:t>9</w:t>
                      </w:r>
                    </w:p>
                  </w:txbxContent>
                </v:textbox>
                <w10:wrap anchorx="margin"/>
              </v:shape>
            </w:pict>
          </mc:Fallback>
        </mc:AlternateContent>
      </w:r>
      <w:r w:rsidR="00E76C81" w:rsidRPr="00334D1E">
        <w:rPr>
          <w:noProof/>
        </w:rPr>
        <mc:AlternateContent>
          <mc:Choice Requires="wps">
            <w:drawing>
              <wp:anchor distT="0" distB="0" distL="114300" distR="114300" simplePos="0" relativeHeight="251669504" behindDoc="0" locked="0" layoutInCell="1" allowOverlap="1" wp14:anchorId="272FEA60" wp14:editId="6207C082">
                <wp:simplePos x="0" y="0"/>
                <wp:positionH relativeFrom="margin">
                  <wp:posOffset>991514</wp:posOffset>
                </wp:positionH>
                <wp:positionV relativeFrom="paragraph">
                  <wp:posOffset>217838</wp:posOffset>
                </wp:positionV>
                <wp:extent cx="264795" cy="25654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E47E2F2" w14:textId="6F8A1471" w:rsidR="00334D1E" w:rsidRPr="008B75DF" w:rsidRDefault="00B42388" w:rsidP="00334D1E">
                            <w:pPr>
                              <w:rPr>
                                <w:b/>
                                <w:sz w:val="18"/>
                                <w:szCs w:val="16"/>
                              </w:rPr>
                            </w:pPr>
                            <w:r>
                              <w:rPr>
                                <w:b/>
                                <w:sz w:val="18"/>
                                <w:szCs w:val="1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FEA60" id="_x0000_s1042" type="#_x0000_t202" style="position:absolute;margin-left:78.05pt;margin-top:17.15pt;width:20.85pt;height:2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qXT/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" filled="f" stroked="f">
                <v:textbox>
                  <w:txbxContent>
                    <w:p w14:paraId="5E47E2F2" w14:textId="6F8A1471" w:rsidR="00334D1E" w:rsidRPr="008B75DF" w:rsidRDefault="00B42388" w:rsidP="00334D1E">
                      <w:pPr>
                        <w:rPr>
                          <w:b/>
                          <w:sz w:val="18"/>
                          <w:szCs w:val="16"/>
                        </w:rPr>
                      </w:pPr>
                      <w:r>
                        <w:rPr>
                          <w:b/>
                          <w:sz w:val="18"/>
                          <w:szCs w:val="16"/>
                        </w:rPr>
                        <w:t>8</w:t>
                      </w:r>
                    </w:p>
                  </w:txbxContent>
                </v:textbox>
                <w10:wrap anchorx="margin"/>
              </v:shape>
            </w:pict>
          </mc:Fallback>
        </mc:AlternateContent>
      </w:r>
      <w:r w:rsidR="00E76C81">
        <w:rPr>
          <w:noProof/>
        </w:rPr>
        <mc:AlternateContent>
          <mc:Choice Requires="wps">
            <w:drawing>
              <wp:anchor distT="0" distB="0" distL="114300" distR="114300" simplePos="0" relativeHeight="251643904" behindDoc="0" locked="0" layoutInCell="1" allowOverlap="1" wp14:anchorId="4607794E" wp14:editId="1CCFF8F6">
                <wp:simplePos x="0" y="0"/>
                <wp:positionH relativeFrom="column">
                  <wp:posOffset>826975</wp:posOffset>
                </wp:positionH>
                <wp:positionV relativeFrom="paragraph">
                  <wp:posOffset>169478</wp:posOffset>
                </wp:positionV>
                <wp:extent cx="264795" cy="256540"/>
                <wp:effectExtent l="0" t="0" r="0" b="0"/>
                <wp:wrapNone/>
                <wp:docPr id="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63BEC0" w14:textId="0CB523C8" w:rsidR="008B75DF" w:rsidRPr="008B75DF" w:rsidRDefault="00B42388" w:rsidP="008B75DF">
                            <w:pPr>
                              <w:rPr>
                                <w:b/>
                                <w:sz w:val="18"/>
                                <w:szCs w:val="16"/>
                              </w:rPr>
                            </w:pPr>
                            <w:r>
                              <w:rPr>
                                <w:b/>
                                <w:sz w:val="18"/>
                                <w:szCs w:val="1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7794E" id="_x0000_s1043" type="#_x0000_t202" style="position:absolute;margin-left:65.1pt;margin-top:13.35pt;width:20.85pt;height:20.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" filled="f" stroked="f">
                <v:textbox>
                  <w:txbxContent>
                    <w:p w14:paraId="1D63BEC0" w14:textId="0CB523C8" w:rsidR="008B75DF" w:rsidRPr="008B75DF" w:rsidRDefault="00B42388" w:rsidP="008B75DF">
                      <w:pPr>
                        <w:rPr>
                          <w:b/>
                          <w:sz w:val="18"/>
                          <w:szCs w:val="16"/>
                        </w:rPr>
                      </w:pPr>
                      <w:r>
                        <w:rPr>
                          <w:b/>
                          <w:sz w:val="18"/>
                          <w:szCs w:val="16"/>
                        </w:rPr>
                        <w:t>6</w:t>
                      </w:r>
                    </w:p>
                  </w:txbxContent>
                </v:textbox>
              </v:shape>
            </w:pict>
          </mc:Fallback>
        </mc:AlternateContent>
      </w:r>
      <w:r w:rsidR="00E76C81">
        <w:rPr>
          <w:noProof/>
        </w:rPr>
        <mc:AlternateContent>
          <mc:Choice Requires="wps">
            <w:drawing>
              <wp:anchor distT="0" distB="0" distL="114300" distR="114300" simplePos="0" relativeHeight="251786240" behindDoc="0" locked="0" layoutInCell="1" allowOverlap="1" wp14:anchorId="7D640383" wp14:editId="33D47319">
                <wp:simplePos x="0" y="0"/>
                <wp:positionH relativeFrom="column">
                  <wp:posOffset>1044575</wp:posOffset>
                </wp:positionH>
                <wp:positionV relativeFrom="paragraph">
                  <wp:posOffset>85090</wp:posOffset>
                </wp:positionV>
                <wp:extent cx="0" cy="154305"/>
                <wp:effectExtent l="19050" t="19050" r="38100" b="17145"/>
                <wp:wrapNone/>
                <wp:docPr id="873793582"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B60A29" id="AutoShape 92" o:spid="_x0000_s1026" type="#_x0000_t32" style="position:absolute;margin-left:82.25pt;margin-top:6.7pt;width:0;height:12.1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" strokecolor="#80c342" strokeweight="1pt">
                <v:stroke startarrowwidth="narrow" startarrowlength="short" endarrow="oval" endarrowwidth="narrow" endarrowlength="short"/>
              </v:shape>
            </w:pict>
          </mc:Fallback>
        </mc:AlternateContent>
      </w:r>
      <w:r w:rsidR="00E76C81">
        <w:rPr>
          <w:noProof/>
        </w:rPr>
        <mc:AlternateContent>
          <mc:Choice Requires="wps">
            <w:drawing>
              <wp:anchor distT="0" distB="0" distL="114300" distR="114300" simplePos="0" relativeHeight="251674624" behindDoc="0" locked="0" layoutInCell="1" allowOverlap="1" wp14:anchorId="431C171E" wp14:editId="454CF15E">
                <wp:simplePos x="0" y="0"/>
                <wp:positionH relativeFrom="column">
                  <wp:posOffset>963930</wp:posOffset>
                </wp:positionH>
                <wp:positionV relativeFrom="paragraph">
                  <wp:posOffset>73660</wp:posOffset>
                </wp:positionV>
                <wp:extent cx="0" cy="154305"/>
                <wp:effectExtent l="19050" t="19050" r="38100" b="17145"/>
                <wp:wrapNone/>
                <wp:docPr id="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BDABA6" id="AutoShape 92" o:spid="_x0000_s1026" type="#_x0000_t32" style="position:absolute;margin-left:75.9pt;margin-top:5.8pt;width:0;height:12.1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" strokecolor="#80c342" strokeweight="1pt">
                <v:stroke startarrowwidth="narrow" startarrowlength="short" endarrow="oval" endarrowwidth="narrow" endarrowlength="short"/>
              </v:shape>
            </w:pict>
          </mc:Fallback>
        </mc:AlternateContent>
      </w:r>
      <w:r w:rsidR="00E76C81">
        <w:rPr>
          <w:noProof/>
        </w:rPr>
        <mc:AlternateContent>
          <mc:Choice Requires="wps">
            <w:drawing>
              <wp:anchor distT="0" distB="0" distL="114300" distR="114300" simplePos="0" relativeHeight="251803648" behindDoc="0" locked="0" layoutInCell="1" allowOverlap="1" wp14:anchorId="4F1469D2" wp14:editId="0D8869BB">
                <wp:simplePos x="0" y="0"/>
                <wp:positionH relativeFrom="column">
                  <wp:posOffset>1112520</wp:posOffset>
                </wp:positionH>
                <wp:positionV relativeFrom="paragraph">
                  <wp:posOffset>113030</wp:posOffset>
                </wp:positionV>
                <wp:extent cx="0" cy="154305"/>
                <wp:effectExtent l="19050" t="19050" r="38100" b="17145"/>
                <wp:wrapNone/>
                <wp:docPr id="510239405"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4D9609" id="AutoShape 92" o:spid="_x0000_s1026" type="#_x0000_t32" style="position:absolute;margin-left:87.6pt;margin-top:8.9pt;width:0;height:12.1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10;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76C81">
        <w:rPr>
          <w:noProof/>
        </w:rPr>
        <mc:AlternateContent>
          <mc:Choice Requires="wps">
            <w:drawing>
              <wp:anchor distT="0" distB="0" distL="114300" distR="114300" simplePos="0" relativeHeight="251801600" behindDoc="0" locked="0" layoutInCell="1" allowOverlap="1" wp14:anchorId="221A765E" wp14:editId="4B298177">
                <wp:simplePos x="0" y="0"/>
                <wp:positionH relativeFrom="column">
                  <wp:posOffset>1181156</wp:posOffset>
                </wp:positionH>
                <wp:positionV relativeFrom="paragraph">
                  <wp:posOffset>131911</wp:posOffset>
                </wp:positionV>
                <wp:extent cx="0" cy="154305"/>
                <wp:effectExtent l="19050" t="19050" r="38100" b="17145"/>
                <wp:wrapNone/>
                <wp:docPr id="105463232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B259D3" id="AutoShape 92" o:spid="_x0000_s1026" type="#_x0000_t32" style="position:absolute;margin-left:93pt;margin-top:10.4pt;width:0;height:12.1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3B3BCB">
        <w:rPr>
          <w:noProof/>
        </w:rPr>
        <mc:AlternateContent>
          <mc:Choice Requires="wps">
            <w:drawing>
              <wp:anchor distT="0" distB="0" distL="114300" distR="114300" simplePos="0" relativeHeight="251662336" behindDoc="0" locked="0" layoutInCell="1" allowOverlap="1" wp14:anchorId="29109B97" wp14:editId="2BFF2138">
                <wp:simplePos x="0" y="0"/>
                <wp:positionH relativeFrom="column">
                  <wp:posOffset>2303865</wp:posOffset>
                </wp:positionH>
                <wp:positionV relativeFrom="paragraph">
                  <wp:posOffset>74185</wp:posOffset>
                </wp:positionV>
                <wp:extent cx="0" cy="277495"/>
                <wp:effectExtent l="19050" t="19050" r="38100" b="27305"/>
                <wp:wrapNone/>
                <wp:docPr id="17"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straightConnector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DE41B" id="AutoShape 97" o:spid="_x0000_s1026" type="#_x0000_t32" style="position:absolute;margin-left:181.4pt;margin-top:5.85pt;width:0;height:2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" strokecolor="#80c342" strokeweight="1pt">
                <v:stroke startarrow="oval" startarrowwidth="narrow" startarrowlength="short" endarrowwidth="narrow" endarrowlength="short"/>
              </v:shape>
            </w:pict>
          </mc:Fallback>
        </mc:AlternateContent>
      </w:r>
      <w:r w:rsidR="003B3BCB">
        <w:rPr>
          <w:noProof/>
        </w:rPr>
        <mc:AlternateContent>
          <mc:Choice Requires="wps">
            <w:drawing>
              <wp:anchor distT="0" distB="0" distL="114300" distR="114300" simplePos="0" relativeHeight="251651072" behindDoc="0" locked="0" layoutInCell="1" allowOverlap="1" wp14:anchorId="6585F636" wp14:editId="2D558932">
                <wp:simplePos x="0" y="0"/>
                <wp:positionH relativeFrom="margin">
                  <wp:posOffset>2144773</wp:posOffset>
                </wp:positionH>
                <wp:positionV relativeFrom="paragraph">
                  <wp:posOffset>316487</wp:posOffset>
                </wp:positionV>
                <wp:extent cx="321310" cy="25654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56540"/>
                        </a:xfrm>
                        <a:prstGeom prst="rect">
                          <a:avLst/>
                        </a:prstGeom>
                        <a:noFill/>
                        <a:ln w="9525">
                          <a:noFill/>
                          <a:miter lim="800000"/>
                          <a:headEnd/>
                          <a:tailEnd/>
                        </a:ln>
                      </wps:spPr>
                      <wps:txbx>
                        <w:txbxContent>
                          <w:p w14:paraId="61F49340" w14:textId="099B452D" w:rsidR="007C5443" w:rsidRPr="008B75DF" w:rsidRDefault="00B42388" w:rsidP="007C5443">
                            <w:pPr>
                              <w:rPr>
                                <w:b/>
                                <w:sz w:val="18"/>
                                <w:szCs w:val="16"/>
                              </w:rPr>
                            </w:pPr>
                            <w:r>
                              <w:rPr>
                                <w:b/>
                                <w:sz w:val="18"/>
                                <w:szCs w:val="16"/>
                              </w:rPr>
                              <w:t>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5F636" id="_x0000_s1044" type="#_x0000_t202" style="position:absolute;margin-left:168.9pt;margin-top:24.9pt;width:25.3pt;height:20.2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" filled="f" stroked="f">
                <v:textbox>
                  <w:txbxContent>
                    <w:p w14:paraId="61F49340" w14:textId="099B452D" w:rsidR="007C5443" w:rsidRPr="008B75DF" w:rsidRDefault="00B42388" w:rsidP="007C5443">
                      <w:pPr>
                        <w:rPr>
                          <w:b/>
                          <w:sz w:val="18"/>
                          <w:szCs w:val="16"/>
                        </w:rPr>
                      </w:pPr>
                      <w:r>
                        <w:rPr>
                          <w:b/>
                          <w:sz w:val="18"/>
                          <w:szCs w:val="16"/>
                        </w:rPr>
                        <w:t>101</w:t>
                      </w:r>
                    </w:p>
                  </w:txbxContent>
                </v:textbox>
                <w10:wrap anchorx="margin"/>
              </v:shape>
            </w:pict>
          </mc:Fallback>
        </mc:AlternateContent>
      </w:r>
    </w:p>
    <w:sectPr w:rsidR="00002E12" w:rsidRPr="008269FB" w:rsidSect="00A52FC4">
      <w:footerReference w:type="default" r:id="rId16"/>
      <w:pgSz w:w="11907" w:h="16840" w:code="9"/>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59C45" w14:textId="77777777" w:rsidR="00B77651" w:rsidRDefault="00B77651" w:rsidP="00F019D5">
      <w:pPr>
        <w:spacing w:after="0" w:line="240" w:lineRule="auto"/>
      </w:pPr>
      <w:r>
        <w:separator/>
      </w:r>
    </w:p>
  </w:endnote>
  <w:endnote w:type="continuationSeparator" w:id="0">
    <w:p w14:paraId="44D0E689" w14:textId="77777777" w:rsidR="00B77651" w:rsidRDefault="00B77651" w:rsidP="00F0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Frutiger Roman">
    <w:altName w:val="Courier New"/>
    <w:panose1 w:val="00000000000000000000"/>
    <w:charset w:val="00"/>
    <w:family w:val="modern"/>
    <w:notTrueType/>
    <w:pitch w:val="variable"/>
    <w:sig w:usb0="00000007" w:usb1="00000000" w:usb2="00000000" w:usb3="00000000" w:csb0="00000003" w:csb1="00000000"/>
  </w:font>
  <w:font w:name="Veto Com">
    <w:altName w:val="Times New Roman"/>
    <w:charset w:val="00"/>
    <w:family w:val="auto"/>
    <w:pitch w:val="variable"/>
    <w:sig w:usb0="800000AF" w:usb1="5000204A" w:usb2="00000000" w:usb3="00000000" w:csb0="0000009B"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3AA6" w14:textId="228361F6" w:rsidR="00F019D5" w:rsidRPr="00F019D5" w:rsidRDefault="00AB2B59" w:rsidP="00F019D5">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rPr>
        <w:rFonts w:cs="Helv"/>
        <w:sz w:val="10"/>
        <w:szCs w:val="10"/>
      </w:rPr>
    </w:pPr>
    <w:r>
      <w:rPr>
        <w:noProof/>
      </w:rPr>
      <mc:AlternateContent>
        <mc:Choice Requires="wps">
          <w:drawing>
            <wp:anchor distT="0" distB="0" distL="114300" distR="114300" simplePos="0" relativeHeight="251660288" behindDoc="0" locked="0" layoutInCell="1" allowOverlap="1" wp14:anchorId="4405EF6B" wp14:editId="57CD6563">
              <wp:simplePos x="0" y="0"/>
              <wp:positionH relativeFrom="margin">
                <wp:posOffset>-89980</wp:posOffset>
              </wp:positionH>
              <wp:positionV relativeFrom="paragraph">
                <wp:posOffset>117879</wp:posOffset>
              </wp:positionV>
              <wp:extent cx="6418907" cy="565695"/>
              <wp:effectExtent l="0" t="0" r="0" b="63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8907" cy="565695"/>
                      </a:xfrm>
                      <a:prstGeom prst="rect">
                        <a:avLst/>
                      </a:prstGeom>
                      <a:noFill/>
                      <a:ln w="9525">
                        <a:noFill/>
                        <a:miter lim="800000"/>
                        <a:headEnd/>
                        <a:tailEnd/>
                      </a:ln>
                    </wps:spPr>
                    <wps:txb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05EF6B" id="_x0000_t202" coordsize="21600,21600" o:spt="202" path="m,l,21600r21600,l21600,xe">
              <v:stroke joinstyle="miter"/>
              <v:path gradientshapeok="t" o:connecttype="rect"/>
            </v:shapetype>
            <v:shape id="_x0000_s1045" type="#_x0000_t202" style="position:absolute;margin-left:-7.1pt;margin-top:9.3pt;width:505.45pt;height:44.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" filled="f" stroked="f">
              <v:textbo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49EA1C8D" wp14:editId="3EC342C4">
              <wp:simplePos x="0" y="0"/>
              <wp:positionH relativeFrom="margin">
                <wp:posOffset>-106936</wp:posOffset>
              </wp:positionH>
              <wp:positionV relativeFrom="paragraph">
                <wp:posOffset>-446025</wp:posOffset>
              </wp:positionV>
              <wp:extent cx="6508750" cy="492826"/>
              <wp:effectExtent l="0" t="0" r="0" b="25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492826"/>
                      </a:xfrm>
                      <a:prstGeom prst="rect">
                        <a:avLst/>
                      </a:prstGeom>
                      <a:noFill/>
                      <a:ln w="9525">
                        <a:noFill/>
                        <a:miter lim="800000"/>
                        <a:headEnd/>
                        <a:tailEnd/>
                      </a:ln>
                    </wps:spPr>
                    <wps:txbx>
                      <w:txbxContent>
                        <w:p w14:paraId="316E87A2" w14:textId="77777777" w:rsidR="00AB2B59" w:rsidRPr="00AB2B59" w:rsidRDefault="00AB2B59" w:rsidP="00AB2B59">
                          <w:pPr>
                            <w:spacing w:after="0" w:line="240" w:lineRule="auto"/>
                            <w:rPr>
                              <w:sz w:val="7"/>
                              <w:szCs w:val="9"/>
                            </w:rPr>
                          </w:pPr>
                          <w:r w:rsidRPr="00AB2B59">
                            <w:rPr>
                              <w:sz w:val="7"/>
                              <w:szCs w:val="9"/>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B2B59" w:rsidRDefault="00AB2B59" w:rsidP="00AB2B59">
                          <w:pPr>
                            <w:spacing w:after="0" w:line="240" w:lineRule="auto"/>
                            <w:rPr>
                              <w:sz w:val="7"/>
                              <w:szCs w:val="9"/>
                            </w:rPr>
                          </w:pPr>
                          <w:r w:rsidRPr="00AB2B59">
                            <w:rPr>
                              <w:sz w:val="7"/>
                              <w:szCs w:val="9"/>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B2B59" w:rsidRDefault="00AB2B59" w:rsidP="00AB2B59">
                          <w:pPr>
                            <w:spacing w:after="0" w:line="240" w:lineRule="auto"/>
                            <w:rPr>
                              <w:sz w:val="7"/>
                              <w:szCs w:val="9"/>
                            </w:rPr>
                          </w:pPr>
                          <w:r w:rsidRPr="00AB2B59">
                            <w:rPr>
                              <w:rFonts w:hint="eastAsia"/>
                              <w:sz w:val="7"/>
                              <w:szCs w:val="9"/>
                            </w:rPr>
                            <w:t>©</w:t>
                          </w:r>
                          <w:r w:rsidRPr="00AB2B59">
                            <w:rPr>
                              <w:sz w:val="7"/>
                              <w:szCs w:val="9"/>
                            </w:rPr>
                            <w:t xml:space="preserve"> 2025. All rights reserved.</w:t>
                          </w:r>
                        </w:p>
                        <w:p w14:paraId="27B00F0D" w14:textId="77777777" w:rsidR="00AB2B59" w:rsidRPr="00AB2B59" w:rsidRDefault="00AB2B59" w:rsidP="00AB2B59">
                          <w:pPr>
                            <w:spacing w:after="0" w:line="240" w:lineRule="auto"/>
                            <w:rPr>
                              <w:sz w:val="7"/>
                              <w:szCs w:val="9"/>
                            </w:rPr>
                          </w:pPr>
                          <w:r w:rsidRPr="00AB2B59">
                            <w:rPr>
                              <w:sz w:val="7"/>
                              <w:szCs w:val="9"/>
                            </w:rPr>
                            <w:t>Microsoft and Windows are registered trademarks of Microsoft Corporation.</w:t>
                          </w:r>
                        </w:p>
                        <w:p w14:paraId="4A4ACD7F" w14:textId="283E2437" w:rsidR="00F019D5" w:rsidRPr="00AA02AC" w:rsidRDefault="00AB2B59" w:rsidP="00AB2B59">
                          <w:pPr>
                            <w:spacing w:after="0" w:line="240" w:lineRule="auto"/>
                            <w:rPr>
                              <w:sz w:val="7"/>
                              <w:szCs w:val="9"/>
                            </w:rPr>
                          </w:pPr>
                          <w:r w:rsidRPr="00AB2B59">
                            <w:rPr>
                              <w:sz w:val="7"/>
                              <w:szCs w:val="9"/>
                            </w:rPr>
                            <w:t xml:space="preserve">3D </w:t>
                          </w:r>
                          <w:proofErr w:type="spellStart"/>
                          <w:r w:rsidRPr="00AB2B59">
                            <w:rPr>
                              <w:sz w:val="7"/>
                              <w:szCs w:val="9"/>
                            </w:rPr>
                            <w:t>XPoint</w:t>
                          </w:r>
                          <w:proofErr w:type="spellEnd"/>
                          <w:r w:rsidRPr="00AB2B59">
                            <w:rPr>
                              <w:sz w:val="7"/>
                              <w:szCs w:val="9"/>
                            </w:rPr>
                            <w:t xml:space="preserve">, </w:t>
                          </w:r>
                          <w:proofErr w:type="spellStart"/>
                          <w:r w:rsidRPr="00AB2B59">
                            <w:rPr>
                              <w:sz w:val="7"/>
                              <w:szCs w:val="9"/>
                            </w:rPr>
                            <w:t>Agilex</w:t>
                          </w:r>
                          <w:proofErr w:type="spellEnd"/>
                          <w:r w:rsidRPr="00AB2B59">
                            <w:rPr>
                              <w:sz w:val="7"/>
                              <w:szCs w:val="9"/>
                            </w:rPr>
                            <w:t xml:space="preserve">, Altera, Arc, Arria, Avalon, </w:t>
                          </w:r>
                          <w:proofErr w:type="spellStart"/>
                          <w:r w:rsidRPr="00AB2B59">
                            <w:rPr>
                              <w:sz w:val="7"/>
                              <w:szCs w:val="9"/>
                            </w:rPr>
                            <w:t>Axxia</w:t>
                          </w:r>
                          <w:proofErr w:type="spellEnd"/>
                          <w:r w:rsidRPr="00AB2B59">
                            <w:rPr>
                              <w:sz w:val="7"/>
                              <w:szCs w:val="9"/>
                            </w:rPr>
                            <w:t xml:space="preserve">, Barefoot Networks, the Barefoot logo, the Footsie logo, Celeron, Cyclone, </w:t>
                          </w:r>
                          <w:proofErr w:type="spellStart"/>
                          <w:r w:rsidRPr="00AB2B59">
                            <w:rPr>
                              <w:sz w:val="7"/>
                              <w:szCs w:val="9"/>
                            </w:rPr>
                            <w:t>Docea</w:t>
                          </w:r>
                          <w:proofErr w:type="spellEnd"/>
                          <w:r w:rsidRPr="00AB2B59">
                            <w:rPr>
                              <w:sz w:val="7"/>
                              <w:szCs w:val="9"/>
                            </w:rPr>
                            <w:t xml:space="preserve">, DoubleShot, </w:t>
                          </w:r>
                          <w:proofErr w:type="spellStart"/>
                          <w:r w:rsidRPr="00AB2B59">
                            <w:rPr>
                              <w:sz w:val="7"/>
                              <w:szCs w:val="9"/>
                            </w:rPr>
                            <w:t>eASIC</w:t>
                          </w:r>
                          <w:proofErr w:type="spellEnd"/>
                          <w:r w:rsidRPr="00AB2B59">
                            <w:rPr>
                              <w:sz w:val="7"/>
                              <w:szCs w:val="9"/>
                            </w:rPr>
                            <w:t xml:space="preserve">, </w:t>
                          </w:r>
                          <w:proofErr w:type="spellStart"/>
                          <w:r w:rsidRPr="00AB2B59">
                            <w:rPr>
                              <w:sz w:val="7"/>
                              <w:szCs w:val="9"/>
                            </w:rPr>
                            <w:t>easicopy</w:t>
                          </w:r>
                          <w:proofErr w:type="spellEnd"/>
                          <w:r w:rsidRPr="00AB2B59">
                            <w:rPr>
                              <w:sz w:val="7"/>
                              <w:szCs w:val="9"/>
                            </w:rPr>
                            <w:t xml:space="preserve">, </w:t>
                          </w:r>
                          <w:proofErr w:type="spellStart"/>
                          <w:r w:rsidRPr="00AB2B59">
                            <w:rPr>
                              <w:sz w:val="7"/>
                              <w:szCs w:val="9"/>
                            </w:rPr>
                            <w:t>FlexRAN</w:t>
                          </w:r>
                          <w:proofErr w:type="spellEnd"/>
                          <w:r w:rsidRPr="00AB2B59">
                            <w:rPr>
                              <w:sz w:val="7"/>
                              <w:szCs w:val="9"/>
                            </w:rPr>
                            <w:t xml:space="preserve">, Gaudi, Granulate, Hyperflex, Intel, the Intel logo, Intel </w:t>
                          </w:r>
                          <w:proofErr w:type="spellStart"/>
                          <w:r w:rsidRPr="00AB2B59">
                            <w:rPr>
                              <w:sz w:val="7"/>
                              <w:szCs w:val="9"/>
                            </w:rPr>
                            <w:t>Adaptix</w:t>
                          </w:r>
                          <w:proofErr w:type="spellEnd"/>
                          <w:r w:rsidRPr="00AB2B59">
                            <w:rPr>
                              <w:sz w:val="7"/>
                              <w:szCs w:val="9"/>
                            </w:rPr>
                            <w:t xml:space="preserve">, Intel </w:t>
                          </w:r>
                          <w:proofErr w:type="spellStart"/>
                          <w:r w:rsidRPr="00AB2B59">
                            <w:rPr>
                              <w:sz w:val="7"/>
                              <w:szCs w:val="9"/>
                            </w:rPr>
                            <w:t>Agilex</w:t>
                          </w:r>
                          <w:proofErr w:type="spellEnd"/>
                          <w:r w:rsidRPr="00AB2B59">
                            <w:rPr>
                              <w:sz w:val="7"/>
                              <w:szCs w:val="9"/>
                            </w:rPr>
                            <w:t xml:space="preserve">, Intel Atom, Intel </w:t>
                          </w:r>
                          <w:proofErr w:type="spellStart"/>
                          <w:r w:rsidRPr="00AB2B59">
                            <w:rPr>
                              <w:sz w:val="7"/>
                              <w:szCs w:val="9"/>
                            </w:rPr>
                            <w:t>CoFluent</w:t>
                          </w:r>
                          <w:proofErr w:type="spellEnd"/>
                          <w:r w:rsidRPr="00AB2B59">
                            <w:rPr>
                              <w:sz w:val="7"/>
                              <w:szCs w:val="9"/>
                            </w:rPr>
                            <w:t xml:space="preserve">, Intel Core, Intel Evo, Intel Geti, Intel Inside, the Intel Inside logo, Intel Optane, Intel RealSense, Intel </w:t>
                          </w:r>
                          <w:proofErr w:type="spellStart"/>
                          <w:r w:rsidRPr="00AB2B59">
                            <w:rPr>
                              <w:sz w:val="7"/>
                              <w:szCs w:val="9"/>
                            </w:rPr>
                            <w:t>SpeedStep</w:t>
                          </w:r>
                          <w:proofErr w:type="spellEnd"/>
                          <w:r w:rsidRPr="00AB2B59">
                            <w:rPr>
                              <w:sz w:val="7"/>
                              <w:szCs w:val="9"/>
                            </w:rPr>
                            <w:t xml:space="preserve">, Intel Tiber, Intel Unison, Intel vPro, Iris, Killer, </w:t>
                          </w:r>
                          <w:proofErr w:type="spellStart"/>
                          <w:r w:rsidRPr="00AB2B59">
                            <w:rPr>
                              <w:sz w:val="7"/>
                              <w:szCs w:val="9"/>
                            </w:rPr>
                            <w:t>Linutronix</w:t>
                          </w:r>
                          <w:proofErr w:type="spellEnd"/>
                          <w:r w:rsidRPr="00AB2B59">
                            <w:rPr>
                              <w:sz w:val="7"/>
                              <w:szCs w:val="9"/>
                            </w:rPr>
                            <w:t xml:space="preserve">, MAX, </w:t>
                          </w:r>
                          <w:proofErr w:type="spellStart"/>
                          <w:r w:rsidRPr="00AB2B59">
                            <w:rPr>
                              <w:sz w:val="7"/>
                              <w:szCs w:val="9"/>
                            </w:rPr>
                            <w:t>Movidius</w:t>
                          </w:r>
                          <w:proofErr w:type="spellEnd"/>
                          <w:r w:rsidRPr="00AB2B59">
                            <w:rPr>
                              <w:sz w:val="7"/>
                              <w:szCs w:val="9"/>
                            </w:rPr>
                            <w:t xml:space="preserve">, Myriad, </w:t>
                          </w:r>
                          <w:proofErr w:type="spellStart"/>
                          <w:r w:rsidRPr="00AB2B59">
                            <w:rPr>
                              <w:sz w:val="7"/>
                              <w:szCs w:val="9"/>
                            </w:rPr>
                            <w:t>Nios</w:t>
                          </w:r>
                          <w:proofErr w:type="spellEnd"/>
                          <w:r w:rsidRPr="00AB2B59">
                            <w:rPr>
                              <w:sz w:val="7"/>
                              <w:szCs w:val="9"/>
                            </w:rPr>
                            <w:t xml:space="preserve">, </w:t>
                          </w:r>
                          <w:proofErr w:type="spellStart"/>
                          <w:r w:rsidRPr="00AB2B59">
                            <w:rPr>
                              <w:sz w:val="7"/>
                              <w:szCs w:val="9"/>
                            </w:rPr>
                            <w:t>OmniBridge</w:t>
                          </w:r>
                          <w:proofErr w:type="spellEnd"/>
                          <w:r w:rsidRPr="00AB2B59">
                            <w:rPr>
                              <w:sz w:val="7"/>
                              <w:szCs w:val="9"/>
                            </w:rPr>
                            <w:t xml:space="preserve">, </w:t>
                          </w:r>
                          <w:proofErr w:type="spellStart"/>
                          <w:r w:rsidRPr="00AB2B59">
                            <w:rPr>
                              <w:sz w:val="7"/>
                              <w:szCs w:val="9"/>
                            </w:rPr>
                            <w:t>OpenVINO</w:t>
                          </w:r>
                          <w:proofErr w:type="spellEnd"/>
                          <w:r w:rsidRPr="00AB2B59">
                            <w:rPr>
                              <w:sz w:val="7"/>
                              <w:szCs w:val="9"/>
                            </w:rPr>
                            <w:t xml:space="preserve">, the </w:t>
                          </w:r>
                          <w:proofErr w:type="spellStart"/>
                          <w:r w:rsidRPr="00AB2B59">
                            <w:rPr>
                              <w:sz w:val="7"/>
                              <w:szCs w:val="9"/>
                            </w:rPr>
                            <w:t>OpenVINO</w:t>
                          </w:r>
                          <w:proofErr w:type="spellEnd"/>
                          <w:r w:rsidRPr="00AB2B59">
                            <w:rPr>
                              <w:sz w:val="7"/>
                              <w:szCs w:val="9"/>
                            </w:rPr>
                            <w:t xml:space="preserve"> logo, Pentium, Quartus, Simics, </w:t>
                          </w:r>
                          <w:proofErr w:type="spellStart"/>
                          <w:r w:rsidRPr="00AB2B59">
                            <w:rPr>
                              <w:sz w:val="7"/>
                              <w:szCs w:val="9"/>
                            </w:rPr>
                            <w:t>SmartByte</w:t>
                          </w:r>
                          <w:proofErr w:type="spellEnd"/>
                          <w:r w:rsidRPr="00AB2B59">
                            <w:rPr>
                              <w:sz w:val="7"/>
                              <w:szCs w:val="9"/>
                            </w:rPr>
                            <w:t xml:space="preserve">, </w:t>
                          </w:r>
                          <w:proofErr w:type="spellStart"/>
                          <w:r w:rsidRPr="00AB2B59">
                            <w:rPr>
                              <w:sz w:val="7"/>
                              <w:szCs w:val="9"/>
                            </w:rPr>
                            <w:t>SoftSilicon</w:t>
                          </w:r>
                          <w:proofErr w:type="spellEnd"/>
                          <w:r w:rsidRPr="00AB2B59">
                            <w:rPr>
                              <w:sz w:val="7"/>
                              <w:szCs w:val="9"/>
                            </w:rPr>
                            <w:t xml:space="preserve">, Sound Mark, </w:t>
                          </w:r>
                          <w:proofErr w:type="spellStart"/>
                          <w:r w:rsidRPr="00AB2B59">
                            <w:rPr>
                              <w:sz w:val="7"/>
                              <w:szCs w:val="9"/>
                            </w:rPr>
                            <w:t>StarPro</w:t>
                          </w:r>
                          <w:proofErr w:type="spellEnd"/>
                          <w:r w:rsidRPr="00AB2B59">
                            <w:rPr>
                              <w:sz w:val="7"/>
                              <w:szCs w:val="9"/>
                            </w:rPr>
                            <w:t xml:space="preserve">, Stay With It, the Engineering Stay With It logo, Stratix, the Stratix logo, The Journey Inside, Thunderbolt, the Thunderbolt logo, Tofino, Ultrabook, </w:t>
                          </w:r>
                          <w:proofErr w:type="spellStart"/>
                          <w:r w:rsidRPr="00AB2B59">
                            <w:rPr>
                              <w:sz w:val="7"/>
                              <w:szCs w:val="9"/>
                            </w:rPr>
                            <w:t>VTune</w:t>
                          </w:r>
                          <w:proofErr w:type="spellEnd"/>
                          <w:r w:rsidRPr="00AB2B59">
                            <w:rPr>
                              <w:sz w:val="7"/>
                              <w:szCs w:val="9"/>
                            </w:rPr>
                            <w:t>, and Xeon are trademarks of Intel Corporation or its subsidiaries.</w:t>
                          </w:r>
                          <w:r w:rsidR="00607371" w:rsidRPr="00AA02AC">
                            <w:rPr>
                              <w:sz w:val="7"/>
                              <w:szCs w:val="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A1C8D" id="_x0000_s1046" type="#_x0000_t202" style="position:absolute;margin-left:-8.4pt;margin-top:-35.1pt;width:512.5pt;height:3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" filled="f" stroked="f">
              <v:textbox>
                <w:txbxContent>
                  <w:p w14:paraId="316E87A2" w14:textId="77777777" w:rsidR="00AB2B59" w:rsidRPr="00AB2B59" w:rsidRDefault="00AB2B59" w:rsidP="00AB2B59">
                    <w:pPr>
                      <w:spacing w:after="0" w:line="240" w:lineRule="auto"/>
                      <w:rPr>
                        <w:sz w:val="7"/>
                        <w:szCs w:val="9"/>
                      </w:rPr>
                    </w:pPr>
                    <w:r w:rsidRPr="00AB2B59">
                      <w:rPr>
                        <w:sz w:val="7"/>
                        <w:szCs w:val="9"/>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B2B59" w:rsidRDefault="00AB2B59" w:rsidP="00AB2B59">
                    <w:pPr>
                      <w:spacing w:after="0" w:line="240" w:lineRule="auto"/>
                      <w:rPr>
                        <w:sz w:val="7"/>
                        <w:szCs w:val="9"/>
                      </w:rPr>
                    </w:pPr>
                    <w:r w:rsidRPr="00AB2B59">
                      <w:rPr>
                        <w:sz w:val="7"/>
                        <w:szCs w:val="9"/>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B2B59" w:rsidRDefault="00AB2B59" w:rsidP="00AB2B59">
                    <w:pPr>
                      <w:spacing w:after="0" w:line="240" w:lineRule="auto"/>
                      <w:rPr>
                        <w:sz w:val="7"/>
                        <w:szCs w:val="9"/>
                      </w:rPr>
                    </w:pPr>
                    <w:r w:rsidRPr="00AB2B59">
                      <w:rPr>
                        <w:rFonts w:hint="eastAsia"/>
                        <w:sz w:val="7"/>
                        <w:szCs w:val="9"/>
                      </w:rPr>
                      <w:t>©</w:t>
                    </w:r>
                    <w:r w:rsidRPr="00AB2B59">
                      <w:rPr>
                        <w:sz w:val="7"/>
                        <w:szCs w:val="9"/>
                      </w:rPr>
                      <w:t xml:space="preserve"> 2025. All rights reserved.</w:t>
                    </w:r>
                  </w:p>
                  <w:p w14:paraId="27B00F0D" w14:textId="77777777" w:rsidR="00AB2B59" w:rsidRPr="00AB2B59" w:rsidRDefault="00AB2B59" w:rsidP="00AB2B59">
                    <w:pPr>
                      <w:spacing w:after="0" w:line="240" w:lineRule="auto"/>
                      <w:rPr>
                        <w:sz w:val="7"/>
                        <w:szCs w:val="9"/>
                      </w:rPr>
                    </w:pPr>
                    <w:r w:rsidRPr="00AB2B59">
                      <w:rPr>
                        <w:sz w:val="7"/>
                        <w:szCs w:val="9"/>
                      </w:rPr>
                      <w:t>Microsoft and Windows are registered trademarks of Microsoft Corporation.</w:t>
                    </w:r>
                  </w:p>
                  <w:p w14:paraId="4A4ACD7F" w14:textId="283E2437" w:rsidR="00F019D5" w:rsidRPr="00AA02AC" w:rsidRDefault="00AB2B59" w:rsidP="00AB2B59">
                    <w:pPr>
                      <w:spacing w:after="0" w:line="240" w:lineRule="auto"/>
                      <w:rPr>
                        <w:sz w:val="7"/>
                        <w:szCs w:val="9"/>
                      </w:rPr>
                    </w:pPr>
                    <w:r w:rsidRPr="00AB2B59">
                      <w:rPr>
                        <w:sz w:val="7"/>
                        <w:szCs w:val="9"/>
                      </w:rPr>
                      <w:t xml:space="preserve">3D </w:t>
                    </w:r>
                    <w:proofErr w:type="spellStart"/>
                    <w:r w:rsidRPr="00AB2B59">
                      <w:rPr>
                        <w:sz w:val="7"/>
                        <w:szCs w:val="9"/>
                      </w:rPr>
                      <w:t>XPoint</w:t>
                    </w:r>
                    <w:proofErr w:type="spellEnd"/>
                    <w:r w:rsidRPr="00AB2B59">
                      <w:rPr>
                        <w:sz w:val="7"/>
                        <w:szCs w:val="9"/>
                      </w:rPr>
                      <w:t xml:space="preserve">, </w:t>
                    </w:r>
                    <w:proofErr w:type="spellStart"/>
                    <w:r w:rsidRPr="00AB2B59">
                      <w:rPr>
                        <w:sz w:val="7"/>
                        <w:szCs w:val="9"/>
                      </w:rPr>
                      <w:t>Agilex</w:t>
                    </w:r>
                    <w:proofErr w:type="spellEnd"/>
                    <w:r w:rsidRPr="00AB2B59">
                      <w:rPr>
                        <w:sz w:val="7"/>
                        <w:szCs w:val="9"/>
                      </w:rPr>
                      <w:t xml:space="preserve">, Altera, Arc, Arria, Avalon, </w:t>
                    </w:r>
                    <w:proofErr w:type="spellStart"/>
                    <w:r w:rsidRPr="00AB2B59">
                      <w:rPr>
                        <w:sz w:val="7"/>
                        <w:szCs w:val="9"/>
                      </w:rPr>
                      <w:t>Axxia</w:t>
                    </w:r>
                    <w:proofErr w:type="spellEnd"/>
                    <w:r w:rsidRPr="00AB2B59">
                      <w:rPr>
                        <w:sz w:val="7"/>
                        <w:szCs w:val="9"/>
                      </w:rPr>
                      <w:t xml:space="preserve">, Barefoot Networks, the Barefoot logo, the Footsie logo, Celeron, Cyclone, </w:t>
                    </w:r>
                    <w:proofErr w:type="spellStart"/>
                    <w:r w:rsidRPr="00AB2B59">
                      <w:rPr>
                        <w:sz w:val="7"/>
                        <w:szCs w:val="9"/>
                      </w:rPr>
                      <w:t>Docea</w:t>
                    </w:r>
                    <w:proofErr w:type="spellEnd"/>
                    <w:r w:rsidRPr="00AB2B59">
                      <w:rPr>
                        <w:sz w:val="7"/>
                        <w:szCs w:val="9"/>
                      </w:rPr>
                      <w:t xml:space="preserve">, DoubleShot, </w:t>
                    </w:r>
                    <w:proofErr w:type="spellStart"/>
                    <w:r w:rsidRPr="00AB2B59">
                      <w:rPr>
                        <w:sz w:val="7"/>
                        <w:szCs w:val="9"/>
                      </w:rPr>
                      <w:t>eASIC</w:t>
                    </w:r>
                    <w:proofErr w:type="spellEnd"/>
                    <w:r w:rsidRPr="00AB2B59">
                      <w:rPr>
                        <w:sz w:val="7"/>
                        <w:szCs w:val="9"/>
                      </w:rPr>
                      <w:t xml:space="preserve">, </w:t>
                    </w:r>
                    <w:proofErr w:type="spellStart"/>
                    <w:r w:rsidRPr="00AB2B59">
                      <w:rPr>
                        <w:sz w:val="7"/>
                        <w:szCs w:val="9"/>
                      </w:rPr>
                      <w:t>easicopy</w:t>
                    </w:r>
                    <w:proofErr w:type="spellEnd"/>
                    <w:r w:rsidRPr="00AB2B59">
                      <w:rPr>
                        <w:sz w:val="7"/>
                        <w:szCs w:val="9"/>
                      </w:rPr>
                      <w:t xml:space="preserve">, </w:t>
                    </w:r>
                    <w:proofErr w:type="spellStart"/>
                    <w:r w:rsidRPr="00AB2B59">
                      <w:rPr>
                        <w:sz w:val="7"/>
                        <w:szCs w:val="9"/>
                      </w:rPr>
                      <w:t>FlexRAN</w:t>
                    </w:r>
                    <w:proofErr w:type="spellEnd"/>
                    <w:r w:rsidRPr="00AB2B59">
                      <w:rPr>
                        <w:sz w:val="7"/>
                        <w:szCs w:val="9"/>
                      </w:rPr>
                      <w:t xml:space="preserve">, Gaudi, Granulate, Hyperflex, Intel, the Intel logo, Intel </w:t>
                    </w:r>
                    <w:proofErr w:type="spellStart"/>
                    <w:r w:rsidRPr="00AB2B59">
                      <w:rPr>
                        <w:sz w:val="7"/>
                        <w:szCs w:val="9"/>
                      </w:rPr>
                      <w:t>Adaptix</w:t>
                    </w:r>
                    <w:proofErr w:type="spellEnd"/>
                    <w:r w:rsidRPr="00AB2B59">
                      <w:rPr>
                        <w:sz w:val="7"/>
                        <w:szCs w:val="9"/>
                      </w:rPr>
                      <w:t xml:space="preserve">, Intel </w:t>
                    </w:r>
                    <w:proofErr w:type="spellStart"/>
                    <w:r w:rsidRPr="00AB2B59">
                      <w:rPr>
                        <w:sz w:val="7"/>
                        <w:szCs w:val="9"/>
                      </w:rPr>
                      <w:t>Agilex</w:t>
                    </w:r>
                    <w:proofErr w:type="spellEnd"/>
                    <w:r w:rsidRPr="00AB2B59">
                      <w:rPr>
                        <w:sz w:val="7"/>
                        <w:szCs w:val="9"/>
                      </w:rPr>
                      <w:t xml:space="preserve">, Intel Atom, Intel </w:t>
                    </w:r>
                    <w:proofErr w:type="spellStart"/>
                    <w:r w:rsidRPr="00AB2B59">
                      <w:rPr>
                        <w:sz w:val="7"/>
                        <w:szCs w:val="9"/>
                      </w:rPr>
                      <w:t>CoFluent</w:t>
                    </w:r>
                    <w:proofErr w:type="spellEnd"/>
                    <w:r w:rsidRPr="00AB2B59">
                      <w:rPr>
                        <w:sz w:val="7"/>
                        <w:szCs w:val="9"/>
                      </w:rPr>
                      <w:t xml:space="preserve">, Intel Core, Intel Evo, Intel Geti, Intel Inside, the Intel Inside logo, Intel Optane, Intel RealSense, Intel </w:t>
                    </w:r>
                    <w:proofErr w:type="spellStart"/>
                    <w:r w:rsidRPr="00AB2B59">
                      <w:rPr>
                        <w:sz w:val="7"/>
                        <w:szCs w:val="9"/>
                      </w:rPr>
                      <w:t>SpeedStep</w:t>
                    </w:r>
                    <w:proofErr w:type="spellEnd"/>
                    <w:r w:rsidRPr="00AB2B59">
                      <w:rPr>
                        <w:sz w:val="7"/>
                        <w:szCs w:val="9"/>
                      </w:rPr>
                      <w:t xml:space="preserve">, Intel Tiber, Intel Unison, Intel vPro, Iris, Killer, </w:t>
                    </w:r>
                    <w:proofErr w:type="spellStart"/>
                    <w:r w:rsidRPr="00AB2B59">
                      <w:rPr>
                        <w:sz w:val="7"/>
                        <w:szCs w:val="9"/>
                      </w:rPr>
                      <w:t>Linutronix</w:t>
                    </w:r>
                    <w:proofErr w:type="spellEnd"/>
                    <w:r w:rsidRPr="00AB2B59">
                      <w:rPr>
                        <w:sz w:val="7"/>
                        <w:szCs w:val="9"/>
                      </w:rPr>
                      <w:t xml:space="preserve">, MAX, </w:t>
                    </w:r>
                    <w:proofErr w:type="spellStart"/>
                    <w:r w:rsidRPr="00AB2B59">
                      <w:rPr>
                        <w:sz w:val="7"/>
                        <w:szCs w:val="9"/>
                      </w:rPr>
                      <w:t>Movidius</w:t>
                    </w:r>
                    <w:proofErr w:type="spellEnd"/>
                    <w:r w:rsidRPr="00AB2B59">
                      <w:rPr>
                        <w:sz w:val="7"/>
                        <w:szCs w:val="9"/>
                      </w:rPr>
                      <w:t xml:space="preserve">, Myriad, </w:t>
                    </w:r>
                    <w:proofErr w:type="spellStart"/>
                    <w:r w:rsidRPr="00AB2B59">
                      <w:rPr>
                        <w:sz w:val="7"/>
                        <w:szCs w:val="9"/>
                      </w:rPr>
                      <w:t>Nios</w:t>
                    </w:r>
                    <w:proofErr w:type="spellEnd"/>
                    <w:r w:rsidRPr="00AB2B59">
                      <w:rPr>
                        <w:sz w:val="7"/>
                        <w:szCs w:val="9"/>
                      </w:rPr>
                      <w:t xml:space="preserve">, </w:t>
                    </w:r>
                    <w:proofErr w:type="spellStart"/>
                    <w:r w:rsidRPr="00AB2B59">
                      <w:rPr>
                        <w:sz w:val="7"/>
                        <w:szCs w:val="9"/>
                      </w:rPr>
                      <w:t>OmniBridge</w:t>
                    </w:r>
                    <w:proofErr w:type="spellEnd"/>
                    <w:r w:rsidRPr="00AB2B59">
                      <w:rPr>
                        <w:sz w:val="7"/>
                        <w:szCs w:val="9"/>
                      </w:rPr>
                      <w:t xml:space="preserve">, </w:t>
                    </w:r>
                    <w:proofErr w:type="spellStart"/>
                    <w:r w:rsidRPr="00AB2B59">
                      <w:rPr>
                        <w:sz w:val="7"/>
                        <w:szCs w:val="9"/>
                      </w:rPr>
                      <w:t>OpenVINO</w:t>
                    </w:r>
                    <w:proofErr w:type="spellEnd"/>
                    <w:r w:rsidRPr="00AB2B59">
                      <w:rPr>
                        <w:sz w:val="7"/>
                        <w:szCs w:val="9"/>
                      </w:rPr>
                      <w:t xml:space="preserve">, the </w:t>
                    </w:r>
                    <w:proofErr w:type="spellStart"/>
                    <w:r w:rsidRPr="00AB2B59">
                      <w:rPr>
                        <w:sz w:val="7"/>
                        <w:szCs w:val="9"/>
                      </w:rPr>
                      <w:t>OpenVINO</w:t>
                    </w:r>
                    <w:proofErr w:type="spellEnd"/>
                    <w:r w:rsidRPr="00AB2B59">
                      <w:rPr>
                        <w:sz w:val="7"/>
                        <w:szCs w:val="9"/>
                      </w:rPr>
                      <w:t xml:space="preserve"> logo, Pentium, Quartus, Simics, </w:t>
                    </w:r>
                    <w:proofErr w:type="spellStart"/>
                    <w:r w:rsidRPr="00AB2B59">
                      <w:rPr>
                        <w:sz w:val="7"/>
                        <w:szCs w:val="9"/>
                      </w:rPr>
                      <w:t>SmartByte</w:t>
                    </w:r>
                    <w:proofErr w:type="spellEnd"/>
                    <w:r w:rsidRPr="00AB2B59">
                      <w:rPr>
                        <w:sz w:val="7"/>
                        <w:szCs w:val="9"/>
                      </w:rPr>
                      <w:t xml:space="preserve">, </w:t>
                    </w:r>
                    <w:proofErr w:type="spellStart"/>
                    <w:r w:rsidRPr="00AB2B59">
                      <w:rPr>
                        <w:sz w:val="7"/>
                        <w:szCs w:val="9"/>
                      </w:rPr>
                      <w:t>SoftSilicon</w:t>
                    </w:r>
                    <w:proofErr w:type="spellEnd"/>
                    <w:r w:rsidRPr="00AB2B59">
                      <w:rPr>
                        <w:sz w:val="7"/>
                        <w:szCs w:val="9"/>
                      </w:rPr>
                      <w:t xml:space="preserve">, Sound Mark, </w:t>
                    </w:r>
                    <w:proofErr w:type="spellStart"/>
                    <w:r w:rsidRPr="00AB2B59">
                      <w:rPr>
                        <w:sz w:val="7"/>
                        <w:szCs w:val="9"/>
                      </w:rPr>
                      <w:t>StarPro</w:t>
                    </w:r>
                    <w:proofErr w:type="spellEnd"/>
                    <w:r w:rsidRPr="00AB2B59">
                      <w:rPr>
                        <w:sz w:val="7"/>
                        <w:szCs w:val="9"/>
                      </w:rPr>
                      <w:t xml:space="preserve">, Stay With It, the Engineering Stay With It logo, Stratix, the Stratix logo, The Journey Inside, Thunderbolt, the Thunderbolt logo, Tofino, Ultrabook, </w:t>
                    </w:r>
                    <w:proofErr w:type="spellStart"/>
                    <w:r w:rsidRPr="00AB2B59">
                      <w:rPr>
                        <w:sz w:val="7"/>
                        <w:szCs w:val="9"/>
                      </w:rPr>
                      <w:t>VTune</w:t>
                    </w:r>
                    <w:proofErr w:type="spellEnd"/>
                    <w:r w:rsidRPr="00AB2B59">
                      <w:rPr>
                        <w:sz w:val="7"/>
                        <w:szCs w:val="9"/>
                      </w:rPr>
                      <w:t>, and Xeon are trademarks of Intel Corporation or its subsidiaries.</w:t>
                    </w:r>
                    <w:r w:rsidR="00607371" w:rsidRPr="00AA02AC">
                      <w:rPr>
                        <w:sz w:val="7"/>
                        <w:szCs w:val="9"/>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1D66" w14:textId="77777777" w:rsidR="00B77651" w:rsidRDefault="00B77651" w:rsidP="00F019D5">
      <w:pPr>
        <w:spacing w:after="0" w:line="240" w:lineRule="auto"/>
      </w:pPr>
      <w:r>
        <w:separator/>
      </w:r>
    </w:p>
  </w:footnote>
  <w:footnote w:type="continuationSeparator" w:id="0">
    <w:p w14:paraId="0D7B2F3E" w14:textId="77777777" w:rsidR="00B77651" w:rsidRDefault="00B77651" w:rsidP="00F0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5DE2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576726349" o:spid="_x0000_i1025" type="#_x0000_t75" style="width:14.35pt;height:14.35pt;visibility:visible;mso-wrap-style:square" o:bullet="t">
        <v:imagedata r:id="rId1" o:title=""/>
      </v:shape>
    </w:pict>
  </w:numPicBullet>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13A77"/>
    <w:multiLevelType w:val="hybridMultilevel"/>
    <w:tmpl w:val="4F1C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A2D8E"/>
    <w:multiLevelType w:val="hybridMultilevel"/>
    <w:tmpl w:val="B35E9B2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0DD0568"/>
    <w:multiLevelType w:val="hybridMultilevel"/>
    <w:tmpl w:val="42A4F4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67D320B"/>
    <w:multiLevelType w:val="hybridMultilevel"/>
    <w:tmpl w:val="0A92C6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2645A1A"/>
    <w:multiLevelType w:val="hybridMultilevel"/>
    <w:tmpl w:val="E3306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122D4D"/>
    <w:multiLevelType w:val="hybridMultilevel"/>
    <w:tmpl w:val="9D543A3E"/>
    <w:lvl w:ilvl="0" w:tplc="DABABE48">
      <w:start w:val="1"/>
      <w:numFmt w:val="decimal"/>
      <w:pStyle w:val="notelist"/>
      <w:lvlText w:val="%1."/>
      <w:lvlJc w:val="left"/>
      <w:pPr>
        <w:tabs>
          <w:tab w:val="num" w:pos="720"/>
        </w:tabs>
        <w:ind w:left="720" w:hanging="360"/>
      </w:pPr>
      <w:rPr>
        <w:sz w:val="10"/>
        <w:szCs w:val="1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 w15:restartNumberingAfterBreak="0">
    <w:nsid w:val="3CEA20AA"/>
    <w:multiLevelType w:val="hybridMultilevel"/>
    <w:tmpl w:val="C942793E"/>
    <w:lvl w:ilvl="0" w:tplc="6A500F8E">
      <w:start w:val="1"/>
      <w:numFmt w:val="bullet"/>
      <w:pStyle w:val="List"/>
      <w:lvlText w:val=""/>
      <w:lvlJc w:val="left"/>
      <w:pPr>
        <w:tabs>
          <w:tab w:val="num" w:pos="468"/>
        </w:tabs>
        <w:ind w:left="468" w:hanging="360"/>
      </w:pPr>
      <w:rPr>
        <w:rFonts w:ascii="Symbol" w:hAnsi="Symbol" w:hint="default"/>
        <w:color w:val="auto"/>
      </w:rPr>
    </w:lvl>
    <w:lvl w:ilvl="1" w:tplc="0582CD02">
      <w:start w:val="1"/>
      <w:numFmt w:val="bullet"/>
      <w:lvlText w:val=""/>
      <w:lvlJc w:val="left"/>
      <w:pPr>
        <w:tabs>
          <w:tab w:val="num" w:pos="468"/>
        </w:tabs>
        <w:ind w:left="468" w:hanging="360"/>
      </w:pPr>
      <w:rPr>
        <w:rFonts w:ascii="Symbol" w:hAnsi="Symbol" w:hint="default"/>
        <w:color w:val="auto"/>
      </w:rPr>
    </w:lvl>
    <w:lvl w:ilvl="2" w:tplc="04090005" w:tentative="1">
      <w:start w:val="1"/>
      <w:numFmt w:val="bullet"/>
      <w:lvlText w:val=""/>
      <w:lvlJc w:val="left"/>
      <w:pPr>
        <w:tabs>
          <w:tab w:val="num" w:pos="1188"/>
        </w:tabs>
        <w:ind w:left="1188" w:hanging="360"/>
      </w:pPr>
      <w:rPr>
        <w:rFonts w:ascii="Wingdings" w:hAnsi="Wingdings" w:hint="default"/>
      </w:rPr>
    </w:lvl>
    <w:lvl w:ilvl="3" w:tplc="04090001" w:tentative="1">
      <w:start w:val="1"/>
      <w:numFmt w:val="bullet"/>
      <w:lvlText w:val=""/>
      <w:lvlJc w:val="left"/>
      <w:pPr>
        <w:tabs>
          <w:tab w:val="num" w:pos="1908"/>
        </w:tabs>
        <w:ind w:left="1908" w:hanging="360"/>
      </w:pPr>
      <w:rPr>
        <w:rFonts w:ascii="Symbol" w:hAnsi="Symbol" w:hint="default"/>
      </w:rPr>
    </w:lvl>
    <w:lvl w:ilvl="4" w:tplc="04090003" w:tentative="1">
      <w:start w:val="1"/>
      <w:numFmt w:val="bullet"/>
      <w:lvlText w:val="o"/>
      <w:lvlJc w:val="left"/>
      <w:pPr>
        <w:tabs>
          <w:tab w:val="num" w:pos="2628"/>
        </w:tabs>
        <w:ind w:left="2628" w:hanging="360"/>
      </w:pPr>
      <w:rPr>
        <w:rFonts w:ascii="Courier New" w:hAnsi="Courier New" w:cs="Symbol" w:hint="default"/>
      </w:rPr>
    </w:lvl>
    <w:lvl w:ilvl="5" w:tplc="04090005" w:tentative="1">
      <w:start w:val="1"/>
      <w:numFmt w:val="bullet"/>
      <w:lvlText w:val=""/>
      <w:lvlJc w:val="left"/>
      <w:pPr>
        <w:tabs>
          <w:tab w:val="num" w:pos="3348"/>
        </w:tabs>
        <w:ind w:left="3348" w:hanging="360"/>
      </w:pPr>
      <w:rPr>
        <w:rFonts w:ascii="Wingdings" w:hAnsi="Wingdings" w:hint="default"/>
      </w:rPr>
    </w:lvl>
    <w:lvl w:ilvl="6" w:tplc="04090001" w:tentative="1">
      <w:start w:val="1"/>
      <w:numFmt w:val="bullet"/>
      <w:lvlText w:val=""/>
      <w:lvlJc w:val="left"/>
      <w:pPr>
        <w:tabs>
          <w:tab w:val="num" w:pos="4068"/>
        </w:tabs>
        <w:ind w:left="4068" w:hanging="360"/>
      </w:pPr>
      <w:rPr>
        <w:rFonts w:ascii="Symbol" w:hAnsi="Symbol" w:hint="default"/>
      </w:rPr>
    </w:lvl>
    <w:lvl w:ilvl="7" w:tplc="04090003" w:tentative="1">
      <w:start w:val="1"/>
      <w:numFmt w:val="bullet"/>
      <w:lvlText w:val="o"/>
      <w:lvlJc w:val="left"/>
      <w:pPr>
        <w:tabs>
          <w:tab w:val="num" w:pos="4788"/>
        </w:tabs>
        <w:ind w:left="4788" w:hanging="360"/>
      </w:pPr>
      <w:rPr>
        <w:rFonts w:ascii="Courier New" w:hAnsi="Courier New" w:cs="Symbol" w:hint="default"/>
      </w:rPr>
    </w:lvl>
    <w:lvl w:ilvl="8" w:tplc="04090005" w:tentative="1">
      <w:start w:val="1"/>
      <w:numFmt w:val="bullet"/>
      <w:lvlText w:val=""/>
      <w:lvlJc w:val="left"/>
      <w:pPr>
        <w:tabs>
          <w:tab w:val="num" w:pos="5508"/>
        </w:tabs>
        <w:ind w:left="5508" w:hanging="360"/>
      </w:pPr>
      <w:rPr>
        <w:rFonts w:ascii="Wingdings" w:hAnsi="Wingdings" w:hint="default"/>
      </w:rPr>
    </w:lvl>
  </w:abstractNum>
  <w:abstractNum w:abstractNumId="9" w15:restartNumberingAfterBreak="0">
    <w:nsid w:val="40A2587E"/>
    <w:multiLevelType w:val="multilevel"/>
    <w:tmpl w:val="CBECC0C4"/>
    <w:lvl w:ilvl="0">
      <w:start w:val="1"/>
      <w:numFmt w:val="decimal"/>
      <w:lvlText w:val="%1"/>
      <w:lvlJc w:val="left"/>
      <w:pPr>
        <w:tabs>
          <w:tab w:val="num" w:pos="360"/>
        </w:tabs>
        <w:ind w:left="360" w:hanging="360"/>
      </w:pPr>
      <w:rPr>
        <w:rFonts w:hint="default"/>
        <w:b/>
        <w:color w:val="auto"/>
      </w:rPr>
    </w:lvl>
    <w:lvl w:ilvl="1">
      <w:start w:val="5"/>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720" w:hanging="72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0" w15:restartNumberingAfterBreak="0">
    <w:nsid w:val="449079B7"/>
    <w:multiLevelType w:val="multilevel"/>
    <w:tmpl w:val="BD0AB28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706718C"/>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D94B5A"/>
    <w:multiLevelType w:val="hybridMultilevel"/>
    <w:tmpl w:val="0426A940"/>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05BAC"/>
    <w:multiLevelType w:val="hybridMultilevel"/>
    <w:tmpl w:val="F45E5890"/>
    <w:lvl w:ilvl="0" w:tplc="A29A72E2">
      <w:start w:val="1"/>
      <w:numFmt w:val="bullet"/>
      <w:lvlText w:val=""/>
      <w:lvlJc w:val="left"/>
      <w:pPr>
        <w:tabs>
          <w:tab w:val="num" w:pos="360"/>
        </w:tabs>
        <w:ind w:left="360" w:hanging="360"/>
      </w:pPr>
      <w:rPr>
        <w:rFonts w:ascii="Symbol" w:hAnsi="Symbol" w:hint="default"/>
        <w:color w:val="auto"/>
        <w:sz w:val="11"/>
      </w:rPr>
    </w:lvl>
    <w:lvl w:ilvl="1" w:tplc="04090003">
      <w:start w:val="1"/>
      <w:numFmt w:val="bullet"/>
      <w:lvlText w:val=""/>
      <w:lvlJc w:val="left"/>
      <w:pPr>
        <w:tabs>
          <w:tab w:val="num" w:pos="-656"/>
        </w:tabs>
        <w:ind w:left="-656" w:hanging="480"/>
      </w:pPr>
      <w:rPr>
        <w:rFonts w:ascii="Wingdings" w:hAnsi="Wingdings" w:hint="default"/>
      </w:rPr>
    </w:lvl>
    <w:lvl w:ilvl="2" w:tplc="04090005" w:tentative="1">
      <w:start w:val="1"/>
      <w:numFmt w:val="bullet"/>
      <w:lvlText w:val=""/>
      <w:lvlJc w:val="left"/>
      <w:pPr>
        <w:tabs>
          <w:tab w:val="num" w:pos="-176"/>
        </w:tabs>
        <w:ind w:left="-176" w:hanging="480"/>
      </w:pPr>
      <w:rPr>
        <w:rFonts w:ascii="Wingdings" w:hAnsi="Wingdings" w:hint="default"/>
      </w:rPr>
    </w:lvl>
    <w:lvl w:ilvl="3" w:tplc="04090001" w:tentative="1">
      <w:start w:val="1"/>
      <w:numFmt w:val="bullet"/>
      <w:lvlText w:val=""/>
      <w:lvlJc w:val="left"/>
      <w:pPr>
        <w:tabs>
          <w:tab w:val="num" w:pos="304"/>
        </w:tabs>
        <w:ind w:left="304" w:hanging="480"/>
      </w:pPr>
      <w:rPr>
        <w:rFonts w:ascii="Wingdings" w:hAnsi="Wingdings" w:hint="default"/>
      </w:rPr>
    </w:lvl>
    <w:lvl w:ilvl="4" w:tplc="04090003" w:tentative="1">
      <w:start w:val="1"/>
      <w:numFmt w:val="bullet"/>
      <w:lvlText w:val=""/>
      <w:lvlJc w:val="left"/>
      <w:pPr>
        <w:tabs>
          <w:tab w:val="num" w:pos="784"/>
        </w:tabs>
        <w:ind w:left="784" w:hanging="480"/>
      </w:pPr>
      <w:rPr>
        <w:rFonts w:ascii="Wingdings" w:hAnsi="Wingdings" w:hint="default"/>
      </w:rPr>
    </w:lvl>
    <w:lvl w:ilvl="5" w:tplc="04090005" w:tentative="1">
      <w:start w:val="1"/>
      <w:numFmt w:val="bullet"/>
      <w:lvlText w:val=""/>
      <w:lvlJc w:val="left"/>
      <w:pPr>
        <w:tabs>
          <w:tab w:val="num" w:pos="1264"/>
        </w:tabs>
        <w:ind w:left="1264" w:hanging="480"/>
      </w:pPr>
      <w:rPr>
        <w:rFonts w:ascii="Wingdings" w:hAnsi="Wingdings" w:hint="default"/>
      </w:rPr>
    </w:lvl>
    <w:lvl w:ilvl="6" w:tplc="04090001" w:tentative="1">
      <w:start w:val="1"/>
      <w:numFmt w:val="bullet"/>
      <w:lvlText w:val=""/>
      <w:lvlJc w:val="left"/>
      <w:pPr>
        <w:tabs>
          <w:tab w:val="num" w:pos="1744"/>
        </w:tabs>
        <w:ind w:left="1744" w:hanging="480"/>
      </w:pPr>
      <w:rPr>
        <w:rFonts w:ascii="Wingdings" w:hAnsi="Wingdings" w:hint="default"/>
      </w:rPr>
    </w:lvl>
    <w:lvl w:ilvl="7" w:tplc="04090003" w:tentative="1">
      <w:start w:val="1"/>
      <w:numFmt w:val="bullet"/>
      <w:lvlText w:val=""/>
      <w:lvlJc w:val="left"/>
      <w:pPr>
        <w:tabs>
          <w:tab w:val="num" w:pos="2224"/>
        </w:tabs>
        <w:ind w:left="2224" w:hanging="480"/>
      </w:pPr>
      <w:rPr>
        <w:rFonts w:ascii="Wingdings" w:hAnsi="Wingdings" w:hint="default"/>
      </w:rPr>
    </w:lvl>
    <w:lvl w:ilvl="8" w:tplc="04090005" w:tentative="1">
      <w:start w:val="1"/>
      <w:numFmt w:val="bullet"/>
      <w:lvlText w:val=""/>
      <w:lvlJc w:val="left"/>
      <w:pPr>
        <w:tabs>
          <w:tab w:val="num" w:pos="2704"/>
        </w:tabs>
        <w:ind w:left="2704" w:hanging="480"/>
      </w:pPr>
      <w:rPr>
        <w:rFonts w:ascii="Wingdings" w:hAnsi="Wingdings" w:hint="default"/>
      </w:rPr>
    </w:lvl>
  </w:abstractNum>
  <w:abstractNum w:abstractNumId="14" w15:restartNumberingAfterBreak="0">
    <w:nsid w:val="58F62BAC"/>
    <w:multiLevelType w:val="hybridMultilevel"/>
    <w:tmpl w:val="E6864F9A"/>
    <w:lvl w:ilvl="0" w:tplc="4E22DE10">
      <w:start w:val="1"/>
      <w:numFmt w:val="decimal"/>
      <w:lvlText w:val="%1."/>
      <w:lvlJc w:val="left"/>
      <w:pPr>
        <w:tabs>
          <w:tab w:val="num" w:pos="480"/>
        </w:tabs>
        <w:ind w:left="480" w:hanging="480"/>
      </w:pPr>
      <w:rPr>
        <w:rFonts w:ascii="Acer Foco" w:hAnsi="Acer Foco" w:hint="default"/>
        <w:b w:val="0"/>
        <w:caps w:val="0"/>
        <w:strike w:val="0"/>
        <w:dstrike w:val="0"/>
        <w:vanish w:val="0"/>
        <w:sz w:val="10"/>
        <w:szCs w:val="10"/>
        <w:vertAlign w:val="baseli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8FF6EAF"/>
    <w:multiLevelType w:val="hybridMultilevel"/>
    <w:tmpl w:val="0D62E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D710B7"/>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8F4422"/>
    <w:multiLevelType w:val="hybridMultilevel"/>
    <w:tmpl w:val="0028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0062EB"/>
    <w:multiLevelType w:val="multilevel"/>
    <w:tmpl w:val="54F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F7516"/>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BF67E2"/>
    <w:multiLevelType w:val="hybridMultilevel"/>
    <w:tmpl w:val="2664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7068CD"/>
    <w:multiLevelType w:val="hybridMultilevel"/>
    <w:tmpl w:val="BD6C8250"/>
    <w:lvl w:ilvl="0" w:tplc="97CC1A1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F0549B2"/>
    <w:multiLevelType w:val="hybridMultilevel"/>
    <w:tmpl w:val="A5F4F172"/>
    <w:lvl w:ilvl="0" w:tplc="DE04D85A">
      <w:start w:val="1"/>
      <w:numFmt w:val="bullet"/>
      <w:pStyle w:val="softwarelist"/>
      <w:lvlText w:val=""/>
      <w:lvlPicBulletId w:val="0"/>
      <w:lvlJc w:val="left"/>
      <w:pPr>
        <w:tabs>
          <w:tab w:val="num" w:pos="1080"/>
        </w:tabs>
        <w:ind w:left="1080" w:hanging="360"/>
      </w:pPr>
      <w:rPr>
        <w:rFonts w:ascii="Symbol" w:hAnsi="Symbol" w:hint="default"/>
        <w:color w:val="auto"/>
        <w:sz w:val="12"/>
        <w:szCs w:val="12"/>
      </w:rPr>
    </w:lvl>
    <w:lvl w:ilvl="1" w:tplc="F070B0E0">
      <w:start w:val="1"/>
      <w:numFmt w:val="bullet"/>
      <w:lvlText w:val=""/>
      <w:lvlPicBulletId w:val="0"/>
      <w:lvlJc w:val="left"/>
      <w:pPr>
        <w:tabs>
          <w:tab w:val="num" w:pos="1507"/>
        </w:tabs>
        <w:ind w:left="1507" w:hanging="360"/>
      </w:pPr>
      <w:rPr>
        <w:rFonts w:ascii="Symbol" w:hAnsi="Symbol" w:hint="default"/>
        <w:color w:val="auto"/>
        <w:sz w:val="12"/>
        <w:szCs w:val="12"/>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num w:numId="1" w16cid:durableId="802308719">
    <w:abstractNumId w:val="10"/>
  </w:num>
  <w:num w:numId="2" w16cid:durableId="1952010085">
    <w:abstractNumId w:val="7"/>
  </w:num>
  <w:num w:numId="3" w16cid:durableId="1012606285">
    <w:abstractNumId w:val="8"/>
  </w:num>
  <w:num w:numId="4" w16cid:durableId="1314797022">
    <w:abstractNumId w:val="14"/>
  </w:num>
  <w:num w:numId="5" w16cid:durableId="1318876457">
    <w:abstractNumId w:val="9"/>
  </w:num>
  <w:num w:numId="6" w16cid:durableId="2045131350">
    <w:abstractNumId w:val="21"/>
  </w:num>
  <w:num w:numId="7" w16cid:durableId="135030406">
    <w:abstractNumId w:val="0"/>
  </w:num>
  <w:num w:numId="8" w16cid:durableId="1411853682">
    <w:abstractNumId w:val="17"/>
  </w:num>
  <w:num w:numId="9" w16cid:durableId="1927834740">
    <w:abstractNumId w:val="6"/>
  </w:num>
  <w:num w:numId="10" w16cid:durableId="249582925">
    <w:abstractNumId w:val="16"/>
  </w:num>
  <w:num w:numId="11" w16cid:durableId="1260941094">
    <w:abstractNumId w:val="22"/>
  </w:num>
  <w:num w:numId="12" w16cid:durableId="1583878629">
    <w:abstractNumId w:val="2"/>
  </w:num>
  <w:num w:numId="13" w16cid:durableId="2060587818">
    <w:abstractNumId w:val="18"/>
  </w:num>
  <w:num w:numId="14" w16cid:durableId="981496694">
    <w:abstractNumId w:val="13"/>
  </w:num>
  <w:num w:numId="15" w16cid:durableId="483283079">
    <w:abstractNumId w:val="17"/>
  </w:num>
  <w:num w:numId="16" w16cid:durableId="1817214353">
    <w:abstractNumId w:val="4"/>
  </w:num>
  <w:num w:numId="17" w16cid:durableId="283123688">
    <w:abstractNumId w:val="12"/>
  </w:num>
  <w:num w:numId="18" w16cid:durableId="1697385294">
    <w:abstractNumId w:val="3"/>
  </w:num>
  <w:num w:numId="19" w16cid:durableId="144471911">
    <w:abstractNumId w:val="11"/>
  </w:num>
  <w:num w:numId="20" w16cid:durableId="1167011636">
    <w:abstractNumId w:val="19"/>
  </w:num>
  <w:num w:numId="21" w16cid:durableId="850072714">
    <w:abstractNumId w:val="5"/>
  </w:num>
  <w:num w:numId="22" w16cid:durableId="1384907632">
    <w:abstractNumId w:val="1"/>
  </w:num>
  <w:num w:numId="23" w16cid:durableId="1648777667">
    <w:abstractNumId w:val="15"/>
  </w:num>
  <w:num w:numId="24" w16cid:durableId="11874784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grammar="clean"/>
  <w:attachedTemplate r:id="rId1"/>
  <w:defaultTabStop w:val="719"/>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34"/>
    <w:rsid w:val="000001AE"/>
    <w:rsid w:val="00002546"/>
    <w:rsid w:val="00002E12"/>
    <w:rsid w:val="0000497C"/>
    <w:rsid w:val="00007458"/>
    <w:rsid w:val="0001126B"/>
    <w:rsid w:val="0001138F"/>
    <w:rsid w:val="00016693"/>
    <w:rsid w:val="00016BAF"/>
    <w:rsid w:val="00016F7F"/>
    <w:rsid w:val="00023995"/>
    <w:rsid w:val="00024188"/>
    <w:rsid w:val="00024EE8"/>
    <w:rsid w:val="00026D62"/>
    <w:rsid w:val="00027309"/>
    <w:rsid w:val="00031ADE"/>
    <w:rsid w:val="0003627E"/>
    <w:rsid w:val="000362B8"/>
    <w:rsid w:val="00036D17"/>
    <w:rsid w:val="00044976"/>
    <w:rsid w:val="00044FE2"/>
    <w:rsid w:val="000457A2"/>
    <w:rsid w:val="0005359D"/>
    <w:rsid w:val="00056941"/>
    <w:rsid w:val="00057E07"/>
    <w:rsid w:val="00070C1D"/>
    <w:rsid w:val="000720CC"/>
    <w:rsid w:val="00074A88"/>
    <w:rsid w:val="00074D24"/>
    <w:rsid w:val="000806F2"/>
    <w:rsid w:val="00080F09"/>
    <w:rsid w:val="00082CD7"/>
    <w:rsid w:val="0008341C"/>
    <w:rsid w:val="000849F0"/>
    <w:rsid w:val="000875C4"/>
    <w:rsid w:val="00095794"/>
    <w:rsid w:val="00095ACF"/>
    <w:rsid w:val="00096880"/>
    <w:rsid w:val="000979E1"/>
    <w:rsid w:val="000A28EF"/>
    <w:rsid w:val="000A5D80"/>
    <w:rsid w:val="000A6474"/>
    <w:rsid w:val="000A652D"/>
    <w:rsid w:val="000B0BB2"/>
    <w:rsid w:val="000B102D"/>
    <w:rsid w:val="000B17DF"/>
    <w:rsid w:val="000B2BA5"/>
    <w:rsid w:val="000B36CD"/>
    <w:rsid w:val="000B5A67"/>
    <w:rsid w:val="000C1532"/>
    <w:rsid w:val="000C21EE"/>
    <w:rsid w:val="000C59F7"/>
    <w:rsid w:val="000D080F"/>
    <w:rsid w:val="000D0B98"/>
    <w:rsid w:val="000D20A4"/>
    <w:rsid w:val="000D44A6"/>
    <w:rsid w:val="000D4E4B"/>
    <w:rsid w:val="000D5CB8"/>
    <w:rsid w:val="000D7F1E"/>
    <w:rsid w:val="000E1798"/>
    <w:rsid w:val="000E481A"/>
    <w:rsid w:val="000E5882"/>
    <w:rsid w:val="000F1189"/>
    <w:rsid w:val="000F3242"/>
    <w:rsid w:val="000F401F"/>
    <w:rsid w:val="000F6E58"/>
    <w:rsid w:val="000F7133"/>
    <w:rsid w:val="00110A66"/>
    <w:rsid w:val="00113D5B"/>
    <w:rsid w:val="001221A8"/>
    <w:rsid w:val="00124C92"/>
    <w:rsid w:val="001250F3"/>
    <w:rsid w:val="001252CB"/>
    <w:rsid w:val="001271C9"/>
    <w:rsid w:val="0013058F"/>
    <w:rsid w:val="00130FA3"/>
    <w:rsid w:val="00134271"/>
    <w:rsid w:val="00140EF5"/>
    <w:rsid w:val="0014165C"/>
    <w:rsid w:val="00142FB0"/>
    <w:rsid w:val="00143E35"/>
    <w:rsid w:val="00144948"/>
    <w:rsid w:val="001463DA"/>
    <w:rsid w:val="00152F91"/>
    <w:rsid w:val="00153195"/>
    <w:rsid w:val="00161F87"/>
    <w:rsid w:val="00162C1C"/>
    <w:rsid w:val="00163071"/>
    <w:rsid w:val="00164B24"/>
    <w:rsid w:val="00167CA6"/>
    <w:rsid w:val="00172FF1"/>
    <w:rsid w:val="00177176"/>
    <w:rsid w:val="00182B1F"/>
    <w:rsid w:val="00182DCA"/>
    <w:rsid w:val="00197582"/>
    <w:rsid w:val="001A3480"/>
    <w:rsid w:val="001B11D5"/>
    <w:rsid w:val="001B25FB"/>
    <w:rsid w:val="001C2A3B"/>
    <w:rsid w:val="001D103C"/>
    <w:rsid w:val="001D17A4"/>
    <w:rsid w:val="001D2764"/>
    <w:rsid w:val="001D4AFD"/>
    <w:rsid w:val="001E1961"/>
    <w:rsid w:val="001E3354"/>
    <w:rsid w:val="001E6324"/>
    <w:rsid w:val="001E76D0"/>
    <w:rsid w:val="001F18FB"/>
    <w:rsid w:val="001F1D1F"/>
    <w:rsid w:val="001F28E5"/>
    <w:rsid w:val="001F3076"/>
    <w:rsid w:val="00203930"/>
    <w:rsid w:val="00203E54"/>
    <w:rsid w:val="00214654"/>
    <w:rsid w:val="00216FB7"/>
    <w:rsid w:val="0021750A"/>
    <w:rsid w:val="00231549"/>
    <w:rsid w:val="002350B5"/>
    <w:rsid w:val="00235DD0"/>
    <w:rsid w:val="00236673"/>
    <w:rsid w:val="00240D84"/>
    <w:rsid w:val="00242698"/>
    <w:rsid w:val="00242D89"/>
    <w:rsid w:val="00250AA3"/>
    <w:rsid w:val="0025382B"/>
    <w:rsid w:val="002574A3"/>
    <w:rsid w:val="0026021F"/>
    <w:rsid w:val="002605DD"/>
    <w:rsid w:val="00261839"/>
    <w:rsid w:val="00261E43"/>
    <w:rsid w:val="002660C2"/>
    <w:rsid w:val="0026663C"/>
    <w:rsid w:val="00266BD9"/>
    <w:rsid w:val="0027288F"/>
    <w:rsid w:val="002817AA"/>
    <w:rsid w:val="00291199"/>
    <w:rsid w:val="002923EB"/>
    <w:rsid w:val="002952BD"/>
    <w:rsid w:val="00297F6A"/>
    <w:rsid w:val="002A10CC"/>
    <w:rsid w:val="002B4428"/>
    <w:rsid w:val="002B4636"/>
    <w:rsid w:val="002B60E1"/>
    <w:rsid w:val="002C0CF3"/>
    <w:rsid w:val="002C69B3"/>
    <w:rsid w:val="002D0ACE"/>
    <w:rsid w:val="002D2275"/>
    <w:rsid w:val="002E0351"/>
    <w:rsid w:val="002E301D"/>
    <w:rsid w:val="002F1C1E"/>
    <w:rsid w:val="002F1F29"/>
    <w:rsid w:val="002F30A3"/>
    <w:rsid w:val="002F3385"/>
    <w:rsid w:val="002F4735"/>
    <w:rsid w:val="002F7121"/>
    <w:rsid w:val="002F72B2"/>
    <w:rsid w:val="00302631"/>
    <w:rsid w:val="00302A3D"/>
    <w:rsid w:val="003052F4"/>
    <w:rsid w:val="00307DE5"/>
    <w:rsid w:val="00312BA0"/>
    <w:rsid w:val="0031311B"/>
    <w:rsid w:val="003149C1"/>
    <w:rsid w:val="003177FD"/>
    <w:rsid w:val="00324923"/>
    <w:rsid w:val="0032602D"/>
    <w:rsid w:val="00326435"/>
    <w:rsid w:val="00334D1E"/>
    <w:rsid w:val="0033514B"/>
    <w:rsid w:val="00335B92"/>
    <w:rsid w:val="00337563"/>
    <w:rsid w:val="003376BD"/>
    <w:rsid w:val="0034366B"/>
    <w:rsid w:val="0034769C"/>
    <w:rsid w:val="00356ACA"/>
    <w:rsid w:val="00360EE8"/>
    <w:rsid w:val="00361166"/>
    <w:rsid w:val="003617F4"/>
    <w:rsid w:val="00362E86"/>
    <w:rsid w:val="00370C3C"/>
    <w:rsid w:val="00374F08"/>
    <w:rsid w:val="00380071"/>
    <w:rsid w:val="003805B2"/>
    <w:rsid w:val="0038713E"/>
    <w:rsid w:val="00387334"/>
    <w:rsid w:val="00387D7F"/>
    <w:rsid w:val="00393EB6"/>
    <w:rsid w:val="00396CFA"/>
    <w:rsid w:val="00396E9C"/>
    <w:rsid w:val="00397EE1"/>
    <w:rsid w:val="003A064A"/>
    <w:rsid w:val="003A1A1C"/>
    <w:rsid w:val="003A2443"/>
    <w:rsid w:val="003A4DE9"/>
    <w:rsid w:val="003A6538"/>
    <w:rsid w:val="003A6DE0"/>
    <w:rsid w:val="003B26D3"/>
    <w:rsid w:val="003B3BCB"/>
    <w:rsid w:val="003B6AB9"/>
    <w:rsid w:val="003C213D"/>
    <w:rsid w:val="003C3111"/>
    <w:rsid w:val="003C3A30"/>
    <w:rsid w:val="003C4E22"/>
    <w:rsid w:val="003C5B0E"/>
    <w:rsid w:val="003C5F2A"/>
    <w:rsid w:val="003C64DE"/>
    <w:rsid w:val="003C7A61"/>
    <w:rsid w:val="003C7CEF"/>
    <w:rsid w:val="003D4C5E"/>
    <w:rsid w:val="003D5D10"/>
    <w:rsid w:val="003D7AA8"/>
    <w:rsid w:val="003E0230"/>
    <w:rsid w:val="003E0888"/>
    <w:rsid w:val="003E0A4C"/>
    <w:rsid w:val="003E31A1"/>
    <w:rsid w:val="003E3590"/>
    <w:rsid w:val="003E580F"/>
    <w:rsid w:val="003E5BA0"/>
    <w:rsid w:val="003E6EDD"/>
    <w:rsid w:val="003F1172"/>
    <w:rsid w:val="003F169C"/>
    <w:rsid w:val="003F3D7F"/>
    <w:rsid w:val="00401C07"/>
    <w:rsid w:val="00402C6D"/>
    <w:rsid w:val="00404C9B"/>
    <w:rsid w:val="00414DF5"/>
    <w:rsid w:val="004152A9"/>
    <w:rsid w:val="0042343F"/>
    <w:rsid w:val="00425DD2"/>
    <w:rsid w:val="004274AC"/>
    <w:rsid w:val="00427B55"/>
    <w:rsid w:val="00431721"/>
    <w:rsid w:val="004401A9"/>
    <w:rsid w:val="00441AAC"/>
    <w:rsid w:val="00441FA7"/>
    <w:rsid w:val="0044303A"/>
    <w:rsid w:val="00450519"/>
    <w:rsid w:val="004521A1"/>
    <w:rsid w:val="00453926"/>
    <w:rsid w:val="00453E5D"/>
    <w:rsid w:val="00455B3C"/>
    <w:rsid w:val="00457847"/>
    <w:rsid w:val="00460C74"/>
    <w:rsid w:val="00461B61"/>
    <w:rsid w:val="00464F04"/>
    <w:rsid w:val="004675BA"/>
    <w:rsid w:val="004729B4"/>
    <w:rsid w:val="00473EF9"/>
    <w:rsid w:val="0047491F"/>
    <w:rsid w:val="00475928"/>
    <w:rsid w:val="00475EB6"/>
    <w:rsid w:val="00477B53"/>
    <w:rsid w:val="00482706"/>
    <w:rsid w:val="0048392C"/>
    <w:rsid w:val="0048474C"/>
    <w:rsid w:val="00491B33"/>
    <w:rsid w:val="00493830"/>
    <w:rsid w:val="00495E9D"/>
    <w:rsid w:val="00497C68"/>
    <w:rsid w:val="004A4CA1"/>
    <w:rsid w:val="004A7585"/>
    <w:rsid w:val="004B1A1A"/>
    <w:rsid w:val="004B3148"/>
    <w:rsid w:val="004B432B"/>
    <w:rsid w:val="004B4684"/>
    <w:rsid w:val="004B796C"/>
    <w:rsid w:val="004C0437"/>
    <w:rsid w:val="004D0AC0"/>
    <w:rsid w:val="004D1CEC"/>
    <w:rsid w:val="004D4AF9"/>
    <w:rsid w:val="004D4BD4"/>
    <w:rsid w:val="004D62AF"/>
    <w:rsid w:val="004D7482"/>
    <w:rsid w:val="004E004B"/>
    <w:rsid w:val="00501783"/>
    <w:rsid w:val="00502F1B"/>
    <w:rsid w:val="0050535B"/>
    <w:rsid w:val="0050597B"/>
    <w:rsid w:val="0050648C"/>
    <w:rsid w:val="005078F1"/>
    <w:rsid w:val="00510613"/>
    <w:rsid w:val="00515F5D"/>
    <w:rsid w:val="00516356"/>
    <w:rsid w:val="00517901"/>
    <w:rsid w:val="00520495"/>
    <w:rsid w:val="0052481F"/>
    <w:rsid w:val="00532C29"/>
    <w:rsid w:val="005365BD"/>
    <w:rsid w:val="00536CB4"/>
    <w:rsid w:val="0053763A"/>
    <w:rsid w:val="005456E0"/>
    <w:rsid w:val="00546604"/>
    <w:rsid w:val="00546691"/>
    <w:rsid w:val="0055181A"/>
    <w:rsid w:val="00553144"/>
    <w:rsid w:val="00556880"/>
    <w:rsid w:val="0056092D"/>
    <w:rsid w:val="00560DED"/>
    <w:rsid w:val="005610B4"/>
    <w:rsid w:val="0056169B"/>
    <w:rsid w:val="005626FC"/>
    <w:rsid w:val="005670FB"/>
    <w:rsid w:val="0057015A"/>
    <w:rsid w:val="00574957"/>
    <w:rsid w:val="005753A0"/>
    <w:rsid w:val="005755DF"/>
    <w:rsid w:val="0058271B"/>
    <w:rsid w:val="00583273"/>
    <w:rsid w:val="005842BB"/>
    <w:rsid w:val="00584663"/>
    <w:rsid w:val="00585432"/>
    <w:rsid w:val="00585C53"/>
    <w:rsid w:val="00586D48"/>
    <w:rsid w:val="00587417"/>
    <w:rsid w:val="00595AC3"/>
    <w:rsid w:val="00596355"/>
    <w:rsid w:val="005979A3"/>
    <w:rsid w:val="005A2193"/>
    <w:rsid w:val="005A2A94"/>
    <w:rsid w:val="005A3BB1"/>
    <w:rsid w:val="005A52B9"/>
    <w:rsid w:val="005B16AE"/>
    <w:rsid w:val="005C0850"/>
    <w:rsid w:val="005C2BB4"/>
    <w:rsid w:val="005D1F26"/>
    <w:rsid w:val="005D2E63"/>
    <w:rsid w:val="005D496D"/>
    <w:rsid w:val="005D55DD"/>
    <w:rsid w:val="005D5A9A"/>
    <w:rsid w:val="005D7347"/>
    <w:rsid w:val="005E4164"/>
    <w:rsid w:val="005F00C0"/>
    <w:rsid w:val="005F02DD"/>
    <w:rsid w:val="005F23E5"/>
    <w:rsid w:val="005F270A"/>
    <w:rsid w:val="005F5553"/>
    <w:rsid w:val="006013BD"/>
    <w:rsid w:val="00601EC8"/>
    <w:rsid w:val="006021E1"/>
    <w:rsid w:val="006022D7"/>
    <w:rsid w:val="0060709E"/>
    <w:rsid w:val="00607371"/>
    <w:rsid w:val="00610FAE"/>
    <w:rsid w:val="00622F89"/>
    <w:rsid w:val="0062357F"/>
    <w:rsid w:val="006248AE"/>
    <w:rsid w:val="00624ABD"/>
    <w:rsid w:val="00632F5D"/>
    <w:rsid w:val="006354A5"/>
    <w:rsid w:val="006373F2"/>
    <w:rsid w:val="00641D2B"/>
    <w:rsid w:val="006455A6"/>
    <w:rsid w:val="006459BD"/>
    <w:rsid w:val="00646BD9"/>
    <w:rsid w:val="00651D18"/>
    <w:rsid w:val="00651FDA"/>
    <w:rsid w:val="00652CD8"/>
    <w:rsid w:val="00654D75"/>
    <w:rsid w:val="00660EAD"/>
    <w:rsid w:val="00663AAF"/>
    <w:rsid w:val="00663CF0"/>
    <w:rsid w:val="00664858"/>
    <w:rsid w:val="00672F7E"/>
    <w:rsid w:val="006741F9"/>
    <w:rsid w:val="00674BEB"/>
    <w:rsid w:val="006800B3"/>
    <w:rsid w:val="00694E90"/>
    <w:rsid w:val="0069600D"/>
    <w:rsid w:val="00696BE6"/>
    <w:rsid w:val="00696CB1"/>
    <w:rsid w:val="006A15BD"/>
    <w:rsid w:val="006B3304"/>
    <w:rsid w:val="006B365E"/>
    <w:rsid w:val="006B4258"/>
    <w:rsid w:val="006B5DB7"/>
    <w:rsid w:val="006B62A7"/>
    <w:rsid w:val="006C1C53"/>
    <w:rsid w:val="006C4624"/>
    <w:rsid w:val="006C69E1"/>
    <w:rsid w:val="006D05E1"/>
    <w:rsid w:val="006D0BED"/>
    <w:rsid w:val="006D0FDC"/>
    <w:rsid w:val="006D374C"/>
    <w:rsid w:val="006F75CC"/>
    <w:rsid w:val="00700D61"/>
    <w:rsid w:val="00700EB0"/>
    <w:rsid w:val="00701584"/>
    <w:rsid w:val="0070260D"/>
    <w:rsid w:val="007047F6"/>
    <w:rsid w:val="00705887"/>
    <w:rsid w:val="00705BAF"/>
    <w:rsid w:val="00706109"/>
    <w:rsid w:val="00707C13"/>
    <w:rsid w:val="00710E5B"/>
    <w:rsid w:val="007127AC"/>
    <w:rsid w:val="007255B0"/>
    <w:rsid w:val="00726472"/>
    <w:rsid w:val="007366C7"/>
    <w:rsid w:val="00736738"/>
    <w:rsid w:val="00741AB3"/>
    <w:rsid w:val="0074254A"/>
    <w:rsid w:val="0074294B"/>
    <w:rsid w:val="00742C85"/>
    <w:rsid w:val="0074302D"/>
    <w:rsid w:val="00743DD3"/>
    <w:rsid w:val="00745273"/>
    <w:rsid w:val="00745900"/>
    <w:rsid w:val="00761174"/>
    <w:rsid w:val="0076205D"/>
    <w:rsid w:val="00762F18"/>
    <w:rsid w:val="00764B14"/>
    <w:rsid w:val="00770832"/>
    <w:rsid w:val="00771011"/>
    <w:rsid w:val="00773059"/>
    <w:rsid w:val="0077474C"/>
    <w:rsid w:val="007778A9"/>
    <w:rsid w:val="00777CF8"/>
    <w:rsid w:val="00790A04"/>
    <w:rsid w:val="00794953"/>
    <w:rsid w:val="007A31C6"/>
    <w:rsid w:val="007A4F40"/>
    <w:rsid w:val="007B0FE2"/>
    <w:rsid w:val="007B150E"/>
    <w:rsid w:val="007B2C93"/>
    <w:rsid w:val="007B510E"/>
    <w:rsid w:val="007B7B19"/>
    <w:rsid w:val="007C0257"/>
    <w:rsid w:val="007C3456"/>
    <w:rsid w:val="007C5443"/>
    <w:rsid w:val="007D1FBB"/>
    <w:rsid w:val="007D2E29"/>
    <w:rsid w:val="007D3EF7"/>
    <w:rsid w:val="007D49D3"/>
    <w:rsid w:val="007D5250"/>
    <w:rsid w:val="007D68BE"/>
    <w:rsid w:val="007E5543"/>
    <w:rsid w:val="007E594A"/>
    <w:rsid w:val="007F1DB2"/>
    <w:rsid w:val="00801011"/>
    <w:rsid w:val="00801225"/>
    <w:rsid w:val="008040AD"/>
    <w:rsid w:val="00806A80"/>
    <w:rsid w:val="00822051"/>
    <w:rsid w:val="008252A0"/>
    <w:rsid w:val="008269FB"/>
    <w:rsid w:val="008275EA"/>
    <w:rsid w:val="008319E2"/>
    <w:rsid w:val="008369D3"/>
    <w:rsid w:val="00842BAA"/>
    <w:rsid w:val="00845AEC"/>
    <w:rsid w:val="008476F3"/>
    <w:rsid w:val="0085335F"/>
    <w:rsid w:val="008553C6"/>
    <w:rsid w:val="00857C33"/>
    <w:rsid w:val="00863F30"/>
    <w:rsid w:val="00873ACC"/>
    <w:rsid w:val="008822A6"/>
    <w:rsid w:val="00886F19"/>
    <w:rsid w:val="008942FB"/>
    <w:rsid w:val="008A7021"/>
    <w:rsid w:val="008A78FF"/>
    <w:rsid w:val="008B05B3"/>
    <w:rsid w:val="008B2D19"/>
    <w:rsid w:val="008B75DF"/>
    <w:rsid w:val="008B7630"/>
    <w:rsid w:val="008C0716"/>
    <w:rsid w:val="008C1437"/>
    <w:rsid w:val="008C15FC"/>
    <w:rsid w:val="008C1E29"/>
    <w:rsid w:val="008C5311"/>
    <w:rsid w:val="008C7233"/>
    <w:rsid w:val="008D06BE"/>
    <w:rsid w:val="008D1E34"/>
    <w:rsid w:val="008D285B"/>
    <w:rsid w:val="008D2AB5"/>
    <w:rsid w:val="008D747D"/>
    <w:rsid w:val="008E7125"/>
    <w:rsid w:val="008F0384"/>
    <w:rsid w:val="008F2631"/>
    <w:rsid w:val="008F71CB"/>
    <w:rsid w:val="00907418"/>
    <w:rsid w:val="00907A07"/>
    <w:rsid w:val="00910839"/>
    <w:rsid w:val="009114C5"/>
    <w:rsid w:val="009159B0"/>
    <w:rsid w:val="00916347"/>
    <w:rsid w:val="00920CFA"/>
    <w:rsid w:val="009213B1"/>
    <w:rsid w:val="00922D34"/>
    <w:rsid w:val="00922EB2"/>
    <w:rsid w:val="00924A83"/>
    <w:rsid w:val="00925D95"/>
    <w:rsid w:val="0094251D"/>
    <w:rsid w:val="00945349"/>
    <w:rsid w:val="00953826"/>
    <w:rsid w:val="009554F6"/>
    <w:rsid w:val="00960A57"/>
    <w:rsid w:val="00963A47"/>
    <w:rsid w:val="00965ED4"/>
    <w:rsid w:val="009661CF"/>
    <w:rsid w:val="00970CB5"/>
    <w:rsid w:val="00973CC9"/>
    <w:rsid w:val="00992A30"/>
    <w:rsid w:val="00993294"/>
    <w:rsid w:val="00993BE6"/>
    <w:rsid w:val="009940C1"/>
    <w:rsid w:val="00995341"/>
    <w:rsid w:val="00995B7C"/>
    <w:rsid w:val="009972B0"/>
    <w:rsid w:val="009A09B4"/>
    <w:rsid w:val="009A3F18"/>
    <w:rsid w:val="009A73A9"/>
    <w:rsid w:val="009B140E"/>
    <w:rsid w:val="009B4703"/>
    <w:rsid w:val="009B5852"/>
    <w:rsid w:val="009B6B5A"/>
    <w:rsid w:val="009C5464"/>
    <w:rsid w:val="009C59C9"/>
    <w:rsid w:val="009C618D"/>
    <w:rsid w:val="009C7408"/>
    <w:rsid w:val="009D0B8A"/>
    <w:rsid w:val="009D1093"/>
    <w:rsid w:val="009D3AD8"/>
    <w:rsid w:val="009D3F31"/>
    <w:rsid w:val="009D55FB"/>
    <w:rsid w:val="009E3B3A"/>
    <w:rsid w:val="009E5528"/>
    <w:rsid w:val="009F42AD"/>
    <w:rsid w:val="009F54B1"/>
    <w:rsid w:val="00A0159F"/>
    <w:rsid w:val="00A03310"/>
    <w:rsid w:val="00A06B67"/>
    <w:rsid w:val="00A10423"/>
    <w:rsid w:val="00A1209E"/>
    <w:rsid w:val="00A13449"/>
    <w:rsid w:val="00A15FB4"/>
    <w:rsid w:val="00A165CC"/>
    <w:rsid w:val="00A20704"/>
    <w:rsid w:val="00A2098C"/>
    <w:rsid w:val="00A2114D"/>
    <w:rsid w:val="00A2739E"/>
    <w:rsid w:val="00A32102"/>
    <w:rsid w:val="00A35D2C"/>
    <w:rsid w:val="00A4064D"/>
    <w:rsid w:val="00A44BFE"/>
    <w:rsid w:val="00A47EE1"/>
    <w:rsid w:val="00A52FC4"/>
    <w:rsid w:val="00A54128"/>
    <w:rsid w:val="00A55354"/>
    <w:rsid w:val="00A630CF"/>
    <w:rsid w:val="00A641C9"/>
    <w:rsid w:val="00A70048"/>
    <w:rsid w:val="00A754E9"/>
    <w:rsid w:val="00A775D1"/>
    <w:rsid w:val="00A83BCE"/>
    <w:rsid w:val="00A84855"/>
    <w:rsid w:val="00A84B40"/>
    <w:rsid w:val="00A8771E"/>
    <w:rsid w:val="00A963A9"/>
    <w:rsid w:val="00A96B84"/>
    <w:rsid w:val="00AA02AC"/>
    <w:rsid w:val="00AA2E4B"/>
    <w:rsid w:val="00AA63A6"/>
    <w:rsid w:val="00AB016E"/>
    <w:rsid w:val="00AB2B59"/>
    <w:rsid w:val="00AB6C5E"/>
    <w:rsid w:val="00AB7AF6"/>
    <w:rsid w:val="00AC15C9"/>
    <w:rsid w:val="00AC1BC3"/>
    <w:rsid w:val="00AC25DB"/>
    <w:rsid w:val="00AC3202"/>
    <w:rsid w:val="00AD1A95"/>
    <w:rsid w:val="00AD46D4"/>
    <w:rsid w:val="00AD59D1"/>
    <w:rsid w:val="00AE22C3"/>
    <w:rsid w:val="00AE725A"/>
    <w:rsid w:val="00AF30CE"/>
    <w:rsid w:val="00AF3B7A"/>
    <w:rsid w:val="00AF601E"/>
    <w:rsid w:val="00B029E1"/>
    <w:rsid w:val="00B037B6"/>
    <w:rsid w:val="00B05E6B"/>
    <w:rsid w:val="00B07154"/>
    <w:rsid w:val="00B07CA3"/>
    <w:rsid w:val="00B1350D"/>
    <w:rsid w:val="00B15985"/>
    <w:rsid w:val="00B2167A"/>
    <w:rsid w:val="00B21D67"/>
    <w:rsid w:val="00B24C3D"/>
    <w:rsid w:val="00B27275"/>
    <w:rsid w:val="00B30C24"/>
    <w:rsid w:val="00B317FE"/>
    <w:rsid w:val="00B373E4"/>
    <w:rsid w:val="00B3767A"/>
    <w:rsid w:val="00B37CE7"/>
    <w:rsid w:val="00B42388"/>
    <w:rsid w:val="00B434F9"/>
    <w:rsid w:val="00B46397"/>
    <w:rsid w:val="00B46E1C"/>
    <w:rsid w:val="00B50587"/>
    <w:rsid w:val="00B51386"/>
    <w:rsid w:val="00B55961"/>
    <w:rsid w:val="00B62AA4"/>
    <w:rsid w:val="00B64B5D"/>
    <w:rsid w:val="00B66372"/>
    <w:rsid w:val="00B71428"/>
    <w:rsid w:val="00B723BF"/>
    <w:rsid w:val="00B728A4"/>
    <w:rsid w:val="00B77651"/>
    <w:rsid w:val="00B80DEE"/>
    <w:rsid w:val="00B821D5"/>
    <w:rsid w:val="00B86A6A"/>
    <w:rsid w:val="00B87016"/>
    <w:rsid w:val="00B94BC4"/>
    <w:rsid w:val="00B95482"/>
    <w:rsid w:val="00B95E5C"/>
    <w:rsid w:val="00B97A1D"/>
    <w:rsid w:val="00BA034A"/>
    <w:rsid w:val="00BA5ABC"/>
    <w:rsid w:val="00BB0D90"/>
    <w:rsid w:val="00BB1E37"/>
    <w:rsid w:val="00BB3B01"/>
    <w:rsid w:val="00BB4F90"/>
    <w:rsid w:val="00BB6CE9"/>
    <w:rsid w:val="00BC0A73"/>
    <w:rsid w:val="00BC7902"/>
    <w:rsid w:val="00BD37A3"/>
    <w:rsid w:val="00BD3CE8"/>
    <w:rsid w:val="00BD4564"/>
    <w:rsid w:val="00BD5EDA"/>
    <w:rsid w:val="00BD66A6"/>
    <w:rsid w:val="00BE0AC8"/>
    <w:rsid w:val="00BE1105"/>
    <w:rsid w:val="00BE1617"/>
    <w:rsid w:val="00BE373F"/>
    <w:rsid w:val="00BE5CEF"/>
    <w:rsid w:val="00BE6293"/>
    <w:rsid w:val="00BE6ECE"/>
    <w:rsid w:val="00BF0B37"/>
    <w:rsid w:val="00BF1C1F"/>
    <w:rsid w:val="00C03F0F"/>
    <w:rsid w:val="00C07470"/>
    <w:rsid w:val="00C101C5"/>
    <w:rsid w:val="00C114BA"/>
    <w:rsid w:val="00C15B43"/>
    <w:rsid w:val="00C21319"/>
    <w:rsid w:val="00C23FB1"/>
    <w:rsid w:val="00C26E2C"/>
    <w:rsid w:val="00C31F09"/>
    <w:rsid w:val="00C362EC"/>
    <w:rsid w:val="00C37E77"/>
    <w:rsid w:val="00C44434"/>
    <w:rsid w:val="00C44FCA"/>
    <w:rsid w:val="00C44FCF"/>
    <w:rsid w:val="00C46F67"/>
    <w:rsid w:val="00C5335F"/>
    <w:rsid w:val="00C53EEE"/>
    <w:rsid w:val="00C657AA"/>
    <w:rsid w:val="00C65F57"/>
    <w:rsid w:val="00C70B47"/>
    <w:rsid w:val="00C715DD"/>
    <w:rsid w:val="00C80E2A"/>
    <w:rsid w:val="00C91EBD"/>
    <w:rsid w:val="00C93190"/>
    <w:rsid w:val="00C937C3"/>
    <w:rsid w:val="00C942D5"/>
    <w:rsid w:val="00C94BB2"/>
    <w:rsid w:val="00C95A3D"/>
    <w:rsid w:val="00C96D00"/>
    <w:rsid w:val="00CA6178"/>
    <w:rsid w:val="00CA7D34"/>
    <w:rsid w:val="00CB6E7A"/>
    <w:rsid w:val="00CB75A8"/>
    <w:rsid w:val="00CC0BA8"/>
    <w:rsid w:val="00CC23EB"/>
    <w:rsid w:val="00CC64D8"/>
    <w:rsid w:val="00CD02BE"/>
    <w:rsid w:val="00CD1584"/>
    <w:rsid w:val="00CD335C"/>
    <w:rsid w:val="00CD4670"/>
    <w:rsid w:val="00CD59FE"/>
    <w:rsid w:val="00CD7802"/>
    <w:rsid w:val="00CE22F5"/>
    <w:rsid w:val="00CE43FE"/>
    <w:rsid w:val="00CF1BD7"/>
    <w:rsid w:val="00CF7792"/>
    <w:rsid w:val="00D02DE7"/>
    <w:rsid w:val="00D0308F"/>
    <w:rsid w:val="00D03A97"/>
    <w:rsid w:val="00D04FDE"/>
    <w:rsid w:val="00D054BA"/>
    <w:rsid w:val="00D13A64"/>
    <w:rsid w:val="00D1619E"/>
    <w:rsid w:val="00D21BFA"/>
    <w:rsid w:val="00D25AA5"/>
    <w:rsid w:val="00D31043"/>
    <w:rsid w:val="00D320CB"/>
    <w:rsid w:val="00D34B60"/>
    <w:rsid w:val="00D40604"/>
    <w:rsid w:val="00D41760"/>
    <w:rsid w:val="00D451E4"/>
    <w:rsid w:val="00D456D4"/>
    <w:rsid w:val="00D465EB"/>
    <w:rsid w:val="00D50763"/>
    <w:rsid w:val="00D56AA9"/>
    <w:rsid w:val="00D61123"/>
    <w:rsid w:val="00D6193F"/>
    <w:rsid w:val="00D76FF8"/>
    <w:rsid w:val="00D80FDA"/>
    <w:rsid w:val="00D81091"/>
    <w:rsid w:val="00D82C5A"/>
    <w:rsid w:val="00D85ADF"/>
    <w:rsid w:val="00D91E75"/>
    <w:rsid w:val="00D93B16"/>
    <w:rsid w:val="00D9459E"/>
    <w:rsid w:val="00DA385C"/>
    <w:rsid w:val="00DA55CE"/>
    <w:rsid w:val="00DB2DB9"/>
    <w:rsid w:val="00DB5DC1"/>
    <w:rsid w:val="00DB65AB"/>
    <w:rsid w:val="00DB7BAB"/>
    <w:rsid w:val="00DC16AC"/>
    <w:rsid w:val="00DC2ECB"/>
    <w:rsid w:val="00DC4D83"/>
    <w:rsid w:val="00DC7862"/>
    <w:rsid w:val="00DD31C2"/>
    <w:rsid w:val="00DD61EB"/>
    <w:rsid w:val="00DD7E34"/>
    <w:rsid w:val="00DE32AC"/>
    <w:rsid w:val="00DE349E"/>
    <w:rsid w:val="00DE5354"/>
    <w:rsid w:val="00DF1324"/>
    <w:rsid w:val="00DF4E3E"/>
    <w:rsid w:val="00DF752C"/>
    <w:rsid w:val="00DF7BE2"/>
    <w:rsid w:val="00E0592D"/>
    <w:rsid w:val="00E073F2"/>
    <w:rsid w:val="00E07E79"/>
    <w:rsid w:val="00E12A82"/>
    <w:rsid w:val="00E1586D"/>
    <w:rsid w:val="00E21F09"/>
    <w:rsid w:val="00E2311C"/>
    <w:rsid w:val="00E30255"/>
    <w:rsid w:val="00E30C82"/>
    <w:rsid w:val="00E36D38"/>
    <w:rsid w:val="00E3726E"/>
    <w:rsid w:val="00E4019B"/>
    <w:rsid w:val="00E41353"/>
    <w:rsid w:val="00E42BF6"/>
    <w:rsid w:val="00E42D7E"/>
    <w:rsid w:val="00E44CA2"/>
    <w:rsid w:val="00E46B42"/>
    <w:rsid w:val="00E506A7"/>
    <w:rsid w:val="00E52980"/>
    <w:rsid w:val="00E5783A"/>
    <w:rsid w:val="00E60078"/>
    <w:rsid w:val="00E603C5"/>
    <w:rsid w:val="00E6152A"/>
    <w:rsid w:val="00E62278"/>
    <w:rsid w:val="00E70E53"/>
    <w:rsid w:val="00E73D51"/>
    <w:rsid w:val="00E750A4"/>
    <w:rsid w:val="00E76C81"/>
    <w:rsid w:val="00E803C7"/>
    <w:rsid w:val="00E81306"/>
    <w:rsid w:val="00E82F39"/>
    <w:rsid w:val="00E85EC2"/>
    <w:rsid w:val="00E8787B"/>
    <w:rsid w:val="00E933EC"/>
    <w:rsid w:val="00E94FE9"/>
    <w:rsid w:val="00EA02FF"/>
    <w:rsid w:val="00EA1997"/>
    <w:rsid w:val="00EB2A9B"/>
    <w:rsid w:val="00EB4848"/>
    <w:rsid w:val="00EB4BDF"/>
    <w:rsid w:val="00EB7A66"/>
    <w:rsid w:val="00EC2C4A"/>
    <w:rsid w:val="00EC3910"/>
    <w:rsid w:val="00EC3D40"/>
    <w:rsid w:val="00EC4184"/>
    <w:rsid w:val="00EC4FD4"/>
    <w:rsid w:val="00EC7A15"/>
    <w:rsid w:val="00ED103F"/>
    <w:rsid w:val="00ED1C24"/>
    <w:rsid w:val="00ED1DA1"/>
    <w:rsid w:val="00ED30C9"/>
    <w:rsid w:val="00ED4AF8"/>
    <w:rsid w:val="00ED584B"/>
    <w:rsid w:val="00EE0AAB"/>
    <w:rsid w:val="00EE0D45"/>
    <w:rsid w:val="00EF1970"/>
    <w:rsid w:val="00EF48DC"/>
    <w:rsid w:val="00EF4AB3"/>
    <w:rsid w:val="00EF54B5"/>
    <w:rsid w:val="00F00AC0"/>
    <w:rsid w:val="00F019D5"/>
    <w:rsid w:val="00F019E2"/>
    <w:rsid w:val="00F036A3"/>
    <w:rsid w:val="00F06422"/>
    <w:rsid w:val="00F068E3"/>
    <w:rsid w:val="00F07ACF"/>
    <w:rsid w:val="00F12A26"/>
    <w:rsid w:val="00F17D11"/>
    <w:rsid w:val="00F222AD"/>
    <w:rsid w:val="00F2295F"/>
    <w:rsid w:val="00F26CC9"/>
    <w:rsid w:val="00F27BB5"/>
    <w:rsid w:val="00F3578E"/>
    <w:rsid w:val="00F37B27"/>
    <w:rsid w:val="00F40605"/>
    <w:rsid w:val="00F40816"/>
    <w:rsid w:val="00F445E8"/>
    <w:rsid w:val="00F46B34"/>
    <w:rsid w:val="00F538CC"/>
    <w:rsid w:val="00F57576"/>
    <w:rsid w:val="00F601BD"/>
    <w:rsid w:val="00F612BB"/>
    <w:rsid w:val="00F63F42"/>
    <w:rsid w:val="00F672FE"/>
    <w:rsid w:val="00F71417"/>
    <w:rsid w:val="00F7455E"/>
    <w:rsid w:val="00F775B5"/>
    <w:rsid w:val="00F80538"/>
    <w:rsid w:val="00F81779"/>
    <w:rsid w:val="00F87122"/>
    <w:rsid w:val="00F93CDC"/>
    <w:rsid w:val="00FA07DD"/>
    <w:rsid w:val="00FA0920"/>
    <w:rsid w:val="00FA3303"/>
    <w:rsid w:val="00FA7A7B"/>
    <w:rsid w:val="00FC41D9"/>
    <w:rsid w:val="00FC43AC"/>
    <w:rsid w:val="00FD30F4"/>
    <w:rsid w:val="00FD32F9"/>
    <w:rsid w:val="00FD33AF"/>
    <w:rsid w:val="00FD425D"/>
    <w:rsid w:val="00FD59B2"/>
    <w:rsid w:val="00FE2A31"/>
    <w:rsid w:val="00FE7D9A"/>
    <w:rsid w:val="00FE7DB4"/>
    <w:rsid w:val="00FF2A4A"/>
    <w:rsid w:val="00FF40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AE92A"/>
  <w15:docId w15:val="{DD666E93-3684-4D51-8A6D-E3AC35CF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5B"/>
    <w:pPr>
      <w:spacing w:after="200" w:line="276" w:lineRule="auto"/>
    </w:pPr>
    <w:rPr>
      <w:rFonts w:ascii="Acer Foco" w:hAnsi="Acer Foco"/>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9D5"/>
    <w:pPr>
      <w:tabs>
        <w:tab w:val="center" w:pos="4680"/>
        <w:tab w:val="right" w:pos="9360"/>
      </w:tabs>
      <w:spacing w:after="0" w:line="240" w:lineRule="auto"/>
    </w:pPr>
  </w:style>
  <w:style w:type="character" w:customStyle="1" w:styleId="HeaderChar">
    <w:name w:val="Header Char"/>
    <w:link w:val="Header"/>
    <w:uiPriority w:val="99"/>
    <w:rsid w:val="00F019D5"/>
    <w:rPr>
      <w:rFonts w:ascii="Acer Foco" w:hAnsi="Acer Foco"/>
    </w:rPr>
  </w:style>
  <w:style w:type="paragraph" w:styleId="Footer">
    <w:name w:val="footer"/>
    <w:basedOn w:val="Normal"/>
    <w:link w:val="FooterChar"/>
    <w:uiPriority w:val="99"/>
    <w:unhideWhenUsed/>
    <w:rsid w:val="00F019D5"/>
    <w:pPr>
      <w:tabs>
        <w:tab w:val="center" w:pos="4680"/>
        <w:tab w:val="right" w:pos="9360"/>
      </w:tabs>
      <w:spacing w:after="0" w:line="240" w:lineRule="auto"/>
    </w:pPr>
  </w:style>
  <w:style w:type="character" w:customStyle="1" w:styleId="FooterChar">
    <w:name w:val="Footer Char"/>
    <w:link w:val="Footer"/>
    <w:uiPriority w:val="99"/>
    <w:rsid w:val="00F019D5"/>
    <w:rPr>
      <w:rFonts w:ascii="Acer Foco" w:hAnsi="Acer Foco"/>
    </w:rPr>
  </w:style>
  <w:style w:type="paragraph" w:styleId="BalloonText">
    <w:name w:val="Balloon Text"/>
    <w:basedOn w:val="Normal"/>
    <w:link w:val="BalloonTextChar"/>
    <w:uiPriority w:val="99"/>
    <w:semiHidden/>
    <w:unhideWhenUsed/>
    <w:rsid w:val="00F019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19D5"/>
    <w:rPr>
      <w:rFonts w:ascii="Tahoma" w:hAnsi="Tahoma" w:cs="Tahoma"/>
      <w:sz w:val="16"/>
      <w:szCs w:val="16"/>
    </w:rPr>
  </w:style>
  <w:style w:type="table" w:styleId="TableGrid">
    <w:name w:val="Table Grid"/>
    <w:basedOn w:val="TableNormal"/>
    <w:uiPriority w:val="59"/>
    <w:rsid w:val="0048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efore3pt">
    <w:name w:val="Style Before:  3 pt"/>
    <w:basedOn w:val="Normal"/>
    <w:link w:val="StyleBefore3pt0"/>
    <w:rsid w:val="00F7455E"/>
    <w:pPr>
      <w:spacing w:before="60" w:after="0" w:line="240" w:lineRule="auto"/>
    </w:pPr>
    <w:rPr>
      <w:rFonts w:ascii="Frutiger Roman" w:hAnsi="Frutiger Roman"/>
      <w:szCs w:val="20"/>
      <w:lang w:val="en-GB" w:eastAsia="en-US"/>
    </w:rPr>
  </w:style>
  <w:style w:type="paragraph" w:styleId="List">
    <w:name w:val="List"/>
    <w:link w:val="ListChar"/>
    <w:rsid w:val="00F7455E"/>
    <w:pPr>
      <w:numPr>
        <w:numId w:val="3"/>
      </w:numPr>
      <w:tabs>
        <w:tab w:val="clear" w:pos="468"/>
        <w:tab w:val="num" w:pos="252"/>
      </w:tabs>
      <w:spacing w:line="200" w:lineRule="auto"/>
      <w:ind w:left="255" w:hanging="181"/>
    </w:pPr>
    <w:rPr>
      <w:rFonts w:ascii="Veto Com" w:hAnsi="Veto Com"/>
      <w:color w:val="FFFFFF"/>
      <w:sz w:val="10"/>
      <w:szCs w:val="12"/>
      <w:lang w:eastAsia="en-US"/>
    </w:rPr>
  </w:style>
  <w:style w:type="character" w:customStyle="1" w:styleId="StyleBefore3pt0">
    <w:name w:val="Style Before:  3 pt 字元"/>
    <w:link w:val="StyleBefore3pt"/>
    <w:rsid w:val="00F7455E"/>
    <w:rPr>
      <w:rFonts w:ascii="Frutiger Roman" w:eastAsia="新細明體" w:hAnsi="Frutiger Roman" w:cs="Times New Roman"/>
      <w:szCs w:val="20"/>
      <w:lang w:val="en-GB" w:eastAsia="en-US"/>
    </w:rPr>
  </w:style>
  <w:style w:type="character" w:customStyle="1" w:styleId="ListChar">
    <w:name w:val="List Char"/>
    <w:link w:val="List"/>
    <w:rsid w:val="00F7455E"/>
    <w:rPr>
      <w:rFonts w:ascii="Veto Com" w:eastAsia="新細明體" w:hAnsi="Veto Com" w:cs="Times New Roman"/>
      <w:color w:val="FFFFFF"/>
      <w:sz w:val="10"/>
      <w:szCs w:val="12"/>
      <w:lang w:eastAsia="en-US"/>
    </w:rPr>
  </w:style>
  <w:style w:type="paragraph" w:customStyle="1" w:styleId="Body2">
    <w:name w:val="Body2"/>
    <w:basedOn w:val="StyleBefore3pt"/>
    <w:link w:val="Body20"/>
    <w:rsid w:val="00F7455E"/>
    <w:pPr>
      <w:spacing w:before="0" w:line="200" w:lineRule="auto"/>
    </w:pPr>
    <w:rPr>
      <w:rFonts w:ascii="Veto Com" w:hAnsi="Veto Com"/>
      <w:sz w:val="12"/>
      <w:szCs w:val="12"/>
      <w:lang w:eastAsia="zh-TW"/>
    </w:rPr>
  </w:style>
  <w:style w:type="character" w:customStyle="1" w:styleId="Body20">
    <w:name w:val="Body2 字元"/>
    <w:link w:val="Body2"/>
    <w:rsid w:val="00F7455E"/>
    <w:rPr>
      <w:rFonts w:ascii="Veto Com" w:eastAsia="新細明體" w:hAnsi="Veto Com" w:cs="Times New Roman"/>
      <w:sz w:val="12"/>
      <w:szCs w:val="12"/>
      <w:lang w:val="en-GB"/>
    </w:rPr>
  </w:style>
  <w:style w:type="paragraph" w:customStyle="1" w:styleId="notelist">
    <w:name w:val="note list"/>
    <w:basedOn w:val="StyleBefore3pt"/>
    <w:rsid w:val="00F7455E"/>
    <w:pPr>
      <w:numPr>
        <w:numId w:val="2"/>
      </w:numPr>
      <w:tabs>
        <w:tab w:val="clear" w:pos="720"/>
        <w:tab w:val="num" w:pos="360"/>
      </w:tabs>
      <w:spacing w:before="0" w:line="200" w:lineRule="auto"/>
      <w:ind w:left="198" w:hanging="181"/>
    </w:pPr>
    <w:rPr>
      <w:rFonts w:ascii="Veto Com" w:hAnsi="Veto Com"/>
      <w:sz w:val="10"/>
      <w:szCs w:val="10"/>
      <w:lang w:val="en-US" w:eastAsia="zh-TW"/>
    </w:rPr>
  </w:style>
  <w:style w:type="paragraph" w:customStyle="1" w:styleId="Notelist2">
    <w:name w:val="Note list 2"/>
    <w:basedOn w:val="Normal"/>
    <w:rsid w:val="00F7455E"/>
    <w:pPr>
      <w:spacing w:after="0" w:line="200" w:lineRule="auto"/>
    </w:pPr>
    <w:rPr>
      <w:rFonts w:ascii="Veto Com" w:hAnsi="Veto Com"/>
      <w:sz w:val="10"/>
      <w:szCs w:val="10"/>
    </w:rPr>
  </w:style>
  <w:style w:type="paragraph" w:styleId="ListParagraph">
    <w:name w:val="List Paragraph"/>
    <w:basedOn w:val="Normal"/>
    <w:uiPriority w:val="34"/>
    <w:qFormat/>
    <w:rsid w:val="003C64DE"/>
    <w:pPr>
      <w:ind w:left="720"/>
      <w:contextualSpacing/>
    </w:pPr>
  </w:style>
  <w:style w:type="paragraph" w:customStyle="1" w:styleId="softwarelist">
    <w:name w:val="software list"/>
    <w:basedOn w:val="Normal"/>
    <w:rsid w:val="002B60E1"/>
    <w:pPr>
      <w:numPr>
        <w:numId w:val="11"/>
      </w:numPr>
      <w:tabs>
        <w:tab w:val="clear" w:pos="1080"/>
      </w:tabs>
      <w:spacing w:before="20" w:after="0" w:line="240" w:lineRule="auto"/>
      <w:ind w:left="222" w:hanging="138"/>
    </w:pPr>
    <w:rPr>
      <w:rFonts w:ascii="Frutiger Roman" w:hAnsi="Frutiger Roman"/>
      <w:sz w:val="12"/>
      <w:szCs w:val="12"/>
      <w:lang w:val="pt-PT"/>
    </w:rPr>
  </w:style>
  <w:style w:type="character" w:styleId="Hyperlink">
    <w:name w:val="Hyperlink"/>
    <w:uiPriority w:val="99"/>
    <w:unhideWhenUsed/>
    <w:rsid w:val="00801011"/>
    <w:rPr>
      <w:color w:val="0000FF"/>
      <w:u w:val="single"/>
    </w:rPr>
  </w:style>
  <w:style w:type="character" w:styleId="CommentReference">
    <w:name w:val="annotation reference"/>
    <w:uiPriority w:val="99"/>
    <w:semiHidden/>
    <w:unhideWhenUsed/>
    <w:rsid w:val="000979E1"/>
    <w:rPr>
      <w:sz w:val="18"/>
      <w:szCs w:val="18"/>
    </w:rPr>
  </w:style>
  <w:style w:type="paragraph" w:styleId="CommentText">
    <w:name w:val="annotation text"/>
    <w:basedOn w:val="Normal"/>
    <w:link w:val="CommentTextChar"/>
    <w:uiPriority w:val="99"/>
    <w:semiHidden/>
    <w:unhideWhenUsed/>
    <w:rsid w:val="000979E1"/>
  </w:style>
  <w:style w:type="character" w:customStyle="1" w:styleId="CommentTextChar">
    <w:name w:val="Comment Text Char"/>
    <w:link w:val="CommentText"/>
    <w:uiPriority w:val="99"/>
    <w:semiHidden/>
    <w:rsid w:val="000979E1"/>
    <w:rPr>
      <w:rFonts w:ascii="Acer Foco" w:hAnsi="Acer Foco"/>
      <w:sz w:val="22"/>
      <w:szCs w:val="22"/>
    </w:rPr>
  </w:style>
  <w:style w:type="paragraph" w:styleId="CommentSubject">
    <w:name w:val="annotation subject"/>
    <w:basedOn w:val="CommentText"/>
    <w:next w:val="CommentText"/>
    <w:link w:val="CommentSubjectChar"/>
    <w:uiPriority w:val="99"/>
    <w:semiHidden/>
    <w:unhideWhenUsed/>
    <w:rsid w:val="000979E1"/>
    <w:rPr>
      <w:b/>
      <w:bCs/>
    </w:rPr>
  </w:style>
  <w:style w:type="character" w:customStyle="1" w:styleId="CommentSubjectChar">
    <w:name w:val="Comment Subject Char"/>
    <w:link w:val="CommentSubject"/>
    <w:uiPriority w:val="99"/>
    <w:semiHidden/>
    <w:rsid w:val="000979E1"/>
    <w:rPr>
      <w:rFonts w:ascii="Acer Foco" w:hAnsi="Acer Foco"/>
      <w:b/>
      <w:bCs/>
      <w:sz w:val="22"/>
      <w:szCs w:val="22"/>
    </w:rPr>
  </w:style>
  <w:style w:type="paragraph" w:customStyle="1" w:styleId="a">
    <w:name w:val="[基本段落]"/>
    <w:basedOn w:val="Normal"/>
    <w:uiPriority w:val="99"/>
    <w:rsid w:val="008275EA"/>
    <w:pPr>
      <w:widowControl w:val="0"/>
      <w:autoSpaceDE w:val="0"/>
      <w:autoSpaceDN w:val="0"/>
      <w:adjustRightInd w:val="0"/>
      <w:spacing w:after="0" w:line="288" w:lineRule="auto"/>
      <w:textAlignment w:val="center"/>
    </w:pPr>
    <w:rPr>
      <w:rFonts w:ascii="Minion Pro" w:hAnsi="Minion Pro" w:cs="Minion Pro"/>
      <w:color w:val="000000"/>
      <w:sz w:val="24"/>
      <w:szCs w:val="24"/>
      <w:lang w:val="en-GB"/>
    </w:rPr>
  </w:style>
  <w:style w:type="paragraph" w:styleId="NormalWeb">
    <w:name w:val="Normal (Web)"/>
    <w:basedOn w:val="Normal"/>
    <w:uiPriority w:val="99"/>
    <w:semiHidden/>
    <w:unhideWhenUsed/>
    <w:rsid w:val="007D2E2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437">
      <w:bodyDiv w:val="1"/>
      <w:marLeft w:val="0"/>
      <w:marRight w:val="0"/>
      <w:marTop w:val="0"/>
      <w:marBottom w:val="0"/>
      <w:divBdr>
        <w:top w:val="none" w:sz="0" w:space="0" w:color="auto"/>
        <w:left w:val="none" w:sz="0" w:space="0" w:color="auto"/>
        <w:bottom w:val="none" w:sz="0" w:space="0" w:color="auto"/>
        <w:right w:val="none" w:sz="0" w:space="0" w:color="auto"/>
      </w:divBdr>
    </w:div>
    <w:div w:id="691227888">
      <w:bodyDiv w:val="1"/>
      <w:marLeft w:val="0"/>
      <w:marRight w:val="0"/>
      <w:marTop w:val="0"/>
      <w:marBottom w:val="0"/>
      <w:divBdr>
        <w:top w:val="none" w:sz="0" w:space="0" w:color="auto"/>
        <w:left w:val="none" w:sz="0" w:space="0" w:color="auto"/>
        <w:bottom w:val="none" w:sz="0" w:space="0" w:color="auto"/>
        <w:right w:val="none" w:sz="0" w:space="0" w:color="auto"/>
      </w:divBdr>
    </w:div>
    <w:div w:id="1772777006">
      <w:bodyDiv w:val="1"/>
      <w:marLeft w:val="0"/>
      <w:marRight w:val="0"/>
      <w:marTop w:val="0"/>
      <w:marBottom w:val="0"/>
      <w:divBdr>
        <w:top w:val="none" w:sz="0" w:space="0" w:color="auto"/>
        <w:left w:val="none" w:sz="0" w:space="0" w:color="auto"/>
        <w:bottom w:val="none" w:sz="0" w:space="0" w:color="auto"/>
        <w:right w:val="none" w:sz="0" w:space="0" w:color="auto"/>
      </w:divBdr>
    </w:div>
    <w:div w:id="2080664566">
      <w:bodyDiv w:val="1"/>
      <w:marLeft w:val="0"/>
      <w:marRight w:val="0"/>
      <w:marTop w:val="0"/>
      <w:marBottom w:val="0"/>
      <w:divBdr>
        <w:top w:val="none" w:sz="0" w:space="0" w:color="auto"/>
        <w:left w:val="none" w:sz="0" w:space="0" w:color="auto"/>
        <w:bottom w:val="none" w:sz="0" w:space="0" w:color="auto"/>
        <w:right w:val="none" w:sz="0" w:space="0" w:color="auto"/>
      </w:divBdr>
    </w:div>
    <w:div w:id="213439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03034\Desktop\MY15%20Aspire%20Product%20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A21737FDC80D4196B261C45BEC08CD" ma:contentTypeVersion="13" ma:contentTypeDescription="Create a new document." ma:contentTypeScope="" ma:versionID="b502cd83c9a1bd5560fdfd36bfd43182">
  <xsd:schema xmlns:xsd="http://www.w3.org/2001/XMLSchema" xmlns:xs="http://www.w3.org/2001/XMLSchema" xmlns:p="http://schemas.microsoft.com/office/2006/metadata/properties" xmlns:ns2="79335661-62b0-4ca7-a14b-7a0af14df4d3" xmlns:ns3="5be00b16-b0f1-4a6d-bd63-cb337e4d60d8" xmlns:ns4="6f4e233a-56d1-4c30-9ef5-35e898b9f28b" targetNamespace="http://schemas.microsoft.com/office/2006/metadata/properties" ma:root="true" ma:fieldsID="43524a2ef07dae033630d681a4e7d389" ns2:_="" ns3:_="" ns4:_="">
    <xsd:import namespace="79335661-62b0-4ca7-a14b-7a0af14df4d3"/>
    <xsd:import namespace="5be00b16-b0f1-4a6d-bd63-cb337e4d60d8"/>
    <xsd:import namespace="6f4e233a-56d1-4c30-9ef5-35e898b9f28b"/>
    <xsd:element name="properties">
      <xsd:complexType>
        <xsd:sequence>
          <xsd:element name="documentManagement">
            <xsd:complexType>
              <xsd:all>
                <xsd:element ref="ns2:nc0cb06aba9f490c8c1ed5a0bc2aa682" minOccurs="0"/>
                <xsd:element ref="ns3:TaxCatchAll" minOccurs="0"/>
                <xsd:element ref="ns2:k2b7068d5247422f810afa2c2186032d" minOccurs="0"/>
                <xsd:element ref="ns2:df1d203ceeb144f6b2e76cf5a7b26a2b" minOccurs="0"/>
                <xsd:element ref="ns2:n01750a81c5947bc8a1d4ff86fdb743e" minOccurs="0"/>
                <xsd:element ref="ns2:k5eee51e32d84f098a3898f6c5ccb5f0" minOccurs="0"/>
                <xsd:element ref="ns4: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35661-62b0-4ca7-a14b-7a0af14df4d3" elementFormDefault="qualified">
    <xsd:import namespace="http://schemas.microsoft.com/office/2006/documentManagement/types"/>
    <xsd:import namespace="http://schemas.microsoft.com/office/infopath/2007/PartnerControls"/>
    <xsd:element name="nc0cb06aba9f490c8c1ed5a0bc2aa682" ma:index="9" nillable="true" ma:taxonomy="true" ma:internalName="nc0cb06aba9f490c8c1ed5a0bc2aa682" ma:taxonomyFieldName="Projects" ma:displayName="Projects" ma:default="" ma:fieldId="{7c0cb06a-ba9f-490c-8c1e-d5a0bc2aa682}" ma:taxonomyMulti="true" ma:sspId="25398a83-0117-4f59-9a04-f80686c3c631" ma:termSetId="9bc8218a-1e0c-4e62-a149-c36fc2e9b5dc" ma:anchorId="00000000-0000-0000-0000-000000000000" ma:open="false" ma:isKeyword="false">
      <xsd:complexType>
        <xsd:sequence>
          <xsd:element ref="pc:Terms" minOccurs="0" maxOccurs="1"/>
        </xsd:sequence>
      </xsd:complexType>
    </xsd:element>
    <xsd:element name="k2b7068d5247422f810afa2c2186032d" ma:index="12" nillable="true" ma:taxonomy="true" ma:internalName="k2b7068d5247422f810afa2c2186032d" ma:taxonomyFieldName="Brands" ma:displayName="Brands" ma:default="" ma:fieldId="{42b7068d-5247-422f-810a-fa2c2186032d}" ma:taxonomyMulti="true" ma:sspId="25398a83-0117-4f59-9a04-f80686c3c631" ma:termSetId="e0d804cd-e28e-4c5a-8080-6004811d3ac6" ma:anchorId="00000000-0000-0000-0000-000000000000" ma:open="false" ma:isKeyword="false">
      <xsd:complexType>
        <xsd:sequence>
          <xsd:element ref="pc:Terms" minOccurs="0" maxOccurs="1"/>
        </xsd:sequence>
      </xsd:complexType>
    </xsd:element>
    <xsd:element name="df1d203ceeb144f6b2e76cf5a7b26a2b" ma:index="14" nillable="true" ma:taxonomy="true" ma:internalName="df1d203ceeb144f6b2e76cf5a7b26a2b" ma:taxonomyFieldName="Models" ma:displayName="Models" ma:default="" ma:fieldId="{df1d203c-eeb1-44f6-b2e7-6cf5a7b26a2b}" ma:taxonomyMulti="true" ma:sspId="25398a83-0117-4f59-9a04-f80686c3c631" ma:termSetId="c0b5548c-3925-45bb-b944-b860417fd8e5" ma:anchorId="00000000-0000-0000-0000-000000000000" ma:open="false" ma:isKeyword="false">
      <xsd:complexType>
        <xsd:sequence>
          <xsd:element ref="pc:Terms" minOccurs="0" maxOccurs="1"/>
        </xsd:sequence>
      </xsd:complexType>
    </xsd:element>
    <xsd:element name="n01750a81c5947bc8a1d4ff86fdb743e" ma:index="16" nillable="true" ma:taxonomy="true" ma:internalName="n01750a81c5947bc8a1d4ff86fdb743e" ma:taxonomyFieldName="DocumentType_Category" ma:displayName="DocumentType_Category" ma:default="" ma:fieldId="{701750a8-1c59-47bc-8a1d-4ff86fdb743e}" ma:sspId="25398a83-0117-4f59-9a04-f80686c3c631" ma:termSetId="9f9b365e-41ec-462d-8d6b-39c5fc50bc1b" ma:anchorId="00000000-0000-0000-0000-000000000000" ma:open="false" ma:isKeyword="false">
      <xsd:complexType>
        <xsd:sequence>
          <xsd:element ref="pc:Terms" minOccurs="0" maxOccurs="1"/>
        </xsd:sequence>
      </xsd:complexType>
    </xsd:element>
    <xsd:element name="k5eee51e32d84f098a3898f6c5ccb5f0" ma:index="18" nillable="true" ma:taxonomy="true" ma:internalName="k5eee51e32d84f098a3898f6c5ccb5f0" ma:taxonomyFieldName="Relationship" ma:displayName="Relationship" ma:default="" ma:fieldId="{45eee51e-32d8-4f09-8a38-98f6c5ccb5f0}" ma:taxonomyMulti="true" ma:sspId="25398a83-0117-4f59-9a04-f80686c3c631" ma:termSetId="562b8843-91ab-4a37-90ae-20a14eb94a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e00b16-b0f1-4a6d-bd63-cb337e4d60d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2e740ba-5297-4f87-a800-28597cd0e345}" ma:internalName="TaxCatchAll" ma:showField="CatchAllData" ma:web="5be00b16-b0f1-4a6d-bd63-cb337e4d60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4e233a-56d1-4c30-9ef5-35e898b9f28b" elementFormDefault="qualified">
    <xsd:import namespace="http://schemas.microsoft.com/office/2006/documentManagement/types"/>
    <xsd:import namespace="http://schemas.microsoft.com/office/infopath/2007/PartnerControls"/>
    <xsd:element name="Thumbnail" ma:index="19" nillable="true" ma:displayName="Thumbnail" ma:internalName="Thumbnail">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2b7068d5247422f810afa2c2186032d xmlns="79335661-62b0-4ca7-a14b-7a0af14df4d3">
      <Terms xmlns="http://schemas.microsoft.com/office/infopath/2007/PartnerControls">
        <TermInfo xmlns="http://schemas.microsoft.com/office/infopath/2007/PartnerControls">
          <TermName xmlns="http://schemas.microsoft.com/office/infopath/2007/PartnerControls">Acer:Swift</TermName>
          <TermId xmlns="http://schemas.microsoft.com/office/infopath/2007/PartnerControls">f2294b05-ac7f-4548-b24c-9c60ab89721a</TermId>
        </TermInfo>
      </Terms>
    </k2b7068d5247422f810afa2c2186032d>
    <n01750a81c5947bc8a1d4ff86fdb743e xmlns="79335661-62b0-4ca7-a14b-7a0af14df4d3">
      <Terms xmlns="http://schemas.microsoft.com/office/infopath/2007/PartnerControls">
        <TermInfo xmlns="http://schemas.microsoft.com/office/infopath/2007/PartnerControls">
          <TermName xmlns="http://schemas.microsoft.com/office/infopath/2007/PartnerControls">Model Specific:Product Sheet</TermName>
          <TermId xmlns="http://schemas.microsoft.com/office/infopath/2007/PartnerControls">a7cf541e-004b-412d-ba9d-31c77409071a</TermId>
        </TermInfo>
      </Terms>
    </n01750a81c5947bc8a1d4ff86fdb743e>
    <Thumbnail xmlns="6f4e233a-56d1-4c30-9ef5-35e898b9f28b" xsi:nil="true"/>
    <df1d203ceeb144f6b2e76cf5a7b26a2b xmlns="79335661-62b0-4ca7-a14b-7a0af14df4d3">
      <Terms xmlns="http://schemas.microsoft.com/office/infopath/2007/PartnerControls">
        <TermInfo xmlns="http://schemas.microsoft.com/office/infopath/2007/PartnerControls">
          <TermName xmlns="http://schemas.microsoft.com/office/infopath/2007/PartnerControls">SF514-51</TermName>
          <TermId xmlns="http://schemas.microsoft.com/office/infopath/2007/PartnerControls">81577710-d821-44b1-8fe2-ee8da39e4d72</TermId>
        </TermInfo>
      </Terms>
    </df1d203ceeb144f6b2e76cf5a7b26a2b>
    <k5eee51e32d84f098a3898f6c5ccb5f0 xmlns="79335661-62b0-4ca7-a14b-7a0af14df4d3">
      <Terms xmlns="http://schemas.microsoft.com/office/infopath/2007/PartnerControls">
        <TermInfo xmlns="http://schemas.microsoft.com/office/infopath/2007/PartnerControls">
          <TermName xmlns="http://schemas.microsoft.com/office/infopath/2007/PartnerControls">0cf0bd45-bcac-4aa9-a8c1-64ef96b2d844</TermName>
          <TermId xmlns="http://schemas.microsoft.com/office/infopath/2007/PartnerControls">c29d8f25-0cc4-41e3-873f-1b7467192d66</TermId>
        </TermInfo>
      </Terms>
    </k5eee51e32d84f098a3898f6c5ccb5f0>
    <TaxCatchAll xmlns="5be00b16-b0f1-4a6d-bd63-cb337e4d60d8">
      <Value>9437</Value>
      <Value>9324</Value>
      <Value>9473</Value>
      <Value>9472</Value>
      <Value>2817</Value>
    </TaxCatchAll>
    <nc0cb06aba9f490c8c1ed5a0bc2aa682 xmlns="79335661-62b0-4ca7-a14b-7a0af14df4d3">
      <Terms xmlns="http://schemas.microsoft.com/office/infopath/2007/PartnerControls">
        <TermInfo xmlns="http://schemas.microsoft.com/office/infopath/2007/PartnerControls">
          <TermName xmlns="http://schemas.microsoft.com/office/infopath/2007/PartnerControls">Notebook:MiniOne_SK</TermName>
          <TermId xmlns="http://schemas.microsoft.com/office/infopath/2007/PartnerControls">6c7acd16-ff45-4271-ae63-cee0623de3ba</TermId>
        </TermInfo>
      </Terms>
    </nc0cb06aba9f490c8c1ed5a0bc2aa682>
  </documentManagement>
</p:properties>
</file>

<file path=customXml/itemProps1.xml><?xml version="1.0" encoding="utf-8"?>
<ds:datastoreItem xmlns:ds="http://schemas.openxmlformats.org/officeDocument/2006/customXml" ds:itemID="{02DDEA8E-D365-4F7E-94DA-5544F0A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35661-62b0-4ca7-a14b-7a0af14df4d3"/>
    <ds:schemaRef ds:uri="5be00b16-b0f1-4a6d-bd63-cb337e4d60d8"/>
    <ds:schemaRef ds:uri="6f4e233a-56d1-4c30-9ef5-35e898b9f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D95AEE-7A6F-4559-9080-3A6F20B2F943}">
  <ds:schemaRefs>
    <ds:schemaRef ds:uri="http://schemas.openxmlformats.org/officeDocument/2006/bibliography"/>
  </ds:schemaRefs>
</ds:datastoreItem>
</file>

<file path=customXml/itemProps3.xml><?xml version="1.0" encoding="utf-8"?>
<ds:datastoreItem xmlns:ds="http://schemas.openxmlformats.org/officeDocument/2006/customXml" ds:itemID="{0A00B89E-BB76-4999-BBC6-BA9C6991E522}">
  <ds:schemaRefs>
    <ds:schemaRef ds:uri="http://schemas.microsoft.com/sharepoint/v3/contenttype/forms"/>
  </ds:schemaRefs>
</ds:datastoreItem>
</file>

<file path=customXml/itemProps4.xml><?xml version="1.0" encoding="utf-8"?>
<ds:datastoreItem xmlns:ds="http://schemas.openxmlformats.org/officeDocument/2006/customXml" ds:itemID="{D5C13628-8FE5-4348-87A4-A3C5488CF7C0}">
  <ds:schemaRefs>
    <ds:schemaRef ds:uri="http://schemas.microsoft.com/office/2006/metadata/properties"/>
    <ds:schemaRef ds:uri="http://schemas.microsoft.com/office/infopath/2007/PartnerControls"/>
    <ds:schemaRef ds:uri="79335661-62b0-4ca7-a14b-7a0af14df4d3"/>
    <ds:schemaRef ds:uri="6f4e233a-56d1-4c30-9ef5-35e898b9f28b"/>
    <ds:schemaRef ds:uri="5be00b16-b0f1-4a6d-bd63-cb337e4d60d8"/>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MY15 Aspire Product Sheet Template.dotx</Template>
  <TotalTime>270</TotalTime>
  <Pages>2</Pages>
  <Words>8</Words>
  <Characters>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Product Sheet</vt:lpstr>
    </vt:vector>
  </TitlesOfParts>
  <Company>ACER</Company>
  <LinksUpToDate>false</LinksUpToDate>
  <CharactersWithSpaces>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Sheet</dc:title>
  <dc:creator>Jenasy.Chen@acer.com</dc:creator>
  <cp:keywords/>
  <dc:description/>
  <cp:lastModifiedBy>Gurden, Clark</cp:lastModifiedBy>
  <cp:revision>6</cp:revision>
  <cp:lastPrinted>2017-01-23T07:02:00Z</cp:lastPrinted>
  <dcterms:created xsi:type="dcterms:W3CDTF">2026-01-28T08:59:00Z</dcterms:created>
  <dcterms:modified xsi:type="dcterms:W3CDTF">2026-01-29T06:59:00Z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0x01010041A21737FDC80D4196B261C45BEC08CD</vt:lpwstr>
  </property>
  <property fmtid="{D5CDD505-2E9C-101B-9397-08002B2CF9AE}" pid="3" name="Projects">
    <vt:lpwstr>9324;#Notebook:MiniOne_SK|6c7acd16-ff45-4271-ae63-cee0623de3ba</vt:lpwstr>
  </property>
  <property fmtid="{D5CDD505-2E9C-101B-9397-08002B2CF9AE}" pid="4" name="DocumentType_Category">
    <vt:lpwstr>2817;#Model Specific:Product Sheet|a7cf541e-004b-412d-ba9d-31c77409071a</vt:lpwstr>
  </property>
  <property fmtid="{D5CDD505-2E9C-101B-9397-08002B2CF9AE}" pid="5" name="Relationship">
    <vt:lpwstr>9473;#0cf0bd45-bcac-4aa9-a8c1-64ef96b2d844|c29d8f25-0cc4-41e3-873f-1b7467192d66</vt:lpwstr>
  </property>
  <property fmtid="{D5CDD505-2E9C-101B-9397-08002B2CF9AE}" pid="6" name="Brands">
    <vt:lpwstr>9437;#Acer:Swift|f2294b05-ac7f-4548-b24c-9c60ab89721a</vt:lpwstr>
  </property>
  <property fmtid="{D5CDD505-2E9C-101B-9397-08002B2CF9AE}" pid="7" name="Models">
    <vt:lpwstr>9472;#SF514-51|81577710-d821-44b1-8fe2-ee8da39e4d72</vt:lpwstr>
  </property>
</Properties>
</file>